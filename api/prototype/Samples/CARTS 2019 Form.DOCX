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F144B" w:rsidRPr="00F05FEF" w:rsidRDefault="00CF144B" w:rsidP="00F05FEF">
      <w:pPr>
        <w:pStyle w:val="Title"/>
      </w:pPr>
      <w:bookmarkStart w:id="0" w:name="_GoBack"/>
      <w:bookmarkEnd w:id="0"/>
      <w:r w:rsidRPr="00F05FEF">
        <w:t>FRAMEWORK FOR THE ANNUAL REPORT OF THE CHILDREN’S HEALTH INSURANCE PLANS UNDER TITLE XXI OF THE SOCIAL SECURITY ACT</w:t>
      </w:r>
    </w:p>
    <w:p w:rsidR="00CF144B" w:rsidRPr="00901632" w:rsidRDefault="00CF144B" w:rsidP="00F05FEF">
      <w:pPr>
        <w:pStyle w:val="Heading1"/>
      </w:pPr>
      <w:r w:rsidRPr="00901632">
        <w:t>Preamble</w:t>
      </w:r>
    </w:p>
    <w:p w:rsidR="00CF144B" w:rsidRPr="00901632" w:rsidRDefault="00CF144B" w:rsidP="00F05FEF">
      <w:pPr>
        <w:pStyle w:val="Body"/>
      </w:pPr>
      <w:r w:rsidRPr="00901632">
        <w:t>Section 2108(a) and Section 2108(e) of the Social Security Act (the Act) provide that each state and territory</w:t>
      </w:r>
      <w:r w:rsidR="00AD7E0E">
        <w:t>*</w:t>
      </w:r>
      <w:r w:rsidRPr="00901632">
        <w:t xml:space="preserve"> must assess the operation of its state child health plan in each federal fiscal year and report to the Secretary, by January 1 following the end of the federal fiscal year, on the results of the assessment. In addition, this section of the Act provides that the state must assess the progress made in reducing the number of uncovered, low-income children.  The state is out of compliance with CHIP statute and regulations if the report is not submitted by January 1. The state is also out of compliance if any section of this report relevant to the state’s program is incomplete.</w:t>
      </w:r>
    </w:p>
    <w:p w:rsidR="00CF144B" w:rsidRPr="00901632" w:rsidRDefault="00CF144B" w:rsidP="006517B9">
      <w:pPr>
        <w:pStyle w:val="BodyText"/>
      </w:pPr>
      <w:r w:rsidRPr="00901632">
        <w:t>The framework is designed to:</w:t>
      </w:r>
    </w:p>
    <w:p w:rsidR="00CF144B" w:rsidRPr="00901632" w:rsidRDefault="00CF144B" w:rsidP="002F2F7D">
      <w:pPr>
        <w:pStyle w:val="ListBullet2Arial12"/>
      </w:pPr>
      <w:r w:rsidRPr="00901632">
        <w:t xml:space="preserve">Recognize the </w:t>
      </w:r>
      <w:r w:rsidRPr="00AD7E0E">
        <w:rPr>
          <w:rStyle w:val="RequiresAttention"/>
        </w:rPr>
        <w:t>diversity</w:t>
      </w:r>
      <w:r w:rsidRPr="00901632">
        <w:t xml:space="preserve"> of state approaches to CHIP and allow states </w:t>
      </w:r>
      <w:r w:rsidRPr="00AD7E0E">
        <w:rPr>
          <w:rStyle w:val="RequiresAttention"/>
        </w:rPr>
        <w:t>flexibility</w:t>
      </w:r>
      <w:r w:rsidRPr="00901632">
        <w:t xml:space="preserve"> to highlight key accomplishments and progress of their CHIP programs, </w:t>
      </w:r>
      <w:r w:rsidRPr="00AD7E0E">
        <w:rPr>
          <w:rStyle w:val="RequiresAttention"/>
        </w:rPr>
        <w:t>AND</w:t>
      </w:r>
    </w:p>
    <w:p w:rsidR="00CF144B" w:rsidRPr="00901632" w:rsidRDefault="00CF144B" w:rsidP="002F2F7D">
      <w:pPr>
        <w:pStyle w:val="ListBullet2Arial12"/>
      </w:pPr>
      <w:r w:rsidRPr="00901632">
        <w:t xml:space="preserve">Provide </w:t>
      </w:r>
      <w:r w:rsidRPr="00D95F9B">
        <w:rPr>
          <w:rStyle w:val="RequiresAttention"/>
        </w:rPr>
        <w:t>consistency</w:t>
      </w:r>
      <w:r w:rsidRPr="00901632">
        <w:t xml:space="preserve"> across states in the structure, content, and format of the report, </w:t>
      </w:r>
      <w:r w:rsidRPr="00D95F9B">
        <w:rPr>
          <w:rStyle w:val="RequiresAttention"/>
        </w:rPr>
        <w:t>AND</w:t>
      </w:r>
    </w:p>
    <w:p w:rsidR="00CF144B" w:rsidRPr="00901632" w:rsidRDefault="00CF144B" w:rsidP="002F2F7D">
      <w:pPr>
        <w:pStyle w:val="ListBullet2Arial12"/>
      </w:pPr>
      <w:r w:rsidRPr="00901632">
        <w:t xml:space="preserve">Build on data </w:t>
      </w:r>
      <w:r w:rsidRPr="00D761D8">
        <w:rPr>
          <w:rStyle w:val="RequiresAttention"/>
        </w:rPr>
        <w:t>already collected</w:t>
      </w:r>
      <w:r w:rsidRPr="00901632">
        <w:t xml:space="preserve"> by CMS quarterly enrollment and expenditure reports, </w:t>
      </w:r>
      <w:r w:rsidRPr="00D761D8">
        <w:rPr>
          <w:rStyle w:val="RequiresAttention"/>
        </w:rPr>
        <w:t>AND</w:t>
      </w:r>
    </w:p>
    <w:p w:rsidR="00CF144B" w:rsidRPr="00901632" w:rsidRDefault="00CF144B" w:rsidP="002F2F7D">
      <w:pPr>
        <w:pStyle w:val="ListBullet2Arial12"/>
      </w:pPr>
      <w:r w:rsidRPr="00901632">
        <w:t xml:space="preserve">Enhance </w:t>
      </w:r>
      <w:r w:rsidRPr="00D761D8">
        <w:rPr>
          <w:rStyle w:val="RequiresAttention"/>
        </w:rPr>
        <w:t>accessibility</w:t>
      </w:r>
      <w:r w:rsidRPr="00901632">
        <w:t xml:space="preserve"> of information to stakeholders on the achievements under Title XXI</w:t>
      </w:r>
    </w:p>
    <w:p w:rsidR="00CF144B" w:rsidRPr="006517B9" w:rsidRDefault="00CF144B" w:rsidP="006517B9">
      <w:pPr>
        <w:pStyle w:val="BodyText"/>
      </w:pPr>
      <w:r w:rsidRPr="006517B9">
        <w:t>The CHIP Annual Report Template System (CARTS) is organized as follows:</w:t>
      </w:r>
    </w:p>
    <w:p w:rsidR="00CF144B" w:rsidRPr="00901632" w:rsidRDefault="00CF144B" w:rsidP="002F2F7D">
      <w:pPr>
        <w:pStyle w:val="ListBullet2Arial12"/>
      </w:pPr>
      <w:r w:rsidRPr="00901632">
        <w:t>Section I:  Snapshot of CHIP Programs and Changes</w:t>
      </w:r>
    </w:p>
    <w:p w:rsidR="00CF144B" w:rsidRPr="00901632" w:rsidRDefault="00CF144B" w:rsidP="002F2F7D">
      <w:pPr>
        <w:pStyle w:val="ListBullet2Arial12"/>
      </w:pPr>
      <w:r w:rsidRPr="00901632">
        <w:t>Section II: Program’s Performance Measurement and Progress</w:t>
      </w:r>
    </w:p>
    <w:p w:rsidR="00CF144B" w:rsidRPr="00901632" w:rsidRDefault="00CF144B" w:rsidP="002F2F7D">
      <w:pPr>
        <w:pStyle w:val="ListBullet2Arial12"/>
      </w:pPr>
      <w:r w:rsidRPr="00901632">
        <w:t>Section III: Assessment of State Plan and Program Operation</w:t>
      </w:r>
    </w:p>
    <w:p w:rsidR="00CF144B" w:rsidRPr="00901632" w:rsidRDefault="00CF144B" w:rsidP="002F2F7D">
      <w:pPr>
        <w:pStyle w:val="ListBullet2Arial12"/>
      </w:pPr>
      <w:r w:rsidRPr="00901632">
        <w:t>Section IV: Program Financing for State Plan</w:t>
      </w:r>
    </w:p>
    <w:p w:rsidR="00CF144B" w:rsidRPr="006517B9" w:rsidRDefault="00CF144B" w:rsidP="002F2F7D">
      <w:pPr>
        <w:pStyle w:val="ListBullet2Arial12"/>
      </w:pPr>
      <w:r w:rsidRPr="006517B9">
        <w:t>Section V: Program Challenges and Accomplishments</w:t>
      </w:r>
    </w:p>
    <w:p w:rsidR="00AD7E0E" w:rsidRPr="00A67AF8" w:rsidRDefault="00CF144B" w:rsidP="00A53DA7">
      <w:pPr>
        <w:pStyle w:val="ListContinue"/>
      </w:pPr>
      <w:r w:rsidRPr="006517B9">
        <w:t>* - When “state” is referenced throughout this template it is defined as either a state or a territory.</w:t>
      </w:r>
      <w:r w:rsidR="00AD7E0E" w:rsidRPr="00A67AF8">
        <w:br w:type="page"/>
      </w:r>
    </w:p>
    <w:p w:rsidR="00CF144B" w:rsidRPr="004366B9" w:rsidRDefault="00CF144B" w:rsidP="00A53DA7">
      <w:pPr>
        <w:rPr>
          <w:rStyle w:val="Emphasis"/>
        </w:rPr>
      </w:pPr>
      <w:r w:rsidRPr="00071EEB">
        <w:rPr>
          <w:rStyle w:val="RequiresAttention"/>
        </w:rPr>
        <w:lastRenderedPageBreak/>
        <w:t>*</w:t>
      </w:r>
      <w:r w:rsidRPr="00071EEB">
        <w:rPr>
          <w:rStyle w:val="RequiresMoreAttention"/>
        </w:rPr>
        <w:t>Disclosure</w:t>
      </w:r>
      <w:r w:rsidRPr="00071EEB">
        <w:rPr>
          <w:rStyle w:val="RequiresAttention"/>
        </w:rPr>
        <w:t>. According to the Paperwork Reduction Act of 1995, no persons are required to respond to a collection of information unless it displays a valid OMB control number. The valid OMB control number for this information collection is 0938-1148. The time required to complete this information collection is estimated to average 40 hours per response, including the time to review instructions, search existing data resources, gather the data needed, and complete and review the information collection. If you have any comments concerning the accuracy of the time estimate(s) or suggestions for improving this form, write to: CMS, 7500 Security Blvd., Attn: PRA Reports Clearance Officer, Mail Stop C4-26-05, Baltimore, Maryland 21244-1850.</w:t>
      </w:r>
      <w:r w:rsidRPr="004366B9">
        <w:rPr>
          <w:rStyle w:val="Emphasis"/>
        </w:rPr>
        <w:br w:type="page"/>
      </w:r>
      <w:r w:rsidRPr="004366B9">
        <w:rPr>
          <w:rStyle w:val="Emphasis"/>
        </w:rPr>
        <w:lastRenderedPageBreak/>
        <w:t>DO NOT CERTIFY YOUR REPORT UNTIL ALL SECTIONS ARE COMPLETE.</w:t>
      </w:r>
    </w:p>
    <w:p w:rsidR="00CF144B" w:rsidRPr="00901632" w:rsidRDefault="00CF144B" w:rsidP="008D1708">
      <w:pPr>
        <w:pStyle w:val="Normal11Tab"/>
      </w:pPr>
      <w:r w:rsidRPr="00901632">
        <w:t>State/Territory:</w:t>
      </w:r>
      <w:r w:rsidR="008D1708">
        <w:rPr>
          <w:rStyle w:val="Certify"/>
        </w:rPr>
        <w:tab/>
      </w:r>
      <w:r w:rsidR="007A680F">
        <w:rPr>
          <w:rStyle w:val="Certify"/>
        </w:rPr>
        <w:t xml:space="preserve">AL                                  </w:t>
      </w:r>
      <w:r w:rsidR="00752E96">
        <w:rPr>
          <w:rStyle w:val="Certify"/>
        </w:rPr>
        <w:t> </w:t>
      </w:r>
    </w:p>
    <w:p w:rsidR="00CF144B" w:rsidRPr="008D1708" w:rsidRDefault="00CF144B" w:rsidP="008D1708">
      <w:pPr>
        <w:pStyle w:val="Nromal11Centered"/>
      </w:pPr>
      <w:r w:rsidRPr="008D1708">
        <w:t>Name of State/Territory</w:t>
      </w:r>
    </w:p>
    <w:p w:rsidR="00CF144B" w:rsidRPr="00901632" w:rsidRDefault="00CF144B" w:rsidP="008D1708">
      <w:pPr>
        <w:pStyle w:val="Normal11singlelinespacing"/>
      </w:pPr>
      <w:r w:rsidRPr="00901632">
        <w:t>The following Annual Report is submitted in compliance with Title XXI of the Social Security Act (Section 2108(a) and Section 2108(e)).</w:t>
      </w:r>
    </w:p>
    <w:p w:rsidR="00CF144B" w:rsidRPr="00901632" w:rsidRDefault="00CF144B" w:rsidP="005C184A">
      <w:pPr>
        <w:pStyle w:val="Normal11"/>
      </w:pPr>
      <w:r w:rsidRPr="00901632">
        <w:t xml:space="preserve">Signature:  </w:t>
      </w:r>
      <w:r w:rsidR="007A680F">
        <w:rPr>
          <w:rStyle w:val="Certify"/>
        </w:rPr>
        <w:t xml:space="preserve">Fern M. Shinbaum                                            </w:t>
      </w:r>
      <w:r w:rsidR="00752E96">
        <w:rPr>
          <w:rStyle w:val="Certify"/>
        </w:rPr>
        <w:t> </w:t>
      </w:r>
    </w:p>
    <w:p w:rsidR="00CF144B" w:rsidRPr="00901632" w:rsidRDefault="00CF144B" w:rsidP="005C184A">
      <w:pPr>
        <w:pStyle w:val="Normal11"/>
      </w:pPr>
      <w:r w:rsidRPr="00901632">
        <w:t xml:space="preserve">CHIP Program Name(s): </w:t>
      </w:r>
      <w:r w:rsidR="007A680F">
        <w:rPr>
          <w:rStyle w:val="Certify"/>
        </w:rPr>
        <w:t xml:space="preserve">All, ALL Kids                                     </w:t>
      </w:r>
      <w:r w:rsidR="00752E96">
        <w:rPr>
          <w:rStyle w:val="Certify"/>
        </w:rPr>
        <w:t> </w:t>
      </w:r>
    </w:p>
    <w:p w:rsidR="00CF144B" w:rsidRPr="00901632" w:rsidRDefault="00CF144B" w:rsidP="005C184A">
      <w:pPr>
        <w:pStyle w:val="Normal11"/>
      </w:pPr>
      <w:r w:rsidRPr="00901632">
        <w:t>CHIP Program Type:</w:t>
      </w:r>
    </w:p>
    <w:p w:rsidR="00CF144B" w:rsidRPr="00901632" w:rsidRDefault="007A680F" w:rsidP="008D1708">
      <w:pPr>
        <w:pStyle w:val="StyleNormal11Left05"/>
      </w:pPr>
      <w:r>
        <w:rPr>
          <w:noProof/>
        </w:rPr>
        <w:drawing>
          <wp:inline distT="0" distB="0" distL="0" distR="0">
            <wp:extent cx="129540" cy="121920"/>
            <wp:effectExtent l="0" t="0" r="3810" b="0"/>
            <wp:docPr id="2" name="Picture 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CHIP Medicaid Expansion Only</w:t>
      </w:r>
    </w:p>
    <w:p w:rsidR="00CF144B" w:rsidRPr="00901632" w:rsidRDefault="007A680F" w:rsidP="008D1708">
      <w:pPr>
        <w:pStyle w:val="StyleNormal11Left05"/>
      </w:pPr>
      <w:r>
        <w:rPr>
          <w:noProof/>
        </w:rPr>
        <w:drawing>
          <wp:inline distT="0" distB="0" distL="0" distR="0">
            <wp:extent cx="129540" cy="121920"/>
            <wp:effectExtent l="0" t="0" r="3810" b="0"/>
            <wp:docPr id="3" name="Picture 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Separate Child Health Program Only</w:t>
      </w:r>
    </w:p>
    <w:p w:rsidR="00CF144B" w:rsidRPr="00901632" w:rsidRDefault="007A680F" w:rsidP="008D1708">
      <w:pPr>
        <w:pStyle w:val="StyleNormal11Left05"/>
      </w:pPr>
      <w:r>
        <w:rPr>
          <w:noProof/>
        </w:rPr>
        <w:drawing>
          <wp:inline distT="0" distB="0" distL="0" distR="0">
            <wp:extent cx="129540" cy="121920"/>
            <wp:effectExtent l="0" t="0" r="3810" b="0"/>
            <wp:docPr id="4" name="Picture 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Combination of the above</w:t>
      </w:r>
    </w:p>
    <w:p w:rsidR="00CF144B" w:rsidRPr="00752E96" w:rsidRDefault="00CF144B" w:rsidP="00940961">
      <w:pPr>
        <w:pStyle w:val="Normal11Middle"/>
      </w:pPr>
      <w:r w:rsidRPr="00901632">
        <w:t xml:space="preserve">Reporting Period: </w:t>
      </w:r>
      <w:r w:rsidR="007A680F">
        <w:rPr>
          <w:rStyle w:val="Certify"/>
        </w:rPr>
        <w:t xml:space="preserve">2019  </w:t>
      </w:r>
      <w:r w:rsidRPr="00901632">
        <w:t xml:space="preserve"> </w:t>
      </w:r>
      <w:r w:rsidR="000E7138">
        <w:rPr>
          <w:rStyle w:val="RequiresMoreAttention"/>
          <w:sz w:val="20"/>
          <w:szCs w:val="20"/>
        </w:rPr>
        <w:t>(Note: Federal Fiscal Year 2019 starts 10/1/2018 and ends 9/30/2019</w:t>
      </w:r>
      <w:r w:rsidRPr="00752E96">
        <w:rPr>
          <w:rStyle w:val="RequiresMoreAttention"/>
          <w:sz w:val="20"/>
          <w:szCs w:val="20"/>
        </w:rPr>
        <w:t>)</w:t>
      </w:r>
    </w:p>
    <w:p w:rsidR="00CF144B" w:rsidRPr="00901632" w:rsidRDefault="00CF144B" w:rsidP="005C184A">
      <w:pPr>
        <w:pStyle w:val="Normal11"/>
      </w:pPr>
      <w:r w:rsidRPr="00901632">
        <w:t xml:space="preserve">Contact Person/Title:  </w:t>
      </w:r>
      <w:r w:rsidR="007A680F">
        <w:rPr>
          <w:rStyle w:val="Certify"/>
        </w:rPr>
        <w:t xml:space="preserve">Teela Sanders, Director                             </w:t>
      </w:r>
      <w:r w:rsidR="00752E96">
        <w:rPr>
          <w:rStyle w:val="Certify"/>
        </w:rPr>
        <w:t> </w:t>
      </w:r>
    </w:p>
    <w:p w:rsidR="00CF144B" w:rsidRPr="00901632" w:rsidRDefault="00CF144B" w:rsidP="00752E96">
      <w:pPr>
        <w:pStyle w:val="Address"/>
      </w:pPr>
      <w:r w:rsidRPr="00901632">
        <w:t>Address:</w:t>
      </w:r>
      <w:r w:rsidR="00752E96">
        <w:tab/>
      </w:r>
      <w:r w:rsidR="007A680F">
        <w:rPr>
          <w:rStyle w:val="Certify"/>
        </w:rPr>
        <w:t xml:space="preserve">Alabama Department of Public Health, CHIP                    </w:t>
      </w:r>
      <w:r w:rsidR="00752E96">
        <w:rPr>
          <w:rStyle w:val="Certify"/>
        </w:rPr>
        <w:t> </w:t>
      </w:r>
    </w:p>
    <w:p w:rsidR="00CF144B" w:rsidRPr="001237BF" w:rsidRDefault="00752E96" w:rsidP="001237BF">
      <w:pPr>
        <w:pStyle w:val="Address"/>
        <w:rPr>
          <w:rStyle w:val="Certify"/>
        </w:rPr>
      </w:pPr>
      <w:r w:rsidRPr="001237BF">
        <w:tab/>
      </w:r>
      <w:r w:rsidR="007A680F">
        <w:rPr>
          <w:rStyle w:val="Certify"/>
        </w:rPr>
        <w:t xml:space="preserve">P.O. Box 303017                                              </w:t>
      </w:r>
      <w:r w:rsidRPr="001237BF">
        <w:rPr>
          <w:rStyle w:val="Certify"/>
        </w:rPr>
        <w:t> </w:t>
      </w:r>
    </w:p>
    <w:p w:rsidR="00CF144B" w:rsidRPr="00901632" w:rsidRDefault="00CF144B" w:rsidP="005C184A">
      <w:pPr>
        <w:pStyle w:val="Normal11"/>
      </w:pPr>
      <w:r w:rsidRPr="00901632">
        <w:t xml:space="preserve">City: </w:t>
      </w:r>
      <w:r w:rsidR="007A680F">
        <w:rPr>
          <w:rStyle w:val="Certify"/>
        </w:rPr>
        <w:t xml:space="preserve">Montgomery                    </w:t>
      </w:r>
      <w:r w:rsidRPr="00901632">
        <w:t xml:space="preserve"> State: </w:t>
      </w:r>
      <w:r w:rsidR="007A680F">
        <w:rPr>
          <w:rStyle w:val="Certify"/>
        </w:rPr>
        <w:t xml:space="preserve">AL  </w:t>
      </w:r>
      <w:r w:rsidR="00752E96">
        <w:rPr>
          <w:rStyle w:val="Certify"/>
        </w:rPr>
        <w:t> </w:t>
      </w:r>
      <w:r w:rsidRPr="00901632">
        <w:t xml:space="preserve"> Zip: </w:t>
      </w:r>
      <w:r w:rsidR="007A680F">
        <w:rPr>
          <w:rStyle w:val="Certify"/>
        </w:rPr>
        <w:t xml:space="preserve">36130-3017          </w:t>
      </w:r>
      <w:r w:rsidR="00752E96">
        <w:rPr>
          <w:rStyle w:val="Certify"/>
        </w:rPr>
        <w:t> </w:t>
      </w:r>
    </w:p>
    <w:p w:rsidR="00CF144B" w:rsidRPr="00901632" w:rsidRDefault="00CF144B" w:rsidP="005C184A">
      <w:pPr>
        <w:pStyle w:val="Normal11"/>
      </w:pPr>
      <w:r w:rsidRPr="00901632">
        <w:t xml:space="preserve">Phone:  </w:t>
      </w:r>
      <w:r w:rsidR="007A680F">
        <w:rPr>
          <w:rStyle w:val="Certify"/>
        </w:rPr>
        <w:t xml:space="preserve">(334) 206-5568               </w:t>
      </w:r>
      <w:r w:rsidRPr="00901632">
        <w:t xml:space="preserve"> Fax: </w:t>
      </w:r>
      <w:r w:rsidR="007A680F">
        <w:rPr>
          <w:rStyle w:val="Certify"/>
        </w:rPr>
        <w:t xml:space="preserve">                             </w:t>
      </w:r>
      <w:r w:rsidR="00752E96">
        <w:rPr>
          <w:rStyle w:val="Certify"/>
        </w:rPr>
        <w:t> </w:t>
      </w:r>
    </w:p>
    <w:p w:rsidR="00CF144B" w:rsidRPr="00901632" w:rsidRDefault="00CF144B" w:rsidP="005C184A">
      <w:pPr>
        <w:pStyle w:val="Normal11"/>
      </w:pPr>
      <w:r w:rsidRPr="00901632">
        <w:t xml:space="preserve">Email:  </w:t>
      </w:r>
      <w:r w:rsidR="007A680F">
        <w:rPr>
          <w:rStyle w:val="Certify"/>
        </w:rPr>
        <w:t xml:space="preserve">teela.sanders@adph.state.al.us                                 </w:t>
      </w:r>
      <w:r w:rsidR="00752E96">
        <w:rPr>
          <w:rStyle w:val="Certify"/>
        </w:rPr>
        <w:t> </w:t>
      </w:r>
    </w:p>
    <w:p w:rsidR="00CF144B" w:rsidRPr="00901632" w:rsidRDefault="00CF144B" w:rsidP="005C184A">
      <w:pPr>
        <w:pStyle w:val="Normal11"/>
      </w:pPr>
      <w:r w:rsidRPr="00901632">
        <w:t xml:space="preserve">Submission Date:  </w:t>
      </w:r>
      <w:r w:rsidR="007A680F">
        <w:rPr>
          <w:rStyle w:val="Certify"/>
        </w:rPr>
        <w:t xml:space="preserve">12/27/2019                                            </w:t>
      </w:r>
      <w:r w:rsidR="00752E96">
        <w:rPr>
          <w:rStyle w:val="Certify"/>
        </w:rPr>
        <w:t> </w:t>
      </w:r>
    </w:p>
    <w:p w:rsidR="00CF144B" w:rsidRPr="00901632" w:rsidRDefault="00CF144B" w:rsidP="008D1708">
      <w:pPr>
        <w:pStyle w:val="FinalLineNormal11"/>
      </w:pPr>
      <w:r w:rsidRPr="00901632">
        <w:t>(Due to your CMS Regional Contact and Central Office Project Officer by January 1st of each year)</w:t>
      </w:r>
    </w:p>
    <w:p w:rsidR="00CF144B" w:rsidRPr="00901632" w:rsidRDefault="00CF144B" w:rsidP="005C184A">
      <w:pPr>
        <w:pStyle w:val="Normal11"/>
        <w:sectPr w:rsidR="00CF144B" w:rsidRPr="00901632">
          <w:footerReference w:type="default" r:id="rId10"/>
          <w:pgSz w:w="12240" w:h="15840"/>
          <w:pgMar w:top="1440" w:right="1440" w:bottom="1440" w:left="1440" w:header="720" w:footer="720" w:gutter="0"/>
          <w:cols w:space="720"/>
          <w:docGrid w:linePitch="360"/>
        </w:sectPr>
      </w:pPr>
    </w:p>
    <w:p w:rsidR="00CF144B" w:rsidRPr="00901632" w:rsidRDefault="00AB0614" w:rsidP="00AB0614">
      <w:pPr>
        <w:pStyle w:val="Heading1"/>
      </w:pPr>
      <w:r>
        <w:lastRenderedPageBreak/>
        <w:t>Section I.</w:t>
      </w:r>
      <w:r>
        <w:tab/>
      </w:r>
      <w:r w:rsidR="00CF144B" w:rsidRPr="00901632">
        <w:t>Snapshot of CHIP Program and Changes</w:t>
      </w:r>
    </w:p>
    <w:p w:rsidR="00CF144B" w:rsidRPr="003674B0" w:rsidRDefault="00CF144B" w:rsidP="002C6287">
      <w:pPr>
        <w:pStyle w:val="ListNumber2"/>
        <w:rPr>
          <w:rFonts w:ascii="Times New Roman" w:hAnsi="Times New Roman"/>
          <w:sz w:val="24"/>
          <w:szCs w:val="24"/>
        </w:rPr>
      </w:pPr>
      <w:r w:rsidRPr="003674B0">
        <w:rPr>
          <w:rFonts w:ascii="Times New Roman" w:hAnsi="Times New Roman"/>
          <w:sz w:val="24"/>
          <w:szCs w:val="24"/>
        </w:rPr>
        <w:t>To provide a summary at-a-glance of your CHIP program, please provide the following information.  If you would like to make any comments on your responses, please explain in the narrative section below this table.</w:t>
      </w:r>
    </w:p>
    <w:p w:rsidR="00CF144B" w:rsidRPr="003674B0" w:rsidRDefault="007A680F" w:rsidP="002C6287">
      <w:pPr>
        <w:pStyle w:val="ListContinue2"/>
        <w:rPr>
          <w:rFonts w:ascii="Times New Roman" w:hAnsi="Times New Roman"/>
          <w:sz w:val="24"/>
          <w:szCs w:val="24"/>
        </w:rPr>
      </w:pPr>
      <w:r>
        <w:rPr>
          <w:rFonts w:ascii="Times New Roman" w:hAnsi="Times New Roman"/>
          <w:noProof/>
          <w:sz w:val="24"/>
          <w:szCs w:val="24"/>
        </w:rPr>
        <w:drawing>
          <wp:inline distT="0" distB="0" distL="0" distR="0">
            <wp:extent cx="129540" cy="121920"/>
            <wp:effectExtent l="0" t="0" r="3810" b="0"/>
            <wp:docPr id="5" name="Picture 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3674B0">
        <w:rPr>
          <w:rFonts w:ascii="Times New Roman" w:hAnsi="Times New Roman"/>
          <w:sz w:val="24"/>
          <w:szCs w:val="24"/>
        </w:rPr>
        <w:t xml:space="preserve"> Provide an assurance that your state’s CHIP program eligibility criteria as set forth in the CHIP state plan in section 4, inclusive of PDF pages related to Modified Adjusted Gross Income eligibility, is accurate as of the date of this report.</w:t>
      </w:r>
    </w:p>
    <w:p w:rsidR="00CF144B" w:rsidRPr="003674B0" w:rsidRDefault="00CF144B" w:rsidP="002C6287">
      <w:pPr>
        <w:pStyle w:val="ListContinue2"/>
        <w:rPr>
          <w:rFonts w:ascii="Times New Roman" w:hAnsi="Times New Roman"/>
          <w:sz w:val="24"/>
          <w:szCs w:val="24"/>
        </w:rPr>
      </w:pPr>
      <w:r w:rsidRPr="003674B0">
        <w:rPr>
          <w:rFonts w:ascii="Times New Roman" w:hAnsi="Times New Roman"/>
          <w:sz w:val="24"/>
          <w:szCs w:val="24"/>
        </w:rPr>
        <w:t xml:space="preserve">Please note that the numbers in brackets, e.g., </w:t>
      </w:r>
      <w:r w:rsidRPr="003674B0">
        <w:rPr>
          <w:rStyle w:val="RequiresAttention"/>
          <w:rFonts w:ascii="Times New Roman" w:hAnsi="Times New Roman"/>
          <w:sz w:val="24"/>
          <w:szCs w:val="24"/>
        </w:rPr>
        <w:t>[500]</w:t>
      </w:r>
      <w:r w:rsidRPr="003674B0">
        <w:rPr>
          <w:rFonts w:ascii="Times New Roman" w:hAnsi="Times New Roman"/>
          <w:sz w:val="24"/>
          <w:szCs w:val="24"/>
        </w:rPr>
        <w:t xml:space="preserve"> are character limits in the Children’s Health Insurance Program (CHIP) Annual Report Template System (CARTS).  You will not be able to enter responses with characters greater than the limit indicated in the brackets.</w:t>
      </w:r>
    </w:p>
    <w:p w:rsidR="00CF144B" w:rsidRPr="00901632" w:rsidRDefault="00CF144B" w:rsidP="008207AA">
      <w:pPr>
        <w:pStyle w:val="HeadingNotinTOC"/>
      </w:pPr>
      <w:r w:rsidRPr="00901632">
        <w:t>CHIP Medicaid Expansion Program</w:t>
      </w:r>
    </w:p>
    <w:p w:rsidR="00CF144B" w:rsidRPr="00901632" w:rsidRDefault="00CF144B" w:rsidP="008207AA">
      <w:pPr>
        <w:pStyle w:val="SubHeading"/>
      </w:pPr>
      <w:r w:rsidRPr="00901632">
        <w:t xml:space="preserve">Upper % of FPL (federal poverty level) fields are defined as </w:t>
      </w:r>
      <w:r w:rsidRPr="008207AA">
        <w:rPr>
          <w:rStyle w:val="Emphasis"/>
        </w:rPr>
        <w:t>Up to and Including</w:t>
      </w:r>
    </w:p>
    <w:p w:rsidR="00CA702A" w:rsidRDefault="00CF144B" w:rsidP="00CA702A">
      <w:pPr>
        <w:pStyle w:val="TNR12"/>
        <w:keepNext/>
      </w:pPr>
      <w:r w:rsidRPr="00901632">
        <w:t>Does your program require premiums or an enrollment fee?</w:t>
      </w:r>
    </w:p>
    <w:p w:rsidR="00CA702A" w:rsidRDefault="007A680F" w:rsidP="00CA702A">
      <w:pPr>
        <w:pStyle w:val="TNR12"/>
        <w:keepNext/>
      </w:pPr>
      <w:r>
        <w:rPr>
          <w:noProof/>
        </w:rPr>
        <w:drawing>
          <wp:inline distT="0" distB="0" distL="0" distR="0">
            <wp:extent cx="129540" cy="121920"/>
            <wp:effectExtent l="0" t="0" r="3810" b="0"/>
            <wp:docPr id="6" name="Picture 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w:t>
      </w:r>
    </w:p>
    <w:p w:rsidR="00CA702A" w:rsidRDefault="007A680F" w:rsidP="00CA702A">
      <w:pPr>
        <w:pStyle w:val="TNR12"/>
        <w:keepNext/>
      </w:pPr>
      <w:r>
        <w:rPr>
          <w:noProof/>
        </w:rPr>
        <w:drawing>
          <wp:inline distT="0" distB="0" distL="0" distR="0">
            <wp:extent cx="129540" cy="121920"/>
            <wp:effectExtent l="0" t="0" r="3810" b="0"/>
            <wp:docPr id="7" name="Picture 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CA702A">
      <w:pPr>
        <w:pStyle w:val="TNR12"/>
      </w:pPr>
      <w:r>
        <w:rPr>
          <w:noProof/>
        </w:rPr>
        <w:drawing>
          <wp:inline distT="0" distB="0" distL="0" distR="0">
            <wp:extent cx="129540" cy="121920"/>
            <wp:effectExtent l="0" t="0" r="3810" b="0"/>
            <wp:docPr id="8" name="Picture 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N/A</w:t>
      </w:r>
    </w:p>
    <w:p w:rsidR="00CA702A" w:rsidRDefault="00CA702A" w:rsidP="0034541F">
      <w:pPr>
        <w:pStyle w:val="TNR12"/>
      </w:pPr>
    </w:p>
    <w:p w:rsidR="00CF144B" w:rsidRPr="00901632" w:rsidRDefault="00CF144B" w:rsidP="0034541F">
      <w:pPr>
        <w:pStyle w:val="TNR12"/>
      </w:pPr>
      <w:r w:rsidRPr="00901632">
        <w:t xml:space="preserve">Enrollment fee amount:  </w:t>
      </w:r>
    </w:p>
    <w:p w:rsidR="00CF144B" w:rsidRPr="00901632" w:rsidRDefault="00CF144B" w:rsidP="0034541F">
      <w:pPr>
        <w:pStyle w:val="TNR12"/>
      </w:pPr>
      <w:r w:rsidRPr="00901632">
        <w:t xml:space="preserve">Premium fee amount: </w:t>
      </w:r>
    </w:p>
    <w:p w:rsidR="00CF144B" w:rsidRPr="00901632" w:rsidRDefault="00CF144B" w:rsidP="0034541F">
      <w:pPr>
        <w:pStyle w:val="TNR12"/>
      </w:pPr>
      <w:r w:rsidRPr="00901632">
        <w:t>If premiums are tiered by FPL, please breakout by FPL.</w:t>
      </w:r>
    </w:p>
    <w:tbl>
      <w:tblPr>
        <w:tblW w:w="5000" w:type="pct"/>
        <w:tblCellMar>
          <w:left w:w="115" w:type="dxa"/>
          <w:right w:w="115" w:type="dxa"/>
        </w:tblCellMar>
        <w:tblLook w:val="06A0" w:firstRow="1" w:lastRow="0" w:firstColumn="1" w:lastColumn="0" w:noHBand="1" w:noVBand="1"/>
        <w:tblCaption w:val="Premium Amount table"/>
        <w:tblDescription w:val="Premium Amount table"/>
      </w:tblPr>
      <w:tblGrid>
        <w:gridCol w:w="2330"/>
        <w:gridCol w:w="2431"/>
        <w:gridCol w:w="2330"/>
        <w:gridCol w:w="2249"/>
      </w:tblGrid>
      <w:tr w:rsidR="00A43A30" w:rsidRPr="00901632" w:rsidTr="00A43A30">
        <w:trPr>
          <w:cantSplit/>
          <w:tblHeader/>
        </w:trPr>
        <w:tc>
          <w:tcPr>
            <w:tcW w:w="2330" w:type="dxa"/>
            <w:tcBorders>
              <w:top w:val="single" w:sz="8" w:space="0" w:color="auto"/>
              <w:left w:val="single" w:sz="8" w:space="0" w:color="auto"/>
              <w:bottom w:val="single" w:sz="8" w:space="0" w:color="auto"/>
              <w:right w:val="single" w:sz="8" w:space="0" w:color="auto"/>
            </w:tcBorders>
          </w:tcPr>
          <w:p w:rsidR="00A43A30" w:rsidRPr="00901632" w:rsidRDefault="00A43A30" w:rsidP="00CA702A">
            <w:pPr>
              <w:pStyle w:val="TableHeader14"/>
              <w:keepNext/>
            </w:pPr>
            <w:r w:rsidRPr="00901632">
              <w:t>Premium Amount From ($)</w:t>
            </w:r>
          </w:p>
        </w:tc>
        <w:tc>
          <w:tcPr>
            <w:tcW w:w="24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Premium Amount To ($)</w:t>
            </w:r>
          </w:p>
        </w:tc>
        <w:tc>
          <w:tcPr>
            <w:tcW w:w="23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From % of FPL</w:t>
            </w:r>
          </w:p>
        </w:tc>
        <w:tc>
          <w:tcPr>
            <w:tcW w:w="22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Up to % of FPL</w:t>
            </w: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bl>
    <w:p w:rsidR="00CF144B" w:rsidRPr="00901632" w:rsidRDefault="00CF144B" w:rsidP="00CF144B"/>
    <w:p w:rsidR="00CF144B" w:rsidRPr="00901632" w:rsidRDefault="00CF144B" w:rsidP="008207AA">
      <w:pPr>
        <w:pStyle w:val="TNR12Standalone"/>
      </w:pPr>
      <w:r w:rsidRPr="00901632">
        <w:t>Yearly Maximum Premium Amount per Family: $</w:t>
      </w:r>
    </w:p>
    <w:p w:rsidR="00CF144B" w:rsidRDefault="00CF144B" w:rsidP="008207AA">
      <w:pPr>
        <w:pStyle w:val="TNR12Standalone"/>
      </w:pPr>
      <w:r w:rsidRPr="00901632">
        <w:t>If premiums are tiered by FPL, please breakout by FPL.</w:t>
      </w:r>
    </w:p>
    <w:p w:rsidR="003F6883" w:rsidRPr="00901632" w:rsidRDefault="003F6883" w:rsidP="008207AA">
      <w:pPr>
        <w:pStyle w:val="TNR12Standalone"/>
      </w:pPr>
    </w:p>
    <w:tbl>
      <w:tblPr>
        <w:tblW w:w="5000" w:type="pct"/>
        <w:tblCellMar>
          <w:left w:w="115" w:type="dxa"/>
          <w:right w:w="115" w:type="dxa"/>
        </w:tblCellMar>
        <w:tblLook w:val="06A0" w:firstRow="1" w:lastRow="0" w:firstColumn="1" w:lastColumn="0" w:noHBand="1" w:noVBand="1"/>
        <w:tblCaption w:val="Premium Amount table"/>
        <w:tblDescription w:val="Premium Amount table"/>
      </w:tblPr>
      <w:tblGrid>
        <w:gridCol w:w="2330"/>
        <w:gridCol w:w="2431"/>
        <w:gridCol w:w="2330"/>
        <w:gridCol w:w="2249"/>
      </w:tblGrid>
      <w:tr w:rsidR="00A43A30" w:rsidRPr="00901632" w:rsidTr="00A43A30">
        <w:trPr>
          <w:cantSplit/>
          <w:tblHeader/>
        </w:trPr>
        <w:tc>
          <w:tcPr>
            <w:tcW w:w="2330" w:type="dxa"/>
            <w:tcBorders>
              <w:top w:val="single" w:sz="8" w:space="0" w:color="auto"/>
              <w:left w:val="single" w:sz="8" w:space="0" w:color="auto"/>
              <w:bottom w:val="single" w:sz="8" w:space="0" w:color="auto"/>
              <w:right w:val="single" w:sz="8" w:space="0" w:color="auto"/>
            </w:tcBorders>
          </w:tcPr>
          <w:p w:rsidR="00A43A30" w:rsidRPr="00901632" w:rsidRDefault="00A43A30" w:rsidP="00CA702A">
            <w:pPr>
              <w:pStyle w:val="TableHeader14"/>
              <w:keepNext/>
            </w:pPr>
            <w:r w:rsidRPr="00901632">
              <w:t>Premium Amount From ($)</w:t>
            </w:r>
          </w:p>
        </w:tc>
        <w:tc>
          <w:tcPr>
            <w:tcW w:w="24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Premium Amount To ($)</w:t>
            </w:r>
          </w:p>
        </w:tc>
        <w:tc>
          <w:tcPr>
            <w:tcW w:w="23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From % of FPL</w:t>
            </w:r>
          </w:p>
        </w:tc>
        <w:tc>
          <w:tcPr>
            <w:tcW w:w="22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43A30" w:rsidRPr="00901632" w:rsidRDefault="00A43A30" w:rsidP="00CA702A">
            <w:pPr>
              <w:pStyle w:val="TableHeader14"/>
              <w:keepNext/>
            </w:pPr>
            <w:r w:rsidRPr="00901632">
              <w:t>Up to % of FPL</w:t>
            </w: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r w:rsidR="00A43A30" w:rsidRPr="00901632" w:rsidTr="00A43A30">
        <w:trPr>
          <w:cantSplit/>
        </w:trPr>
        <w:tc>
          <w:tcPr>
            <w:tcW w:w="2330" w:type="dxa"/>
            <w:tcBorders>
              <w:top w:val="nil"/>
              <w:left w:val="single" w:sz="8" w:space="0" w:color="auto"/>
              <w:bottom w:val="single" w:sz="8" w:space="0" w:color="auto"/>
              <w:right w:val="single" w:sz="8" w:space="0" w:color="auto"/>
            </w:tcBorders>
          </w:tcPr>
          <w:p w:rsidR="00A43A30" w:rsidRPr="00901632" w:rsidRDefault="00A43A30" w:rsidP="00A43A30">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A43A30" w:rsidRPr="00901632" w:rsidRDefault="00A43A30" w:rsidP="00A43A30">
            <w:pPr>
              <w:pStyle w:val="TableCell11"/>
            </w:pPr>
          </w:p>
        </w:tc>
      </w:tr>
    </w:tbl>
    <w:p w:rsidR="00CF144B" w:rsidRPr="00901632" w:rsidRDefault="00CF144B" w:rsidP="00CF144B"/>
    <w:p w:rsidR="00CF144B" w:rsidRPr="00901632" w:rsidRDefault="00CF144B" w:rsidP="0053064B">
      <w:pPr>
        <w:pStyle w:val="TNR12Standalone"/>
      </w:pPr>
      <w:r w:rsidRPr="00901632">
        <w:t xml:space="preserve">If yes, briefly explain fee structure: </w:t>
      </w:r>
      <w:r w:rsidRPr="00702F88">
        <w:rPr>
          <w:rStyle w:val="RequiresAttention"/>
        </w:rPr>
        <w:t>[500]</w:t>
      </w:r>
    </w:p>
    <w:p w:rsidR="00CF144B" w:rsidRDefault="00CF144B" w:rsidP="0009778E">
      <w:pPr>
        <w:pStyle w:val="TNR12"/>
      </w:pPr>
    </w:p>
    <w:p w:rsidR="0009778E" w:rsidRPr="00901632" w:rsidRDefault="0009778E" w:rsidP="0009778E">
      <w:pPr>
        <w:pStyle w:val="TNR12"/>
      </w:pPr>
    </w:p>
    <w:p w:rsidR="00CF144B" w:rsidRPr="00901632" w:rsidRDefault="00CF144B" w:rsidP="00702F88">
      <w:pPr>
        <w:pStyle w:val="TNR12Standalone"/>
        <w:keepNext/>
      </w:pPr>
      <w:r w:rsidRPr="00901632">
        <w:t>Which delivery system(s) does your program use?</w:t>
      </w:r>
    </w:p>
    <w:p w:rsidR="00CF144B" w:rsidRPr="00901632" w:rsidRDefault="007A680F" w:rsidP="00702F88">
      <w:pPr>
        <w:pStyle w:val="TNR12"/>
        <w:keepNext/>
      </w:pPr>
      <w:r>
        <w:rPr>
          <w:noProof/>
        </w:rPr>
        <w:drawing>
          <wp:inline distT="0" distB="0" distL="0" distR="0">
            <wp:extent cx="129540" cy="121920"/>
            <wp:effectExtent l="0" t="0" r="3810" b="0"/>
            <wp:docPr id="9" name="Picture 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Managed Care</w:t>
      </w:r>
    </w:p>
    <w:p w:rsidR="00CF144B" w:rsidRPr="00901632" w:rsidRDefault="007A680F" w:rsidP="00702F88">
      <w:pPr>
        <w:pStyle w:val="TNR12"/>
        <w:keepNext/>
      </w:pPr>
      <w:r>
        <w:rPr>
          <w:noProof/>
        </w:rPr>
        <w:drawing>
          <wp:inline distT="0" distB="0" distL="0" distR="0">
            <wp:extent cx="129540" cy="121920"/>
            <wp:effectExtent l="0" t="0" r="3810" b="0"/>
            <wp:docPr id="10" name="Picture 1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Primary Care Case Management</w:t>
      </w:r>
    </w:p>
    <w:p w:rsidR="00CF144B" w:rsidRPr="00901632" w:rsidRDefault="007A680F" w:rsidP="0053064B">
      <w:pPr>
        <w:pStyle w:val="TNR12"/>
      </w:pPr>
      <w:r>
        <w:rPr>
          <w:noProof/>
        </w:rPr>
        <w:drawing>
          <wp:inline distT="0" distB="0" distL="0" distR="0">
            <wp:extent cx="129540" cy="121920"/>
            <wp:effectExtent l="0" t="0" r="3810" b="0"/>
            <wp:docPr id="11" name="Picture 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Fee for Service</w:t>
      </w:r>
    </w:p>
    <w:p w:rsidR="0053064B" w:rsidRDefault="0053064B" w:rsidP="0053064B">
      <w:pPr>
        <w:pStyle w:val="TNR12"/>
      </w:pPr>
    </w:p>
    <w:p w:rsidR="00CF144B" w:rsidRPr="00901632" w:rsidRDefault="00CF144B" w:rsidP="0053064B">
      <w:pPr>
        <w:pStyle w:val="TNR12"/>
      </w:pPr>
      <w:r w:rsidRPr="00901632">
        <w:t xml:space="preserve">Please describe which groups receive which delivery system: </w:t>
      </w:r>
      <w:r w:rsidRPr="00702F88">
        <w:rPr>
          <w:rStyle w:val="RequiresAttention"/>
        </w:rPr>
        <w:t>[500]</w:t>
      </w:r>
    </w:p>
    <w:p w:rsidR="00CF144B" w:rsidRPr="00901632" w:rsidRDefault="00CF144B" w:rsidP="00702F88">
      <w:pPr>
        <w:pStyle w:val="TNR12"/>
      </w:pPr>
    </w:p>
    <w:p w:rsidR="00CF144B" w:rsidRPr="00901632" w:rsidRDefault="00CF144B" w:rsidP="00702F88">
      <w:pPr>
        <w:pStyle w:val="HeadingNotinTOC"/>
        <w:keepNext/>
      </w:pPr>
      <w:r w:rsidRPr="00901632">
        <w:t>Separate Child Health Program</w:t>
      </w:r>
    </w:p>
    <w:p w:rsidR="00CF144B" w:rsidRPr="00901632" w:rsidRDefault="00CF144B" w:rsidP="00702F88">
      <w:pPr>
        <w:pStyle w:val="SubHeading"/>
        <w:keepNext/>
      </w:pPr>
      <w:r w:rsidRPr="00901632">
        <w:t xml:space="preserve">Upper % of FPL (federal poverty level) fields are defined as </w:t>
      </w:r>
      <w:r w:rsidRPr="0053064B">
        <w:rPr>
          <w:rStyle w:val="Emphasis"/>
        </w:rPr>
        <w:t>Up to and Including</w:t>
      </w:r>
    </w:p>
    <w:p w:rsidR="00CA702A" w:rsidRDefault="00CF144B" w:rsidP="00CA702A">
      <w:pPr>
        <w:pStyle w:val="TNR12"/>
        <w:keepNext/>
      </w:pPr>
      <w:r w:rsidRPr="00901632">
        <w:t>Does your program require premiums or an enrollment fee?</w:t>
      </w:r>
    </w:p>
    <w:p w:rsidR="00CA702A" w:rsidRDefault="007A680F" w:rsidP="00CA702A">
      <w:pPr>
        <w:pStyle w:val="TNR12"/>
        <w:keepNext/>
      </w:pPr>
      <w:r>
        <w:rPr>
          <w:noProof/>
        </w:rPr>
        <w:drawing>
          <wp:inline distT="0" distB="0" distL="0" distR="0">
            <wp:extent cx="129540" cy="121920"/>
            <wp:effectExtent l="0" t="0" r="3810" b="0"/>
            <wp:docPr id="12" name="Picture 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w:t>
      </w:r>
    </w:p>
    <w:p w:rsidR="00CA702A" w:rsidRDefault="007A680F" w:rsidP="00CA702A">
      <w:pPr>
        <w:pStyle w:val="TNR12"/>
        <w:keepNext/>
      </w:pPr>
      <w:r>
        <w:rPr>
          <w:noProof/>
        </w:rPr>
        <w:drawing>
          <wp:inline distT="0" distB="0" distL="0" distR="0">
            <wp:extent cx="129540" cy="121920"/>
            <wp:effectExtent l="0" t="0" r="3810" b="0"/>
            <wp:docPr id="13" name="Picture 1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Default="007A680F" w:rsidP="00CA702A">
      <w:pPr>
        <w:pStyle w:val="TNR12"/>
      </w:pPr>
      <w:r>
        <w:rPr>
          <w:noProof/>
        </w:rPr>
        <w:drawing>
          <wp:inline distT="0" distB="0" distL="0" distR="0">
            <wp:extent cx="129540" cy="121920"/>
            <wp:effectExtent l="0" t="0" r="3810" b="0"/>
            <wp:docPr id="14" name="Picture 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N/A</w:t>
      </w:r>
    </w:p>
    <w:p w:rsidR="00CA702A" w:rsidRPr="00901632" w:rsidRDefault="00CA702A" w:rsidP="00CA702A">
      <w:pPr>
        <w:pStyle w:val="TNR12"/>
      </w:pPr>
    </w:p>
    <w:p w:rsidR="00CF144B" w:rsidRPr="00901632" w:rsidRDefault="00CF144B" w:rsidP="00702F88">
      <w:pPr>
        <w:pStyle w:val="TNR12"/>
        <w:keepNext/>
      </w:pPr>
      <w:r w:rsidRPr="00901632">
        <w:t xml:space="preserve">Enrollment fee amount:  </w:t>
      </w:r>
    </w:p>
    <w:p w:rsidR="00CF144B" w:rsidRPr="00901632" w:rsidRDefault="00CF144B" w:rsidP="00702F88">
      <w:pPr>
        <w:pStyle w:val="TNR12"/>
      </w:pPr>
      <w:r w:rsidRPr="00901632">
        <w:t xml:space="preserve">Premium fee amount: </w:t>
      </w:r>
    </w:p>
    <w:p w:rsidR="00CF144B" w:rsidRDefault="00CF144B" w:rsidP="00702F88">
      <w:pPr>
        <w:pStyle w:val="TNR12"/>
        <w:keepNext/>
      </w:pPr>
      <w:r w:rsidRPr="00901632">
        <w:t>If premiums are tiered by FPL, please breakout by FPL.</w:t>
      </w:r>
    </w:p>
    <w:tbl>
      <w:tblPr>
        <w:tblW w:w="5000" w:type="pct"/>
        <w:tblCellMar>
          <w:left w:w="115" w:type="dxa"/>
          <w:right w:w="115" w:type="dxa"/>
        </w:tblCellMar>
        <w:tblLook w:val="06A0" w:firstRow="1" w:lastRow="0" w:firstColumn="1" w:lastColumn="0" w:noHBand="1" w:noVBand="1"/>
        <w:tblCaption w:val="Premium Amount table"/>
        <w:tblDescription w:val="Premium Amount table"/>
      </w:tblPr>
      <w:tblGrid>
        <w:gridCol w:w="2330"/>
        <w:gridCol w:w="2430"/>
        <w:gridCol w:w="2331"/>
        <w:gridCol w:w="2249"/>
      </w:tblGrid>
      <w:tr w:rsidR="003F6883" w:rsidRPr="00901632" w:rsidTr="00CA702A">
        <w:trPr>
          <w:cantSplit/>
          <w:tblHeader/>
        </w:trPr>
        <w:tc>
          <w:tcPr>
            <w:tcW w:w="2330" w:type="dxa"/>
            <w:tcBorders>
              <w:top w:val="single" w:sz="8" w:space="0" w:color="auto"/>
              <w:left w:val="single" w:sz="8" w:space="0" w:color="auto"/>
              <w:bottom w:val="single" w:sz="8" w:space="0" w:color="auto"/>
              <w:right w:val="single" w:sz="8" w:space="0" w:color="auto"/>
            </w:tcBorders>
          </w:tcPr>
          <w:p w:rsidR="003F6883" w:rsidRPr="00901632" w:rsidRDefault="003F6883" w:rsidP="00CA702A">
            <w:pPr>
              <w:pStyle w:val="TableHeader14"/>
              <w:keepNext/>
            </w:pPr>
            <w:r w:rsidRPr="00901632">
              <w:t>Premium Amount From ($)</w:t>
            </w:r>
          </w:p>
        </w:tc>
        <w:tc>
          <w:tcPr>
            <w:tcW w:w="24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3F6883" w:rsidRPr="00901632" w:rsidRDefault="003F6883" w:rsidP="00CA702A">
            <w:pPr>
              <w:pStyle w:val="TableHeader14"/>
              <w:keepNext/>
            </w:pPr>
            <w:r w:rsidRPr="00901632">
              <w:t>Premium Amount To ($)</w:t>
            </w:r>
          </w:p>
        </w:tc>
        <w:tc>
          <w:tcPr>
            <w:tcW w:w="23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F6883" w:rsidRPr="00901632" w:rsidRDefault="003F6883" w:rsidP="00CA702A">
            <w:pPr>
              <w:pStyle w:val="TableHeader14"/>
              <w:keepNext/>
            </w:pPr>
            <w:r w:rsidRPr="00901632">
              <w:t>From % of FPL</w:t>
            </w:r>
          </w:p>
        </w:tc>
        <w:tc>
          <w:tcPr>
            <w:tcW w:w="22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3F6883" w:rsidRPr="00901632" w:rsidRDefault="003F6883" w:rsidP="00CA702A">
            <w:pPr>
              <w:pStyle w:val="TableHeader14"/>
              <w:keepNext/>
            </w:pPr>
            <w:r w:rsidRPr="00901632">
              <w:t>Up to % of FPL</w:t>
            </w:r>
          </w:p>
        </w:tc>
      </w:tr>
      <w:tr w:rsidR="003F6883" w:rsidRPr="00901632" w:rsidTr="00CA702A">
        <w:trPr>
          <w:cantSplit/>
        </w:trPr>
        <w:tc>
          <w:tcPr>
            <w:tcW w:w="2330" w:type="dxa"/>
            <w:tcBorders>
              <w:top w:val="nil"/>
              <w:left w:val="single" w:sz="8" w:space="0" w:color="auto"/>
              <w:bottom w:val="single" w:sz="8" w:space="0" w:color="auto"/>
              <w:right w:val="single" w:sz="8" w:space="0" w:color="auto"/>
            </w:tcBorders>
          </w:tcPr>
          <w:p w:rsidR="003F6883" w:rsidRPr="00901632" w:rsidRDefault="007A680F" w:rsidP="003F6883">
            <w:pPr>
              <w:pStyle w:val="TableCell11"/>
            </w:pPr>
            <w:r>
              <w:t>52</w:t>
            </w:r>
          </w:p>
        </w:tc>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52</w:t>
            </w:r>
          </w:p>
        </w:tc>
        <w:tc>
          <w:tcPr>
            <w:tcW w:w="2331"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141</w:t>
            </w: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156</w:t>
            </w:r>
          </w:p>
        </w:tc>
      </w:tr>
      <w:tr w:rsidR="003F6883" w:rsidRPr="00901632" w:rsidTr="00CA702A">
        <w:trPr>
          <w:cantSplit/>
        </w:trPr>
        <w:tc>
          <w:tcPr>
            <w:tcW w:w="2330" w:type="dxa"/>
            <w:tcBorders>
              <w:top w:val="nil"/>
              <w:left w:val="single" w:sz="8" w:space="0" w:color="auto"/>
              <w:bottom w:val="single" w:sz="8" w:space="0" w:color="auto"/>
              <w:right w:val="single" w:sz="8" w:space="0" w:color="auto"/>
            </w:tcBorders>
          </w:tcPr>
          <w:p w:rsidR="003F6883" w:rsidRPr="00901632" w:rsidRDefault="007A680F" w:rsidP="003F6883">
            <w:pPr>
              <w:pStyle w:val="TableCell11"/>
            </w:pPr>
            <w:r>
              <w:t>104</w:t>
            </w:r>
          </w:p>
        </w:tc>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104</w:t>
            </w:r>
          </w:p>
        </w:tc>
        <w:tc>
          <w:tcPr>
            <w:tcW w:w="2331"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157</w:t>
            </w: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7A680F" w:rsidP="003F6883">
            <w:pPr>
              <w:pStyle w:val="TableCell11"/>
            </w:pPr>
            <w:r>
              <w:t>312</w:t>
            </w:r>
          </w:p>
        </w:tc>
      </w:tr>
      <w:tr w:rsidR="003F6883" w:rsidRPr="00901632" w:rsidTr="00CA702A">
        <w:trPr>
          <w:cantSplit/>
        </w:trPr>
        <w:tc>
          <w:tcPr>
            <w:tcW w:w="2330" w:type="dxa"/>
            <w:tcBorders>
              <w:top w:val="nil"/>
              <w:left w:val="single" w:sz="8" w:space="0" w:color="auto"/>
              <w:bottom w:val="single" w:sz="8" w:space="0" w:color="auto"/>
              <w:right w:val="single" w:sz="8" w:space="0" w:color="auto"/>
            </w:tcBorders>
          </w:tcPr>
          <w:p w:rsidR="003F6883" w:rsidRPr="00901632" w:rsidRDefault="003F6883" w:rsidP="003F6883">
            <w:pPr>
              <w:pStyle w:val="TableCell11"/>
            </w:pPr>
          </w:p>
        </w:tc>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c>
          <w:tcPr>
            <w:tcW w:w="2331"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r>
      <w:tr w:rsidR="003F6883" w:rsidRPr="00901632" w:rsidTr="00CA702A">
        <w:trPr>
          <w:cantSplit/>
        </w:trPr>
        <w:tc>
          <w:tcPr>
            <w:tcW w:w="2330" w:type="dxa"/>
            <w:tcBorders>
              <w:top w:val="nil"/>
              <w:left w:val="single" w:sz="8" w:space="0" w:color="auto"/>
              <w:bottom w:val="single" w:sz="8" w:space="0" w:color="auto"/>
              <w:right w:val="single" w:sz="8" w:space="0" w:color="auto"/>
            </w:tcBorders>
          </w:tcPr>
          <w:p w:rsidR="003F6883" w:rsidRPr="00901632" w:rsidRDefault="003F6883" w:rsidP="003F6883">
            <w:pPr>
              <w:pStyle w:val="TableCell11"/>
            </w:pPr>
          </w:p>
        </w:tc>
        <w:tc>
          <w:tcPr>
            <w:tcW w:w="2430"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c>
          <w:tcPr>
            <w:tcW w:w="2331"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3F6883" w:rsidRPr="00901632" w:rsidRDefault="003F6883" w:rsidP="003F6883">
            <w:pPr>
              <w:pStyle w:val="TableCell11"/>
            </w:pPr>
          </w:p>
        </w:tc>
      </w:tr>
    </w:tbl>
    <w:p w:rsidR="00CF144B" w:rsidRPr="00901632" w:rsidRDefault="00CF144B" w:rsidP="00CF144B"/>
    <w:p w:rsidR="00CF144B" w:rsidRPr="00901632" w:rsidRDefault="00CF144B" w:rsidP="003F6883">
      <w:pPr>
        <w:pStyle w:val="TNR12Standalone"/>
      </w:pPr>
      <w:r w:rsidRPr="00901632">
        <w:t>Yearly Maximum Premium Amount per Family: $</w:t>
      </w:r>
    </w:p>
    <w:p w:rsidR="00CF144B" w:rsidRPr="00901632" w:rsidRDefault="00CF144B" w:rsidP="00702F88">
      <w:pPr>
        <w:pStyle w:val="TNR12Standalone"/>
        <w:keepNext/>
      </w:pPr>
      <w:r w:rsidRPr="00901632">
        <w:lastRenderedPageBreak/>
        <w:t>If premiums are tiered by FPL, please breakout by FPL.</w:t>
      </w:r>
    </w:p>
    <w:tbl>
      <w:tblPr>
        <w:tblW w:w="5000" w:type="pct"/>
        <w:tblCellMar>
          <w:left w:w="0" w:type="dxa"/>
          <w:right w:w="0" w:type="dxa"/>
        </w:tblCellMar>
        <w:tblLook w:val="06A0" w:firstRow="1" w:lastRow="0" w:firstColumn="1" w:lastColumn="0" w:noHBand="1" w:noVBand="1"/>
        <w:tblCaption w:val="Premium Amount table"/>
        <w:tblDescription w:val="Premium Amount table"/>
      </w:tblPr>
      <w:tblGrid>
        <w:gridCol w:w="2330"/>
        <w:gridCol w:w="2431"/>
        <w:gridCol w:w="2330"/>
        <w:gridCol w:w="2249"/>
      </w:tblGrid>
      <w:tr w:rsidR="0009778E" w:rsidRPr="00901632" w:rsidTr="00CA702A">
        <w:trPr>
          <w:cantSplit/>
          <w:tblHeader/>
        </w:trPr>
        <w:tc>
          <w:tcPr>
            <w:tcW w:w="2330" w:type="dxa"/>
            <w:tcBorders>
              <w:top w:val="single" w:sz="8" w:space="0" w:color="auto"/>
              <w:left w:val="single" w:sz="8" w:space="0" w:color="auto"/>
              <w:bottom w:val="single" w:sz="8" w:space="0" w:color="auto"/>
              <w:right w:val="single" w:sz="8" w:space="0" w:color="auto"/>
            </w:tcBorders>
          </w:tcPr>
          <w:p w:rsidR="0009778E" w:rsidRPr="00901632" w:rsidRDefault="0009778E" w:rsidP="00CA702A">
            <w:pPr>
              <w:pStyle w:val="TableHeader14"/>
              <w:keepNext/>
            </w:pPr>
            <w:r w:rsidRPr="00901632">
              <w:t>Premium Amount From ($)</w:t>
            </w:r>
          </w:p>
        </w:tc>
        <w:tc>
          <w:tcPr>
            <w:tcW w:w="243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9778E" w:rsidRPr="00901632" w:rsidRDefault="0009778E" w:rsidP="00CA702A">
            <w:pPr>
              <w:pStyle w:val="TableHeader14"/>
              <w:keepNext/>
            </w:pPr>
            <w:r w:rsidRPr="00901632">
              <w:t>Premium Amount To ($)</w:t>
            </w:r>
          </w:p>
        </w:tc>
        <w:tc>
          <w:tcPr>
            <w:tcW w:w="233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778E" w:rsidRPr="00901632" w:rsidRDefault="0009778E" w:rsidP="00CA702A">
            <w:pPr>
              <w:pStyle w:val="TableHeader14"/>
              <w:keepNext/>
            </w:pPr>
            <w:r w:rsidRPr="00901632">
              <w:t>From % of FPL</w:t>
            </w:r>
          </w:p>
        </w:tc>
        <w:tc>
          <w:tcPr>
            <w:tcW w:w="224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09778E" w:rsidRPr="00901632" w:rsidRDefault="0009778E" w:rsidP="00CA702A">
            <w:pPr>
              <w:pStyle w:val="TableHeader14"/>
              <w:keepNext/>
            </w:pPr>
            <w:r w:rsidRPr="00901632">
              <w:t>Up to % of FPL</w:t>
            </w:r>
          </w:p>
        </w:tc>
      </w:tr>
      <w:tr w:rsidR="0009778E" w:rsidRPr="00901632" w:rsidTr="00CA702A">
        <w:trPr>
          <w:cantSplit/>
        </w:trPr>
        <w:tc>
          <w:tcPr>
            <w:tcW w:w="2330" w:type="dxa"/>
            <w:tcBorders>
              <w:top w:val="nil"/>
              <w:left w:val="single" w:sz="8" w:space="0" w:color="auto"/>
              <w:bottom w:val="single" w:sz="8" w:space="0" w:color="auto"/>
              <w:right w:val="single" w:sz="8" w:space="0" w:color="auto"/>
            </w:tcBorders>
          </w:tcPr>
          <w:p w:rsidR="0009778E" w:rsidRPr="00901632" w:rsidRDefault="007A680F" w:rsidP="0009778E">
            <w:pPr>
              <w:pStyle w:val="TableCell11"/>
            </w:pPr>
            <w:r>
              <w:t>156</w:t>
            </w: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156</w:t>
            </w: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141</w:t>
            </w: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156</w:t>
            </w:r>
          </w:p>
        </w:tc>
      </w:tr>
      <w:tr w:rsidR="0009778E" w:rsidRPr="00901632" w:rsidTr="00CA702A">
        <w:trPr>
          <w:cantSplit/>
        </w:trPr>
        <w:tc>
          <w:tcPr>
            <w:tcW w:w="2330" w:type="dxa"/>
            <w:tcBorders>
              <w:top w:val="nil"/>
              <w:left w:val="single" w:sz="8" w:space="0" w:color="auto"/>
              <w:bottom w:val="single" w:sz="8" w:space="0" w:color="auto"/>
              <w:right w:val="single" w:sz="8" w:space="0" w:color="auto"/>
            </w:tcBorders>
          </w:tcPr>
          <w:p w:rsidR="0009778E" w:rsidRPr="00901632" w:rsidRDefault="007A680F" w:rsidP="0009778E">
            <w:pPr>
              <w:pStyle w:val="TableCell11"/>
            </w:pPr>
            <w:r>
              <w:t>312</w:t>
            </w: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312</w:t>
            </w: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157</w:t>
            </w: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7A680F" w:rsidP="0009778E">
            <w:pPr>
              <w:pStyle w:val="TableCell11"/>
            </w:pPr>
            <w:r>
              <w:t>312</w:t>
            </w:r>
          </w:p>
        </w:tc>
      </w:tr>
      <w:tr w:rsidR="0009778E" w:rsidRPr="00901632" w:rsidTr="00CA702A">
        <w:trPr>
          <w:cantSplit/>
        </w:trPr>
        <w:tc>
          <w:tcPr>
            <w:tcW w:w="2330" w:type="dxa"/>
            <w:tcBorders>
              <w:top w:val="nil"/>
              <w:left w:val="single" w:sz="8" w:space="0" w:color="auto"/>
              <w:bottom w:val="single" w:sz="8" w:space="0" w:color="auto"/>
              <w:right w:val="single" w:sz="8" w:space="0" w:color="auto"/>
            </w:tcBorders>
          </w:tcPr>
          <w:p w:rsidR="0009778E" w:rsidRPr="00901632" w:rsidRDefault="0009778E" w:rsidP="0009778E">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r>
      <w:tr w:rsidR="0009778E" w:rsidRPr="00901632" w:rsidTr="00CA702A">
        <w:trPr>
          <w:cantSplit/>
        </w:trPr>
        <w:tc>
          <w:tcPr>
            <w:tcW w:w="2330" w:type="dxa"/>
            <w:tcBorders>
              <w:top w:val="nil"/>
              <w:left w:val="single" w:sz="8" w:space="0" w:color="auto"/>
              <w:bottom w:val="single" w:sz="8" w:space="0" w:color="auto"/>
              <w:right w:val="single" w:sz="8" w:space="0" w:color="auto"/>
            </w:tcBorders>
          </w:tcPr>
          <w:p w:rsidR="0009778E" w:rsidRPr="00901632" w:rsidRDefault="0009778E" w:rsidP="0009778E">
            <w:pPr>
              <w:pStyle w:val="TableCell11"/>
            </w:pPr>
          </w:p>
        </w:tc>
        <w:tc>
          <w:tcPr>
            <w:tcW w:w="2431"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c>
          <w:tcPr>
            <w:tcW w:w="2330"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c>
          <w:tcPr>
            <w:tcW w:w="2249" w:type="dxa"/>
            <w:tcBorders>
              <w:top w:val="nil"/>
              <w:left w:val="nil"/>
              <w:bottom w:val="single" w:sz="8" w:space="0" w:color="auto"/>
              <w:right w:val="single" w:sz="8" w:space="0" w:color="auto"/>
            </w:tcBorders>
            <w:tcMar>
              <w:top w:w="0" w:type="dxa"/>
              <w:left w:w="108" w:type="dxa"/>
              <w:bottom w:w="0" w:type="dxa"/>
              <w:right w:w="108" w:type="dxa"/>
            </w:tcMar>
          </w:tcPr>
          <w:p w:rsidR="0009778E" w:rsidRPr="00901632" w:rsidRDefault="0009778E" w:rsidP="0009778E">
            <w:pPr>
              <w:pStyle w:val="TableCell11"/>
            </w:pPr>
          </w:p>
        </w:tc>
      </w:tr>
    </w:tbl>
    <w:p w:rsidR="00CF144B" w:rsidRPr="00901632" w:rsidRDefault="00CF144B" w:rsidP="00CF144B"/>
    <w:p w:rsidR="00CF144B" w:rsidRPr="00901632" w:rsidRDefault="00CF144B" w:rsidP="003F6883">
      <w:pPr>
        <w:pStyle w:val="TNR12Standalone"/>
      </w:pPr>
      <w:r w:rsidRPr="00901632">
        <w:t xml:space="preserve">If yes, briefly explain fee structure: </w:t>
      </w:r>
      <w:r w:rsidRPr="00702F88">
        <w:rPr>
          <w:rStyle w:val="RequiresAttention"/>
        </w:rPr>
        <w:t>[500]</w:t>
      </w:r>
    </w:p>
    <w:p w:rsidR="00CF144B" w:rsidRDefault="007A680F" w:rsidP="0009778E">
      <w:pPr>
        <w:pStyle w:val="TNR12"/>
      </w:pPr>
      <w:r>
        <w:t xml:space="preserve">Children in families with incomes up to and including 156% FPL pay an annual premium of $52/child not to exceed $156/family.  Children in families with incomes above 156% FPL pay an annual premium of $104/child not to exceed $312/family. Native Americans pay no premiums or co-pays.  Although none received insurance coverage during FY 2019, families of children enrolled in the unborn coverage are not required to pay a premium.  </w:t>
      </w:r>
    </w:p>
    <w:p w:rsidR="0009778E" w:rsidRPr="00901632" w:rsidRDefault="0009778E" w:rsidP="0009778E">
      <w:pPr>
        <w:pStyle w:val="TNR12"/>
      </w:pPr>
    </w:p>
    <w:p w:rsidR="00CF144B" w:rsidRPr="00901632" w:rsidRDefault="00CF144B" w:rsidP="00702F88">
      <w:pPr>
        <w:pStyle w:val="TNR12Standalone"/>
        <w:keepNext/>
      </w:pPr>
      <w:r w:rsidRPr="00901632">
        <w:t>Which delivery system(s) does your program use?</w:t>
      </w:r>
    </w:p>
    <w:p w:rsidR="00CF144B" w:rsidRPr="00901632" w:rsidRDefault="007A680F" w:rsidP="00702F88">
      <w:pPr>
        <w:pStyle w:val="TNR12"/>
        <w:keepNext/>
      </w:pPr>
      <w:r>
        <w:rPr>
          <w:noProof/>
        </w:rPr>
        <w:drawing>
          <wp:inline distT="0" distB="0" distL="0" distR="0">
            <wp:extent cx="129540" cy="121920"/>
            <wp:effectExtent l="0" t="0" r="3810" b="0"/>
            <wp:docPr id="15" name="Picture 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Managed Care</w:t>
      </w:r>
    </w:p>
    <w:p w:rsidR="00CF144B" w:rsidRPr="00901632" w:rsidRDefault="007A680F" w:rsidP="00702F88">
      <w:pPr>
        <w:pStyle w:val="TNR12"/>
        <w:keepNext/>
      </w:pPr>
      <w:r>
        <w:rPr>
          <w:noProof/>
        </w:rPr>
        <w:drawing>
          <wp:inline distT="0" distB="0" distL="0" distR="0">
            <wp:extent cx="129540" cy="121920"/>
            <wp:effectExtent l="0" t="0" r="3810" b="0"/>
            <wp:docPr id="16" name="Picture 1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Primary Care Case Management</w:t>
      </w:r>
    </w:p>
    <w:p w:rsidR="00CF144B" w:rsidRPr="00901632" w:rsidRDefault="007A680F" w:rsidP="003F6883">
      <w:pPr>
        <w:pStyle w:val="TNR12"/>
      </w:pPr>
      <w:r>
        <w:rPr>
          <w:noProof/>
        </w:rPr>
        <w:drawing>
          <wp:inline distT="0" distB="0" distL="0" distR="0">
            <wp:extent cx="129540" cy="121920"/>
            <wp:effectExtent l="0" t="0" r="3810" b="0"/>
            <wp:docPr id="17" name="Picture 1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Fee for Service</w:t>
      </w:r>
    </w:p>
    <w:p w:rsidR="00F37FDA" w:rsidRDefault="00F37FDA" w:rsidP="00F37FDA">
      <w:pPr>
        <w:pStyle w:val="TNR12"/>
      </w:pPr>
    </w:p>
    <w:p w:rsidR="00CF144B" w:rsidRPr="00901632" w:rsidRDefault="00CF144B" w:rsidP="00F37FDA">
      <w:pPr>
        <w:pStyle w:val="TNR12"/>
      </w:pPr>
      <w:r w:rsidRPr="00901632">
        <w:t xml:space="preserve">Please describe which groups receive which delivery system: </w:t>
      </w:r>
      <w:r w:rsidRPr="00702F88">
        <w:rPr>
          <w:rStyle w:val="RequiresAttention"/>
        </w:rPr>
        <w:t>[500]</w:t>
      </w:r>
    </w:p>
    <w:p w:rsidR="00CF144B" w:rsidRDefault="00CF144B" w:rsidP="0009778E">
      <w:pPr>
        <w:pStyle w:val="TNR12"/>
      </w:pPr>
    </w:p>
    <w:p w:rsidR="00CF144B" w:rsidRPr="003674B0" w:rsidRDefault="00CF144B" w:rsidP="0009778E">
      <w:pPr>
        <w:pStyle w:val="ListNumber2"/>
        <w:rPr>
          <w:rFonts w:ascii="Times New Roman" w:hAnsi="Times New Roman"/>
          <w:sz w:val="24"/>
          <w:szCs w:val="24"/>
        </w:rPr>
      </w:pPr>
      <w:r w:rsidRPr="003674B0">
        <w:rPr>
          <w:rFonts w:ascii="Times New Roman" w:hAnsi="Times New Roman"/>
          <w:sz w:val="24"/>
          <w:szCs w:val="24"/>
        </w:rPr>
        <w:t xml:space="preserve">Have you made changes to any of the following </w:t>
      </w:r>
      <w:bookmarkStart w:id="1" w:name="_Hlk9427954"/>
      <w:r w:rsidRPr="003674B0">
        <w:rPr>
          <w:rFonts w:ascii="Times New Roman" w:hAnsi="Times New Roman"/>
          <w:sz w:val="24"/>
          <w:szCs w:val="24"/>
        </w:rPr>
        <w:t xml:space="preserve">policy or program </w:t>
      </w:r>
      <w:bookmarkEnd w:id="1"/>
      <w:r w:rsidRPr="003674B0">
        <w:rPr>
          <w:rFonts w:ascii="Times New Roman" w:hAnsi="Times New Roman"/>
          <w:sz w:val="24"/>
          <w:szCs w:val="24"/>
        </w:rPr>
        <w:t>areas during the reporting period? Please indicate “yes” or “no change” by marking the appropriate column.</w:t>
      </w:r>
    </w:p>
    <w:p w:rsidR="009F103B" w:rsidRDefault="009F103B" w:rsidP="009F103B"/>
    <w:p w:rsidR="009F103B" w:rsidRPr="00AC0934" w:rsidRDefault="009F103B" w:rsidP="00FB05B7">
      <w:pPr>
        <w:keepNext/>
        <w:ind w:left="-1152"/>
      </w:pPr>
      <w:r w:rsidRPr="006F3372">
        <w:rPr>
          <w:noProof/>
        </w:rPr>
        <w:drawing>
          <wp:inline distT="0" distB="0" distL="0" distR="0" wp14:anchorId="0E3B18D8" wp14:editId="1EE00669">
            <wp:extent cx="6793992" cy="493112"/>
            <wp:effectExtent l="0" t="0" r="0" b="2540"/>
            <wp:docPr id="1" name="Picture 1" descr="Decorativ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Decorative fig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3992" cy="493112"/>
                    </a:xfrm>
                    <a:prstGeom prst="rect">
                      <a:avLst/>
                    </a:prstGeom>
                    <a:noFill/>
                    <a:ln>
                      <a:noFill/>
                    </a:ln>
                  </pic:spPr>
                </pic:pic>
              </a:graphicData>
            </a:graphic>
          </wp:inline>
        </w:drawing>
      </w:r>
    </w:p>
    <w:tbl>
      <w:tblPr>
        <w:tblW w:w="10656" w:type="dxa"/>
        <w:tblInd w:w="-1008" w:type="dxa"/>
        <w:tblLayout w:type="fixed"/>
        <w:tblLook w:val="06A0" w:firstRow="1" w:lastRow="0" w:firstColumn="1" w:lastColumn="0" w:noHBand="1" w:noVBand="1"/>
      </w:tblPr>
      <w:tblGrid>
        <w:gridCol w:w="7200"/>
        <w:gridCol w:w="576"/>
        <w:gridCol w:w="576"/>
        <w:gridCol w:w="576"/>
        <w:gridCol w:w="576"/>
        <w:gridCol w:w="576"/>
        <w:gridCol w:w="576"/>
      </w:tblGrid>
      <w:tr w:rsidR="00413E81" w:rsidRPr="00901632" w:rsidTr="00B25329">
        <w:trPr>
          <w:cantSplit/>
          <w:tblHeader/>
        </w:trPr>
        <w:tc>
          <w:tcPr>
            <w:tcW w:w="7200" w:type="dxa"/>
            <w:tcBorders>
              <w:right w:val="single" w:sz="4" w:space="0" w:color="auto"/>
            </w:tcBorders>
            <w:vAlign w:val="center"/>
          </w:tcPr>
          <w:p w:rsidR="00413E81" w:rsidRPr="00901632" w:rsidRDefault="009F103B" w:rsidP="009F1CD4">
            <w:pPr>
              <w:pStyle w:val="Invisible"/>
              <w:keepNext/>
            </w:pPr>
            <w:r>
              <w:t>T</w:t>
            </w:r>
            <w:r w:rsidRPr="00702F88">
              <w:t>opic</w:t>
            </w:r>
          </w:p>
        </w:tc>
        <w:tc>
          <w:tcPr>
            <w:tcW w:w="576"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rsidR="009F103B" w:rsidRDefault="009F103B" w:rsidP="009F1CD4">
            <w:pPr>
              <w:pStyle w:val="Invisible"/>
              <w:keepNext/>
            </w:pPr>
            <w:r w:rsidRPr="009F103B">
              <w:t>Medicaid Expansion CHIP Program</w:t>
            </w:r>
          </w:p>
          <w:p w:rsidR="00413E81" w:rsidRDefault="00413E81" w:rsidP="009F1CD4">
            <w:pPr>
              <w:pStyle w:val="TableHead8"/>
              <w:keepNext/>
            </w:pPr>
            <w:r w:rsidRPr="00901632">
              <w:t>Yes</w:t>
            </w:r>
          </w:p>
          <w:p w:rsidR="009F103B" w:rsidRPr="00901632" w:rsidRDefault="009F103B" w:rsidP="009F1CD4">
            <w:pPr>
              <w:pStyle w:val="Invisible"/>
              <w:keepNext/>
            </w:pPr>
          </w:p>
        </w:tc>
        <w:tc>
          <w:tcPr>
            <w:tcW w:w="576"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rsidR="009F103B" w:rsidRDefault="009F103B" w:rsidP="009F1CD4">
            <w:pPr>
              <w:pStyle w:val="Invisible"/>
              <w:keepNext/>
            </w:pPr>
            <w:r w:rsidRPr="009F103B">
              <w:t>Medicaid Expansion CHIP Program</w:t>
            </w:r>
          </w:p>
          <w:p w:rsidR="00413E81" w:rsidRDefault="00413E81" w:rsidP="009F1CD4">
            <w:pPr>
              <w:pStyle w:val="TableHead8"/>
              <w:keepNext/>
            </w:pPr>
            <w:r w:rsidRPr="00901632">
              <w:t>No Change</w:t>
            </w:r>
          </w:p>
          <w:p w:rsidR="009F103B" w:rsidRPr="00901632" w:rsidRDefault="009F103B" w:rsidP="009F1CD4">
            <w:pPr>
              <w:pStyle w:val="Invisible"/>
              <w:keepNext/>
            </w:pPr>
          </w:p>
        </w:tc>
        <w:tc>
          <w:tcPr>
            <w:tcW w:w="576" w:type="dxa"/>
            <w:tcBorders>
              <w:top w:val="single" w:sz="4" w:space="0" w:color="auto"/>
              <w:left w:val="single" w:sz="4" w:space="0" w:color="auto"/>
              <w:bottom w:val="single" w:sz="4" w:space="0" w:color="auto"/>
              <w:right w:val="thickThinLargeGap" w:sz="48" w:space="0" w:color="auto"/>
            </w:tcBorders>
            <w:tcMar>
              <w:left w:w="29" w:type="dxa"/>
              <w:right w:w="29" w:type="dxa"/>
            </w:tcMar>
            <w:vAlign w:val="center"/>
          </w:tcPr>
          <w:p w:rsidR="009F103B" w:rsidRDefault="009F103B" w:rsidP="009F1CD4">
            <w:pPr>
              <w:pStyle w:val="Invisible"/>
              <w:keepNext/>
            </w:pPr>
            <w:r w:rsidRPr="009F103B">
              <w:t>Medicaid Expansion CHIP Program</w:t>
            </w:r>
            <w:r>
              <w:t xml:space="preserve"> not applicable</w:t>
            </w:r>
          </w:p>
          <w:p w:rsidR="00413E81" w:rsidRDefault="00413E81" w:rsidP="009F1CD4">
            <w:pPr>
              <w:pStyle w:val="TableHead8"/>
              <w:keepNext/>
            </w:pPr>
            <w:r w:rsidRPr="00901632">
              <w:t>N/A</w:t>
            </w:r>
          </w:p>
          <w:p w:rsidR="009F103B" w:rsidRPr="00901632" w:rsidRDefault="009F103B" w:rsidP="009F1CD4">
            <w:pPr>
              <w:pStyle w:val="Invisible"/>
              <w:keepNext/>
            </w:pPr>
          </w:p>
        </w:tc>
        <w:tc>
          <w:tcPr>
            <w:tcW w:w="576" w:type="dxa"/>
            <w:tcBorders>
              <w:top w:val="single" w:sz="4" w:space="0" w:color="auto"/>
              <w:left w:val="thickThinLargeGap" w:sz="48" w:space="0" w:color="auto"/>
              <w:bottom w:val="single" w:sz="4" w:space="0" w:color="auto"/>
              <w:right w:val="single" w:sz="4" w:space="0" w:color="auto"/>
            </w:tcBorders>
            <w:tcMar>
              <w:left w:w="29" w:type="dxa"/>
              <w:right w:w="29" w:type="dxa"/>
            </w:tcMar>
            <w:vAlign w:val="center"/>
          </w:tcPr>
          <w:p w:rsidR="009F103B" w:rsidRDefault="009F103B" w:rsidP="009F1CD4">
            <w:pPr>
              <w:pStyle w:val="Invisible"/>
              <w:keepNext/>
            </w:pPr>
            <w:r w:rsidRPr="009F103B">
              <w:t>Separate Child Health Program</w:t>
            </w:r>
          </w:p>
          <w:p w:rsidR="00413E81" w:rsidRDefault="00413E81" w:rsidP="009F1CD4">
            <w:pPr>
              <w:pStyle w:val="TableHead8"/>
              <w:keepNext/>
            </w:pPr>
            <w:r w:rsidRPr="00901632">
              <w:t>Yes</w:t>
            </w:r>
          </w:p>
          <w:p w:rsidR="009F103B" w:rsidRPr="00901632" w:rsidRDefault="009F103B" w:rsidP="009F1CD4">
            <w:pPr>
              <w:pStyle w:val="Invisible"/>
              <w:keepNext/>
            </w:pPr>
          </w:p>
        </w:tc>
        <w:tc>
          <w:tcPr>
            <w:tcW w:w="576"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rsidR="009F103B" w:rsidRDefault="009F103B" w:rsidP="009F1CD4">
            <w:pPr>
              <w:pStyle w:val="Invisible"/>
              <w:keepNext/>
            </w:pPr>
            <w:r w:rsidRPr="009F103B">
              <w:t>Separate Child Health Program</w:t>
            </w:r>
          </w:p>
          <w:p w:rsidR="00413E81" w:rsidRDefault="00413E81" w:rsidP="009F1CD4">
            <w:pPr>
              <w:pStyle w:val="TableHead8"/>
              <w:keepNext/>
            </w:pPr>
            <w:r w:rsidRPr="00901632">
              <w:t>No Change</w:t>
            </w:r>
          </w:p>
          <w:p w:rsidR="009F103B" w:rsidRPr="00901632" w:rsidRDefault="009F103B" w:rsidP="009F1CD4">
            <w:pPr>
              <w:pStyle w:val="Invisible"/>
              <w:keepNext/>
            </w:pPr>
          </w:p>
        </w:tc>
        <w:tc>
          <w:tcPr>
            <w:tcW w:w="576" w:type="dxa"/>
            <w:tcBorders>
              <w:top w:val="single" w:sz="4" w:space="0" w:color="auto"/>
              <w:left w:val="single" w:sz="4" w:space="0" w:color="auto"/>
              <w:bottom w:val="single" w:sz="4" w:space="0" w:color="auto"/>
              <w:right w:val="single" w:sz="4" w:space="0" w:color="auto"/>
            </w:tcBorders>
            <w:tcMar>
              <w:left w:w="29" w:type="dxa"/>
              <w:right w:w="29" w:type="dxa"/>
            </w:tcMar>
            <w:vAlign w:val="center"/>
          </w:tcPr>
          <w:p w:rsidR="009F103B" w:rsidRDefault="009F103B" w:rsidP="009F1CD4">
            <w:pPr>
              <w:pStyle w:val="Invisible"/>
              <w:keepNext/>
            </w:pPr>
            <w:r w:rsidRPr="009F103B">
              <w:t>Separate Child Health Program</w:t>
            </w:r>
            <w:r>
              <w:t xml:space="preserve"> not applicable</w:t>
            </w:r>
          </w:p>
          <w:p w:rsidR="00413E81" w:rsidRDefault="00413E81" w:rsidP="009F1CD4">
            <w:pPr>
              <w:pStyle w:val="TableHead8"/>
              <w:keepNext/>
            </w:pPr>
            <w:r w:rsidRPr="00901632">
              <w:t>N/A</w:t>
            </w:r>
          </w:p>
          <w:p w:rsidR="009F103B" w:rsidRPr="00901632" w:rsidRDefault="009F103B" w:rsidP="009F1CD4">
            <w:pPr>
              <w:pStyle w:val="Invisible"/>
              <w:keepNext/>
            </w:pP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Applicant and enrollee protections (e.g., changed from the Medicaid Fair Hearing Process to State Law)</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8" name="Picture 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9" name="Picture 1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0" name="Picture 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1" name="Picture 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2" name="Picture 2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3" name="Picture 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Application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4" name="Picture 2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5" name="Picture 2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6" name="Picture 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7" name="Picture 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8" name="Picture 2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29" name="Picture 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Benefits</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0" name="Picture 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1" name="Picture 3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2" name="Picture 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3" name="Picture 3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4" name="Picture 3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5" name="Picture 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Cost sharing (including amounts, populations, &amp; collection process)</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6" name="Picture 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7" name="Picture 3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8" name="Picture 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39" name="Picture 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0" name="Picture 4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1" name="Picture 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lastRenderedPageBreak/>
              <w:t>Crowd out policies</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2" name="Picture 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3" name="Picture 4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4" name="Picture 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5" name="Picture 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6" name="Picture 4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7" name="Picture 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Delivery system</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8" name="Picture 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49" name="Picture 4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0" name="Picture 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1" name="Picture 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2" name="Picture 5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3" name="Picture 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 xml:space="preserve">Eligibility determination process </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4" name="Picture 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5" name="Picture 5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6" name="Picture 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7" name="Picture 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8" name="Picture 5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59" name="Picture 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Implementing an enrollment freeze and/or cap</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bookmarkStart w:id="2" w:name="fldQue2671_Y"/>
            <w:r>
              <w:rPr>
                <w:noProof/>
              </w:rPr>
              <w:drawing>
                <wp:inline distT="0" distB="0" distL="0" distR="0" wp14:anchorId="1DAE777C" wp14:editId="492AA35E">
                  <wp:extent cx="129540" cy="121920"/>
                  <wp:effectExtent l="0" t="0" r="3810" b="0"/>
                  <wp:docPr id="60" name="Picture 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bookmarkStart w:id="3" w:name="fldQue2671_N"/>
            <w:r>
              <w:rPr>
                <w:noProof/>
              </w:rPr>
              <w:drawing>
                <wp:inline distT="0" distB="0" distL="0" distR="0" wp14:anchorId="3BBA24FF" wp14:editId="6F2A132A">
                  <wp:extent cx="129540" cy="121920"/>
                  <wp:effectExtent l="0" t="0" r="3810" b="0"/>
                  <wp:docPr id="61" name="Picture 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bookmarkStart w:id="4" w:name="fldQue2671_A"/>
            <w:r>
              <w:rPr>
                <w:noProof/>
              </w:rPr>
              <w:drawing>
                <wp:inline distT="0" distB="0" distL="0" distR="0" wp14:anchorId="05CD3FF5" wp14:editId="2E1B42C4">
                  <wp:extent cx="129540" cy="121920"/>
                  <wp:effectExtent l="0" t="0" r="3810" b="0"/>
                  <wp:docPr id="62" name="Picture 6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4"/>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bookmarkStart w:id="5" w:name="fldQue2672_Y"/>
            <w:r>
              <w:rPr>
                <w:noProof/>
              </w:rPr>
              <w:drawing>
                <wp:inline distT="0" distB="0" distL="0" distR="0" wp14:anchorId="01D2BF5B" wp14:editId="0D03A442">
                  <wp:extent cx="129540" cy="121920"/>
                  <wp:effectExtent l="0" t="0" r="3810" b="0"/>
                  <wp:docPr id="63" name="Picture 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bookmarkStart w:id="6" w:name="fldQue2672_N"/>
            <w:r>
              <w:rPr>
                <w:noProof/>
              </w:rPr>
              <w:drawing>
                <wp:inline distT="0" distB="0" distL="0" distR="0" wp14:anchorId="63DD14FF" wp14:editId="337B57EC">
                  <wp:extent cx="129540" cy="121920"/>
                  <wp:effectExtent l="0" t="0" r="3810" b="0"/>
                  <wp:docPr id="64" name="Picture 6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6"/>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bookmarkStart w:id="7" w:name="fldQue2672_A"/>
            <w:r>
              <w:rPr>
                <w:noProof/>
              </w:rPr>
              <w:drawing>
                <wp:inline distT="0" distB="0" distL="0" distR="0" wp14:anchorId="34280F46" wp14:editId="7FDEC7A5">
                  <wp:extent cx="129540" cy="121920"/>
                  <wp:effectExtent l="0" t="0" r="3810" b="0"/>
                  <wp:docPr id="65" name="Picture 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Eligibility levels / target population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66" name="Picture 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67" name="Picture 6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68" name="Picture 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69" name="Picture 6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0" name="Picture 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1" name="Picture 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Eligibility redetermination process</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2" name="Picture 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3" name="Picture 7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4" name="Picture 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5" name="Picture 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6" name="Picture 7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7" name="Picture 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Enrollment process for health plan selection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8" name="Picture 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79" name="Picture 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0" name="Picture 8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1" name="Picture 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2" name="Picture 8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3" name="Picture 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Outreach (e.g., decrease funds, target outreach)</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4" name="Picture 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5" name="Picture 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6" name="Picture 8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7" name="Picture 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8" name="Picture 8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89" name="Picture 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Premium assistance</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0" name="Picture 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1" name="Picture 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2" name="Picture 9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3" name="Picture 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4" name="Picture 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5" name="Picture 9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Prenatal care eligibility expansion (Sections 457.10, 457.350(b)(2), 457.622(c)(5), and 457.626(a)(3) as described in the October 2, 2002 Final Rule)</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6" name="Picture 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7" name="Picture 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8" name="Picture 9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99" name="Picture 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0" name="Picture 1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1" name="Picture 10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Expansion to “Lawfully Residing” children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2" name="Picture 1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3" name="Picture 1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4" name="Picture 10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5" name="Picture 1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6" name="Picture 10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7" name="Picture 1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Expansion to “Lawfully Residing” pregnant women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8" name="Picture 1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09" name="Picture 1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0" name="Picture 11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1" name="Picture 1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2" name="Picture 11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3" name="Picture 1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Pregnant Women state plan expansion</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4" name="Picture 1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5" name="Picture 1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6" name="Picture 11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7" name="Picture 1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8" name="Picture 11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19" name="Picture 1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pPr>
            <w:r w:rsidRPr="00901632">
              <w:t>Methods and procedures for prevention, investigation, and referral of cases of fraud and abuse</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0" name="Picture 1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1" name="Picture 12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2" name="Picture 1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3" name="Picture 1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4" name="Picture 12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5" name="Picture 1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3D51F4" w:rsidRPr="00901632" w:rsidTr="00B25329">
        <w:trPr>
          <w:cantSplit/>
        </w:trPr>
        <w:tc>
          <w:tcPr>
            <w:tcW w:w="7200" w:type="dxa"/>
            <w:tcBorders>
              <w:right w:val="single" w:sz="4" w:space="0" w:color="auto"/>
            </w:tcBorders>
          </w:tcPr>
          <w:p w:rsidR="003D51F4" w:rsidRPr="00901632" w:rsidRDefault="003D51F4" w:rsidP="003D51F4">
            <w:pPr>
              <w:pStyle w:val="ListNumber"/>
            </w:pPr>
            <w:r w:rsidRPr="00901632">
              <w:t>Other – please specify</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D51F4" w:rsidRPr="003D51F4" w:rsidRDefault="003D51F4" w:rsidP="003D51F4">
            <w:pPr>
              <w:pStyle w:val="Invisible"/>
              <w:rPr>
                <w:color w:val="BFBFBF" w:themeColor="background1" w:themeShade="BF"/>
              </w:rPr>
            </w:pPr>
            <w:r w:rsidRPr="003D51F4">
              <w:rPr>
                <w:color w:val="BFBFBF" w:themeColor="background1" w:themeShade="BF"/>
              </w:rPr>
              <w:t>Intentionally blank</w:t>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3D51F4" w:rsidRPr="003D51F4" w:rsidRDefault="003D51F4" w:rsidP="003D51F4">
            <w:pPr>
              <w:pStyle w:val="Invisible"/>
              <w:rPr>
                <w:color w:val="BFBFBF" w:themeColor="background1" w:themeShade="BF"/>
              </w:rPr>
            </w:pPr>
            <w:r w:rsidRPr="003D51F4">
              <w:rPr>
                <w:color w:val="BFBFBF" w:themeColor="background1" w:themeShade="BF"/>
              </w:rPr>
              <w:t>Intentionally blank</w:t>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3D51F4" w:rsidRPr="003D51F4" w:rsidRDefault="003D51F4" w:rsidP="003D51F4">
            <w:pPr>
              <w:pStyle w:val="Invisible"/>
              <w:rPr>
                <w:color w:val="BFBFBF" w:themeColor="background1" w:themeShade="BF"/>
              </w:rPr>
            </w:pPr>
            <w:r w:rsidRPr="003D51F4">
              <w:rPr>
                <w:color w:val="BFBFBF" w:themeColor="background1" w:themeShade="BF"/>
              </w:rPr>
              <w:t>Intentionally blank</w:t>
            </w:r>
          </w:p>
        </w:tc>
        <w:tc>
          <w:tcPr>
            <w:tcW w:w="576" w:type="dxa"/>
            <w:tcBorders>
              <w:top w:val="single" w:sz="4" w:space="0" w:color="auto"/>
              <w:left w:val="thickThinLargeGap" w:sz="48" w:space="0" w:color="auto"/>
              <w:bottom w:val="single" w:sz="4" w:space="0" w:color="auto"/>
              <w:right w:val="single" w:sz="4" w:space="0" w:color="auto"/>
            </w:tcBorders>
            <w:vAlign w:val="center"/>
          </w:tcPr>
          <w:p w:rsidR="003D51F4" w:rsidRPr="00901632" w:rsidRDefault="003D51F4" w:rsidP="003D51F4">
            <w:pPr>
              <w:pStyle w:val="Invisible"/>
            </w:pPr>
            <w:r>
              <w:t>Intentionally blank</w:t>
            </w:r>
          </w:p>
        </w:tc>
        <w:tc>
          <w:tcPr>
            <w:tcW w:w="576" w:type="dxa"/>
            <w:tcBorders>
              <w:top w:val="single" w:sz="4" w:space="0" w:color="auto"/>
              <w:left w:val="single" w:sz="4" w:space="0" w:color="auto"/>
              <w:bottom w:val="single" w:sz="4" w:space="0" w:color="auto"/>
              <w:right w:val="single" w:sz="4" w:space="0" w:color="auto"/>
            </w:tcBorders>
            <w:vAlign w:val="center"/>
          </w:tcPr>
          <w:p w:rsidR="003D51F4" w:rsidRPr="00901632" w:rsidRDefault="003D51F4" w:rsidP="003D51F4">
            <w:pPr>
              <w:pStyle w:val="Invisible"/>
            </w:pPr>
            <w:r>
              <w:t>Intentionally blank</w:t>
            </w:r>
          </w:p>
        </w:tc>
        <w:tc>
          <w:tcPr>
            <w:tcW w:w="576" w:type="dxa"/>
            <w:tcBorders>
              <w:top w:val="single" w:sz="4" w:space="0" w:color="auto"/>
              <w:left w:val="single" w:sz="4" w:space="0" w:color="auto"/>
              <w:bottom w:val="single" w:sz="4" w:space="0" w:color="auto"/>
              <w:right w:val="single" w:sz="4" w:space="0" w:color="auto"/>
            </w:tcBorders>
            <w:vAlign w:val="center"/>
          </w:tcPr>
          <w:p w:rsidR="003D51F4" w:rsidRPr="00901632" w:rsidRDefault="003D51F4" w:rsidP="003D51F4">
            <w:pPr>
              <w:pStyle w:val="Invisible"/>
            </w:pPr>
            <w:r>
              <w:t>Intentionally blank</w:t>
            </w:r>
          </w:p>
        </w:tc>
      </w:tr>
      <w:tr w:rsidR="00413E81" w:rsidRPr="00901632" w:rsidTr="00B25329">
        <w:trPr>
          <w:cantSplit/>
        </w:trPr>
        <w:tc>
          <w:tcPr>
            <w:tcW w:w="7200" w:type="dxa"/>
            <w:tcBorders>
              <w:right w:val="single" w:sz="4" w:space="0" w:color="auto"/>
            </w:tcBorders>
          </w:tcPr>
          <w:p w:rsidR="00413E81" w:rsidRPr="00901632" w:rsidRDefault="00413E81" w:rsidP="000B6285">
            <w:pPr>
              <w:pStyle w:val="ListNumber"/>
              <w:numPr>
                <w:ilvl w:val="0"/>
                <w:numId w:val="26"/>
              </w:numPr>
              <w:ind w:left="1080"/>
            </w:pP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6" name="Picture 1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7" name="Picture 1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8" name="Picture 1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29" name="Picture 1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0" name="Picture 1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1" name="Picture 1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ind w:left="1080"/>
            </w:pP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2" name="Picture 1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3" name="Picture 13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4" name="Picture 1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5" name="Picture 1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6" name="Picture 1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7" name="Picture 13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r w:rsidR="00413E81" w:rsidRPr="00901632" w:rsidTr="00B25329">
        <w:trPr>
          <w:cantSplit/>
        </w:trPr>
        <w:tc>
          <w:tcPr>
            <w:tcW w:w="7200" w:type="dxa"/>
            <w:tcBorders>
              <w:right w:val="single" w:sz="4" w:space="0" w:color="auto"/>
            </w:tcBorders>
          </w:tcPr>
          <w:p w:rsidR="00413E81" w:rsidRPr="00901632" w:rsidRDefault="00413E81" w:rsidP="009A7EE8">
            <w:pPr>
              <w:pStyle w:val="ListNumber"/>
              <w:ind w:left="1080"/>
            </w:pP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8" name="Picture 1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39" name="Picture 1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thickThinLargeGap" w:sz="48" w:space="0" w:color="auto"/>
            </w:tcBorders>
            <w:shd w:val="clear" w:color="auto" w:fill="BFBFBF" w:themeFill="background1" w:themeFillShade="BF"/>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40" name="Picture 1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thickThinLargeGap" w:sz="48"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41" name="Picture 1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42" name="Picture 1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c>
          <w:tcPr>
            <w:tcW w:w="576" w:type="dxa"/>
            <w:tcBorders>
              <w:top w:val="single" w:sz="4" w:space="0" w:color="auto"/>
              <w:left w:val="single" w:sz="4" w:space="0" w:color="auto"/>
              <w:bottom w:val="single" w:sz="4" w:space="0" w:color="auto"/>
              <w:right w:val="single" w:sz="4" w:space="0" w:color="auto"/>
            </w:tcBorders>
            <w:vAlign w:val="center"/>
          </w:tcPr>
          <w:p w:rsidR="00413E81" w:rsidRPr="00901632" w:rsidRDefault="007A680F" w:rsidP="007A680F">
            <w:pPr>
              <w:pStyle w:val="TableCell11"/>
              <w:jc w:val="center"/>
            </w:pPr>
            <w:r>
              <w:rPr>
                <w:noProof/>
              </w:rPr>
              <w:drawing>
                <wp:inline distT="0" distB="0" distL="0" distR="0">
                  <wp:extent cx="129540" cy="121920"/>
                  <wp:effectExtent l="0" t="0" r="3810" b="0"/>
                  <wp:docPr id="143" name="Picture 1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p>
        </w:tc>
      </w:tr>
    </w:tbl>
    <w:p w:rsidR="00592AFC" w:rsidRPr="00BD6D81" w:rsidRDefault="00592AFC" w:rsidP="00BD6D81"/>
    <w:p w:rsidR="00CF144B" w:rsidRPr="00E7093B" w:rsidRDefault="00CF144B" w:rsidP="00F842BB">
      <w:pPr>
        <w:pStyle w:val="ListNumber2"/>
        <w:rPr>
          <w:rFonts w:ascii="Times New Roman" w:hAnsi="Times New Roman"/>
          <w:sz w:val="24"/>
          <w:szCs w:val="24"/>
        </w:rPr>
      </w:pPr>
      <w:r w:rsidRPr="00E7093B">
        <w:rPr>
          <w:rFonts w:ascii="Times New Roman" w:hAnsi="Times New Roman"/>
          <w:sz w:val="24"/>
          <w:szCs w:val="24"/>
        </w:rPr>
        <w:t xml:space="preserve">For each topic you responded “yes” to above, please explain the change and why the change was made, below: </w:t>
      </w:r>
    </w:p>
    <w:p w:rsidR="00CF144B" w:rsidRPr="00E7093B" w:rsidRDefault="00CF144B" w:rsidP="0086478A">
      <w:pPr>
        <w:pStyle w:val="TableTitle9"/>
        <w:keepNext/>
        <w:rPr>
          <w:rFonts w:ascii="Times New Roman" w:hAnsi="Times New Roman"/>
          <w:sz w:val="22"/>
        </w:rPr>
      </w:pPr>
      <w:r w:rsidRPr="00E7093B">
        <w:rPr>
          <w:rFonts w:ascii="Times New Roman" w:hAnsi="Times New Roman"/>
          <w:sz w:val="22"/>
        </w:rPr>
        <w:t>Medicaid Expansion CHIP Program</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Caption w:val="Topics and changes made"/>
        <w:tblDescription w:val="Topics and changes made"/>
      </w:tblPr>
      <w:tblGrid>
        <w:gridCol w:w="4752"/>
        <w:gridCol w:w="5904"/>
      </w:tblGrid>
      <w:tr w:rsidR="00CF144B" w:rsidRPr="00901632" w:rsidTr="00D83EB3">
        <w:trPr>
          <w:cantSplit/>
          <w:trHeight w:val="504"/>
          <w:tblHeader/>
        </w:trPr>
        <w:tc>
          <w:tcPr>
            <w:tcW w:w="4752" w:type="dxa"/>
            <w:tcBorders>
              <w:left w:val="nil"/>
            </w:tcBorders>
          </w:tcPr>
          <w:p w:rsidR="00CF144B" w:rsidRPr="00901632" w:rsidRDefault="00CF144B" w:rsidP="00530A9A">
            <w:pPr>
              <w:pStyle w:val="TableHead9"/>
            </w:pPr>
            <w:r w:rsidRPr="00901632">
              <w:t>Topic</w:t>
            </w:r>
          </w:p>
        </w:tc>
        <w:tc>
          <w:tcPr>
            <w:tcW w:w="5904" w:type="dxa"/>
            <w:tcBorders>
              <w:right w:val="nil"/>
            </w:tcBorders>
          </w:tcPr>
          <w:p w:rsidR="00CF144B" w:rsidRPr="00901632" w:rsidRDefault="00CF144B" w:rsidP="00BA52CE">
            <w:pPr>
              <w:pStyle w:val="TableHead9"/>
            </w:pPr>
            <w:r w:rsidRPr="00901632">
              <w:t>List change and why the change was made</w:t>
            </w:r>
          </w:p>
        </w:tc>
      </w:tr>
      <w:tr w:rsidR="00CF144B" w:rsidRPr="00901632" w:rsidTr="0051626C">
        <w:trPr>
          <w:cantSplit/>
        </w:trPr>
        <w:tc>
          <w:tcPr>
            <w:tcW w:w="4752" w:type="dxa"/>
            <w:tcBorders>
              <w:left w:val="nil"/>
            </w:tcBorders>
          </w:tcPr>
          <w:p w:rsidR="00CF144B" w:rsidRPr="00901632" w:rsidRDefault="00CF144B" w:rsidP="000B6285">
            <w:pPr>
              <w:pStyle w:val="ListNumber"/>
              <w:numPr>
                <w:ilvl w:val="0"/>
                <w:numId w:val="20"/>
              </w:numPr>
            </w:pPr>
            <w:r w:rsidRPr="00901632">
              <w:lastRenderedPageBreak/>
              <w:t>Applicant and enrollee protections</w:t>
            </w:r>
            <w:r w:rsidRPr="00901632">
              <w:br/>
              <w:t xml:space="preserve">(e.g., changed from the Medicaid Fair </w:t>
            </w:r>
            <w:r w:rsidRPr="00901632">
              <w:br/>
              <w:t>Hearing Process to State Law)</w:t>
            </w:r>
          </w:p>
        </w:tc>
        <w:tc>
          <w:tcPr>
            <w:tcW w:w="5904" w:type="dxa"/>
            <w:tcBorders>
              <w:right w:val="nil"/>
            </w:tcBorders>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Application</w:t>
            </w:r>
          </w:p>
        </w:tc>
        <w:tc>
          <w:tcPr>
            <w:tcW w:w="5904" w:type="dxa"/>
            <w:tcBorders>
              <w:right w:val="nil"/>
            </w:tcBorders>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Benefits</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Cost sharing (including amounts, populations, &amp; collection process)</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Crowd out policies</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Delivery system</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Eligibility determination process</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Implementing an enrollment freeze and/or cap</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Eligibility levels / target population</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Eligibility redetermination process</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Enrollment process for health plan selection</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Outreach</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Premium assistance</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 xml:space="preserve">Prenatal care eligibility expansion (Sections </w:t>
            </w:r>
            <w:r w:rsidRPr="00901632">
              <w:br/>
              <w:t xml:space="preserve">457.10, 457.350(b)(2), 457.622(c)(5), and </w:t>
            </w:r>
            <w:r w:rsidRPr="00901632">
              <w:br/>
              <w:t xml:space="preserve">457.626(a)(3) as described in the October 2, </w:t>
            </w:r>
            <w:r w:rsidRPr="00901632">
              <w:br/>
              <w:t>2002 Final Rule)</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Expansion to “Lawfully Residing” children</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Expansion to “Lawfully Residing” pregnant women</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Pregnant Women State Plan Expansion</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E00363">
            <w:pPr>
              <w:pStyle w:val="ListNumber"/>
            </w:pPr>
            <w:r w:rsidRPr="00901632">
              <w:t>Methods and procedures for prevention, investigation, and referral of cases of fraud and abuse</w:t>
            </w: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5904" w:type="dxa"/>
            <w:gridSpan w:val="2"/>
            <w:tcBorders>
              <w:left w:val="nil"/>
              <w:right w:val="nil"/>
            </w:tcBorders>
            <w:vAlign w:val="center"/>
          </w:tcPr>
          <w:p w:rsidR="00CF144B" w:rsidRPr="00901632" w:rsidRDefault="00CF144B" w:rsidP="00E00363">
            <w:pPr>
              <w:pStyle w:val="ListNumber"/>
            </w:pPr>
            <w:r w:rsidRPr="00901632">
              <w:t>Other – please specify</w:t>
            </w:r>
          </w:p>
        </w:tc>
      </w:tr>
      <w:tr w:rsidR="00CF144B" w:rsidRPr="00901632" w:rsidTr="0051626C">
        <w:trPr>
          <w:cantSplit/>
        </w:trPr>
        <w:tc>
          <w:tcPr>
            <w:tcW w:w="4752" w:type="dxa"/>
            <w:tcBorders>
              <w:left w:val="nil"/>
            </w:tcBorders>
          </w:tcPr>
          <w:p w:rsidR="00CF144B" w:rsidRPr="00901632" w:rsidRDefault="00CF144B" w:rsidP="000B6285">
            <w:pPr>
              <w:pStyle w:val="ListNumber"/>
              <w:numPr>
                <w:ilvl w:val="0"/>
                <w:numId w:val="21"/>
              </w:numPr>
              <w:ind w:left="1080"/>
            </w:pP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DB3263">
            <w:pPr>
              <w:pStyle w:val="ListNumber"/>
              <w:ind w:left="1080"/>
            </w:pPr>
          </w:p>
        </w:tc>
        <w:tc>
          <w:tcPr>
            <w:tcW w:w="5904" w:type="dxa"/>
            <w:tcBorders>
              <w:right w:val="nil"/>
            </w:tcBorders>
            <w:vAlign w:val="center"/>
          </w:tcPr>
          <w:p w:rsidR="00CF144B" w:rsidRPr="00901632" w:rsidRDefault="00CF144B" w:rsidP="00AE0D9E">
            <w:pPr>
              <w:pStyle w:val="TableCell10"/>
            </w:pPr>
          </w:p>
        </w:tc>
      </w:tr>
      <w:tr w:rsidR="00CF144B" w:rsidRPr="00901632" w:rsidTr="0051626C">
        <w:trPr>
          <w:cantSplit/>
        </w:trPr>
        <w:tc>
          <w:tcPr>
            <w:tcW w:w="4752" w:type="dxa"/>
            <w:tcBorders>
              <w:left w:val="nil"/>
            </w:tcBorders>
          </w:tcPr>
          <w:p w:rsidR="00CF144B" w:rsidRPr="00901632" w:rsidRDefault="00CF144B" w:rsidP="00DB3263">
            <w:pPr>
              <w:pStyle w:val="ListNumber"/>
              <w:ind w:left="1080"/>
            </w:pPr>
          </w:p>
        </w:tc>
        <w:tc>
          <w:tcPr>
            <w:tcW w:w="5904" w:type="dxa"/>
            <w:tcBorders>
              <w:right w:val="nil"/>
            </w:tcBorders>
            <w:vAlign w:val="center"/>
          </w:tcPr>
          <w:p w:rsidR="00CF144B" w:rsidRPr="00901632" w:rsidRDefault="00CF144B" w:rsidP="00AE0D9E">
            <w:pPr>
              <w:pStyle w:val="TableCell10"/>
            </w:pPr>
          </w:p>
        </w:tc>
      </w:tr>
    </w:tbl>
    <w:p w:rsidR="00CF144B" w:rsidRPr="00901632" w:rsidRDefault="00CF144B" w:rsidP="006226FC">
      <w:pPr>
        <w:pStyle w:val="TNR12Standalone"/>
      </w:pPr>
    </w:p>
    <w:p w:rsidR="00CF144B" w:rsidRPr="00E7093B" w:rsidRDefault="00CF144B" w:rsidP="0086478A">
      <w:pPr>
        <w:pStyle w:val="TableTitle9"/>
        <w:keepNext/>
        <w:rPr>
          <w:rFonts w:ascii="Times New Roman" w:hAnsi="Times New Roman"/>
          <w:sz w:val="22"/>
        </w:rPr>
      </w:pPr>
      <w:r w:rsidRPr="00E7093B">
        <w:rPr>
          <w:rFonts w:ascii="Times New Roman" w:hAnsi="Times New Roman"/>
          <w:sz w:val="22"/>
        </w:rPr>
        <w:t>Separate Child Health Program</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Caption w:val="Topics and changes made"/>
        <w:tblDescription w:val="Topics and changes made"/>
      </w:tblPr>
      <w:tblGrid>
        <w:gridCol w:w="4752"/>
        <w:gridCol w:w="5904"/>
      </w:tblGrid>
      <w:tr w:rsidR="00CF144B" w:rsidRPr="00901632" w:rsidTr="00D83EB3">
        <w:trPr>
          <w:cantSplit/>
          <w:trHeight w:val="504"/>
          <w:tblHeader/>
        </w:trPr>
        <w:tc>
          <w:tcPr>
            <w:tcW w:w="4752" w:type="dxa"/>
            <w:tcBorders>
              <w:left w:val="nil"/>
            </w:tcBorders>
          </w:tcPr>
          <w:p w:rsidR="00CF144B" w:rsidRPr="00901632" w:rsidRDefault="00CF144B" w:rsidP="006226FC">
            <w:pPr>
              <w:pStyle w:val="TableHead9"/>
            </w:pPr>
            <w:r w:rsidRPr="00901632">
              <w:t>Topic</w:t>
            </w:r>
          </w:p>
        </w:tc>
        <w:tc>
          <w:tcPr>
            <w:tcW w:w="5904" w:type="dxa"/>
            <w:tcBorders>
              <w:right w:val="nil"/>
            </w:tcBorders>
          </w:tcPr>
          <w:p w:rsidR="00CF144B" w:rsidRPr="00901632" w:rsidRDefault="00CF144B" w:rsidP="006226FC">
            <w:pPr>
              <w:pStyle w:val="TableHead9"/>
            </w:pPr>
            <w:r w:rsidRPr="00901632">
              <w:t>List change and why the change was made</w:t>
            </w:r>
          </w:p>
        </w:tc>
      </w:tr>
      <w:tr w:rsidR="00CF144B" w:rsidRPr="00901632" w:rsidTr="00D83EB3">
        <w:trPr>
          <w:cantSplit/>
        </w:trPr>
        <w:tc>
          <w:tcPr>
            <w:tcW w:w="4752" w:type="dxa"/>
            <w:tcBorders>
              <w:left w:val="nil"/>
            </w:tcBorders>
          </w:tcPr>
          <w:p w:rsidR="00CF144B" w:rsidRPr="00901632" w:rsidRDefault="00CF144B" w:rsidP="000B6285">
            <w:pPr>
              <w:pStyle w:val="ListNumber"/>
              <w:numPr>
                <w:ilvl w:val="0"/>
                <w:numId w:val="22"/>
              </w:numPr>
            </w:pPr>
            <w:r w:rsidRPr="00901632">
              <w:t>Applicant and enrollee protections</w:t>
            </w:r>
            <w:r w:rsidRPr="00901632">
              <w:br/>
              <w:t xml:space="preserve">(e.g., changed from the Medicaid Fair </w:t>
            </w:r>
            <w:r w:rsidRPr="00901632">
              <w:br/>
              <w:t>Hearing Process to State Law)</w:t>
            </w:r>
          </w:p>
        </w:tc>
        <w:tc>
          <w:tcPr>
            <w:tcW w:w="5904" w:type="dxa"/>
            <w:tcBorders>
              <w:right w:val="nil"/>
            </w:tcBorders>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Application</w:t>
            </w:r>
          </w:p>
        </w:tc>
        <w:tc>
          <w:tcPr>
            <w:tcW w:w="5904" w:type="dxa"/>
            <w:tcBorders>
              <w:right w:val="nil"/>
            </w:tcBorders>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Benefits</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Cost sharing (including amounts, populations, &amp; collection process)</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Crowd out policies</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Delivery system</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Eligibility determination process</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Implementing an enrollment freeze and/or cap</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Eligibility levels / target population</w:t>
            </w:r>
          </w:p>
        </w:tc>
        <w:tc>
          <w:tcPr>
            <w:tcW w:w="5904" w:type="dxa"/>
            <w:tcBorders>
              <w:right w:val="nil"/>
            </w:tcBorders>
            <w:vAlign w:val="center"/>
          </w:tcPr>
          <w:p w:rsidR="00CF144B" w:rsidRPr="00901632" w:rsidRDefault="007A680F" w:rsidP="00D83EB3">
            <w:pPr>
              <w:pStyle w:val="TableCell10"/>
            </w:pPr>
            <w:r>
              <w:t>Effective 7/1/19, CHIP added unborn eligibility to the definition of individuals eligible for coverage.  The unborn group in restricted to  unborns in Montgomery, Russell, and Macon counties with family incomes from 0-the ALL Kids eligibility ceiling, regardless of age and citizenship status.</w:t>
            </w: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Eligibility redetermination process</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Enrollment process for health plan selection</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Outreach</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Premium assistance</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 xml:space="preserve">Prenatal care eligibility expansion (Sections </w:t>
            </w:r>
            <w:r w:rsidRPr="00901632">
              <w:br/>
              <w:t xml:space="preserve">457.10, 457.350(b)(2), 457.622(c)(5), and </w:t>
            </w:r>
            <w:r w:rsidRPr="00901632">
              <w:br/>
              <w:t xml:space="preserve">457.626(a)(3) as described in the October 2, </w:t>
            </w:r>
            <w:r w:rsidRPr="00901632">
              <w:br/>
              <w:t>2002 Final Rule)</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Expansion to “Lawfully Residing” children</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lastRenderedPageBreak/>
              <w:t>Expansion to “Lawfully Residing” pregnant women</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Pregnant Women State Plan Expansion</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pPr>
            <w:r w:rsidRPr="00901632">
              <w:t>Methods and procedures for prevention, investigation, and referral of cases of fraud and abuse</w:t>
            </w: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5904" w:type="dxa"/>
            <w:gridSpan w:val="2"/>
            <w:tcBorders>
              <w:left w:val="nil"/>
              <w:right w:val="nil"/>
            </w:tcBorders>
            <w:vAlign w:val="center"/>
          </w:tcPr>
          <w:p w:rsidR="00CF144B" w:rsidRPr="00901632" w:rsidRDefault="00CF144B" w:rsidP="006226FC">
            <w:pPr>
              <w:pStyle w:val="ListNumber"/>
            </w:pPr>
            <w:r w:rsidRPr="00901632">
              <w:t>Other – please specify</w:t>
            </w:r>
          </w:p>
        </w:tc>
      </w:tr>
      <w:tr w:rsidR="00CF144B" w:rsidRPr="00901632" w:rsidTr="00D83EB3">
        <w:trPr>
          <w:cantSplit/>
        </w:trPr>
        <w:tc>
          <w:tcPr>
            <w:tcW w:w="4752" w:type="dxa"/>
            <w:tcBorders>
              <w:left w:val="nil"/>
            </w:tcBorders>
          </w:tcPr>
          <w:p w:rsidR="00CF144B" w:rsidRPr="00901632" w:rsidRDefault="00CF144B" w:rsidP="000B6285">
            <w:pPr>
              <w:pStyle w:val="ListNumber"/>
              <w:numPr>
                <w:ilvl w:val="0"/>
                <w:numId w:val="23"/>
              </w:numPr>
              <w:ind w:left="1080"/>
            </w:pP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ind w:left="1080"/>
            </w:pPr>
          </w:p>
        </w:tc>
        <w:tc>
          <w:tcPr>
            <w:tcW w:w="5904" w:type="dxa"/>
            <w:tcBorders>
              <w:right w:val="nil"/>
            </w:tcBorders>
            <w:vAlign w:val="center"/>
          </w:tcPr>
          <w:p w:rsidR="00CF144B" w:rsidRPr="00901632" w:rsidRDefault="00CF144B" w:rsidP="00D83EB3">
            <w:pPr>
              <w:pStyle w:val="TableCell10"/>
            </w:pPr>
          </w:p>
        </w:tc>
      </w:tr>
      <w:tr w:rsidR="00CF144B" w:rsidRPr="00901632" w:rsidTr="00D83EB3">
        <w:trPr>
          <w:cantSplit/>
        </w:trPr>
        <w:tc>
          <w:tcPr>
            <w:tcW w:w="4752" w:type="dxa"/>
            <w:tcBorders>
              <w:left w:val="nil"/>
            </w:tcBorders>
          </w:tcPr>
          <w:p w:rsidR="00CF144B" w:rsidRPr="00901632" w:rsidRDefault="00CF144B" w:rsidP="006226FC">
            <w:pPr>
              <w:pStyle w:val="ListNumber"/>
              <w:ind w:left="1080"/>
            </w:pPr>
          </w:p>
        </w:tc>
        <w:tc>
          <w:tcPr>
            <w:tcW w:w="5904" w:type="dxa"/>
            <w:tcBorders>
              <w:right w:val="nil"/>
            </w:tcBorders>
            <w:vAlign w:val="center"/>
          </w:tcPr>
          <w:p w:rsidR="00CF144B" w:rsidRPr="00901632" w:rsidRDefault="00CF144B" w:rsidP="00D83EB3">
            <w:pPr>
              <w:pStyle w:val="TableCell10"/>
            </w:pPr>
          </w:p>
        </w:tc>
      </w:tr>
    </w:tbl>
    <w:p w:rsidR="00CF144B" w:rsidRPr="00901632" w:rsidRDefault="00CF144B" w:rsidP="00CF144B"/>
    <w:p w:rsidR="00CF144B" w:rsidRPr="00D83EB3" w:rsidRDefault="00CF144B" w:rsidP="00D83EB3">
      <w:pPr>
        <w:pStyle w:val="TNR12"/>
      </w:pPr>
      <w:r w:rsidRPr="00D83EB3">
        <w:t xml:space="preserve">Enter any Narrative text related to Section I below. </w:t>
      </w:r>
      <w:r w:rsidRPr="00D83EB3">
        <w:rPr>
          <w:rStyle w:val="RequiresAttention"/>
        </w:rPr>
        <w:t>[7500]</w:t>
      </w:r>
    </w:p>
    <w:p w:rsidR="00CF144B" w:rsidRPr="00901632" w:rsidRDefault="00CF144B" w:rsidP="00D83EB3">
      <w:pPr>
        <w:pStyle w:val="TNR12"/>
      </w:pPr>
    </w:p>
    <w:p w:rsidR="00CF144B" w:rsidRPr="00901632" w:rsidRDefault="00CF144B" w:rsidP="00CF144B"/>
    <w:p w:rsidR="00CF144B" w:rsidRPr="00901632" w:rsidRDefault="00CF144B" w:rsidP="00CF144B">
      <w:pPr>
        <w:sectPr w:rsidR="00CF144B" w:rsidRPr="00901632">
          <w:pgSz w:w="12240" w:h="15840"/>
          <w:pgMar w:top="1440" w:right="1440" w:bottom="1440" w:left="1440" w:header="720" w:footer="720" w:gutter="0"/>
          <w:cols w:space="720"/>
          <w:docGrid w:linePitch="360"/>
        </w:sectPr>
      </w:pPr>
    </w:p>
    <w:p w:rsidR="00CF144B" w:rsidRPr="00901632" w:rsidRDefault="00CF144B" w:rsidP="00A65BE9">
      <w:pPr>
        <w:pStyle w:val="Heading1"/>
      </w:pPr>
      <w:r w:rsidRPr="00901632">
        <w:lastRenderedPageBreak/>
        <w:t>Section II</w:t>
      </w:r>
      <w:r w:rsidR="00A65BE9">
        <w:tab/>
      </w:r>
      <w:r w:rsidRPr="00901632">
        <w:t>Program’s Performance Measurement and Progress</w:t>
      </w:r>
    </w:p>
    <w:p w:rsidR="00CF144B" w:rsidRDefault="00CF144B" w:rsidP="00F362DD">
      <w:pPr>
        <w:pStyle w:val="TNR11"/>
      </w:pPr>
      <w:r w:rsidRPr="00901632">
        <w:t>This section consists of two subsections that gather information about the CHIP and/or Medicaid program. Section IIA captures your enrollment progress as well as changes in the number and/or rate of uninsured children in your state.  Section IIB captures progress towards meeting your state’s general strategic objectives and performance goals.</w:t>
      </w:r>
    </w:p>
    <w:p w:rsidR="007849ED" w:rsidRDefault="007849ED" w:rsidP="007849ED">
      <w:pPr>
        <w:pStyle w:val="Line"/>
      </w:pPr>
    </w:p>
    <w:p w:rsidR="00CF144B" w:rsidRDefault="00CF144B" w:rsidP="00717576">
      <w:pPr>
        <w:pStyle w:val="Heading2"/>
      </w:pPr>
      <w:r w:rsidRPr="00901632">
        <w:t>Section IIA: Enrollment And Uninsured Data</w:t>
      </w:r>
    </w:p>
    <w:p w:rsidR="006A3270" w:rsidRDefault="006A3270" w:rsidP="006A3270">
      <w:pPr>
        <w:pStyle w:val="Line"/>
      </w:pPr>
    </w:p>
    <w:p w:rsidR="00CF144B" w:rsidRPr="00901632" w:rsidRDefault="00CF144B" w:rsidP="00E32D5B">
      <w:pPr>
        <w:pStyle w:val="ListNumber3"/>
      </w:pPr>
      <w:r w:rsidRPr="00901632">
        <w:t>The information in the table below is the Unduplicated Number of Children Ever Enrolled in CHIP in your state for the two most recent reporting periods.  The enrollment numbers reported below should corr</w:t>
      </w:r>
      <w:r w:rsidR="008641F8">
        <w:t>espond to line 7 (Unduplicated Number</w:t>
      </w:r>
      <w:r w:rsidRPr="00901632">
        <w:t xml:space="preserve"> Ever Enrolled Year) in your state’s 4</w:t>
      </w:r>
      <w:r w:rsidRPr="00E7093B">
        <w:rPr>
          <w:vertAlign w:val="superscript"/>
        </w:rPr>
        <w:t>th</w:t>
      </w:r>
      <w:r w:rsidRPr="00901632">
        <w:t xml:space="preserve"> quarter data report (submitted in October) in the CHIP Statistical Enrollment Data System (SEDS).  The percent change column reflects the percent change in enrollment over the two-year period.  If the percent change exceeds 10 percent (increase or decrease), please explain in letter A below any factors that may account for these changes (such as decreases due to elimination of outreach or increases due to program expansions).  This information will be filled in automatically by CARTS through a link to SEDS.  Please wait until you have an enrollment number from SEDS before you complete this response. If the information displayed in the table below is inaccurate, please make any needed updates to the data in SEDS and then refresh this page in CARTS to reflect the updated data.</w:t>
      </w:r>
    </w:p>
    <w:tbl>
      <w:tblPr>
        <w:tblW w:w="0" w:type="auto"/>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A0" w:firstRow="1" w:lastRow="0" w:firstColumn="1" w:lastColumn="0" w:noHBand="1" w:noVBand="1"/>
      </w:tblPr>
      <w:tblGrid>
        <w:gridCol w:w="2160"/>
        <w:gridCol w:w="1800"/>
        <w:gridCol w:w="1890"/>
        <w:gridCol w:w="2040"/>
      </w:tblGrid>
      <w:tr w:rsidR="00CF144B" w:rsidRPr="00901632" w:rsidTr="00FB2A86">
        <w:trPr>
          <w:cantSplit/>
          <w:tblHeader/>
        </w:trPr>
        <w:tc>
          <w:tcPr>
            <w:tcW w:w="2160" w:type="dxa"/>
          </w:tcPr>
          <w:p w:rsidR="00E32D5B" w:rsidRPr="00E32D5B" w:rsidRDefault="00CF144B" w:rsidP="00D27E01">
            <w:pPr>
              <w:pStyle w:val="TableHead10"/>
              <w:keepNext/>
            </w:pPr>
            <w:r w:rsidRPr="00901632">
              <w:t>Program</w:t>
            </w:r>
          </w:p>
        </w:tc>
        <w:tc>
          <w:tcPr>
            <w:tcW w:w="1800" w:type="dxa"/>
          </w:tcPr>
          <w:p w:rsidR="00CF144B" w:rsidRPr="00901632" w:rsidRDefault="00CF144B" w:rsidP="00D27E01">
            <w:pPr>
              <w:pStyle w:val="TableHead10"/>
              <w:keepNext/>
            </w:pPr>
            <w:r w:rsidRPr="00901632">
              <w:t>FFY 201</w:t>
            </w:r>
            <w:r w:rsidR="008641F8">
              <w:t>8</w:t>
            </w:r>
          </w:p>
        </w:tc>
        <w:tc>
          <w:tcPr>
            <w:tcW w:w="1890" w:type="dxa"/>
          </w:tcPr>
          <w:p w:rsidR="00CF144B" w:rsidRPr="00901632" w:rsidRDefault="00CF144B" w:rsidP="00D27E01">
            <w:pPr>
              <w:pStyle w:val="TableHead10"/>
              <w:keepNext/>
            </w:pPr>
            <w:r w:rsidRPr="00901632">
              <w:t>FFY 201</w:t>
            </w:r>
            <w:r w:rsidR="008641F8">
              <w:t>9</w:t>
            </w:r>
          </w:p>
        </w:tc>
        <w:tc>
          <w:tcPr>
            <w:tcW w:w="2040" w:type="dxa"/>
          </w:tcPr>
          <w:p w:rsidR="00CF144B" w:rsidRPr="00901632" w:rsidRDefault="00CF144B" w:rsidP="008641F8">
            <w:pPr>
              <w:pStyle w:val="TableHead10"/>
              <w:keepNext/>
            </w:pPr>
            <w:r w:rsidRPr="00901632">
              <w:t>Percent change FFY 201</w:t>
            </w:r>
            <w:r w:rsidR="008641F8">
              <w:t>8</w:t>
            </w:r>
            <w:r w:rsidRPr="00901632">
              <w:t>-201</w:t>
            </w:r>
            <w:r w:rsidR="008641F8">
              <w:t>9</w:t>
            </w:r>
          </w:p>
        </w:tc>
      </w:tr>
      <w:tr w:rsidR="00CF144B" w:rsidRPr="00901632" w:rsidTr="008B5E4D">
        <w:trPr>
          <w:cantSplit/>
        </w:trPr>
        <w:tc>
          <w:tcPr>
            <w:tcW w:w="2160" w:type="dxa"/>
          </w:tcPr>
          <w:p w:rsidR="00CF144B" w:rsidRPr="00901632" w:rsidRDefault="00CF144B" w:rsidP="00FB2A86">
            <w:pPr>
              <w:pStyle w:val="TableCellTNR10"/>
            </w:pPr>
            <w:r w:rsidRPr="00901632">
              <w:t>CHIP Medicaid Expansion Program</w:t>
            </w:r>
          </w:p>
        </w:tc>
        <w:tc>
          <w:tcPr>
            <w:tcW w:w="1800" w:type="dxa"/>
          </w:tcPr>
          <w:p w:rsidR="00CF144B" w:rsidRPr="00901632" w:rsidRDefault="007A680F" w:rsidP="008B5E4D">
            <w:pPr>
              <w:pStyle w:val="TableCellTNR10"/>
              <w:jc w:val="right"/>
            </w:pPr>
            <w:r>
              <w:t>107142</w:t>
            </w:r>
          </w:p>
        </w:tc>
        <w:tc>
          <w:tcPr>
            <w:tcW w:w="1890" w:type="dxa"/>
          </w:tcPr>
          <w:p w:rsidR="00CF144B" w:rsidRPr="00901632" w:rsidRDefault="007A680F" w:rsidP="008B5E4D">
            <w:pPr>
              <w:pStyle w:val="TableCellTNR10"/>
              <w:jc w:val="right"/>
            </w:pPr>
            <w:r>
              <w:t>118307</w:t>
            </w:r>
          </w:p>
        </w:tc>
        <w:tc>
          <w:tcPr>
            <w:tcW w:w="2040" w:type="dxa"/>
          </w:tcPr>
          <w:p w:rsidR="00CF144B" w:rsidRPr="00901632" w:rsidRDefault="007A680F" w:rsidP="008B5E4D">
            <w:pPr>
              <w:pStyle w:val="TableCellTNR10"/>
              <w:jc w:val="right"/>
            </w:pPr>
            <w:r>
              <w:t>10.42</w:t>
            </w:r>
          </w:p>
        </w:tc>
      </w:tr>
      <w:tr w:rsidR="00CF144B" w:rsidRPr="00901632" w:rsidTr="00FB2A86">
        <w:trPr>
          <w:cantSplit/>
        </w:trPr>
        <w:tc>
          <w:tcPr>
            <w:tcW w:w="2160" w:type="dxa"/>
          </w:tcPr>
          <w:p w:rsidR="00CF144B" w:rsidRPr="00901632" w:rsidRDefault="00CF144B" w:rsidP="008B5E4D">
            <w:pPr>
              <w:pStyle w:val="TableCellTNR10"/>
            </w:pPr>
            <w:r w:rsidRPr="00901632">
              <w:t>Separate Child Health Program</w:t>
            </w:r>
          </w:p>
        </w:tc>
        <w:tc>
          <w:tcPr>
            <w:tcW w:w="1800" w:type="dxa"/>
          </w:tcPr>
          <w:p w:rsidR="00CF144B" w:rsidRPr="00901632" w:rsidRDefault="007A680F" w:rsidP="008B5E4D">
            <w:pPr>
              <w:pStyle w:val="TableCellTNR10"/>
              <w:jc w:val="right"/>
            </w:pPr>
            <w:r>
              <w:t>114930</w:t>
            </w:r>
          </w:p>
        </w:tc>
        <w:tc>
          <w:tcPr>
            <w:tcW w:w="1890" w:type="dxa"/>
          </w:tcPr>
          <w:p w:rsidR="00CF144B" w:rsidRPr="00901632" w:rsidRDefault="007A680F" w:rsidP="008B5E4D">
            <w:pPr>
              <w:pStyle w:val="TableCellTNR10"/>
              <w:jc w:val="right"/>
            </w:pPr>
            <w:r>
              <w:t>115690</w:t>
            </w:r>
          </w:p>
        </w:tc>
        <w:tc>
          <w:tcPr>
            <w:tcW w:w="2040" w:type="dxa"/>
          </w:tcPr>
          <w:p w:rsidR="00CF144B" w:rsidRPr="00901632" w:rsidRDefault="007A680F" w:rsidP="008B5E4D">
            <w:pPr>
              <w:pStyle w:val="TableCellTNR10"/>
              <w:jc w:val="right"/>
            </w:pPr>
            <w:r>
              <w:t>0.66</w:t>
            </w:r>
          </w:p>
        </w:tc>
      </w:tr>
    </w:tbl>
    <w:p w:rsidR="00CF144B" w:rsidRPr="00901632" w:rsidRDefault="00CF144B" w:rsidP="00CF144B"/>
    <w:p w:rsidR="00CF144B" w:rsidRPr="00901632" w:rsidRDefault="00CF144B" w:rsidP="00521443">
      <w:pPr>
        <w:pStyle w:val="ListNumber4"/>
      </w:pPr>
      <w:r w:rsidRPr="00901632">
        <w:t xml:space="preserve">Please explain any factors that may account for enrollment increases or decreases exceeding 10 percent. </w:t>
      </w:r>
      <w:r w:rsidRPr="00521443">
        <w:rPr>
          <w:rStyle w:val="RequiresAttention"/>
        </w:rPr>
        <w:t>[7500]</w:t>
      </w:r>
    </w:p>
    <w:p w:rsidR="00CF144B" w:rsidRPr="00901632" w:rsidRDefault="007A680F" w:rsidP="00521443">
      <w:pPr>
        <w:pStyle w:val="ListContinue4"/>
      </w:pPr>
      <w:r>
        <w:t>Enrollment in the CHIP Medicaid Expansion Program slightly exceeded an increase of over 10%.  The AL Medicaid Agency believes that the difference may be accounted for by the fact that they are more accurately capturing those that fall within the criteria since the online and worker portal in the Eligibility and Enrollment system is now capturing them.  This has enabled Medicaid to be  less reliant on caseworkers making the calculations and coding appropriately.</w:t>
      </w:r>
    </w:p>
    <w:p w:rsidR="00CF144B" w:rsidRPr="00901632" w:rsidRDefault="00CF144B" w:rsidP="00DE49C9">
      <w:pPr>
        <w:pStyle w:val="ListNumber3"/>
      </w:pPr>
      <w:r w:rsidRPr="00901632">
        <w:t>The tables below show trends in the number and rate of uninsured children in your state. Three year averages in Table 1 are based on the Current Population Survey. The single year estimates in Table 2 are based on the American Community Survey (ACS). CARTS will fill in the single year estimates automatically, and significant changes are denoted with an asterisk (*).If your state uses an alternate data source and/or methodology for measuring change in the number and/or rate of uninsured children, please explain in Question #3.</w:t>
      </w:r>
    </w:p>
    <w:p w:rsidR="00683C82" w:rsidRDefault="00683C82" w:rsidP="00683C82">
      <w:pPr>
        <w:pStyle w:val="Caption"/>
      </w:pPr>
      <w:r>
        <w:lastRenderedPageBreak/>
        <w:t xml:space="preserve">Table </w:t>
      </w:r>
      <w:fldSimple w:instr=" SEQ Table \* ARABIC ">
        <w:r w:rsidR="007A680F">
          <w:rPr>
            <w:noProof/>
          </w:rPr>
          <w:t>1</w:t>
        </w:r>
      </w:fldSimple>
      <w:r>
        <w:t xml:space="preserve">: </w:t>
      </w:r>
      <w:r w:rsidRPr="00683C82">
        <w:t>Number and percent of uninsured children under age 19 below 200 percent of poverty, Current Population Survey</w:t>
      </w: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620"/>
        <w:gridCol w:w="1705"/>
        <w:gridCol w:w="1715"/>
        <w:gridCol w:w="1620"/>
        <w:gridCol w:w="2160"/>
      </w:tblGrid>
      <w:tr w:rsidR="00CF144B" w:rsidRPr="00901632" w:rsidTr="00FA657C">
        <w:trPr>
          <w:cantSplit/>
          <w:tblHeader/>
        </w:trPr>
        <w:tc>
          <w:tcPr>
            <w:tcW w:w="1620" w:type="dxa"/>
            <w:vMerge w:val="restart"/>
            <w:vAlign w:val="center"/>
          </w:tcPr>
          <w:p w:rsidR="00CF144B" w:rsidRPr="00901632" w:rsidRDefault="00CF144B" w:rsidP="00D71B71">
            <w:pPr>
              <w:pStyle w:val="TableCell11"/>
              <w:keepNext/>
              <w:jc w:val="center"/>
            </w:pPr>
            <w:r w:rsidRPr="00901632">
              <w:t>Period</w:t>
            </w:r>
          </w:p>
        </w:tc>
        <w:tc>
          <w:tcPr>
            <w:tcW w:w="3420" w:type="dxa"/>
            <w:gridSpan w:val="2"/>
            <w:vAlign w:val="center"/>
          </w:tcPr>
          <w:p w:rsidR="00CF144B" w:rsidRPr="00901632" w:rsidRDefault="00CF144B" w:rsidP="00D71B71">
            <w:pPr>
              <w:pStyle w:val="TableCell11"/>
              <w:keepNext/>
              <w:jc w:val="center"/>
            </w:pPr>
            <w:r w:rsidRPr="00901632">
              <w:t>Uninsured Children Under Age 19 Below 200 Percent of Poverty</w:t>
            </w:r>
          </w:p>
        </w:tc>
        <w:tc>
          <w:tcPr>
            <w:tcW w:w="3780" w:type="dxa"/>
            <w:gridSpan w:val="2"/>
            <w:vAlign w:val="center"/>
          </w:tcPr>
          <w:p w:rsidR="00CF144B" w:rsidRPr="00901632" w:rsidRDefault="00CF144B" w:rsidP="00D71B71">
            <w:pPr>
              <w:pStyle w:val="TableCell11"/>
              <w:keepNext/>
              <w:jc w:val="center"/>
            </w:pPr>
            <w:r w:rsidRPr="00901632">
              <w:t>Uninsured Children Under Age 19 Below 200 Percent of Poverty as a Percent of Total Children Under Age 19</w:t>
            </w:r>
          </w:p>
        </w:tc>
      </w:tr>
      <w:tr w:rsidR="00CF144B" w:rsidRPr="00901632" w:rsidTr="00E126A9">
        <w:trPr>
          <w:cantSplit/>
          <w:tblHeader/>
        </w:trPr>
        <w:tc>
          <w:tcPr>
            <w:tcW w:w="1620" w:type="dxa"/>
            <w:vMerge/>
            <w:vAlign w:val="center"/>
          </w:tcPr>
          <w:p w:rsidR="00CF144B" w:rsidRPr="00901632" w:rsidRDefault="00CF144B" w:rsidP="00E126A9">
            <w:pPr>
              <w:jc w:val="center"/>
            </w:pPr>
          </w:p>
        </w:tc>
        <w:tc>
          <w:tcPr>
            <w:tcW w:w="1705" w:type="dxa"/>
            <w:vAlign w:val="center"/>
          </w:tcPr>
          <w:p w:rsidR="00CF144B" w:rsidRPr="00901632" w:rsidRDefault="00CF144B" w:rsidP="00D71B71">
            <w:pPr>
              <w:pStyle w:val="TableCell11"/>
              <w:keepNext/>
              <w:jc w:val="center"/>
            </w:pPr>
            <w:r w:rsidRPr="00901632">
              <w:t>Number</w:t>
            </w:r>
            <w:r w:rsidR="00E126A9">
              <w:br/>
            </w:r>
            <w:r w:rsidRPr="00901632">
              <w:t>(In Thousands)</w:t>
            </w:r>
          </w:p>
        </w:tc>
        <w:tc>
          <w:tcPr>
            <w:tcW w:w="1715" w:type="dxa"/>
            <w:vAlign w:val="center"/>
          </w:tcPr>
          <w:p w:rsidR="00CF144B" w:rsidRPr="00901632" w:rsidRDefault="00CF144B" w:rsidP="00D71B71">
            <w:pPr>
              <w:pStyle w:val="TableCell11"/>
              <w:keepNext/>
              <w:jc w:val="center"/>
            </w:pPr>
            <w:r w:rsidRPr="00901632">
              <w:t>Std. Error</w:t>
            </w:r>
          </w:p>
        </w:tc>
        <w:tc>
          <w:tcPr>
            <w:tcW w:w="1620" w:type="dxa"/>
            <w:vAlign w:val="center"/>
          </w:tcPr>
          <w:p w:rsidR="00CF144B" w:rsidRPr="00901632" w:rsidRDefault="00CF144B" w:rsidP="00D71B71">
            <w:pPr>
              <w:pStyle w:val="TableCell11"/>
              <w:keepNext/>
              <w:jc w:val="center"/>
            </w:pPr>
            <w:r w:rsidRPr="00901632">
              <w:t>Rate</w:t>
            </w:r>
          </w:p>
        </w:tc>
        <w:tc>
          <w:tcPr>
            <w:tcW w:w="2160" w:type="dxa"/>
            <w:vAlign w:val="center"/>
          </w:tcPr>
          <w:p w:rsidR="00CF144B" w:rsidRPr="00901632" w:rsidRDefault="00CF144B" w:rsidP="00D71B71">
            <w:pPr>
              <w:pStyle w:val="TableCell11"/>
              <w:keepNext/>
              <w:jc w:val="center"/>
            </w:pPr>
            <w:r w:rsidRPr="00901632">
              <w:t>Std. Error</w:t>
            </w:r>
          </w:p>
        </w:tc>
      </w:tr>
      <w:tr w:rsidR="00CF144B" w:rsidRPr="00901632" w:rsidTr="00E126A9">
        <w:trPr>
          <w:cantSplit/>
        </w:trPr>
        <w:tc>
          <w:tcPr>
            <w:tcW w:w="1620" w:type="dxa"/>
          </w:tcPr>
          <w:p w:rsidR="00CF144B" w:rsidRPr="00901632" w:rsidRDefault="007A680F" w:rsidP="00E126A9">
            <w:pPr>
              <w:pStyle w:val="TableCell11"/>
            </w:pPr>
            <w:r>
              <w:t>1996 - 1998</w:t>
            </w:r>
          </w:p>
        </w:tc>
        <w:tc>
          <w:tcPr>
            <w:tcW w:w="1705" w:type="dxa"/>
          </w:tcPr>
          <w:p w:rsidR="00CF144B" w:rsidRPr="00901632" w:rsidRDefault="007A680F" w:rsidP="00E126A9">
            <w:pPr>
              <w:pStyle w:val="TableCell11"/>
              <w:jc w:val="right"/>
            </w:pPr>
            <w:r>
              <w:t>115</w:t>
            </w:r>
          </w:p>
        </w:tc>
        <w:tc>
          <w:tcPr>
            <w:tcW w:w="1715" w:type="dxa"/>
          </w:tcPr>
          <w:p w:rsidR="00CF144B" w:rsidRPr="00901632" w:rsidRDefault="007A680F" w:rsidP="00E126A9">
            <w:pPr>
              <w:pStyle w:val="TableCell11"/>
              <w:jc w:val="right"/>
            </w:pPr>
            <w:r>
              <w:t>22.4</w:t>
            </w:r>
          </w:p>
        </w:tc>
        <w:tc>
          <w:tcPr>
            <w:tcW w:w="1620" w:type="dxa"/>
          </w:tcPr>
          <w:p w:rsidR="00CF144B" w:rsidRPr="00901632" w:rsidRDefault="007A680F" w:rsidP="00E126A9">
            <w:pPr>
              <w:pStyle w:val="TableCell11"/>
              <w:jc w:val="right"/>
            </w:pPr>
            <w:r>
              <w:t>10.5</w:t>
            </w:r>
          </w:p>
        </w:tc>
        <w:tc>
          <w:tcPr>
            <w:tcW w:w="2160" w:type="dxa"/>
          </w:tcPr>
          <w:p w:rsidR="00CF144B" w:rsidRPr="00901632" w:rsidRDefault="007A680F" w:rsidP="00E126A9">
            <w:pPr>
              <w:pStyle w:val="TableCell11"/>
              <w:jc w:val="right"/>
            </w:pPr>
            <w:r>
              <w:t>2.0</w:t>
            </w:r>
          </w:p>
        </w:tc>
      </w:tr>
      <w:tr w:rsidR="00CF144B" w:rsidRPr="00901632" w:rsidTr="00E126A9">
        <w:trPr>
          <w:cantSplit/>
        </w:trPr>
        <w:tc>
          <w:tcPr>
            <w:tcW w:w="1620" w:type="dxa"/>
          </w:tcPr>
          <w:p w:rsidR="00CF144B" w:rsidRPr="00901632" w:rsidRDefault="007A680F" w:rsidP="00E126A9">
            <w:pPr>
              <w:pStyle w:val="TableCell11"/>
            </w:pPr>
            <w:r>
              <w:t>1998 - 2000</w:t>
            </w:r>
          </w:p>
        </w:tc>
        <w:tc>
          <w:tcPr>
            <w:tcW w:w="1705" w:type="dxa"/>
          </w:tcPr>
          <w:p w:rsidR="00CF144B" w:rsidRPr="00901632" w:rsidRDefault="007A680F" w:rsidP="00E126A9">
            <w:pPr>
              <w:pStyle w:val="TableCell11"/>
              <w:jc w:val="right"/>
            </w:pPr>
            <w:r>
              <w:t>86</w:t>
            </w:r>
          </w:p>
        </w:tc>
        <w:tc>
          <w:tcPr>
            <w:tcW w:w="1715" w:type="dxa"/>
          </w:tcPr>
          <w:p w:rsidR="00CF144B" w:rsidRPr="00901632" w:rsidRDefault="007A680F" w:rsidP="00E126A9">
            <w:pPr>
              <w:pStyle w:val="TableCell11"/>
              <w:jc w:val="right"/>
            </w:pPr>
            <w:r>
              <w:t>19.1</w:t>
            </w:r>
          </w:p>
        </w:tc>
        <w:tc>
          <w:tcPr>
            <w:tcW w:w="1620" w:type="dxa"/>
          </w:tcPr>
          <w:p w:rsidR="00CF144B" w:rsidRPr="00901632" w:rsidRDefault="007A680F" w:rsidP="00E126A9">
            <w:pPr>
              <w:pStyle w:val="TableCell11"/>
              <w:jc w:val="right"/>
            </w:pPr>
            <w:r>
              <w:t>7.5</w:t>
            </w:r>
          </w:p>
        </w:tc>
        <w:tc>
          <w:tcPr>
            <w:tcW w:w="2160" w:type="dxa"/>
          </w:tcPr>
          <w:p w:rsidR="00CF144B" w:rsidRPr="00901632" w:rsidRDefault="007A680F" w:rsidP="00E126A9">
            <w:pPr>
              <w:pStyle w:val="TableCell11"/>
              <w:jc w:val="right"/>
            </w:pPr>
            <w:r>
              <w:t>1.6</w:t>
            </w:r>
          </w:p>
        </w:tc>
      </w:tr>
      <w:tr w:rsidR="00CF144B" w:rsidRPr="00901632" w:rsidTr="00E126A9">
        <w:trPr>
          <w:cantSplit/>
        </w:trPr>
        <w:tc>
          <w:tcPr>
            <w:tcW w:w="1620" w:type="dxa"/>
          </w:tcPr>
          <w:p w:rsidR="00CF144B" w:rsidRPr="00901632" w:rsidRDefault="007A680F" w:rsidP="00E126A9">
            <w:pPr>
              <w:pStyle w:val="TableCell11"/>
            </w:pPr>
            <w:r>
              <w:t>2000 - 2002</w:t>
            </w:r>
          </w:p>
        </w:tc>
        <w:tc>
          <w:tcPr>
            <w:tcW w:w="1705" w:type="dxa"/>
          </w:tcPr>
          <w:p w:rsidR="00CF144B" w:rsidRPr="00901632" w:rsidRDefault="007A680F" w:rsidP="00E126A9">
            <w:pPr>
              <w:pStyle w:val="TableCell11"/>
              <w:jc w:val="right"/>
            </w:pPr>
            <w:r>
              <w:t>82</w:t>
            </w:r>
          </w:p>
        </w:tc>
        <w:tc>
          <w:tcPr>
            <w:tcW w:w="1715" w:type="dxa"/>
          </w:tcPr>
          <w:p w:rsidR="00CF144B" w:rsidRPr="00901632" w:rsidRDefault="007A680F" w:rsidP="00E126A9">
            <w:pPr>
              <w:pStyle w:val="TableCell11"/>
              <w:jc w:val="right"/>
            </w:pPr>
            <w:r>
              <w:t>14.3</w:t>
            </w:r>
          </w:p>
        </w:tc>
        <w:tc>
          <w:tcPr>
            <w:tcW w:w="1620" w:type="dxa"/>
          </w:tcPr>
          <w:p w:rsidR="00CF144B" w:rsidRPr="00901632" w:rsidRDefault="007A680F" w:rsidP="00E126A9">
            <w:pPr>
              <w:pStyle w:val="TableCell11"/>
              <w:jc w:val="right"/>
            </w:pPr>
            <w:r>
              <w:t>6.9</w:t>
            </w:r>
          </w:p>
        </w:tc>
        <w:tc>
          <w:tcPr>
            <w:tcW w:w="2160" w:type="dxa"/>
          </w:tcPr>
          <w:p w:rsidR="00CF144B" w:rsidRPr="00901632" w:rsidRDefault="007A680F" w:rsidP="00E126A9">
            <w:pPr>
              <w:pStyle w:val="TableCell11"/>
              <w:jc w:val="right"/>
            </w:pPr>
            <w:r>
              <w:t>1.2</w:t>
            </w:r>
          </w:p>
        </w:tc>
      </w:tr>
      <w:tr w:rsidR="00CF144B" w:rsidRPr="00901632" w:rsidTr="00E126A9">
        <w:trPr>
          <w:cantSplit/>
        </w:trPr>
        <w:tc>
          <w:tcPr>
            <w:tcW w:w="1620" w:type="dxa"/>
          </w:tcPr>
          <w:p w:rsidR="00CF144B" w:rsidRPr="00901632" w:rsidRDefault="007A680F" w:rsidP="00E126A9">
            <w:pPr>
              <w:pStyle w:val="TableCell11"/>
            </w:pPr>
            <w:r>
              <w:t>2002 - 2004</w:t>
            </w:r>
          </w:p>
        </w:tc>
        <w:tc>
          <w:tcPr>
            <w:tcW w:w="1705" w:type="dxa"/>
          </w:tcPr>
          <w:p w:rsidR="00CF144B" w:rsidRPr="00901632" w:rsidRDefault="007A680F" w:rsidP="00E126A9">
            <w:pPr>
              <w:pStyle w:val="TableCell11"/>
              <w:jc w:val="right"/>
            </w:pPr>
            <w:r>
              <w:t>66</w:t>
            </w:r>
          </w:p>
        </w:tc>
        <w:tc>
          <w:tcPr>
            <w:tcW w:w="1715" w:type="dxa"/>
          </w:tcPr>
          <w:p w:rsidR="00CF144B" w:rsidRPr="00901632" w:rsidRDefault="007A680F" w:rsidP="00E126A9">
            <w:pPr>
              <w:pStyle w:val="TableCell11"/>
              <w:jc w:val="right"/>
            </w:pPr>
            <w:r>
              <w:t>12.9</w:t>
            </w:r>
          </w:p>
        </w:tc>
        <w:tc>
          <w:tcPr>
            <w:tcW w:w="1620" w:type="dxa"/>
          </w:tcPr>
          <w:p w:rsidR="00CF144B" w:rsidRPr="00901632" w:rsidRDefault="007A680F" w:rsidP="00E126A9">
            <w:pPr>
              <w:pStyle w:val="TableCell11"/>
              <w:jc w:val="right"/>
            </w:pPr>
            <w:r>
              <w:t>5.7</w:t>
            </w:r>
          </w:p>
        </w:tc>
        <w:tc>
          <w:tcPr>
            <w:tcW w:w="2160" w:type="dxa"/>
          </w:tcPr>
          <w:p w:rsidR="00CF144B" w:rsidRPr="00901632" w:rsidRDefault="007A680F" w:rsidP="00E126A9">
            <w:pPr>
              <w:pStyle w:val="TableCell11"/>
              <w:jc w:val="right"/>
            </w:pPr>
            <w:r>
              <w:t>1.1</w:t>
            </w:r>
          </w:p>
        </w:tc>
      </w:tr>
      <w:tr w:rsidR="00CF144B" w:rsidRPr="00901632" w:rsidTr="00E126A9">
        <w:trPr>
          <w:cantSplit/>
        </w:trPr>
        <w:tc>
          <w:tcPr>
            <w:tcW w:w="1620" w:type="dxa"/>
          </w:tcPr>
          <w:p w:rsidR="00CF144B" w:rsidRPr="00901632" w:rsidRDefault="007A680F" w:rsidP="00E126A9">
            <w:pPr>
              <w:pStyle w:val="TableCell11"/>
            </w:pPr>
            <w:r>
              <w:t>2003 - 2005</w:t>
            </w:r>
          </w:p>
        </w:tc>
        <w:tc>
          <w:tcPr>
            <w:tcW w:w="1705" w:type="dxa"/>
          </w:tcPr>
          <w:p w:rsidR="00CF144B" w:rsidRPr="00901632" w:rsidRDefault="007A680F" w:rsidP="00E126A9">
            <w:pPr>
              <w:pStyle w:val="TableCell11"/>
              <w:jc w:val="right"/>
            </w:pPr>
            <w:r>
              <w:t>48</w:t>
            </w:r>
          </w:p>
        </w:tc>
        <w:tc>
          <w:tcPr>
            <w:tcW w:w="1715" w:type="dxa"/>
          </w:tcPr>
          <w:p w:rsidR="00CF144B" w:rsidRPr="00901632" w:rsidRDefault="007A680F" w:rsidP="00E126A9">
            <w:pPr>
              <w:pStyle w:val="TableCell11"/>
              <w:jc w:val="right"/>
            </w:pPr>
            <w:r>
              <w:t>11.4</w:t>
            </w:r>
          </w:p>
        </w:tc>
        <w:tc>
          <w:tcPr>
            <w:tcW w:w="1620" w:type="dxa"/>
          </w:tcPr>
          <w:p w:rsidR="00CF144B" w:rsidRPr="00901632" w:rsidRDefault="007A680F" w:rsidP="00E126A9">
            <w:pPr>
              <w:pStyle w:val="TableCell11"/>
              <w:jc w:val="right"/>
            </w:pPr>
            <w:r>
              <w:t>4.2</w:t>
            </w:r>
          </w:p>
        </w:tc>
        <w:tc>
          <w:tcPr>
            <w:tcW w:w="2160" w:type="dxa"/>
          </w:tcPr>
          <w:p w:rsidR="00CF144B" w:rsidRPr="00901632" w:rsidRDefault="007A680F" w:rsidP="00E126A9">
            <w:pPr>
              <w:pStyle w:val="TableCell11"/>
              <w:jc w:val="right"/>
            </w:pPr>
            <w:r>
              <w:t>1.0</w:t>
            </w:r>
          </w:p>
        </w:tc>
      </w:tr>
      <w:tr w:rsidR="00CF144B" w:rsidRPr="00901632" w:rsidTr="00E126A9">
        <w:trPr>
          <w:cantSplit/>
        </w:trPr>
        <w:tc>
          <w:tcPr>
            <w:tcW w:w="1620" w:type="dxa"/>
          </w:tcPr>
          <w:p w:rsidR="00CF144B" w:rsidRPr="00901632" w:rsidRDefault="007A680F" w:rsidP="00E126A9">
            <w:pPr>
              <w:pStyle w:val="TableCell11"/>
            </w:pPr>
            <w:r>
              <w:t>2004 - 2006</w:t>
            </w:r>
          </w:p>
        </w:tc>
        <w:tc>
          <w:tcPr>
            <w:tcW w:w="1705" w:type="dxa"/>
          </w:tcPr>
          <w:p w:rsidR="00CF144B" w:rsidRPr="00901632" w:rsidRDefault="007A680F" w:rsidP="00E126A9">
            <w:pPr>
              <w:pStyle w:val="TableCell11"/>
              <w:jc w:val="right"/>
            </w:pPr>
            <w:r>
              <w:t>46</w:t>
            </w:r>
          </w:p>
        </w:tc>
        <w:tc>
          <w:tcPr>
            <w:tcW w:w="1715" w:type="dxa"/>
          </w:tcPr>
          <w:p w:rsidR="00CF144B" w:rsidRPr="00901632" w:rsidRDefault="007A680F" w:rsidP="00E126A9">
            <w:pPr>
              <w:pStyle w:val="TableCell11"/>
              <w:jc w:val="right"/>
            </w:pPr>
            <w:r>
              <w:t>11.0</w:t>
            </w:r>
          </w:p>
        </w:tc>
        <w:tc>
          <w:tcPr>
            <w:tcW w:w="1620" w:type="dxa"/>
          </w:tcPr>
          <w:p w:rsidR="00CF144B" w:rsidRPr="00901632" w:rsidRDefault="007A680F" w:rsidP="00E126A9">
            <w:pPr>
              <w:pStyle w:val="TableCell11"/>
              <w:jc w:val="right"/>
            </w:pPr>
            <w:r>
              <w:t>4.0</w:t>
            </w:r>
          </w:p>
        </w:tc>
        <w:tc>
          <w:tcPr>
            <w:tcW w:w="2160" w:type="dxa"/>
          </w:tcPr>
          <w:p w:rsidR="00CF144B" w:rsidRPr="00901632" w:rsidRDefault="007A680F" w:rsidP="00E126A9">
            <w:pPr>
              <w:pStyle w:val="TableCell11"/>
              <w:jc w:val="right"/>
            </w:pPr>
            <w:r>
              <w:t>1.0</w:t>
            </w:r>
          </w:p>
        </w:tc>
      </w:tr>
      <w:tr w:rsidR="00CF144B" w:rsidRPr="00901632" w:rsidTr="00E126A9">
        <w:trPr>
          <w:cantSplit/>
        </w:trPr>
        <w:tc>
          <w:tcPr>
            <w:tcW w:w="1620" w:type="dxa"/>
          </w:tcPr>
          <w:p w:rsidR="00CF144B" w:rsidRPr="00901632" w:rsidRDefault="007A680F" w:rsidP="00E126A9">
            <w:pPr>
              <w:pStyle w:val="TableCell11"/>
            </w:pPr>
            <w:r>
              <w:t>2005 - 2007</w:t>
            </w:r>
          </w:p>
        </w:tc>
        <w:tc>
          <w:tcPr>
            <w:tcW w:w="1705" w:type="dxa"/>
          </w:tcPr>
          <w:p w:rsidR="00CF144B" w:rsidRPr="00901632" w:rsidRDefault="007A680F" w:rsidP="00E126A9">
            <w:pPr>
              <w:pStyle w:val="TableCell11"/>
              <w:jc w:val="right"/>
            </w:pPr>
            <w:r>
              <w:t>51</w:t>
            </w:r>
          </w:p>
        </w:tc>
        <w:tc>
          <w:tcPr>
            <w:tcW w:w="1715" w:type="dxa"/>
          </w:tcPr>
          <w:p w:rsidR="00CF144B" w:rsidRPr="00901632" w:rsidRDefault="007A680F" w:rsidP="00E126A9">
            <w:pPr>
              <w:pStyle w:val="TableCell11"/>
              <w:jc w:val="right"/>
            </w:pPr>
            <w:r>
              <w:t>12.0</w:t>
            </w:r>
          </w:p>
        </w:tc>
        <w:tc>
          <w:tcPr>
            <w:tcW w:w="1620" w:type="dxa"/>
          </w:tcPr>
          <w:p w:rsidR="00CF144B" w:rsidRPr="00901632" w:rsidRDefault="007A680F" w:rsidP="00E126A9">
            <w:pPr>
              <w:pStyle w:val="TableCell11"/>
              <w:jc w:val="right"/>
            </w:pPr>
            <w:r>
              <w:t>4.4</w:t>
            </w:r>
          </w:p>
        </w:tc>
        <w:tc>
          <w:tcPr>
            <w:tcW w:w="2160" w:type="dxa"/>
          </w:tcPr>
          <w:p w:rsidR="00CF144B" w:rsidRPr="00901632" w:rsidRDefault="007A680F" w:rsidP="00E126A9">
            <w:pPr>
              <w:pStyle w:val="TableCell11"/>
              <w:jc w:val="right"/>
            </w:pPr>
            <w:r>
              <w:t>1.0</w:t>
            </w:r>
          </w:p>
        </w:tc>
      </w:tr>
      <w:tr w:rsidR="00CF144B" w:rsidRPr="00901632" w:rsidTr="00E126A9">
        <w:trPr>
          <w:cantSplit/>
        </w:trPr>
        <w:tc>
          <w:tcPr>
            <w:tcW w:w="1620" w:type="dxa"/>
          </w:tcPr>
          <w:p w:rsidR="00CF144B" w:rsidRPr="00901632" w:rsidRDefault="007A680F" w:rsidP="00E126A9">
            <w:pPr>
              <w:pStyle w:val="TableCell11"/>
            </w:pPr>
            <w:r>
              <w:t>2006 - 2008</w:t>
            </w:r>
          </w:p>
        </w:tc>
        <w:tc>
          <w:tcPr>
            <w:tcW w:w="1705" w:type="dxa"/>
          </w:tcPr>
          <w:p w:rsidR="00CF144B" w:rsidRPr="00901632" w:rsidRDefault="007A680F" w:rsidP="00E126A9">
            <w:pPr>
              <w:pStyle w:val="TableCell11"/>
              <w:jc w:val="right"/>
            </w:pPr>
            <w:r>
              <w:t>51</w:t>
            </w:r>
          </w:p>
        </w:tc>
        <w:tc>
          <w:tcPr>
            <w:tcW w:w="1715" w:type="dxa"/>
          </w:tcPr>
          <w:p w:rsidR="00CF144B" w:rsidRPr="00901632" w:rsidRDefault="007A680F" w:rsidP="00E126A9">
            <w:pPr>
              <w:pStyle w:val="TableCell11"/>
              <w:jc w:val="right"/>
            </w:pPr>
            <w:r>
              <w:t>12.0</w:t>
            </w:r>
          </w:p>
        </w:tc>
        <w:tc>
          <w:tcPr>
            <w:tcW w:w="1620" w:type="dxa"/>
          </w:tcPr>
          <w:p w:rsidR="00CF144B" w:rsidRPr="00901632" w:rsidRDefault="007A680F" w:rsidP="00E126A9">
            <w:pPr>
              <w:pStyle w:val="TableCell11"/>
              <w:jc w:val="right"/>
            </w:pPr>
            <w:r>
              <w:t>4.4</w:t>
            </w:r>
          </w:p>
        </w:tc>
        <w:tc>
          <w:tcPr>
            <w:tcW w:w="2160" w:type="dxa"/>
          </w:tcPr>
          <w:p w:rsidR="00CF144B" w:rsidRPr="00901632" w:rsidRDefault="007A680F" w:rsidP="00E126A9">
            <w:pPr>
              <w:pStyle w:val="TableCell11"/>
              <w:jc w:val="right"/>
            </w:pPr>
            <w:r>
              <w:t>1.0</w:t>
            </w:r>
          </w:p>
        </w:tc>
      </w:tr>
      <w:tr w:rsidR="00CF144B" w:rsidRPr="00901632" w:rsidTr="00E126A9">
        <w:trPr>
          <w:cantSplit/>
        </w:trPr>
        <w:tc>
          <w:tcPr>
            <w:tcW w:w="1620" w:type="dxa"/>
          </w:tcPr>
          <w:p w:rsidR="00CF144B" w:rsidRPr="00901632" w:rsidRDefault="007A680F" w:rsidP="00E126A9">
            <w:pPr>
              <w:pStyle w:val="TableCell11"/>
            </w:pPr>
            <w:r>
              <w:t>2007 - 2009</w:t>
            </w:r>
          </w:p>
        </w:tc>
        <w:tc>
          <w:tcPr>
            <w:tcW w:w="1705" w:type="dxa"/>
          </w:tcPr>
          <w:p w:rsidR="00CF144B" w:rsidRPr="00901632" w:rsidRDefault="007A680F" w:rsidP="00E126A9">
            <w:pPr>
              <w:pStyle w:val="TableCell11"/>
              <w:jc w:val="right"/>
            </w:pPr>
            <w:r>
              <w:t>56</w:t>
            </w:r>
          </w:p>
        </w:tc>
        <w:tc>
          <w:tcPr>
            <w:tcW w:w="1715" w:type="dxa"/>
          </w:tcPr>
          <w:p w:rsidR="00CF144B" w:rsidRPr="00901632" w:rsidRDefault="007A680F" w:rsidP="00E126A9">
            <w:pPr>
              <w:pStyle w:val="TableCell11"/>
              <w:jc w:val="right"/>
            </w:pPr>
            <w:r>
              <w:t>13.0</w:t>
            </w:r>
          </w:p>
        </w:tc>
        <w:tc>
          <w:tcPr>
            <w:tcW w:w="1620" w:type="dxa"/>
          </w:tcPr>
          <w:p w:rsidR="00CF144B" w:rsidRPr="00901632" w:rsidRDefault="007A680F" w:rsidP="00E126A9">
            <w:pPr>
              <w:pStyle w:val="TableCell11"/>
              <w:jc w:val="right"/>
            </w:pPr>
            <w:r>
              <w:t>4.8</w:t>
            </w:r>
          </w:p>
        </w:tc>
        <w:tc>
          <w:tcPr>
            <w:tcW w:w="2160" w:type="dxa"/>
          </w:tcPr>
          <w:p w:rsidR="00CF144B" w:rsidRPr="00901632" w:rsidRDefault="007A680F" w:rsidP="00E126A9">
            <w:pPr>
              <w:pStyle w:val="TableCell11"/>
              <w:jc w:val="right"/>
            </w:pPr>
            <w:r>
              <w:t>1.0</w:t>
            </w:r>
          </w:p>
        </w:tc>
      </w:tr>
      <w:tr w:rsidR="00CF144B" w:rsidRPr="00901632" w:rsidTr="00E126A9">
        <w:trPr>
          <w:cantSplit/>
        </w:trPr>
        <w:tc>
          <w:tcPr>
            <w:tcW w:w="1620" w:type="dxa"/>
          </w:tcPr>
          <w:p w:rsidR="00CF144B" w:rsidRPr="00901632" w:rsidRDefault="007A680F" w:rsidP="00E126A9">
            <w:pPr>
              <w:pStyle w:val="TableCell11"/>
            </w:pPr>
            <w:r>
              <w:t>2008 - 2010</w:t>
            </w:r>
          </w:p>
        </w:tc>
        <w:tc>
          <w:tcPr>
            <w:tcW w:w="1705" w:type="dxa"/>
          </w:tcPr>
          <w:p w:rsidR="00CF144B" w:rsidRPr="00901632" w:rsidRDefault="007A680F" w:rsidP="00E126A9">
            <w:pPr>
              <w:pStyle w:val="TableCell11"/>
              <w:jc w:val="right"/>
            </w:pPr>
            <w:r>
              <w:t>67</w:t>
            </w:r>
          </w:p>
        </w:tc>
        <w:tc>
          <w:tcPr>
            <w:tcW w:w="1715" w:type="dxa"/>
          </w:tcPr>
          <w:p w:rsidR="00CF144B" w:rsidRPr="00901632" w:rsidRDefault="007A680F" w:rsidP="00E126A9">
            <w:pPr>
              <w:pStyle w:val="TableCell11"/>
              <w:jc w:val="right"/>
            </w:pPr>
            <w:r>
              <w:t>16.0</w:t>
            </w:r>
          </w:p>
        </w:tc>
        <w:tc>
          <w:tcPr>
            <w:tcW w:w="1620" w:type="dxa"/>
          </w:tcPr>
          <w:p w:rsidR="00CF144B" w:rsidRPr="00901632" w:rsidRDefault="007A680F" w:rsidP="00E126A9">
            <w:pPr>
              <w:pStyle w:val="TableCell11"/>
              <w:jc w:val="right"/>
            </w:pPr>
            <w:r>
              <w:t>5.6</w:t>
            </w:r>
          </w:p>
        </w:tc>
        <w:tc>
          <w:tcPr>
            <w:tcW w:w="2160" w:type="dxa"/>
          </w:tcPr>
          <w:p w:rsidR="00CF144B" w:rsidRPr="00901632" w:rsidRDefault="007A680F" w:rsidP="00E126A9">
            <w:pPr>
              <w:pStyle w:val="TableCell11"/>
              <w:jc w:val="right"/>
            </w:pPr>
            <w:r>
              <w:t>1.3</w:t>
            </w:r>
          </w:p>
        </w:tc>
      </w:tr>
      <w:tr w:rsidR="00CF144B" w:rsidRPr="00901632" w:rsidTr="00E126A9">
        <w:trPr>
          <w:cantSplit/>
        </w:trPr>
        <w:tc>
          <w:tcPr>
            <w:tcW w:w="1620" w:type="dxa"/>
          </w:tcPr>
          <w:p w:rsidR="00CF144B" w:rsidRPr="00901632" w:rsidRDefault="007A680F" w:rsidP="00E126A9">
            <w:pPr>
              <w:pStyle w:val="TableCell11"/>
            </w:pPr>
            <w:r>
              <w:t>2009 - 2011</w:t>
            </w:r>
          </w:p>
        </w:tc>
        <w:tc>
          <w:tcPr>
            <w:tcW w:w="1705" w:type="dxa"/>
          </w:tcPr>
          <w:p w:rsidR="00CF144B" w:rsidRPr="00901632" w:rsidRDefault="007A680F" w:rsidP="00E126A9">
            <w:pPr>
              <w:pStyle w:val="TableCell11"/>
              <w:jc w:val="right"/>
            </w:pPr>
            <w:r>
              <w:t>74</w:t>
            </w:r>
          </w:p>
        </w:tc>
        <w:tc>
          <w:tcPr>
            <w:tcW w:w="1715" w:type="dxa"/>
          </w:tcPr>
          <w:p w:rsidR="00CF144B" w:rsidRPr="00901632" w:rsidRDefault="007A680F" w:rsidP="00E126A9">
            <w:pPr>
              <w:pStyle w:val="TableCell11"/>
              <w:jc w:val="right"/>
            </w:pPr>
            <w:r>
              <w:t>13.0</w:t>
            </w:r>
          </w:p>
        </w:tc>
        <w:tc>
          <w:tcPr>
            <w:tcW w:w="1620" w:type="dxa"/>
          </w:tcPr>
          <w:p w:rsidR="00CF144B" w:rsidRPr="00901632" w:rsidRDefault="007A680F" w:rsidP="00E126A9">
            <w:pPr>
              <w:pStyle w:val="TableCell11"/>
              <w:jc w:val="right"/>
            </w:pPr>
            <w:r>
              <w:t>6.2</w:t>
            </w:r>
          </w:p>
        </w:tc>
        <w:tc>
          <w:tcPr>
            <w:tcW w:w="2160" w:type="dxa"/>
          </w:tcPr>
          <w:p w:rsidR="00CF144B" w:rsidRPr="00901632" w:rsidRDefault="007A680F" w:rsidP="00E126A9">
            <w:pPr>
              <w:pStyle w:val="TableCell11"/>
              <w:jc w:val="right"/>
            </w:pPr>
            <w:r>
              <w:t>1.1</w:t>
            </w:r>
          </w:p>
        </w:tc>
      </w:tr>
      <w:tr w:rsidR="00CF144B" w:rsidRPr="00901632" w:rsidTr="00E126A9">
        <w:trPr>
          <w:cantSplit/>
        </w:trPr>
        <w:tc>
          <w:tcPr>
            <w:tcW w:w="1620" w:type="dxa"/>
          </w:tcPr>
          <w:p w:rsidR="00CF144B" w:rsidRPr="00901632" w:rsidRDefault="007A680F" w:rsidP="00E126A9">
            <w:pPr>
              <w:pStyle w:val="TableCell11"/>
            </w:pPr>
            <w:r>
              <w:t>2010 - 2012</w:t>
            </w:r>
          </w:p>
        </w:tc>
        <w:tc>
          <w:tcPr>
            <w:tcW w:w="1705" w:type="dxa"/>
          </w:tcPr>
          <w:p w:rsidR="00CF144B" w:rsidRPr="00901632" w:rsidRDefault="007A680F" w:rsidP="00E126A9">
            <w:pPr>
              <w:pStyle w:val="TableCell11"/>
              <w:jc w:val="right"/>
            </w:pPr>
            <w:r>
              <w:t>69</w:t>
            </w:r>
          </w:p>
        </w:tc>
        <w:tc>
          <w:tcPr>
            <w:tcW w:w="1715" w:type="dxa"/>
          </w:tcPr>
          <w:p w:rsidR="00CF144B" w:rsidRPr="00901632" w:rsidRDefault="007A680F" w:rsidP="00E126A9">
            <w:pPr>
              <w:pStyle w:val="TableCell11"/>
              <w:jc w:val="right"/>
            </w:pPr>
            <w:r>
              <w:t>13.0</w:t>
            </w:r>
          </w:p>
        </w:tc>
        <w:tc>
          <w:tcPr>
            <w:tcW w:w="1620" w:type="dxa"/>
          </w:tcPr>
          <w:p w:rsidR="00CF144B" w:rsidRPr="00901632" w:rsidRDefault="007A680F" w:rsidP="00E126A9">
            <w:pPr>
              <w:pStyle w:val="TableCell11"/>
              <w:jc w:val="right"/>
            </w:pPr>
            <w:r>
              <w:t>5.7</w:t>
            </w:r>
          </w:p>
        </w:tc>
        <w:tc>
          <w:tcPr>
            <w:tcW w:w="2160" w:type="dxa"/>
          </w:tcPr>
          <w:p w:rsidR="00CF144B" w:rsidRPr="00901632" w:rsidRDefault="007A680F" w:rsidP="00E126A9">
            <w:pPr>
              <w:pStyle w:val="TableCell11"/>
              <w:jc w:val="right"/>
            </w:pPr>
            <w:r>
              <w:t>0</w:t>
            </w:r>
          </w:p>
        </w:tc>
      </w:tr>
    </w:tbl>
    <w:p w:rsidR="00CF144B" w:rsidRPr="00901632" w:rsidRDefault="00CF144B" w:rsidP="00CF144B"/>
    <w:p w:rsidR="00CC4625" w:rsidRDefault="00CC4625" w:rsidP="00CC4625">
      <w:pPr>
        <w:pStyle w:val="Caption"/>
      </w:pPr>
      <w:r>
        <w:t xml:space="preserve">Table </w:t>
      </w:r>
      <w:fldSimple w:instr=" SEQ Table \* ARABIC ">
        <w:r w:rsidR="007A680F">
          <w:rPr>
            <w:noProof/>
          </w:rPr>
          <w:t>2</w:t>
        </w:r>
      </w:fldSimple>
      <w:r>
        <w:t xml:space="preserve">: </w:t>
      </w:r>
      <w:r w:rsidRPr="00CC4625">
        <w:t>Number and percent of uninsured children under age 19 below 200 percent of poverty, American Community Survey</w:t>
      </w: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620"/>
        <w:gridCol w:w="1705"/>
        <w:gridCol w:w="1715"/>
        <w:gridCol w:w="1620"/>
        <w:gridCol w:w="2160"/>
      </w:tblGrid>
      <w:tr w:rsidR="00CF144B" w:rsidRPr="00901632" w:rsidTr="00A0556F">
        <w:trPr>
          <w:cantSplit/>
          <w:tblHeader/>
        </w:trPr>
        <w:tc>
          <w:tcPr>
            <w:tcW w:w="1620" w:type="dxa"/>
            <w:vMerge w:val="restart"/>
            <w:vAlign w:val="center"/>
          </w:tcPr>
          <w:p w:rsidR="00CF144B" w:rsidRPr="00901632" w:rsidRDefault="00CF144B" w:rsidP="00D71B71">
            <w:pPr>
              <w:pStyle w:val="TableCell11"/>
              <w:keepNext/>
            </w:pPr>
            <w:r w:rsidRPr="00901632">
              <w:t>Period</w:t>
            </w:r>
          </w:p>
        </w:tc>
        <w:tc>
          <w:tcPr>
            <w:tcW w:w="3420" w:type="dxa"/>
            <w:gridSpan w:val="2"/>
            <w:vAlign w:val="center"/>
          </w:tcPr>
          <w:p w:rsidR="00CF144B" w:rsidRPr="00901632" w:rsidRDefault="00CF144B" w:rsidP="00D71B71">
            <w:pPr>
              <w:pStyle w:val="TableCell11"/>
              <w:keepNext/>
              <w:jc w:val="center"/>
            </w:pPr>
            <w:r w:rsidRPr="00901632">
              <w:t>Uninsured Children Under Age 19 Below 200 Percent of Poverty</w:t>
            </w:r>
          </w:p>
        </w:tc>
        <w:tc>
          <w:tcPr>
            <w:tcW w:w="3780" w:type="dxa"/>
            <w:gridSpan w:val="2"/>
            <w:vAlign w:val="center"/>
          </w:tcPr>
          <w:p w:rsidR="00CF144B" w:rsidRPr="00901632" w:rsidRDefault="00CF144B" w:rsidP="00D71B71">
            <w:pPr>
              <w:pStyle w:val="TableCell11"/>
              <w:keepNext/>
              <w:jc w:val="center"/>
            </w:pPr>
            <w:r w:rsidRPr="00901632">
              <w:t>Uninsured Children Under Age 19 Below 200 Percent of Poverty as a Percent of Total Children Under Age 19</w:t>
            </w:r>
          </w:p>
        </w:tc>
      </w:tr>
      <w:tr w:rsidR="00CF144B" w:rsidRPr="00901632" w:rsidTr="00A0556F">
        <w:trPr>
          <w:cantSplit/>
          <w:tblHeader/>
        </w:trPr>
        <w:tc>
          <w:tcPr>
            <w:tcW w:w="1620" w:type="dxa"/>
            <w:vMerge/>
          </w:tcPr>
          <w:p w:rsidR="00CF144B" w:rsidRPr="00901632" w:rsidRDefault="00CF144B" w:rsidP="00D71B71">
            <w:pPr>
              <w:pStyle w:val="TableCell11"/>
              <w:keepNext/>
            </w:pPr>
          </w:p>
        </w:tc>
        <w:tc>
          <w:tcPr>
            <w:tcW w:w="1705" w:type="dxa"/>
            <w:vAlign w:val="center"/>
          </w:tcPr>
          <w:p w:rsidR="00CF144B" w:rsidRPr="00901632" w:rsidRDefault="00CF144B" w:rsidP="00D71B71">
            <w:pPr>
              <w:pStyle w:val="TableCell11"/>
              <w:keepNext/>
              <w:jc w:val="center"/>
            </w:pPr>
            <w:r w:rsidRPr="00901632">
              <w:t>Number</w:t>
            </w:r>
            <w:r w:rsidR="00A0556F">
              <w:br/>
            </w:r>
            <w:r w:rsidRPr="00901632">
              <w:t>(In Thousands)</w:t>
            </w:r>
          </w:p>
        </w:tc>
        <w:tc>
          <w:tcPr>
            <w:tcW w:w="1715" w:type="dxa"/>
            <w:vAlign w:val="center"/>
          </w:tcPr>
          <w:p w:rsidR="00CF144B" w:rsidRPr="00901632" w:rsidRDefault="00CF144B" w:rsidP="00D71B71">
            <w:pPr>
              <w:pStyle w:val="TableCell11"/>
              <w:keepNext/>
              <w:jc w:val="center"/>
            </w:pPr>
            <w:r w:rsidRPr="00901632">
              <w:t>Margin of Error</w:t>
            </w:r>
          </w:p>
        </w:tc>
        <w:tc>
          <w:tcPr>
            <w:tcW w:w="1620" w:type="dxa"/>
            <w:vAlign w:val="center"/>
          </w:tcPr>
          <w:p w:rsidR="00CF144B" w:rsidRPr="00901632" w:rsidRDefault="00CF144B" w:rsidP="00D71B71">
            <w:pPr>
              <w:pStyle w:val="TableCell11"/>
              <w:keepNext/>
              <w:jc w:val="center"/>
            </w:pPr>
            <w:r w:rsidRPr="00901632">
              <w:t>Rate</w:t>
            </w:r>
          </w:p>
        </w:tc>
        <w:tc>
          <w:tcPr>
            <w:tcW w:w="2160" w:type="dxa"/>
            <w:vAlign w:val="center"/>
          </w:tcPr>
          <w:p w:rsidR="00CF144B" w:rsidRPr="00901632" w:rsidRDefault="00CF144B" w:rsidP="00D71B71">
            <w:pPr>
              <w:pStyle w:val="TableCell11"/>
              <w:keepNext/>
              <w:jc w:val="center"/>
            </w:pPr>
            <w:r w:rsidRPr="00901632">
              <w:t>Margin of Error</w:t>
            </w:r>
          </w:p>
        </w:tc>
      </w:tr>
      <w:tr w:rsidR="00CF144B" w:rsidRPr="00901632" w:rsidTr="00A0556F">
        <w:trPr>
          <w:cantSplit/>
        </w:trPr>
        <w:tc>
          <w:tcPr>
            <w:tcW w:w="1620" w:type="dxa"/>
          </w:tcPr>
          <w:p w:rsidR="00CF144B" w:rsidRPr="00901632" w:rsidRDefault="007A680F" w:rsidP="00A0556F">
            <w:pPr>
              <w:pStyle w:val="TableCell11"/>
            </w:pPr>
            <w:r>
              <w:t>2013</w:t>
            </w:r>
          </w:p>
        </w:tc>
        <w:tc>
          <w:tcPr>
            <w:tcW w:w="1705" w:type="dxa"/>
          </w:tcPr>
          <w:p w:rsidR="00CF144B" w:rsidRPr="00901632" w:rsidRDefault="007A680F" w:rsidP="00A0556F">
            <w:pPr>
              <w:pStyle w:val="TableCell11"/>
              <w:jc w:val="right"/>
            </w:pPr>
            <w:r>
              <w:t>38</w:t>
            </w:r>
          </w:p>
        </w:tc>
        <w:tc>
          <w:tcPr>
            <w:tcW w:w="1715" w:type="dxa"/>
          </w:tcPr>
          <w:p w:rsidR="00CF144B" w:rsidRPr="00901632" w:rsidRDefault="007A680F" w:rsidP="00A0556F">
            <w:pPr>
              <w:pStyle w:val="TableCell11"/>
              <w:jc w:val="right"/>
            </w:pPr>
            <w:r>
              <w:t>6.0</w:t>
            </w:r>
          </w:p>
        </w:tc>
        <w:tc>
          <w:tcPr>
            <w:tcW w:w="1620" w:type="dxa"/>
          </w:tcPr>
          <w:p w:rsidR="00CF144B" w:rsidRPr="00901632" w:rsidRDefault="007A680F" w:rsidP="00A0556F">
            <w:pPr>
              <w:pStyle w:val="TableCell11"/>
              <w:jc w:val="right"/>
            </w:pPr>
            <w:r>
              <w:t>3.2</w:t>
            </w:r>
          </w:p>
        </w:tc>
        <w:tc>
          <w:tcPr>
            <w:tcW w:w="2160" w:type="dxa"/>
          </w:tcPr>
          <w:p w:rsidR="00CF144B" w:rsidRPr="00901632" w:rsidRDefault="007A680F" w:rsidP="00A0556F">
            <w:pPr>
              <w:pStyle w:val="TableCell11"/>
              <w:jc w:val="right"/>
            </w:pPr>
            <w:r>
              <w:t>.5</w:t>
            </w:r>
          </w:p>
        </w:tc>
      </w:tr>
      <w:tr w:rsidR="00CF144B" w:rsidRPr="00901632" w:rsidTr="00A0556F">
        <w:trPr>
          <w:cantSplit/>
        </w:trPr>
        <w:tc>
          <w:tcPr>
            <w:tcW w:w="1620" w:type="dxa"/>
          </w:tcPr>
          <w:p w:rsidR="00CF144B" w:rsidRPr="00901632" w:rsidRDefault="007A680F" w:rsidP="00A0556F">
            <w:pPr>
              <w:pStyle w:val="TableCell11"/>
            </w:pPr>
            <w:r>
              <w:t>2014</w:t>
            </w:r>
          </w:p>
        </w:tc>
        <w:tc>
          <w:tcPr>
            <w:tcW w:w="1705" w:type="dxa"/>
          </w:tcPr>
          <w:p w:rsidR="00CF144B" w:rsidRPr="00901632" w:rsidRDefault="007A680F" w:rsidP="00A0556F">
            <w:pPr>
              <w:pStyle w:val="TableCell11"/>
              <w:jc w:val="right"/>
            </w:pPr>
            <w:r>
              <w:t>32</w:t>
            </w:r>
          </w:p>
        </w:tc>
        <w:tc>
          <w:tcPr>
            <w:tcW w:w="1715" w:type="dxa"/>
          </w:tcPr>
          <w:p w:rsidR="00CF144B" w:rsidRPr="00901632" w:rsidRDefault="007A680F" w:rsidP="00A0556F">
            <w:pPr>
              <w:pStyle w:val="TableCell11"/>
              <w:jc w:val="right"/>
            </w:pPr>
            <w:r>
              <w:t>4.0</w:t>
            </w:r>
          </w:p>
        </w:tc>
        <w:tc>
          <w:tcPr>
            <w:tcW w:w="1620" w:type="dxa"/>
          </w:tcPr>
          <w:p w:rsidR="00CF144B" w:rsidRPr="00901632" w:rsidRDefault="007A680F" w:rsidP="00A0556F">
            <w:pPr>
              <w:pStyle w:val="TableCell11"/>
              <w:jc w:val="right"/>
            </w:pPr>
            <w:r>
              <w:t>2.8</w:t>
            </w:r>
          </w:p>
        </w:tc>
        <w:tc>
          <w:tcPr>
            <w:tcW w:w="2160" w:type="dxa"/>
          </w:tcPr>
          <w:p w:rsidR="00CF144B" w:rsidRPr="00901632" w:rsidRDefault="007A680F" w:rsidP="00A0556F">
            <w:pPr>
              <w:pStyle w:val="TableCell11"/>
              <w:jc w:val="right"/>
            </w:pPr>
            <w:r>
              <w:t>.4</w:t>
            </w:r>
          </w:p>
        </w:tc>
      </w:tr>
      <w:tr w:rsidR="00CF144B" w:rsidRPr="00901632" w:rsidTr="00A0556F">
        <w:trPr>
          <w:cantSplit/>
        </w:trPr>
        <w:tc>
          <w:tcPr>
            <w:tcW w:w="1620" w:type="dxa"/>
          </w:tcPr>
          <w:p w:rsidR="00CF144B" w:rsidRPr="00901632" w:rsidRDefault="007A680F" w:rsidP="00A0556F">
            <w:pPr>
              <w:pStyle w:val="TableCell11"/>
            </w:pPr>
            <w:r>
              <w:t>2015</w:t>
            </w:r>
          </w:p>
        </w:tc>
        <w:tc>
          <w:tcPr>
            <w:tcW w:w="1705" w:type="dxa"/>
          </w:tcPr>
          <w:p w:rsidR="00CF144B" w:rsidRPr="00901632" w:rsidRDefault="007A680F" w:rsidP="00A0556F">
            <w:pPr>
              <w:pStyle w:val="TableCell11"/>
              <w:jc w:val="right"/>
            </w:pPr>
            <w:r>
              <w:t>24</w:t>
            </w:r>
          </w:p>
        </w:tc>
        <w:tc>
          <w:tcPr>
            <w:tcW w:w="1715" w:type="dxa"/>
          </w:tcPr>
          <w:p w:rsidR="00CF144B" w:rsidRPr="00901632" w:rsidRDefault="007A680F" w:rsidP="00A0556F">
            <w:pPr>
              <w:pStyle w:val="TableCell11"/>
              <w:jc w:val="right"/>
            </w:pPr>
            <w:r>
              <w:t>4.0</w:t>
            </w:r>
          </w:p>
        </w:tc>
        <w:tc>
          <w:tcPr>
            <w:tcW w:w="1620" w:type="dxa"/>
          </w:tcPr>
          <w:p w:rsidR="00CF144B" w:rsidRPr="00901632" w:rsidRDefault="007A680F" w:rsidP="00A0556F">
            <w:pPr>
              <w:pStyle w:val="TableCell11"/>
              <w:jc w:val="right"/>
            </w:pPr>
            <w:r>
              <w:t>2.1</w:t>
            </w:r>
          </w:p>
        </w:tc>
        <w:tc>
          <w:tcPr>
            <w:tcW w:w="2160" w:type="dxa"/>
          </w:tcPr>
          <w:p w:rsidR="00CF144B" w:rsidRPr="00901632" w:rsidRDefault="007A680F" w:rsidP="00A0556F">
            <w:pPr>
              <w:pStyle w:val="TableCell11"/>
              <w:jc w:val="right"/>
            </w:pPr>
            <w:r>
              <w:t>.3</w:t>
            </w:r>
          </w:p>
        </w:tc>
      </w:tr>
      <w:tr w:rsidR="00CF144B" w:rsidRPr="00901632" w:rsidTr="00A0556F">
        <w:trPr>
          <w:cantSplit/>
        </w:trPr>
        <w:tc>
          <w:tcPr>
            <w:tcW w:w="1620" w:type="dxa"/>
          </w:tcPr>
          <w:p w:rsidR="00CF144B" w:rsidRPr="00901632" w:rsidRDefault="007A680F" w:rsidP="00A0556F">
            <w:pPr>
              <w:pStyle w:val="TableCell11"/>
            </w:pPr>
            <w:r>
              <w:t>2016</w:t>
            </w:r>
          </w:p>
        </w:tc>
        <w:tc>
          <w:tcPr>
            <w:tcW w:w="1705" w:type="dxa"/>
          </w:tcPr>
          <w:p w:rsidR="00CF144B" w:rsidRPr="00901632" w:rsidRDefault="007A680F" w:rsidP="00A0556F">
            <w:pPr>
              <w:pStyle w:val="TableCell11"/>
              <w:jc w:val="right"/>
            </w:pPr>
            <w:r>
              <w:t>20</w:t>
            </w:r>
          </w:p>
        </w:tc>
        <w:tc>
          <w:tcPr>
            <w:tcW w:w="1715" w:type="dxa"/>
          </w:tcPr>
          <w:p w:rsidR="00CF144B" w:rsidRPr="00901632" w:rsidRDefault="007A680F" w:rsidP="00A0556F">
            <w:pPr>
              <w:pStyle w:val="TableCell11"/>
              <w:jc w:val="right"/>
            </w:pPr>
            <w:r>
              <w:t>3.0</w:t>
            </w:r>
          </w:p>
        </w:tc>
        <w:tc>
          <w:tcPr>
            <w:tcW w:w="1620" w:type="dxa"/>
          </w:tcPr>
          <w:p w:rsidR="00CF144B" w:rsidRPr="00901632" w:rsidRDefault="007A680F" w:rsidP="00A0556F">
            <w:pPr>
              <w:pStyle w:val="TableCell11"/>
              <w:jc w:val="right"/>
            </w:pPr>
            <w:r>
              <w:t>1.7</w:t>
            </w:r>
          </w:p>
        </w:tc>
        <w:tc>
          <w:tcPr>
            <w:tcW w:w="2160" w:type="dxa"/>
          </w:tcPr>
          <w:p w:rsidR="00CF144B" w:rsidRPr="00901632" w:rsidRDefault="007A680F" w:rsidP="00A0556F">
            <w:pPr>
              <w:pStyle w:val="TableCell11"/>
              <w:jc w:val="right"/>
            </w:pPr>
            <w:r>
              <w:t>.3</w:t>
            </w:r>
          </w:p>
        </w:tc>
      </w:tr>
      <w:tr w:rsidR="00CF144B" w:rsidRPr="00901632" w:rsidTr="00A0556F">
        <w:trPr>
          <w:cantSplit/>
        </w:trPr>
        <w:tc>
          <w:tcPr>
            <w:tcW w:w="1620" w:type="dxa"/>
          </w:tcPr>
          <w:p w:rsidR="00CF144B" w:rsidRPr="00901632" w:rsidRDefault="007A680F" w:rsidP="00A0556F">
            <w:pPr>
              <w:pStyle w:val="TableCell11"/>
            </w:pPr>
            <w:r>
              <w:t>2017</w:t>
            </w:r>
          </w:p>
        </w:tc>
        <w:tc>
          <w:tcPr>
            <w:tcW w:w="1705" w:type="dxa"/>
          </w:tcPr>
          <w:p w:rsidR="00CF144B" w:rsidRPr="00901632" w:rsidRDefault="007A680F" w:rsidP="00A0556F">
            <w:pPr>
              <w:pStyle w:val="TableCell11"/>
              <w:jc w:val="right"/>
            </w:pPr>
            <w:r>
              <w:t>21</w:t>
            </w:r>
          </w:p>
        </w:tc>
        <w:tc>
          <w:tcPr>
            <w:tcW w:w="1715" w:type="dxa"/>
          </w:tcPr>
          <w:p w:rsidR="00CF144B" w:rsidRPr="00901632" w:rsidRDefault="007A680F" w:rsidP="00A0556F">
            <w:pPr>
              <w:pStyle w:val="TableCell11"/>
              <w:jc w:val="right"/>
            </w:pPr>
            <w:r>
              <w:t>4.0</w:t>
            </w:r>
          </w:p>
        </w:tc>
        <w:tc>
          <w:tcPr>
            <w:tcW w:w="1620" w:type="dxa"/>
          </w:tcPr>
          <w:p w:rsidR="00CF144B" w:rsidRPr="00901632" w:rsidRDefault="007A680F" w:rsidP="00A0556F">
            <w:pPr>
              <w:pStyle w:val="TableCell11"/>
              <w:jc w:val="right"/>
            </w:pPr>
            <w:r>
              <w:t>1.8</w:t>
            </w:r>
          </w:p>
        </w:tc>
        <w:tc>
          <w:tcPr>
            <w:tcW w:w="2160" w:type="dxa"/>
          </w:tcPr>
          <w:p w:rsidR="00CF144B" w:rsidRPr="00901632" w:rsidRDefault="007A680F" w:rsidP="00A0556F">
            <w:pPr>
              <w:pStyle w:val="TableCell11"/>
              <w:jc w:val="right"/>
            </w:pPr>
            <w:r>
              <w:t>.3</w:t>
            </w:r>
          </w:p>
        </w:tc>
      </w:tr>
      <w:tr w:rsidR="006A5AFD" w:rsidRPr="00901632" w:rsidTr="00A0556F">
        <w:trPr>
          <w:cantSplit/>
        </w:trPr>
        <w:tc>
          <w:tcPr>
            <w:tcW w:w="1620" w:type="dxa"/>
          </w:tcPr>
          <w:p w:rsidR="006A5AFD" w:rsidRDefault="007A680F" w:rsidP="00A0556F">
            <w:pPr>
              <w:pStyle w:val="TableCell11"/>
            </w:pPr>
            <w:r>
              <w:t>2018</w:t>
            </w:r>
          </w:p>
        </w:tc>
        <w:tc>
          <w:tcPr>
            <w:tcW w:w="1705" w:type="dxa"/>
          </w:tcPr>
          <w:p w:rsidR="006A5AFD" w:rsidRPr="00901632" w:rsidRDefault="007A680F" w:rsidP="00A0556F">
            <w:pPr>
              <w:pStyle w:val="TableCell11"/>
              <w:jc w:val="right"/>
            </w:pPr>
            <w:r>
              <w:t>25</w:t>
            </w:r>
          </w:p>
        </w:tc>
        <w:tc>
          <w:tcPr>
            <w:tcW w:w="1715" w:type="dxa"/>
          </w:tcPr>
          <w:p w:rsidR="006A5AFD" w:rsidRPr="00901632" w:rsidRDefault="007A680F" w:rsidP="00A0556F">
            <w:pPr>
              <w:pStyle w:val="TableCell11"/>
              <w:jc w:val="right"/>
            </w:pPr>
            <w:r>
              <w:t>4.0</w:t>
            </w:r>
          </w:p>
        </w:tc>
        <w:tc>
          <w:tcPr>
            <w:tcW w:w="1620" w:type="dxa"/>
          </w:tcPr>
          <w:p w:rsidR="006A5AFD" w:rsidRPr="00901632" w:rsidRDefault="007A680F" w:rsidP="00A0556F">
            <w:pPr>
              <w:pStyle w:val="TableCell11"/>
              <w:jc w:val="right"/>
            </w:pPr>
            <w:r>
              <w:t>2.2</w:t>
            </w:r>
          </w:p>
        </w:tc>
        <w:tc>
          <w:tcPr>
            <w:tcW w:w="2160" w:type="dxa"/>
          </w:tcPr>
          <w:p w:rsidR="006A5AFD" w:rsidRPr="00901632" w:rsidRDefault="007A680F" w:rsidP="00A0556F">
            <w:pPr>
              <w:pStyle w:val="TableCell11"/>
              <w:jc w:val="right"/>
            </w:pPr>
            <w:r>
              <w:t>.4</w:t>
            </w:r>
          </w:p>
        </w:tc>
      </w:tr>
      <w:tr w:rsidR="00CF144B" w:rsidRPr="00901632" w:rsidTr="00A0556F">
        <w:trPr>
          <w:cantSplit/>
        </w:trPr>
        <w:tc>
          <w:tcPr>
            <w:tcW w:w="1620" w:type="dxa"/>
          </w:tcPr>
          <w:p w:rsidR="00CF144B" w:rsidRPr="00901632" w:rsidRDefault="008641F8" w:rsidP="00A0556F">
            <w:pPr>
              <w:pStyle w:val="TableCell11"/>
            </w:pPr>
            <w:r>
              <w:t>Percent change 2017</w:t>
            </w:r>
            <w:r w:rsidR="00CF144B" w:rsidRPr="00901632">
              <w:t xml:space="preserve"> vs. 201</w:t>
            </w:r>
            <w:r>
              <w:t>8</w:t>
            </w:r>
          </w:p>
        </w:tc>
        <w:tc>
          <w:tcPr>
            <w:tcW w:w="1705" w:type="dxa"/>
          </w:tcPr>
          <w:p w:rsidR="00CF144B" w:rsidRPr="00901632" w:rsidRDefault="007A680F" w:rsidP="00A0556F">
            <w:pPr>
              <w:pStyle w:val="TableCell11"/>
              <w:jc w:val="right"/>
            </w:pPr>
            <w:r>
              <w:t>19.1</w:t>
            </w:r>
            <w:r w:rsidR="00CF144B" w:rsidRPr="00901632">
              <w:t>%</w:t>
            </w:r>
          </w:p>
        </w:tc>
        <w:tc>
          <w:tcPr>
            <w:tcW w:w="1715" w:type="dxa"/>
          </w:tcPr>
          <w:p w:rsidR="00CF144B" w:rsidRPr="00901632" w:rsidRDefault="00CF144B" w:rsidP="00A0556F">
            <w:pPr>
              <w:pStyle w:val="TableCell11"/>
              <w:jc w:val="right"/>
            </w:pPr>
            <w:r w:rsidRPr="00901632">
              <w:t>N/A</w:t>
            </w:r>
          </w:p>
        </w:tc>
        <w:tc>
          <w:tcPr>
            <w:tcW w:w="1620" w:type="dxa"/>
          </w:tcPr>
          <w:p w:rsidR="00CF144B" w:rsidRPr="00901632" w:rsidRDefault="007A680F" w:rsidP="00A0556F">
            <w:pPr>
              <w:pStyle w:val="TableCell11"/>
              <w:jc w:val="right"/>
            </w:pPr>
            <w:r>
              <w:t>22.2</w:t>
            </w:r>
            <w:r w:rsidR="00CF144B" w:rsidRPr="00901632">
              <w:t>%</w:t>
            </w:r>
          </w:p>
        </w:tc>
        <w:tc>
          <w:tcPr>
            <w:tcW w:w="2160" w:type="dxa"/>
          </w:tcPr>
          <w:p w:rsidR="00CF144B" w:rsidRPr="00901632" w:rsidRDefault="00CF144B" w:rsidP="00A0556F">
            <w:pPr>
              <w:pStyle w:val="TableCell11"/>
              <w:jc w:val="right"/>
            </w:pPr>
            <w:r w:rsidRPr="00901632">
              <w:t>N/A</w:t>
            </w:r>
          </w:p>
        </w:tc>
      </w:tr>
    </w:tbl>
    <w:p w:rsidR="00CF144B" w:rsidRPr="00901632" w:rsidRDefault="00CF144B" w:rsidP="00CF144B"/>
    <w:p w:rsidR="00CF144B" w:rsidRPr="00901632" w:rsidRDefault="00CF144B" w:rsidP="00885A6B">
      <w:pPr>
        <w:pStyle w:val="ListContinue3"/>
      </w:pPr>
    </w:p>
    <w:p w:rsidR="00CF144B" w:rsidRPr="00901632" w:rsidRDefault="00CF144B" w:rsidP="00885A6B">
      <w:pPr>
        <w:pStyle w:val="ListContinue3"/>
      </w:pPr>
    </w:p>
    <w:p w:rsidR="00CF144B" w:rsidRPr="00901632" w:rsidRDefault="00CF144B" w:rsidP="000B6285">
      <w:pPr>
        <w:pStyle w:val="ListNumber4"/>
        <w:numPr>
          <w:ilvl w:val="0"/>
          <w:numId w:val="24"/>
        </w:numPr>
      </w:pPr>
      <w:r w:rsidRPr="00901632">
        <w:t xml:space="preserve">Please explain any activities or factors that may account for increases or decreases in your number and/or rate of uninsured children. </w:t>
      </w:r>
      <w:r w:rsidRPr="00885A6B">
        <w:rPr>
          <w:rStyle w:val="RequiresAttention"/>
        </w:rPr>
        <w:t>[7500]</w:t>
      </w:r>
    </w:p>
    <w:p w:rsidR="00CF144B" w:rsidRPr="00901632" w:rsidRDefault="007A680F" w:rsidP="0056667B">
      <w:pPr>
        <w:pStyle w:val="ListContinue4"/>
      </w:pPr>
      <w:r>
        <w:t>CHIP does not know the reason for this increase  but will review it.</w:t>
      </w:r>
    </w:p>
    <w:p w:rsidR="00CF144B" w:rsidRPr="00901632" w:rsidRDefault="00CF144B" w:rsidP="00096868">
      <w:pPr>
        <w:pStyle w:val="ListNumber4"/>
      </w:pPr>
      <w:r w:rsidRPr="00901632">
        <w:t xml:space="preserve">Please note any comments here concerning ACS data limitations that may affect the reliability or precision of these estimates.  </w:t>
      </w:r>
      <w:r w:rsidRPr="00885A6B">
        <w:rPr>
          <w:rStyle w:val="RequiresAttention"/>
        </w:rPr>
        <w:t>[7500]</w:t>
      </w:r>
    </w:p>
    <w:p w:rsidR="00CF144B" w:rsidRPr="00901632" w:rsidRDefault="00CF144B" w:rsidP="0056667B">
      <w:pPr>
        <w:pStyle w:val="ListContinue4"/>
      </w:pPr>
    </w:p>
    <w:p w:rsidR="00CF144B" w:rsidRPr="00901632" w:rsidRDefault="00CF144B" w:rsidP="0056667B">
      <w:pPr>
        <w:pStyle w:val="ListNumber3"/>
      </w:pPr>
      <w:r w:rsidRPr="00901632">
        <w:lastRenderedPageBreak/>
        <w:t>Please indicate by checking the box below whether your state has an alternate data source and/or methodology for measuring the change in the number and/or rate of uninsured children.</w:t>
      </w:r>
    </w:p>
    <w:p w:rsidR="00CF144B" w:rsidRPr="00901632" w:rsidRDefault="007A680F" w:rsidP="00EF6F7B">
      <w:pPr>
        <w:pStyle w:val="ListContinue3"/>
      </w:pPr>
      <w:r>
        <w:rPr>
          <w:noProof/>
        </w:rPr>
        <w:drawing>
          <wp:inline distT="0" distB="0" distL="0" distR="0">
            <wp:extent cx="129540" cy="121920"/>
            <wp:effectExtent l="0" t="0" r="3810" b="0"/>
            <wp:docPr id="144" name="Picture 1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 (please report your data in the table below) </w:t>
      </w:r>
    </w:p>
    <w:p w:rsidR="00CF144B" w:rsidRPr="00901632" w:rsidRDefault="007A680F" w:rsidP="00EF6F7B">
      <w:pPr>
        <w:pStyle w:val="ListContinue3"/>
      </w:pPr>
      <w:r>
        <w:rPr>
          <w:noProof/>
        </w:rPr>
        <w:drawing>
          <wp:inline distT="0" distB="0" distL="0" distR="0">
            <wp:extent cx="129540" cy="121920"/>
            <wp:effectExtent l="0" t="0" r="3810" b="0"/>
            <wp:docPr id="145" name="Picture 1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 (skip to Question #4)</w:t>
      </w:r>
    </w:p>
    <w:p w:rsidR="00CF144B" w:rsidRPr="00901632" w:rsidRDefault="00CF144B" w:rsidP="00EF6F7B">
      <w:pPr>
        <w:pStyle w:val="TNR11"/>
      </w:pPr>
      <w:r w:rsidRPr="00901632">
        <w:t>Please report your alternate data in the table below.  Data are required for two or more points in time to demonstrate change (or lack of change).  Please be as specific and detailed as possible about the method used to measure progress toward covering the uninsured.</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3168"/>
        <w:gridCol w:w="6408"/>
      </w:tblGrid>
      <w:tr w:rsidR="00CF144B" w:rsidRPr="00901632" w:rsidTr="004A704A">
        <w:trPr>
          <w:cantSplit/>
          <w:tblHeader/>
        </w:trPr>
        <w:tc>
          <w:tcPr>
            <w:tcW w:w="3168" w:type="dxa"/>
          </w:tcPr>
          <w:p w:rsidR="00CF144B" w:rsidRPr="00901632" w:rsidRDefault="00CF144B" w:rsidP="00D27E01">
            <w:pPr>
              <w:pStyle w:val="TableHead11"/>
              <w:keepNext/>
            </w:pPr>
            <w:r w:rsidRPr="00901632">
              <w:t>Topic</w:t>
            </w:r>
          </w:p>
        </w:tc>
        <w:tc>
          <w:tcPr>
            <w:tcW w:w="6408" w:type="dxa"/>
          </w:tcPr>
          <w:p w:rsidR="00CF144B" w:rsidRPr="00901632" w:rsidRDefault="00CF144B" w:rsidP="00D27E01">
            <w:pPr>
              <w:pStyle w:val="TableHead11"/>
              <w:keepNext/>
            </w:pPr>
            <w:r w:rsidRPr="00901632">
              <w:t>Description</w:t>
            </w:r>
          </w:p>
        </w:tc>
      </w:tr>
      <w:tr w:rsidR="00CF144B" w:rsidRPr="00901632" w:rsidTr="004A704A">
        <w:trPr>
          <w:cantSplit/>
        </w:trPr>
        <w:tc>
          <w:tcPr>
            <w:tcW w:w="3168" w:type="dxa"/>
          </w:tcPr>
          <w:p w:rsidR="00CF144B" w:rsidRPr="00901632" w:rsidRDefault="00CF144B" w:rsidP="004A704A">
            <w:pPr>
              <w:pStyle w:val="TableCell11"/>
            </w:pPr>
            <w:r w:rsidRPr="00901632">
              <w:t>Data source(s)</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Reporting period (2 or more points in time)</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Methodology</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Population (Please include ages and income levels)</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Sample sizes</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Number and/or rate for two or more points in time</w:t>
            </w:r>
          </w:p>
        </w:tc>
        <w:tc>
          <w:tcPr>
            <w:tcW w:w="6408" w:type="dxa"/>
          </w:tcPr>
          <w:p w:rsidR="00CF144B" w:rsidRPr="00901632" w:rsidRDefault="00CF144B" w:rsidP="004A704A">
            <w:pPr>
              <w:pStyle w:val="TableCell11"/>
            </w:pPr>
          </w:p>
        </w:tc>
      </w:tr>
      <w:tr w:rsidR="00CF144B" w:rsidRPr="00901632" w:rsidTr="004A704A">
        <w:trPr>
          <w:cantSplit/>
        </w:trPr>
        <w:tc>
          <w:tcPr>
            <w:tcW w:w="3168" w:type="dxa"/>
          </w:tcPr>
          <w:p w:rsidR="00CF144B" w:rsidRPr="00901632" w:rsidRDefault="00CF144B" w:rsidP="004A704A">
            <w:pPr>
              <w:pStyle w:val="TableCell11"/>
            </w:pPr>
            <w:r w:rsidRPr="00901632">
              <w:t>Statistical significance of results</w:t>
            </w:r>
          </w:p>
        </w:tc>
        <w:tc>
          <w:tcPr>
            <w:tcW w:w="6408" w:type="dxa"/>
          </w:tcPr>
          <w:p w:rsidR="00CF144B" w:rsidRPr="00901632" w:rsidRDefault="00CF144B" w:rsidP="004A704A">
            <w:pPr>
              <w:pStyle w:val="TableCell11"/>
            </w:pPr>
          </w:p>
        </w:tc>
      </w:tr>
    </w:tbl>
    <w:p w:rsidR="00CF144B" w:rsidRPr="00901632" w:rsidRDefault="00CF144B" w:rsidP="00CF144B"/>
    <w:p w:rsidR="00CF144B" w:rsidRPr="00901632" w:rsidRDefault="00CF144B" w:rsidP="000B6285">
      <w:pPr>
        <w:pStyle w:val="ListNumber4"/>
        <w:numPr>
          <w:ilvl w:val="0"/>
          <w:numId w:val="25"/>
        </w:numPr>
      </w:pPr>
      <w:r w:rsidRPr="00901632">
        <w:t>Please explain why your state chose to adopt a different methodology to measure changes in the number and/or rate of uninsured children.</w:t>
      </w:r>
    </w:p>
    <w:p w:rsidR="00CF144B" w:rsidRPr="004A704A" w:rsidRDefault="004A704A" w:rsidP="004A704A">
      <w:pPr>
        <w:pStyle w:val="ListContinue5"/>
        <w:rPr>
          <w:b/>
        </w:rPr>
      </w:pPr>
      <w:r w:rsidRPr="004A704A">
        <w:rPr>
          <w:rStyle w:val="RequiresAttention"/>
        </w:rPr>
        <w:t>[7500]</w:t>
      </w:r>
    </w:p>
    <w:p w:rsidR="00CF144B" w:rsidRPr="00901632" w:rsidRDefault="00CF144B" w:rsidP="004A704A">
      <w:pPr>
        <w:pStyle w:val="ListContinue4"/>
      </w:pPr>
    </w:p>
    <w:p w:rsidR="00CF144B" w:rsidRPr="00901632" w:rsidRDefault="00CF144B" w:rsidP="004A704A">
      <w:pPr>
        <w:pStyle w:val="ListNumber4"/>
      </w:pPr>
      <w:r w:rsidRPr="00901632">
        <w:t>What is your state’s assessment of the reliability of the estimate?  Please provide standard errors, confidence intervals, and/or p-values if available.</w:t>
      </w:r>
    </w:p>
    <w:p w:rsidR="00CF144B" w:rsidRPr="004A704A" w:rsidRDefault="004A704A" w:rsidP="004A704A">
      <w:pPr>
        <w:pStyle w:val="ListContinue5"/>
        <w:rPr>
          <w:b/>
        </w:rPr>
      </w:pPr>
      <w:r w:rsidRPr="004A704A">
        <w:rPr>
          <w:rStyle w:val="RequiresAttention"/>
        </w:rPr>
        <w:t>[7500]</w:t>
      </w:r>
    </w:p>
    <w:p w:rsidR="00CF144B" w:rsidRPr="00901632" w:rsidRDefault="00CF144B" w:rsidP="004A704A">
      <w:pPr>
        <w:pStyle w:val="ListContinue4"/>
      </w:pPr>
    </w:p>
    <w:p w:rsidR="00CF144B" w:rsidRPr="00901632" w:rsidRDefault="00CF144B" w:rsidP="004A704A">
      <w:pPr>
        <w:pStyle w:val="ListNumber4"/>
      </w:pPr>
      <w:r w:rsidRPr="00901632">
        <w:t>What are the limitations of the data or estimation methodology?</w:t>
      </w:r>
    </w:p>
    <w:p w:rsidR="00CF144B" w:rsidRPr="004A704A" w:rsidRDefault="004A704A" w:rsidP="004A704A">
      <w:pPr>
        <w:pStyle w:val="ListContinue5"/>
        <w:rPr>
          <w:b/>
        </w:rPr>
      </w:pPr>
      <w:r w:rsidRPr="004A704A">
        <w:rPr>
          <w:rStyle w:val="RequiresAttention"/>
        </w:rPr>
        <w:t>[7500]</w:t>
      </w:r>
    </w:p>
    <w:p w:rsidR="00CF144B" w:rsidRPr="00901632" w:rsidRDefault="00CF144B" w:rsidP="004A704A">
      <w:pPr>
        <w:pStyle w:val="ListContinue4"/>
      </w:pPr>
    </w:p>
    <w:p w:rsidR="00CF144B" w:rsidRPr="00901632" w:rsidRDefault="00CF144B" w:rsidP="004A704A">
      <w:pPr>
        <w:pStyle w:val="ListNumber4"/>
      </w:pPr>
      <w:r w:rsidRPr="00901632">
        <w:t>How does your state use this alternate data source in CHIP program planning?</w:t>
      </w:r>
    </w:p>
    <w:p w:rsidR="00CF144B" w:rsidRPr="004A704A" w:rsidRDefault="00CF144B" w:rsidP="004A704A">
      <w:pPr>
        <w:pStyle w:val="ListContinue5"/>
        <w:rPr>
          <w:rStyle w:val="RequiresAttention"/>
        </w:rPr>
      </w:pPr>
      <w:r w:rsidRPr="004A704A">
        <w:rPr>
          <w:rStyle w:val="RequiresAttention"/>
        </w:rPr>
        <w:t>[7500]</w:t>
      </w:r>
    </w:p>
    <w:p w:rsidR="00CF144B" w:rsidRPr="00901632" w:rsidRDefault="00CF144B" w:rsidP="004A704A">
      <w:pPr>
        <w:pStyle w:val="ListContinue4"/>
      </w:pPr>
    </w:p>
    <w:p w:rsidR="00CF144B" w:rsidRPr="00901632" w:rsidRDefault="00CF144B" w:rsidP="004A704A">
      <w:pPr>
        <w:pStyle w:val="TNR11"/>
      </w:pPr>
      <w:r w:rsidRPr="00901632">
        <w:t xml:space="preserve">Enter any Narrative text related to Section IIA below. </w:t>
      </w:r>
      <w:r w:rsidRPr="004A704A">
        <w:rPr>
          <w:rStyle w:val="RequiresAttention"/>
        </w:rPr>
        <w:t>[7500]</w:t>
      </w:r>
    </w:p>
    <w:p w:rsidR="00CF144B" w:rsidRPr="00901632" w:rsidRDefault="00CF144B" w:rsidP="004A704A">
      <w:pPr>
        <w:pStyle w:val="TNR11"/>
      </w:pPr>
    </w:p>
    <w:p w:rsidR="00CF144B" w:rsidRPr="00901632" w:rsidRDefault="00CF144B" w:rsidP="00CF144B"/>
    <w:p w:rsidR="00CF144B" w:rsidRPr="00901632" w:rsidRDefault="00CF144B" w:rsidP="00CF144B">
      <w:pPr>
        <w:sectPr w:rsidR="00CF144B" w:rsidRPr="00901632" w:rsidSect="004E384D">
          <w:headerReference w:type="even" r:id="rId12"/>
          <w:headerReference w:type="default" r:id="rId13"/>
          <w:footerReference w:type="even" r:id="rId14"/>
          <w:headerReference w:type="first" r:id="rId15"/>
          <w:footerReference w:type="first" r:id="rId16"/>
          <w:pgSz w:w="12240" w:h="15840"/>
          <w:pgMar w:top="540" w:right="1440" w:bottom="864" w:left="1440" w:header="720" w:footer="720" w:gutter="0"/>
          <w:cols w:space="720"/>
        </w:sectPr>
      </w:pPr>
    </w:p>
    <w:p w:rsidR="00CF144B" w:rsidRPr="00901632" w:rsidRDefault="00CF144B" w:rsidP="00173955">
      <w:pPr>
        <w:pStyle w:val="Heading2"/>
      </w:pPr>
      <w:r w:rsidRPr="00901632">
        <w:lastRenderedPageBreak/>
        <w:t>Section IIB: State Strategic Objectives And Performance Goals</w:t>
      </w:r>
    </w:p>
    <w:p w:rsidR="00717576" w:rsidRDefault="00717576" w:rsidP="00D068F5"/>
    <w:p w:rsidR="00CF144B" w:rsidRPr="00901632" w:rsidRDefault="00CF144B" w:rsidP="00717576">
      <w:pPr>
        <w:pStyle w:val="Normal10"/>
      </w:pPr>
      <w:r w:rsidRPr="00901632">
        <w:t>This subsection gathers information on your state’s general strategic objectives, performance goals, performance measures and progress towards meeting goals, as specified in your CHIP state plan. (If your goals reported in the annual report now differ from Section 9 of your CHIP state plan, please indicate how they differ in “Other Comments on Measure.” Also, the state plan should be amended to reconcile these differences). The format of this section provides your state with an opportunity to track progress over time.</w:t>
      </w:r>
      <w:r w:rsidR="00D068F5">
        <w:t xml:space="preserve">  </w:t>
      </w:r>
      <w:r w:rsidRPr="00901632">
        <w:t>This section contains templates for reporting performance measurement data for each of five categories of strategic objectives, related to:</w:t>
      </w:r>
    </w:p>
    <w:p w:rsidR="00CF144B" w:rsidRPr="00901632" w:rsidRDefault="00CF144B" w:rsidP="00717576">
      <w:pPr>
        <w:pStyle w:val="ListBullet2"/>
      </w:pPr>
      <w:r w:rsidRPr="00901632">
        <w:t>Reducing the number of uninsured children</w:t>
      </w:r>
    </w:p>
    <w:p w:rsidR="00CF144B" w:rsidRPr="00901632" w:rsidRDefault="00CF144B" w:rsidP="00717576">
      <w:pPr>
        <w:pStyle w:val="ListBullet2"/>
      </w:pPr>
      <w:r w:rsidRPr="00901632">
        <w:t>CHIP enrollment</w:t>
      </w:r>
    </w:p>
    <w:p w:rsidR="00CF144B" w:rsidRPr="00901632" w:rsidRDefault="00CF144B" w:rsidP="00717576">
      <w:pPr>
        <w:pStyle w:val="ListBullet2"/>
      </w:pPr>
      <w:r w:rsidRPr="00901632">
        <w:t>Medicaid enrollment</w:t>
      </w:r>
    </w:p>
    <w:p w:rsidR="00CF144B" w:rsidRPr="00901632" w:rsidRDefault="00CF144B" w:rsidP="00717576">
      <w:pPr>
        <w:pStyle w:val="ListBullet2"/>
      </w:pPr>
      <w:r w:rsidRPr="00901632">
        <w:t>Increasing access to care</w:t>
      </w:r>
    </w:p>
    <w:p w:rsidR="00CF144B" w:rsidRPr="00901632" w:rsidRDefault="00CF144B" w:rsidP="00717576">
      <w:pPr>
        <w:pStyle w:val="ListBullet2"/>
      </w:pPr>
      <w:r w:rsidRPr="00901632">
        <w:t>Use of preventative care (immunizations, well child care)</w:t>
      </w:r>
    </w:p>
    <w:p w:rsidR="00CF144B" w:rsidRPr="00901632" w:rsidRDefault="00CF144B" w:rsidP="00D068F5">
      <w:pPr>
        <w:pStyle w:val="Normal10"/>
      </w:pPr>
      <w:r w:rsidRPr="00901632">
        <w:t>Please report performance measurement data for the three most recent years for which data are available (to the extent that data are available).  In the first two columns, data from the previous two</w:t>
      </w:r>
      <w:r w:rsidR="005664B7">
        <w:t xml:space="preserve"> years’ annual reports (FFY 2017</w:t>
      </w:r>
      <w:r w:rsidRPr="00901632">
        <w:t xml:space="preserve"> and FFY 201</w:t>
      </w:r>
      <w:r w:rsidR="005664B7">
        <w:t>8</w:t>
      </w:r>
      <w:r w:rsidRPr="00901632">
        <w:t>) will be populated with data from previously reported data in CARTS.  If you reported data in the two previous years’ reports and you want to update/change the data, please enter that data.  If you reported no data for either of those two years, but you now have data available for them, please enter the data.  In the third column, please report the most recent data available at the time you are submitting the</w:t>
      </w:r>
      <w:r w:rsidR="005664B7">
        <w:t xml:space="preserve"> current annual report (FFY 2019</w:t>
      </w:r>
      <w:r w:rsidRPr="00901632">
        <w:t>).</w:t>
      </w:r>
    </w:p>
    <w:p w:rsidR="00CF144B" w:rsidRPr="00901632" w:rsidRDefault="00CF144B" w:rsidP="00D068F5">
      <w:pPr>
        <w:pStyle w:val="Normal10"/>
      </w:pPr>
      <w:r w:rsidRPr="00901632">
        <w:t>In this section, the term performance measure is used to refer to any data your state provides as evidence towards a particular goal within a strategic objective.  For the purpose of this section, “objectives” refer to the five broad categories listed above, while “goals” are state-specific, and should be listed in the appropriate subsections within the space provided for each objective.</w:t>
      </w:r>
    </w:p>
    <w:p w:rsidR="00CF144B" w:rsidRPr="00D068F5" w:rsidRDefault="00CF144B" w:rsidP="00D068F5">
      <w:pPr>
        <w:pStyle w:val="Normal10"/>
        <w:rPr>
          <w:rStyle w:val="RequiresAttention"/>
        </w:rPr>
      </w:pPr>
      <w:r w:rsidRPr="00D068F5">
        <w:rPr>
          <w:rStyle w:val="RequiresAttention"/>
        </w:rPr>
        <w:t>NOTES: Please do not reference attachments in this section.  If details about a particular measure are located in an attachment, please summarize the relevant information from the attachment in the space provided for each measure.</w:t>
      </w:r>
    </w:p>
    <w:p w:rsidR="00CF144B" w:rsidRPr="00D068F5" w:rsidRDefault="00CF144B" w:rsidP="00D068F5">
      <w:pPr>
        <w:pStyle w:val="Normal10"/>
        <w:rPr>
          <w:rStyle w:val="RequiresAttention"/>
        </w:rPr>
      </w:pPr>
      <w:r w:rsidRPr="00D068F5">
        <w:rPr>
          <w:rStyle w:val="RequiresAttention"/>
        </w:rPr>
        <w:t>In addition, please do not report the same data that were reported for Child Core Set reporting. The intent of this section is to capture goals and measures that your state did not report elsewhere. As a reminder, Child Core Set reporting migrated to MACPRO in December 2015. Historical data are still available for viewing in CARTS.</w:t>
      </w:r>
    </w:p>
    <w:p w:rsidR="00CF144B" w:rsidRPr="00D068F5" w:rsidRDefault="00CF144B" w:rsidP="00173955">
      <w:pPr>
        <w:pStyle w:val="Heading3"/>
        <w:rPr>
          <w:rFonts w:ascii="Arial" w:hAnsi="Arial" w:cs="Arial"/>
          <w:b w:val="0"/>
          <w:sz w:val="20"/>
        </w:rPr>
      </w:pPr>
      <w:r w:rsidRPr="00D068F5">
        <w:rPr>
          <w:rFonts w:ascii="Arial" w:hAnsi="Arial" w:cs="Arial"/>
          <w:b w:val="0"/>
          <w:sz w:val="20"/>
        </w:rPr>
        <w:t>Additional instructions for completing each row of the table are provided below.</w:t>
      </w:r>
    </w:p>
    <w:p w:rsidR="00CF144B" w:rsidRPr="00901632" w:rsidRDefault="00CF144B" w:rsidP="00173955">
      <w:pPr>
        <w:pStyle w:val="Heading4"/>
      </w:pPr>
      <w:r w:rsidRPr="00901632">
        <w:t>Goal:</w:t>
      </w:r>
    </w:p>
    <w:p w:rsidR="00CF144B" w:rsidRPr="00901632" w:rsidRDefault="00CF144B" w:rsidP="00D33C81">
      <w:pPr>
        <w:pStyle w:val="Normal10"/>
      </w:pPr>
      <w:r w:rsidRPr="00901632">
        <w:t xml:space="preserve">For each objective, space has been provided to report up to three goals.  Use this section to provide a brief description of each goal you are reporting within a given strategic objective.  </w:t>
      </w:r>
      <w:r w:rsidRPr="00D33C81">
        <w:rPr>
          <w:rStyle w:val="RequiresAttention"/>
        </w:rPr>
        <w:t>All new goals should include a direction and a target.  For clarification only, an example goal would be</w:t>
      </w:r>
      <w:r w:rsidRPr="00901632">
        <w:t>:  “Increase (direction) by 5 percent (target) the number of CHIP beneficiaries who turned 13 years old during the measurement year who had a second dose of MMR, three hepatitis B vaccinations and one varicella vaccination by their 13th birthday.”</w:t>
      </w:r>
    </w:p>
    <w:p w:rsidR="00CF144B" w:rsidRPr="00901632" w:rsidRDefault="00CF144B" w:rsidP="00173955">
      <w:pPr>
        <w:pStyle w:val="Heading4"/>
      </w:pPr>
      <w:r w:rsidRPr="00901632">
        <w:t>Type of Goal:</w:t>
      </w:r>
    </w:p>
    <w:p w:rsidR="00CF144B" w:rsidRPr="00901632" w:rsidRDefault="00CF144B" w:rsidP="00D33C81">
      <w:pPr>
        <w:pStyle w:val="Normal10"/>
      </w:pPr>
      <w:r w:rsidRPr="00901632">
        <w:t>For each goal you are reporting within a given strategic objective, please indicate the type of goal, as follows:</w:t>
      </w:r>
    </w:p>
    <w:p w:rsidR="00CF144B" w:rsidRPr="00901632" w:rsidRDefault="00CF144B" w:rsidP="00D33C81">
      <w:pPr>
        <w:pStyle w:val="ListBullet2"/>
      </w:pPr>
      <w:r w:rsidRPr="00D33C81">
        <w:rPr>
          <w:rStyle w:val="Emphasis"/>
        </w:rPr>
        <w:lastRenderedPageBreak/>
        <w:t>New/revised</w:t>
      </w:r>
      <w:r w:rsidRPr="00901632">
        <w:t>: Check this box if you have revised or added a goal.  Please explain how and why the goal was revised.</w:t>
      </w:r>
    </w:p>
    <w:p w:rsidR="00CF144B" w:rsidRPr="00901632" w:rsidRDefault="00CF144B" w:rsidP="00D33C81">
      <w:pPr>
        <w:pStyle w:val="ListBullet2"/>
      </w:pPr>
      <w:r w:rsidRPr="00D33C81">
        <w:rPr>
          <w:rStyle w:val="Emphasis"/>
        </w:rPr>
        <w:t>Continuing</w:t>
      </w:r>
      <w:r w:rsidRPr="00901632">
        <w:t>: Check this box if the goal you are reporting is the same one you have reported in previous annual reports.</w:t>
      </w:r>
    </w:p>
    <w:p w:rsidR="00CF144B" w:rsidRPr="00901632" w:rsidRDefault="00CF144B" w:rsidP="00D33C81">
      <w:pPr>
        <w:pStyle w:val="ListBullet2"/>
      </w:pPr>
      <w:r w:rsidRPr="00D33C81">
        <w:rPr>
          <w:rStyle w:val="Emphasis"/>
        </w:rPr>
        <w:t>Discontinued</w:t>
      </w:r>
      <w:r w:rsidRPr="00901632">
        <w:t xml:space="preserve">: Check this box if you have met your goal and/or are discontinuing a goal. Please explain why the goal was </w:t>
      </w:r>
      <w:r w:rsidR="005664B7">
        <w:t>discontinued.</w:t>
      </w:r>
    </w:p>
    <w:p w:rsidR="00CF144B" w:rsidRPr="00901632" w:rsidRDefault="00CF144B" w:rsidP="00173955">
      <w:pPr>
        <w:pStyle w:val="Heading4"/>
      </w:pPr>
      <w:r w:rsidRPr="00901632">
        <w:t>Status of Data Reported:</w:t>
      </w:r>
    </w:p>
    <w:p w:rsidR="00CF144B" w:rsidRPr="00901632" w:rsidRDefault="00CF144B" w:rsidP="00D33C81">
      <w:pPr>
        <w:pStyle w:val="Normal10"/>
      </w:pPr>
      <w:r w:rsidRPr="00901632">
        <w:t>Please indicate the status of the data you are reporting for each goal, as follows:</w:t>
      </w:r>
    </w:p>
    <w:p w:rsidR="00CF144B" w:rsidRPr="00901632" w:rsidRDefault="00CF144B" w:rsidP="00D33C81">
      <w:pPr>
        <w:pStyle w:val="ListBullet2"/>
      </w:pPr>
      <w:r w:rsidRPr="00901632">
        <w:t>Provisional: Check this box if you are reporting performance measure data for a goal, but the data are currently being modified, verified, or may change in any other way befor</w:t>
      </w:r>
      <w:r w:rsidR="005664B7">
        <w:t>e you finalize them for FFY 2019</w:t>
      </w:r>
      <w:r w:rsidRPr="00901632">
        <w:t>.</w:t>
      </w:r>
    </w:p>
    <w:p w:rsidR="00CF144B" w:rsidRPr="008A2AEC" w:rsidRDefault="00CF144B" w:rsidP="008A2AEC">
      <w:pPr>
        <w:pStyle w:val="ListContinue5"/>
        <w:rPr>
          <w:rFonts w:ascii="Arial" w:hAnsi="Arial" w:cs="Arial"/>
          <w:sz w:val="20"/>
          <w:szCs w:val="20"/>
        </w:rPr>
      </w:pPr>
      <w:r w:rsidRPr="008A2AEC">
        <w:rPr>
          <w:rFonts w:ascii="Arial" w:hAnsi="Arial" w:cs="Arial"/>
          <w:b/>
          <w:sz w:val="20"/>
          <w:szCs w:val="20"/>
          <w:u w:val="single"/>
        </w:rPr>
        <w:t>Explanation of Provisional Data</w:t>
      </w:r>
      <w:r w:rsidRPr="008A2AEC">
        <w:rPr>
          <w:rFonts w:ascii="Arial" w:hAnsi="Arial" w:cs="Arial"/>
          <w:sz w:val="20"/>
          <w:szCs w:val="20"/>
        </w:rPr>
        <w:t xml:space="preserve"> – When the value of the Status of Data Reported field is selected as “Provisional”, the state must specify why the data are provisional and when the state expects the data will be final.</w:t>
      </w:r>
    </w:p>
    <w:p w:rsidR="00CF144B" w:rsidRPr="00901632" w:rsidRDefault="00CF144B" w:rsidP="00D33C81">
      <w:pPr>
        <w:pStyle w:val="ListBullet2"/>
      </w:pPr>
      <w:r w:rsidRPr="00901632">
        <w:t>Final: Check this box if the data you are reporting a</w:t>
      </w:r>
      <w:r w:rsidR="005664B7">
        <w:t>re considered final for FFY 2019</w:t>
      </w:r>
      <w:r w:rsidRPr="00901632">
        <w:t>.</w:t>
      </w:r>
    </w:p>
    <w:p w:rsidR="00CF144B" w:rsidRPr="00901632" w:rsidRDefault="00CF144B" w:rsidP="00D33C81">
      <w:pPr>
        <w:pStyle w:val="ListBullet2"/>
      </w:pPr>
      <w:r w:rsidRPr="00901632">
        <w:t>Same data as reported in a previous year’s annual report: Check this box if the data you are reporting are the same data that your state reported for the goal in another annual report.  Indicate in which year’s annual report you previously reported the data.</w:t>
      </w:r>
    </w:p>
    <w:p w:rsidR="00CF144B" w:rsidRPr="00901632" w:rsidRDefault="00CF144B" w:rsidP="00173955">
      <w:pPr>
        <w:pStyle w:val="Heading4"/>
      </w:pPr>
      <w:r w:rsidRPr="00901632">
        <w:t>Measurement Specification:</w:t>
      </w:r>
    </w:p>
    <w:p w:rsidR="00CF144B" w:rsidRPr="00901632" w:rsidRDefault="00CF144B" w:rsidP="008A2AEC">
      <w:pPr>
        <w:pStyle w:val="Normal10"/>
      </w:pPr>
      <w:r w:rsidRPr="00901632">
        <w:t xml:space="preserve">This section is included for only two of the objectives— objectives related to increasing access to care, and objectives related to use of preventative care—because these are the two objectives for which states may report using the HEDIS® measurement specification.  In this section, for each goal, please indicate the measurement specification used to calculate your performance measure data (i.e., were the measures calculated using the HEDIS® specifications or some other method unrelated to HEDIS®). </w:t>
      </w:r>
    </w:p>
    <w:p w:rsidR="00CF144B" w:rsidRPr="00901632" w:rsidRDefault="00CF144B" w:rsidP="008A2AEC">
      <w:pPr>
        <w:pStyle w:val="Normal10"/>
      </w:pPr>
      <w:r w:rsidRPr="00901632">
        <w:t>Please indicate whether the measure is based on HEDIS® technical specifications or another source.  If HEDIS® is selected, the HEDIS® Version field must be completed. If “Other” measurement specification is selected, the explanation field must be completed.</w:t>
      </w:r>
    </w:p>
    <w:p w:rsidR="00CF144B" w:rsidRPr="00F50008" w:rsidRDefault="00CF144B" w:rsidP="00F50008">
      <w:pPr>
        <w:pStyle w:val="Normal10"/>
        <w:spacing w:after="0"/>
        <w:rPr>
          <w:rStyle w:val="RequiresAttention"/>
        </w:rPr>
      </w:pPr>
      <w:r w:rsidRPr="00F50008">
        <w:rPr>
          <w:rStyle w:val="RequiresAttention"/>
        </w:rPr>
        <w:t>HEDIS® Version:</w:t>
      </w:r>
    </w:p>
    <w:p w:rsidR="00CF144B" w:rsidRPr="00901632" w:rsidRDefault="00CF144B" w:rsidP="008A2AEC">
      <w:pPr>
        <w:pStyle w:val="Normal10"/>
      </w:pPr>
      <w:r w:rsidRPr="00901632">
        <w:t>Please specify HEDIS® Version (example 2016). This field must be completed only when a user selects the HEDIS® measurement specification.</w:t>
      </w:r>
    </w:p>
    <w:p w:rsidR="00CF144B" w:rsidRPr="00F50008" w:rsidRDefault="00CF144B" w:rsidP="00F50008">
      <w:pPr>
        <w:pStyle w:val="Normal10"/>
        <w:rPr>
          <w:rStyle w:val="RequiresAttention"/>
        </w:rPr>
      </w:pPr>
      <w:r w:rsidRPr="00F50008">
        <w:rPr>
          <w:rStyle w:val="RequiresAttention"/>
        </w:rPr>
        <w:t>“Other” measurement specification explanation:</w:t>
      </w:r>
    </w:p>
    <w:p w:rsidR="00CF144B" w:rsidRPr="00901632" w:rsidRDefault="00CF144B" w:rsidP="008A2AEC">
      <w:pPr>
        <w:pStyle w:val="Normal10"/>
      </w:pPr>
      <w:r w:rsidRPr="00901632">
        <w:t>If “Other”, measurement specification is selected, please complete the explanation of the “Other” measurement specification.  The explanation field must be completed when “Other” measurement specification has been selected.</w:t>
      </w:r>
    </w:p>
    <w:p w:rsidR="00CF144B" w:rsidRPr="00901632" w:rsidRDefault="00CF144B" w:rsidP="00173955">
      <w:pPr>
        <w:pStyle w:val="Heading4"/>
      </w:pPr>
      <w:r w:rsidRPr="00901632">
        <w:t>Data Source:</w:t>
      </w:r>
    </w:p>
    <w:p w:rsidR="00CF144B" w:rsidRPr="00901632" w:rsidRDefault="00CF144B" w:rsidP="008A2AEC">
      <w:pPr>
        <w:pStyle w:val="Normal10"/>
      </w:pPr>
      <w:r w:rsidRPr="00901632">
        <w:t>For each performance measure, please indicate the source of data.  The categories provided in this section vary by objective.  For the objectives related to reducing the number of uninsured children and CHIP or Medicaid enrollment, please indicate whether you have used eligibility/enrollment data, survey data (specify the survey used), or other source (specify the other source).  For the objectives related to access to care and use of preventative care, please indicate whether you used administrative data (claims) (specify the kind of administrative data used), hybrid data (claims and medical records) (specify how the two were used to create the data source), survey data (specify the survey used), or other source (specify the other source).  In all cases, if another data source was used, please explain the source.</w:t>
      </w:r>
    </w:p>
    <w:p w:rsidR="00CF144B" w:rsidRPr="00901632" w:rsidRDefault="00CF144B" w:rsidP="00173955">
      <w:pPr>
        <w:pStyle w:val="Heading4"/>
      </w:pPr>
      <w:r w:rsidRPr="00901632">
        <w:lastRenderedPageBreak/>
        <w:t>Definition of Population Included in Measure:</w:t>
      </w:r>
    </w:p>
    <w:p w:rsidR="00CF144B" w:rsidRPr="00901632" w:rsidRDefault="00CF144B" w:rsidP="00F50008">
      <w:pPr>
        <w:pStyle w:val="Normal10"/>
      </w:pPr>
      <w:r w:rsidRPr="00901632">
        <w:t>Numerator: Please indicate the definition of the population included in the numerator for each measure (such as the number of visits required for inclusion, e.g., one or more visits in the past year).</w:t>
      </w:r>
    </w:p>
    <w:p w:rsidR="00CF144B" w:rsidRPr="00901632" w:rsidRDefault="00CF144B" w:rsidP="00F50008">
      <w:pPr>
        <w:pStyle w:val="Normal10"/>
      </w:pPr>
      <w:r w:rsidRPr="00901632">
        <w:t>Denominator:  Please indicate the definition of the population included in the denominator for each measure.</w:t>
      </w:r>
    </w:p>
    <w:p w:rsidR="00CF144B" w:rsidRPr="00901632" w:rsidRDefault="00CF144B" w:rsidP="00F50008">
      <w:pPr>
        <w:pStyle w:val="Normal10"/>
        <w:spacing w:after="0"/>
      </w:pPr>
      <w:r w:rsidRPr="00901632">
        <w:t xml:space="preserve">For measures related to increasing access to care and use of preventative care, please </w:t>
      </w:r>
    </w:p>
    <w:p w:rsidR="00CF144B" w:rsidRPr="00901632" w:rsidRDefault="00CF144B" w:rsidP="00F50008">
      <w:pPr>
        <w:pStyle w:val="ListBullet2"/>
        <w:spacing w:before="0" w:after="0"/>
      </w:pPr>
      <w:r w:rsidRPr="00901632">
        <w:t>Check one box to indicate whether the data are for the CHIP population only, or include both CHIP and Medicaid (Title XIX) children combined.</w:t>
      </w:r>
    </w:p>
    <w:p w:rsidR="00CF144B" w:rsidRPr="00901632" w:rsidRDefault="00CF144B" w:rsidP="00F50008">
      <w:pPr>
        <w:pStyle w:val="ListBullet2"/>
        <w:spacing w:before="0"/>
      </w:pPr>
      <w:r w:rsidRPr="00901632">
        <w:t>If the denominator reported is not fully representative of the population defined above (the CHIP population only, or the CHIP and Medicaid (Title XIX) populations combined), please further define the denominator. For example, denominator includes only children enrolled in managed care in certain counties, technological limitations preventing reporting on the full population defined, etc.). Please report information on exclusions in the definition of the denominator (including the proportion of children excluded), The provision of this information is important and will provide CMS with a context so that comparability of denominators across the states and over time can occur.</w:t>
      </w:r>
    </w:p>
    <w:p w:rsidR="00CF144B" w:rsidRPr="00901632" w:rsidRDefault="00CF144B" w:rsidP="00173955">
      <w:pPr>
        <w:pStyle w:val="Heading4"/>
      </w:pPr>
      <w:r w:rsidRPr="00901632">
        <w:t>Deviations from Measure Specification</w:t>
      </w:r>
    </w:p>
    <w:p w:rsidR="00CF144B" w:rsidRPr="00901632" w:rsidRDefault="00CF144B" w:rsidP="004619D4">
      <w:pPr>
        <w:pStyle w:val="Normal10"/>
      </w:pPr>
      <w:r w:rsidRPr="00901632">
        <w:t>For the measures related to increasing access to care and use of preventative care.</w:t>
      </w:r>
    </w:p>
    <w:p w:rsidR="00CF144B" w:rsidRPr="00901632" w:rsidRDefault="00CF144B" w:rsidP="00D83D37">
      <w:pPr>
        <w:pStyle w:val="ListContinue2"/>
      </w:pPr>
      <w:r w:rsidRPr="00901632">
        <w:t>If the data provided for a measure deviates from the measure specification, please select the type(s) of measure specification deviation. The types of deviation parallel the measure specification categories for each measure. Each type of deviation is accompanied by a comment field that states must use to explain in greater detail or further specify the deviation when a deviation(s) from a measure is selected.</w:t>
      </w:r>
    </w:p>
    <w:p w:rsidR="00CF144B" w:rsidRPr="00901632" w:rsidRDefault="00CF144B" w:rsidP="00DC5E85">
      <w:pPr>
        <w:pStyle w:val="ListContinue2Before0ptAfter0pt"/>
      </w:pPr>
      <w:r w:rsidRPr="00901632">
        <w:t>The five types (and examples) of deviations are:</w:t>
      </w:r>
    </w:p>
    <w:p w:rsidR="00CF144B" w:rsidRPr="00901632" w:rsidRDefault="00CF144B" w:rsidP="004619D4">
      <w:pPr>
        <w:pStyle w:val="ListBullet5"/>
      </w:pPr>
      <w:r w:rsidRPr="00901632">
        <w:t>Year of Data (e.g., partial year),</w:t>
      </w:r>
    </w:p>
    <w:p w:rsidR="00CF144B" w:rsidRPr="00901632" w:rsidRDefault="00CF144B" w:rsidP="004619D4">
      <w:pPr>
        <w:pStyle w:val="ListBullet5"/>
      </w:pPr>
      <w:r w:rsidRPr="00901632">
        <w:t xml:space="preserve">Data Source (e.g., use of different data sources among health plans or delivery systems), </w:t>
      </w:r>
    </w:p>
    <w:p w:rsidR="00CF144B" w:rsidRPr="00901632" w:rsidRDefault="00CF144B" w:rsidP="004619D4">
      <w:pPr>
        <w:pStyle w:val="ListBullet5"/>
      </w:pPr>
      <w:r w:rsidRPr="00901632">
        <w:t>Numerator (e.g., coding issues),</w:t>
      </w:r>
    </w:p>
    <w:p w:rsidR="00CF144B" w:rsidRPr="00901632" w:rsidRDefault="00CF144B" w:rsidP="004619D4">
      <w:pPr>
        <w:pStyle w:val="ListBullet5"/>
      </w:pPr>
      <w:r w:rsidRPr="00901632">
        <w:t>Denominator (e.g., exclusion of MCOs, different age groups, definition of continuous enrollment),</w:t>
      </w:r>
    </w:p>
    <w:p w:rsidR="00CF144B" w:rsidRPr="00901632" w:rsidRDefault="00CF144B" w:rsidP="004619D4">
      <w:pPr>
        <w:pStyle w:val="ListBullet5"/>
      </w:pPr>
      <w:r w:rsidRPr="00901632">
        <w:t>Other.</w:t>
      </w:r>
    </w:p>
    <w:p w:rsidR="00CF144B" w:rsidRPr="00901632" w:rsidRDefault="00CF144B" w:rsidP="004619D4">
      <w:pPr>
        <w:pStyle w:val="Normal10"/>
      </w:pPr>
      <w:r w:rsidRPr="00901632">
        <w:t>When one or more of the types are selected, states are required to provide an explanation.</w:t>
      </w:r>
    </w:p>
    <w:p w:rsidR="00CF144B" w:rsidRPr="00901632" w:rsidRDefault="00CF144B" w:rsidP="004619D4">
      <w:pPr>
        <w:pStyle w:val="Normal10"/>
      </w:pPr>
      <w:r w:rsidRPr="00901632">
        <w:t>Please report the year of data for each performance measure.  The year (or months) should correspond to the period in which enrollment or utilization took place.  Do not report the year in which data were collected for the measure, or the version of HEDIS® used to calculate the measure, both of which may be different from the period corresponding to enrollment or utilization of services.</w:t>
      </w:r>
    </w:p>
    <w:p w:rsidR="00CF144B" w:rsidRPr="00901632" w:rsidRDefault="00CF144B" w:rsidP="00173955">
      <w:pPr>
        <w:pStyle w:val="Heading4"/>
      </w:pPr>
      <w:r w:rsidRPr="00901632">
        <w:t>Date Range: available for 201</w:t>
      </w:r>
      <w:r w:rsidR="00960F57">
        <w:t>9</w:t>
      </w:r>
      <w:r w:rsidRPr="00901632">
        <w:t xml:space="preserve"> CARTS reporting period.</w:t>
      </w:r>
    </w:p>
    <w:p w:rsidR="00CF144B" w:rsidRPr="00901632" w:rsidRDefault="00CF144B" w:rsidP="00D83D37">
      <w:pPr>
        <w:pStyle w:val="Normal10"/>
      </w:pPr>
      <w:r w:rsidRPr="00901632">
        <w:t>Please define the date range for the reporting period based on the  “From” time period as the month and year which corresponds to the beginning period in which utilization took place and please report the “To” time period as the month and year which corresponds to the end period in which utilization took place. Do not report the year in which data were collected for the measure, or the version of HEDIS® used to calculate the measure, both of which may be different from the period corresponding to utilization of services.</w:t>
      </w:r>
    </w:p>
    <w:p w:rsidR="00CF144B" w:rsidRPr="00901632" w:rsidRDefault="00CF144B" w:rsidP="00173955">
      <w:pPr>
        <w:pStyle w:val="Heading4"/>
      </w:pPr>
      <w:r w:rsidRPr="00901632">
        <w:t>Performance Measurement Data (HEDIS® or Other):</w:t>
      </w:r>
    </w:p>
    <w:p w:rsidR="00CF144B" w:rsidRPr="00901632" w:rsidRDefault="00CF144B" w:rsidP="00D83D37">
      <w:pPr>
        <w:pStyle w:val="Normal10"/>
      </w:pPr>
      <w:r w:rsidRPr="00901632">
        <w:t xml:space="preserve">In this section, please report the numerators and denominators, rates for each measure (or component).  The template provides two sections for entering the performance measurement data, depending on </w:t>
      </w:r>
      <w:r w:rsidRPr="00901632">
        <w:lastRenderedPageBreak/>
        <w:t>whether you are reporting using HEDIS® or other methodologies.  The form fields have been set up to facilitate entering numerators and denominators for each measure.  If the form fields do not give you enough space to fully report on the measure, please use the “additional notes” section.</w:t>
      </w:r>
    </w:p>
    <w:p w:rsidR="00CF144B" w:rsidRPr="00901632" w:rsidRDefault="00CF144B" w:rsidP="00D83D37">
      <w:pPr>
        <w:pStyle w:val="Normal10"/>
      </w:pPr>
      <w:r w:rsidRPr="00901632">
        <w:t>The preferred method is to calculate a “weighted rate” by summing the numerators and denominators across plans, and then deriving a single state-level rate based on the ratio of the numerator to the denominator).  The reporting unit for each measure is the state as a whole. If states calculate rates for multiple reporting units (e.g., individual health plans, different health care delivery systems), states must  aggregate data from all these sources into one state rate before reporting the data to CMS.  In the situation where a state combines data across multiple reporting units, all or some of which use the hybrid method to calculate the rates, the state should enter zeroes in the “Numerator” and “Denominator” fields.  In these cases, it should report the state-level rate in the “Rate” field  and, when possible, include individual reporting unit numerators, denominators, and rates in the field labeled “Additional Notes on Measure,” along with a description of the method used to derive the state-level rate.</w:t>
      </w:r>
    </w:p>
    <w:p w:rsidR="00CF144B" w:rsidRPr="00901632" w:rsidRDefault="00CF144B" w:rsidP="00173955">
      <w:pPr>
        <w:pStyle w:val="Heading4"/>
      </w:pPr>
      <w:r w:rsidRPr="00901632">
        <w:t>Explanation of Progress:</w:t>
      </w:r>
    </w:p>
    <w:p w:rsidR="00CF144B" w:rsidRPr="00901632" w:rsidRDefault="00CF144B" w:rsidP="00D83D37">
      <w:pPr>
        <w:pStyle w:val="Normal10"/>
      </w:pPr>
      <w:r w:rsidRPr="00901632">
        <w:t>The intent of this section is to allow your state to highlight progress and describe any quality-improvement activities that may have contributed to your progress.  Any quality-improvement activity described should involve the CHIP program, benefit CHIP enrollees, and relate to the performance measure and your progress.  An example of a quality-improvement activity is a state-wide initiative to inform individual families directly of their children’s immunization status with the goal of increasing immunization rates.  CHIP would either be the primary lead or substantially involved in the project. If improvement has not occurred over time, this section can be used to discuss potential reasons for why progress was not seen and to describe future quality-improvement plans.  In this section, your state is also asked to set annual performance objectives for FFY 20</w:t>
      </w:r>
      <w:r w:rsidR="00960F57">
        <w:t>20</w:t>
      </w:r>
      <w:r w:rsidRPr="00901632">
        <w:t>, 202</w:t>
      </w:r>
      <w:r w:rsidR="00960F57">
        <w:t>1</w:t>
      </w:r>
      <w:r w:rsidRPr="00901632">
        <w:t xml:space="preserve"> and 202</w:t>
      </w:r>
      <w:r w:rsidR="00960F57">
        <w:t>2</w:t>
      </w:r>
      <w:r w:rsidRPr="00901632">
        <w:t>.  Based on your recent performan</w:t>
      </w:r>
      <w:r w:rsidR="00960F57">
        <w:t>ce on the measure (from FFY 2017</w:t>
      </w:r>
      <w:r w:rsidRPr="00901632">
        <w:t xml:space="preserve"> through 201</w:t>
      </w:r>
      <w:r w:rsidR="00960F57">
        <w:t>9</w:t>
      </w:r>
      <w:r w:rsidRPr="00901632">
        <w:t>), use a combination of expert opinion and “best guesses” to set objectives for the next three years.  Please explain your rationale for setting these objectives.  For example, if your rate has been increasing by 3 or 4 percentage points per year, you might project future increases at a similar rate.  On the other hand, if your rate has been stable over time, you might set a target that projects a small increase over time.  If the rate has been fluctuating over time, you might look more closely at the data to ensure that the fluctuations are not an artifact of the data or the methods used to construct a rate.  You might set an initial target that is an average of the recent rates, with slight increases in subsequent years. In future annual reports, you will be asked to comment on how your actual performance compares to the objective your state set for the year, as well as any quality-improvement activities that have helped or could help your state meet future objectives.</w:t>
      </w:r>
    </w:p>
    <w:p w:rsidR="00CF144B" w:rsidRPr="00901632" w:rsidRDefault="00CF144B" w:rsidP="00173955">
      <w:pPr>
        <w:pStyle w:val="Heading4"/>
      </w:pPr>
      <w:r w:rsidRPr="00901632">
        <w:t>Other Comments on Measure:</w:t>
      </w:r>
    </w:p>
    <w:p w:rsidR="00CF144B" w:rsidRPr="00901632" w:rsidRDefault="00CF144B" w:rsidP="00D83D37">
      <w:pPr>
        <w:pStyle w:val="Normal10"/>
      </w:pPr>
      <w:r w:rsidRPr="00901632">
        <w:t>Please use this section to provide any other comments on the measure, such as data limitations, plans to report on a measure in the future, or differences between performance measures reported here and those discussed in Section 9 of the CHIP state plan.</w:t>
      </w:r>
    </w:p>
    <w:p w:rsidR="00CF144B" w:rsidRPr="00901632" w:rsidRDefault="00CF144B" w:rsidP="00CF144B">
      <w:pPr>
        <w:sectPr w:rsidR="00CF144B" w:rsidRPr="00901632" w:rsidSect="00D33C81">
          <w:footerReference w:type="first" r:id="rId17"/>
          <w:pgSz w:w="12240" w:h="15840"/>
          <w:pgMar w:top="864" w:right="1440" w:bottom="990" w:left="1440" w:header="720" w:footer="720" w:gutter="0"/>
          <w:cols w:space="720"/>
          <w:docGrid w:linePitch="360"/>
        </w:sectPr>
      </w:pPr>
    </w:p>
    <w:p w:rsidR="00CF144B" w:rsidRPr="00901632" w:rsidRDefault="00CF144B" w:rsidP="00173955">
      <w:pPr>
        <w:pStyle w:val="Heading3"/>
      </w:pPr>
      <w:r w:rsidRPr="00901632">
        <w:lastRenderedPageBreak/>
        <w:t>Objectives Related to Reducing the Number of Uninsured Children (Do not report data that was reported in Section IIA, Questions 2 and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6"/>
        <w:gridCol w:w="4600"/>
        <w:gridCol w:w="4608"/>
      </w:tblGrid>
      <w:tr w:rsidR="00CF144B" w:rsidRPr="00901632" w:rsidTr="005E71DC">
        <w:trPr>
          <w:cantSplit/>
          <w:tblHeader/>
        </w:trPr>
        <w:tc>
          <w:tcPr>
            <w:tcW w:w="1667" w:type="pct"/>
            <w:tcBorders>
              <w:bottom w:val="single" w:sz="4" w:space="0" w:color="auto"/>
            </w:tcBorders>
          </w:tcPr>
          <w:p w:rsidR="00CF144B" w:rsidRPr="00901632" w:rsidRDefault="00CF144B" w:rsidP="00DE363E">
            <w:pPr>
              <w:pStyle w:val="TableHead9TNR"/>
            </w:pPr>
            <w:r w:rsidRPr="00901632">
              <w:t>FFY 201</w:t>
            </w:r>
            <w:r w:rsidR="001C3B2A">
              <w:t>7</w:t>
            </w:r>
          </w:p>
        </w:tc>
        <w:tc>
          <w:tcPr>
            <w:tcW w:w="1665" w:type="pct"/>
            <w:tcBorders>
              <w:bottom w:val="single" w:sz="4" w:space="0" w:color="auto"/>
            </w:tcBorders>
          </w:tcPr>
          <w:p w:rsidR="00CF144B" w:rsidRPr="00901632" w:rsidRDefault="00CF144B" w:rsidP="00DE363E">
            <w:pPr>
              <w:pStyle w:val="TableHead9TNR"/>
            </w:pPr>
            <w:r w:rsidRPr="00901632">
              <w:t>FFY 201</w:t>
            </w:r>
            <w:r w:rsidR="001C3B2A">
              <w:t>8</w:t>
            </w:r>
          </w:p>
        </w:tc>
        <w:tc>
          <w:tcPr>
            <w:tcW w:w="1692" w:type="pct"/>
            <w:tcBorders>
              <w:bottom w:val="single" w:sz="4" w:space="0" w:color="auto"/>
            </w:tcBorders>
          </w:tcPr>
          <w:p w:rsidR="00CF144B" w:rsidRPr="00901632" w:rsidRDefault="00CF144B" w:rsidP="00DE363E">
            <w:pPr>
              <w:pStyle w:val="TableHead9TNR"/>
            </w:pPr>
            <w:r w:rsidRPr="00901632">
              <w:t>FFY 201</w:t>
            </w:r>
            <w:r w:rsidR="001C3B2A">
              <w:t>9</w:t>
            </w:r>
          </w:p>
        </w:tc>
      </w:tr>
      <w:tr w:rsidR="00CF144B" w:rsidRPr="00901632" w:rsidTr="005E71DC">
        <w:trPr>
          <w:cantSplit/>
        </w:trPr>
        <w:tc>
          <w:tcPr>
            <w:tcW w:w="1667" w:type="pct"/>
            <w:tcBorders>
              <w:top w:val="single" w:sz="4" w:space="0" w:color="auto"/>
              <w:bottom w:val="nil"/>
            </w:tcBorders>
          </w:tcPr>
          <w:p w:rsidR="00CF144B" w:rsidRPr="00901632" w:rsidRDefault="00CF144B" w:rsidP="00DE363E">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DE363E">
            <w:pPr>
              <w:pStyle w:val="TableCell9TNR"/>
            </w:pPr>
            <w:r>
              <w:t>The percentage of low-income uninsured children will be maintained at less than or equal to 4% of all children in the state.</w:t>
            </w:r>
          </w:p>
        </w:tc>
        <w:tc>
          <w:tcPr>
            <w:tcW w:w="1665" w:type="pct"/>
            <w:tcBorders>
              <w:top w:val="single" w:sz="4" w:space="0" w:color="auto"/>
              <w:bottom w:val="nil"/>
            </w:tcBorders>
          </w:tcPr>
          <w:p w:rsidR="00CF144B" w:rsidRPr="00901632" w:rsidRDefault="00CF144B" w:rsidP="00DE363E">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DE363E">
            <w:pPr>
              <w:pStyle w:val="TableCell9TNR"/>
            </w:pPr>
            <w:r>
              <w:t>The percentage of low-income uninsured children will be maintained at less than or equal to 4% of all children in the state.</w:t>
            </w:r>
          </w:p>
        </w:tc>
        <w:tc>
          <w:tcPr>
            <w:tcW w:w="1692" w:type="pct"/>
            <w:tcBorders>
              <w:top w:val="single" w:sz="4" w:space="0" w:color="auto"/>
              <w:bottom w:val="nil"/>
            </w:tcBorders>
          </w:tcPr>
          <w:p w:rsidR="00CF144B" w:rsidRPr="00901632" w:rsidRDefault="00CF144B" w:rsidP="00DE363E">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DE363E">
            <w:pPr>
              <w:pStyle w:val="TableCell9TNR"/>
            </w:pPr>
            <w:r>
              <w:t>The percentage of low-income uninsured children will be maintained at less than or equal to 4% of all children in the state.</w:t>
            </w:r>
          </w:p>
        </w:tc>
      </w:tr>
      <w:tr w:rsidR="00CF144B" w:rsidRPr="00901632" w:rsidTr="005E71DC">
        <w:trPr>
          <w:cantSplit/>
        </w:trPr>
        <w:tc>
          <w:tcPr>
            <w:tcW w:w="1667"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Type of Goal:</w:t>
            </w:r>
          </w:p>
          <w:p w:rsidR="00CF144B" w:rsidRPr="00744532" w:rsidRDefault="007A680F" w:rsidP="00DE363E">
            <w:pPr>
              <w:pStyle w:val="TableCell9TNR"/>
              <w:rPr>
                <w:rStyle w:val="Italic"/>
              </w:rPr>
            </w:pPr>
            <w:r>
              <w:rPr>
                <w:noProof/>
              </w:rPr>
              <w:drawing>
                <wp:inline distT="0" distB="0" distL="0" distR="0">
                  <wp:extent cx="129540" cy="121920"/>
                  <wp:effectExtent l="0" t="0" r="3810" b="0"/>
                  <wp:docPr id="146" name="Picture 1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744532">
              <w:rPr>
                <w:rStyle w:val="TNRItalic"/>
              </w:rPr>
              <w:t>Explain:</w:t>
            </w:r>
          </w:p>
          <w:p w:rsidR="00CF144B" w:rsidRPr="00901632" w:rsidRDefault="007A680F" w:rsidP="00DE363E">
            <w:pPr>
              <w:pStyle w:val="TableCell9TNR"/>
            </w:pPr>
            <w:r>
              <w:rPr>
                <w:noProof/>
              </w:rPr>
              <w:drawing>
                <wp:inline distT="0" distB="0" distL="0" distR="0">
                  <wp:extent cx="129540" cy="121920"/>
                  <wp:effectExtent l="0" t="0" r="3810" b="0"/>
                  <wp:docPr id="147" name="Picture 14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DE363E">
            <w:pPr>
              <w:pStyle w:val="TableCell9TNR"/>
            </w:pPr>
            <w:bookmarkStart w:id="8" w:name="fldQue6703_3"/>
            <w:r>
              <w:rPr>
                <w:noProof/>
              </w:rPr>
              <w:drawing>
                <wp:inline distT="0" distB="0" distL="0" distR="0" wp14:anchorId="56515650" wp14:editId="09692B62">
                  <wp:extent cx="129540" cy="121920"/>
                  <wp:effectExtent l="0" t="0" r="3810" b="0"/>
                  <wp:docPr id="148" name="Picture 1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
            <w:r w:rsidR="00CF144B" w:rsidRPr="00901632">
              <w:t xml:space="preserve"> Discontinued.  </w:t>
            </w:r>
            <w:r w:rsidR="00CF144B" w:rsidRPr="00744532">
              <w:rPr>
                <w:rStyle w:val="TNRItalic"/>
              </w:rPr>
              <w:t>Explain:</w:t>
            </w:r>
          </w:p>
          <w:p w:rsidR="00CF144B" w:rsidRPr="00901632" w:rsidRDefault="00CF144B" w:rsidP="00DE363E">
            <w:pPr>
              <w:pStyle w:val="TableCell9TNR"/>
            </w:pPr>
          </w:p>
        </w:tc>
        <w:tc>
          <w:tcPr>
            <w:tcW w:w="1665"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Type of Goal:</w:t>
            </w:r>
          </w:p>
          <w:p w:rsidR="00CF144B" w:rsidRPr="00901632" w:rsidRDefault="007A680F" w:rsidP="00DE363E">
            <w:pPr>
              <w:pStyle w:val="TableCell9TNR"/>
            </w:pPr>
            <w:r>
              <w:rPr>
                <w:noProof/>
              </w:rPr>
              <w:drawing>
                <wp:inline distT="0" distB="0" distL="0" distR="0">
                  <wp:extent cx="129540" cy="121920"/>
                  <wp:effectExtent l="0" t="0" r="3810" b="0"/>
                  <wp:docPr id="149" name="Picture 1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744532">
              <w:rPr>
                <w:rStyle w:val="TNRItalic"/>
              </w:rPr>
              <w:t>Explain:</w:t>
            </w:r>
          </w:p>
          <w:p w:rsidR="00CF144B" w:rsidRPr="00901632" w:rsidRDefault="007A680F" w:rsidP="00DE363E">
            <w:pPr>
              <w:pStyle w:val="TableCell9TNR"/>
            </w:pPr>
            <w:r>
              <w:rPr>
                <w:noProof/>
              </w:rPr>
              <w:drawing>
                <wp:inline distT="0" distB="0" distL="0" distR="0">
                  <wp:extent cx="129540" cy="121920"/>
                  <wp:effectExtent l="0" t="0" r="3810" b="0"/>
                  <wp:docPr id="150" name="Picture 15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DE363E">
            <w:pPr>
              <w:pStyle w:val="TableCell9TNR"/>
            </w:pPr>
            <w:r>
              <w:rPr>
                <w:noProof/>
              </w:rPr>
              <w:drawing>
                <wp:inline distT="0" distB="0" distL="0" distR="0">
                  <wp:extent cx="129540" cy="121920"/>
                  <wp:effectExtent l="0" t="0" r="3810" b="0"/>
                  <wp:docPr id="151" name="Picture 1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744532">
              <w:rPr>
                <w:rStyle w:val="TNRItalic"/>
              </w:rPr>
              <w:t>Explain:</w:t>
            </w:r>
          </w:p>
          <w:p w:rsidR="00CF144B" w:rsidRPr="00901632" w:rsidRDefault="00CF144B" w:rsidP="00DE363E">
            <w:pPr>
              <w:pStyle w:val="TableCell9TNR"/>
            </w:pPr>
          </w:p>
        </w:tc>
        <w:tc>
          <w:tcPr>
            <w:tcW w:w="1692"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Type of Goal:</w:t>
            </w:r>
          </w:p>
          <w:p w:rsidR="00CF144B" w:rsidRPr="00901632" w:rsidRDefault="007A680F" w:rsidP="00DE363E">
            <w:pPr>
              <w:pStyle w:val="TableCell9TNR"/>
            </w:pPr>
            <w:r>
              <w:rPr>
                <w:noProof/>
              </w:rPr>
              <w:drawing>
                <wp:inline distT="0" distB="0" distL="0" distR="0">
                  <wp:extent cx="129540" cy="121920"/>
                  <wp:effectExtent l="0" t="0" r="3810" b="0"/>
                  <wp:docPr id="152" name="Picture 1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744532">
              <w:rPr>
                <w:rStyle w:val="TNRItalic"/>
              </w:rPr>
              <w:t>Explain:</w:t>
            </w:r>
          </w:p>
          <w:p w:rsidR="00CF144B" w:rsidRPr="00901632" w:rsidRDefault="007A680F" w:rsidP="00DE363E">
            <w:pPr>
              <w:pStyle w:val="TableCell9TNR"/>
            </w:pPr>
            <w:r>
              <w:rPr>
                <w:noProof/>
              </w:rPr>
              <w:drawing>
                <wp:inline distT="0" distB="0" distL="0" distR="0">
                  <wp:extent cx="129540" cy="121920"/>
                  <wp:effectExtent l="0" t="0" r="3810" b="0"/>
                  <wp:docPr id="153" name="Picture 15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DE363E">
            <w:pPr>
              <w:pStyle w:val="TableCell9TNR"/>
            </w:pPr>
            <w:r>
              <w:rPr>
                <w:noProof/>
              </w:rPr>
              <w:drawing>
                <wp:inline distT="0" distB="0" distL="0" distR="0">
                  <wp:extent cx="129540" cy="121920"/>
                  <wp:effectExtent l="0" t="0" r="3810" b="0"/>
                  <wp:docPr id="154" name="Picture 1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744532">
              <w:rPr>
                <w:rStyle w:val="TNRItalic"/>
              </w:rPr>
              <w:t>Explain:</w:t>
            </w:r>
          </w:p>
          <w:p w:rsidR="00CF144B" w:rsidRPr="00901632" w:rsidRDefault="00CF144B" w:rsidP="00DE363E">
            <w:pPr>
              <w:pStyle w:val="TableCell9TNR"/>
            </w:pPr>
          </w:p>
        </w:tc>
      </w:tr>
      <w:tr w:rsidR="00CF144B" w:rsidRPr="00901632" w:rsidTr="005E71DC">
        <w:trPr>
          <w:cantSplit/>
        </w:trPr>
        <w:tc>
          <w:tcPr>
            <w:tcW w:w="1667"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Status of Data Reported:</w:t>
            </w:r>
          </w:p>
          <w:p w:rsidR="00CF144B" w:rsidRPr="00901632" w:rsidRDefault="007A680F" w:rsidP="00DE363E">
            <w:pPr>
              <w:pStyle w:val="TableCell9TNR"/>
            </w:pPr>
            <w:bookmarkStart w:id="9" w:name="fldQue6567_1"/>
            <w:r>
              <w:rPr>
                <w:noProof/>
              </w:rPr>
              <w:drawing>
                <wp:inline distT="0" distB="0" distL="0" distR="0" wp14:anchorId="4CF2FCEC" wp14:editId="20DDB9FC">
                  <wp:extent cx="129540" cy="121920"/>
                  <wp:effectExtent l="0" t="0" r="3810" b="0"/>
                  <wp:docPr id="155" name="Picture 1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
            <w:r w:rsidR="00CF144B" w:rsidRPr="00901632">
              <w:t xml:space="preserve"> Provisional.</w:t>
            </w:r>
          </w:p>
          <w:p w:rsidR="00CF144B" w:rsidRPr="00901632" w:rsidRDefault="005E71DC" w:rsidP="00DE363E">
            <w:pPr>
              <w:pStyle w:val="TableCell9TNR"/>
            </w:pPr>
            <w:r>
              <w:tab/>
            </w:r>
            <w:r w:rsidR="00CF144B" w:rsidRPr="005E71DC">
              <w:rPr>
                <w:rStyle w:val="ArialItalic"/>
              </w:rPr>
              <w:t>Explanation of Provisional Data:</w:t>
            </w:r>
            <w:r w:rsidR="00CF144B" w:rsidRPr="00901632">
              <w:t xml:space="preserve"> </w:t>
            </w:r>
          </w:p>
          <w:p w:rsidR="00CF144B" w:rsidRPr="00901632" w:rsidRDefault="007A680F" w:rsidP="00DE363E">
            <w:pPr>
              <w:pStyle w:val="TableCell9TNR"/>
            </w:pPr>
            <w:r>
              <w:rPr>
                <w:noProof/>
              </w:rPr>
              <w:drawing>
                <wp:inline distT="0" distB="0" distL="0" distR="0">
                  <wp:extent cx="129540" cy="121920"/>
                  <wp:effectExtent l="0" t="0" r="3810" b="0"/>
                  <wp:docPr id="156" name="Picture 15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DE363E">
            <w:pPr>
              <w:pStyle w:val="TableCell9TNR"/>
            </w:pPr>
            <w:bookmarkStart w:id="10" w:name="fldQue6567_3"/>
            <w:r>
              <w:rPr>
                <w:noProof/>
              </w:rPr>
              <w:drawing>
                <wp:inline distT="0" distB="0" distL="0" distR="0" wp14:anchorId="2B4DCB98" wp14:editId="62884F59">
                  <wp:extent cx="129540" cy="121920"/>
                  <wp:effectExtent l="0" t="0" r="3810" b="0"/>
                  <wp:docPr id="157" name="Picture 1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
            <w:r w:rsidR="00CF144B" w:rsidRPr="00901632">
              <w:t xml:space="preserve"> Same data as reported in a previous year’s annual report.</w:t>
            </w:r>
          </w:p>
          <w:p w:rsidR="00CF144B" w:rsidRPr="00901632" w:rsidRDefault="00CF144B" w:rsidP="00DE363E">
            <w:pPr>
              <w:pStyle w:val="TableCell9TNR"/>
            </w:pPr>
            <w:r w:rsidRPr="005E71DC">
              <w:rPr>
                <w:rStyle w:val="TNRItalic"/>
              </w:rPr>
              <w:t>Specify year of annual report in which data previously reported:</w:t>
            </w:r>
            <w:r w:rsidRPr="00901632">
              <w:t xml:space="preserve"> </w:t>
            </w:r>
          </w:p>
        </w:tc>
        <w:tc>
          <w:tcPr>
            <w:tcW w:w="1665"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Status of Data Reported:</w:t>
            </w:r>
          </w:p>
          <w:p w:rsidR="00CF144B" w:rsidRPr="00901632" w:rsidRDefault="007A680F" w:rsidP="00DE363E">
            <w:pPr>
              <w:pStyle w:val="TableCell9TNR"/>
            </w:pPr>
            <w:bookmarkStart w:id="11" w:name="fldQue6285_1"/>
            <w:r>
              <w:rPr>
                <w:noProof/>
              </w:rPr>
              <w:drawing>
                <wp:inline distT="0" distB="0" distL="0" distR="0" wp14:anchorId="48ADCE08" wp14:editId="4EC5F6AD">
                  <wp:extent cx="129540" cy="121920"/>
                  <wp:effectExtent l="0" t="0" r="3810" b="0"/>
                  <wp:docPr id="158" name="Picture 1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
            <w:r w:rsidR="00CF144B" w:rsidRPr="00901632">
              <w:t xml:space="preserve"> Provisional.</w:t>
            </w:r>
          </w:p>
          <w:p w:rsidR="00CF144B" w:rsidRPr="00901632" w:rsidRDefault="005E71DC" w:rsidP="00DE363E">
            <w:pPr>
              <w:pStyle w:val="TableCell9TNR"/>
            </w:pPr>
            <w:r>
              <w:tab/>
            </w:r>
            <w:r w:rsidR="00CF144B" w:rsidRPr="005E71DC">
              <w:rPr>
                <w:rStyle w:val="ArialItalic"/>
              </w:rPr>
              <w:t>Explanation of Provisional Data:</w:t>
            </w:r>
            <w:r w:rsidR="00CF144B" w:rsidRPr="00901632">
              <w:t xml:space="preserve"> </w:t>
            </w:r>
          </w:p>
          <w:p w:rsidR="00CF144B" w:rsidRPr="00901632" w:rsidRDefault="007A680F" w:rsidP="00DE363E">
            <w:pPr>
              <w:pStyle w:val="TableCell9TNR"/>
            </w:pPr>
            <w:bookmarkStart w:id="12" w:name="fldQue6285_2"/>
            <w:r>
              <w:rPr>
                <w:noProof/>
              </w:rPr>
              <w:drawing>
                <wp:inline distT="0" distB="0" distL="0" distR="0" wp14:anchorId="44459EC1" wp14:editId="3DE83744">
                  <wp:extent cx="129540" cy="121920"/>
                  <wp:effectExtent l="0" t="0" r="3810" b="0"/>
                  <wp:docPr id="159" name="Picture 15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2"/>
            <w:r w:rsidR="00CF144B" w:rsidRPr="00901632">
              <w:t xml:space="preserve"> Final.</w:t>
            </w:r>
          </w:p>
          <w:p w:rsidR="00CF144B" w:rsidRPr="00901632" w:rsidRDefault="007A680F" w:rsidP="00DE363E">
            <w:pPr>
              <w:pStyle w:val="TableCell9TNR"/>
            </w:pPr>
            <w:bookmarkStart w:id="13" w:name="fldQue6285_3"/>
            <w:r>
              <w:rPr>
                <w:noProof/>
              </w:rPr>
              <w:drawing>
                <wp:inline distT="0" distB="0" distL="0" distR="0" wp14:anchorId="7426A8F0" wp14:editId="0A2C05FD">
                  <wp:extent cx="129540" cy="121920"/>
                  <wp:effectExtent l="0" t="0" r="3810" b="0"/>
                  <wp:docPr id="160" name="Picture 1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
            <w:r w:rsidR="00CF144B" w:rsidRPr="00901632">
              <w:t xml:space="preserve"> Same data as reported in a previous year’s annual report.</w:t>
            </w:r>
          </w:p>
          <w:p w:rsidR="00CF144B" w:rsidRPr="00901632" w:rsidRDefault="00CF144B" w:rsidP="00DE363E">
            <w:pPr>
              <w:pStyle w:val="TableCell9TNR"/>
            </w:pPr>
            <w:r w:rsidRPr="005E71DC">
              <w:rPr>
                <w:rStyle w:val="TNRItalic"/>
              </w:rPr>
              <w:t>Specify year of annual report in which data previously reported:</w:t>
            </w:r>
            <w:r w:rsidRPr="00901632">
              <w:t xml:space="preserve"> </w:t>
            </w:r>
          </w:p>
        </w:tc>
        <w:tc>
          <w:tcPr>
            <w:tcW w:w="1692" w:type="pct"/>
            <w:tcBorders>
              <w:top w:val="single" w:sz="4" w:space="0" w:color="auto"/>
              <w:bottom w:val="nil"/>
            </w:tcBorders>
          </w:tcPr>
          <w:p w:rsidR="00CF144B" w:rsidRPr="00DE363E" w:rsidRDefault="00CF144B" w:rsidP="00DE363E">
            <w:pPr>
              <w:pStyle w:val="TableCell9TNR"/>
              <w:rPr>
                <w:rStyle w:val="RequiresAttention"/>
              </w:rPr>
            </w:pPr>
            <w:r w:rsidRPr="00DE363E">
              <w:rPr>
                <w:rStyle w:val="RequiresAttention"/>
              </w:rPr>
              <w:t>Status of Data Reported:</w:t>
            </w:r>
          </w:p>
          <w:p w:rsidR="00CF144B" w:rsidRPr="00901632" w:rsidRDefault="007A680F" w:rsidP="00DE363E">
            <w:pPr>
              <w:pStyle w:val="TableCell9TNR"/>
            </w:pPr>
            <w:bookmarkStart w:id="14" w:name="fldQue5563_1"/>
            <w:r>
              <w:rPr>
                <w:noProof/>
              </w:rPr>
              <w:drawing>
                <wp:inline distT="0" distB="0" distL="0" distR="0" wp14:anchorId="35C02CA4" wp14:editId="287D544A">
                  <wp:extent cx="129540" cy="121920"/>
                  <wp:effectExtent l="0" t="0" r="3810" b="0"/>
                  <wp:docPr id="161" name="Picture 1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
            <w:r w:rsidR="00CF144B" w:rsidRPr="00901632">
              <w:t xml:space="preserve"> Provisional.</w:t>
            </w:r>
          </w:p>
          <w:p w:rsidR="00CF144B" w:rsidRPr="00901632" w:rsidRDefault="005E71DC" w:rsidP="00DE363E">
            <w:pPr>
              <w:pStyle w:val="TableCell9TNR"/>
            </w:pPr>
            <w:r>
              <w:tab/>
            </w:r>
            <w:r w:rsidR="00CF144B" w:rsidRPr="005E71DC">
              <w:rPr>
                <w:rStyle w:val="ArialItalic"/>
              </w:rPr>
              <w:t>Explanation of Provisional Data:</w:t>
            </w:r>
            <w:r w:rsidR="00CF144B" w:rsidRPr="00901632">
              <w:t xml:space="preserve"> </w:t>
            </w:r>
          </w:p>
          <w:p w:rsidR="00CF144B" w:rsidRPr="00901632" w:rsidRDefault="007A680F" w:rsidP="00DE363E">
            <w:pPr>
              <w:pStyle w:val="TableCell9TNR"/>
            </w:pPr>
            <w:bookmarkStart w:id="15" w:name="fldQue5563_2"/>
            <w:r>
              <w:rPr>
                <w:noProof/>
              </w:rPr>
              <w:drawing>
                <wp:inline distT="0" distB="0" distL="0" distR="0" wp14:anchorId="7B64ABB7" wp14:editId="601C8995">
                  <wp:extent cx="129540" cy="121920"/>
                  <wp:effectExtent l="0" t="0" r="3810" b="0"/>
                  <wp:docPr id="162" name="Picture 16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5"/>
            <w:r w:rsidR="00CF144B" w:rsidRPr="00901632">
              <w:t xml:space="preserve"> Final.</w:t>
            </w:r>
          </w:p>
          <w:p w:rsidR="00CF144B" w:rsidRPr="00901632" w:rsidRDefault="007A680F" w:rsidP="00DE363E">
            <w:pPr>
              <w:pStyle w:val="TableCell9TNR"/>
            </w:pPr>
            <w:bookmarkStart w:id="16" w:name="fldQue5563_3"/>
            <w:r>
              <w:rPr>
                <w:noProof/>
              </w:rPr>
              <w:drawing>
                <wp:inline distT="0" distB="0" distL="0" distR="0" wp14:anchorId="723EB735" wp14:editId="6B07523B">
                  <wp:extent cx="129540" cy="121920"/>
                  <wp:effectExtent l="0" t="0" r="3810" b="0"/>
                  <wp:docPr id="163" name="Picture 1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
            <w:r w:rsidR="00CF144B" w:rsidRPr="00901632">
              <w:t xml:space="preserve"> Same data as reported in a previous year’s annual report.</w:t>
            </w:r>
          </w:p>
          <w:p w:rsidR="00CF144B" w:rsidRPr="00901632" w:rsidRDefault="00CF144B" w:rsidP="00DE363E">
            <w:pPr>
              <w:pStyle w:val="TableCell9TNR"/>
            </w:pPr>
            <w:r w:rsidRPr="005E71DC">
              <w:rPr>
                <w:rStyle w:val="TNRItalic"/>
              </w:rPr>
              <w:t>Specify year of annual report in which data previously reported:</w:t>
            </w:r>
            <w:r w:rsidRPr="00901632">
              <w:t xml:space="preserve"> </w:t>
            </w:r>
          </w:p>
        </w:tc>
      </w:tr>
      <w:tr w:rsidR="00CF144B" w:rsidRPr="00901632" w:rsidTr="005E71DC">
        <w:trPr>
          <w:cantSplit/>
        </w:trPr>
        <w:tc>
          <w:tcPr>
            <w:tcW w:w="1667" w:type="pct"/>
            <w:tcBorders>
              <w:top w:val="single" w:sz="4" w:space="0" w:color="auto"/>
              <w:bottom w:val="nil"/>
            </w:tcBorders>
          </w:tcPr>
          <w:p w:rsidR="00CF144B" w:rsidRPr="006135A6" w:rsidRDefault="00CF144B" w:rsidP="00DE363E">
            <w:pPr>
              <w:pStyle w:val="TableCell9TNR"/>
              <w:rPr>
                <w:rStyle w:val="RequiresAttention"/>
              </w:rPr>
            </w:pPr>
            <w:r w:rsidRPr="006135A6">
              <w:rPr>
                <w:rStyle w:val="RequiresAttention"/>
              </w:rPr>
              <w:t>Data Source:</w:t>
            </w:r>
          </w:p>
          <w:p w:rsidR="00CF144B" w:rsidRPr="00901632" w:rsidRDefault="007A680F" w:rsidP="00DE363E">
            <w:pPr>
              <w:pStyle w:val="TableCell9TNR"/>
            </w:pPr>
            <w:r>
              <w:rPr>
                <w:noProof/>
              </w:rPr>
              <w:drawing>
                <wp:inline distT="0" distB="0" distL="0" distR="0">
                  <wp:extent cx="129540" cy="121920"/>
                  <wp:effectExtent l="0" t="0" r="3810" b="0"/>
                  <wp:docPr id="164" name="Picture 1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DE363E">
            <w:pPr>
              <w:pStyle w:val="TableCell9TNR"/>
            </w:pPr>
            <w:r>
              <w:rPr>
                <w:noProof/>
              </w:rPr>
              <w:drawing>
                <wp:inline distT="0" distB="0" distL="0" distR="0">
                  <wp:extent cx="129540" cy="121920"/>
                  <wp:effectExtent l="0" t="0" r="3810" b="0"/>
                  <wp:docPr id="165" name="Picture 16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135A6">
              <w:rPr>
                <w:rStyle w:val="TNRItalic"/>
              </w:rPr>
              <w:t>Specify:</w:t>
            </w:r>
          </w:p>
          <w:p w:rsidR="00CF144B" w:rsidRPr="00901632" w:rsidRDefault="007A680F" w:rsidP="00DE363E">
            <w:pPr>
              <w:pStyle w:val="TableCell9TNR"/>
            </w:pPr>
            <w:r>
              <w:rPr>
                <w:noProof/>
              </w:rPr>
              <w:drawing>
                <wp:inline distT="0" distB="0" distL="0" distR="0">
                  <wp:extent cx="129540" cy="121920"/>
                  <wp:effectExtent l="0" t="0" r="3810" b="0"/>
                  <wp:docPr id="166" name="Picture 1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135A6">
              <w:rPr>
                <w:rStyle w:val="TNRItalic"/>
              </w:rPr>
              <w:t>Specify:</w:t>
            </w:r>
          </w:p>
          <w:p w:rsidR="00CF144B" w:rsidRPr="00901632" w:rsidRDefault="007A680F" w:rsidP="00DE363E">
            <w:pPr>
              <w:pStyle w:val="TableCell9TNR"/>
            </w:pPr>
            <w:r>
              <w:t>U.S. Census Bureau American Community Survey 1 year estimate 2016 (coverage  year)</w:t>
            </w:r>
          </w:p>
        </w:tc>
        <w:tc>
          <w:tcPr>
            <w:tcW w:w="1665" w:type="pct"/>
            <w:tcBorders>
              <w:top w:val="single" w:sz="4" w:space="0" w:color="auto"/>
              <w:bottom w:val="nil"/>
            </w:tcBorders>
          </w:tcPr>
          <w:p w:rsidR="00CF144B" w:rsidRPr="006135A6" w:rsidRDefault="00CF144B" w:rsidP="00DE363E">
            <w:pPr>
              <w:pStyle w:val="TableCell9TNR"/>
              <w:rPr>
                <w:rStyle w:val="RequiresAttention"/>
              </w:rPr>
            </w:pPr>
            <w:r w:rsidRPr="006135A6">
              <w:rPr>
                <w:rStyle w:val="RequiresAttention"/>
              </w:rPr>
              <w:t>Data Source:</w:t>
            </w:r>
          </w:p>
          <w:p w:rsidR="00CF144B" w:rsidRPr="00901632" w:rsidRDefault="007A680F" w:rsidP="00DE363E">
            <w:pPr>
              <w:pStyle w:val="TableCell9TNR"/>
            </w:pPr>
            <w:r>
              <w:rPr>
                <w:noProof/>
              </w:rPr>
              <w:drawing>
                <wp:inline distT="0" distB="0" distL="0" distR="0">
                  <wp:extent cx="129540" cy="121920"/>
                  <wp:effectExtent l="0" t="0" r="3810" b="0"/>
                  <wp:docPr id="167" name="Picture 16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DE363E">
            <w:pPr>
              <w:pStyle w:val="TableCell9TNR"/>
            </w:pPr>
            <w:r>
              <w:rPr>
                <w:noProof/>
              </w:rPr>
              <w:drawing>
                <wp:inline distT="0" distB="0" distL="0" distR="0">
                  <wp:extent cx="129540" cy="121920"/>
                  <wp:effectExtent l="0" t="0" r="3810" b="0"/>
                  <wp:docPr id="168" name="Picture 16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135A6">
              <w:rPr>
                <w:rStyle w:val="TNRItalic"/>
              </w:rPr>
              <w:t>Specify:</w:t>
            </w:r>
          </w:p>
          <w:p w:rsidR="00CF144B" w:rsidRPr="00901632" w:rsidRDefault="007A680F" w:rsidP="00DE363E">
            <w:pPr>
              <w:pStyle w:val="TableCell9TNR"/>
            </w:pPr>
            <w:r>
              <w:rPr>
                <w:noProof/>
              </w:rPr>
              <w:drawing>
                <wp:inline distT="0" distB="0" distL="0" distR="0">
                  <wp:extent cx="129540" cy="121920"/>
                  <wp:effectExtent l="0" t="0" r="3810" b="0"/>
                  <wp:docPr id="169" name="Picture 16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135A6">
              <w:rPr>
                <w:rStyle w:val="TNRItalic"/>
              </w:rPr>
              <w:t>Specify:</w:t>
            </w:r>
          </w:p>
          <w:p w:rsidR="00CF144B" w:rsidRPr="00901632" w:rsidRDefault="007A680F" w:rsidP="00DE363E">
            <w:pPr>
              <w:pStyle w:val="TableCell9TNR"/>
            </w:pPr>
            <w:r>
              <w:t>U.S. Census Bureau American Community Survey 1 year estimate 2017 (coverage  year)</w:t>
            </w:r>
          </w:p>
        </w:tc>
        <w:tc>
          <w:tcPr>
            <w:tcW w:w="1692" w:type="pct"/>
            <w:tcBorders>
              <w:bottom w:val="nil"/>
            </w:tcBorders>
          </w:tcPr>
          <w:p w:rsidR="00CF144B" w:rsidRPr="006135A6" w:rsidRDefault="00CF144B" w:rsidP="00DE363E">
            <w:pPr>
              <w:pStyle w:val="TableCell9TNR"/>
              <w:rPr>
                <w:rStyle w:val="RequiresAttention"/>
              </w:rPr>
            </w:pPr>
            <w:r w:rsidRPr="006135A6">
              <w:rPr>
                <w:rStyle w:val="RequiresAttention"/>
              </w:rPr>
              <w:t>Data Source:</w:t>
            </w:r>
          </w:p>
          <w:p w:rsidR="00CF144B" w:rsidRPr="00901632" w:rsidRDefault="007A680F" w:rsidP="00DE363E">
            <w:pPr>
              <w:pStyle w:val="TableCell9TNR"/>
            </w:pPr>
            <w:r>
              <w:rPr>
                <w:noProof/>
              </w:rPr>
              <w:drawing>
                <wp:inline distT="0" distB="0" distL="0" distR="0">
                  <wp:extent cx="129540" cy="121920"/>
                  <wp:effectExtent l="0" t="0" r="3810" b="0"/>
                  <wp:docPr id="170" name="Picture 1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DE363E">
            <w:pPr>
              <w:pStyle w:val="TableCell9TNR"/>
            </w:pPr>
            <w:r>
              <w:rPr>
                <w:noProof/>
              </w:rPr>
              <w:drawing>
                <wp:inline distT="0" distB="0" distL="0" distR="0">
                  <wp:extent cx="129540" cy="121920"/>
                  <wp:effectExtent l="0" t="0" r="3810" b="0"/>
                  <wp:docPr id="171" name="Picture 17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135A6">
              <w:rPr>
                <w:rStyle w:val="TNRItalic"/>
              </w:rPr>
              <w:t>Specify:</w:t>
            </w:r>
          </w:p>
          <w:p w:rsidR="00CF144B" w:rsidRPr="00901632" w:rsidRDefault="007A680F" w:rsidP="00DE363E">
            <w:pPr>
              <w:pStyle w:val="TableCell9TNR"/>
            </w:pPr>
            <w:r>
              <w:rPr>
                <w:noProof/>
              </w:rPr>
              <w:drawing>
                <wp:inline distT="0" distB="0" distL="0" distR="0">
                  <wp:extent cx="129540" cy="121920"/>
                  <wp:effectExtent l="0" t="0" r="3810" b="0"/>
                  <wp:docPr id="172" name="Picture 1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135A6">
              <w:rPr>
                <w:rStyle w:val="TNRItalic"/>
              </w:rPr>
              <w:t>Specify:</w:t>
            </w:r>
          </w:p>
          <w:p w:rsidR="00CF144B" w:rsidRPr="00901632" w:rsidRDefault="007A680F" w:rsidP="00DE363E">
            <w:pPr>
              <w:pStyle w:val="TableCell9TNR"/>
            </w:pPr>
            <w:r>
              <w:t>The U.S. Census Bureau's American Community Survey 1 year estimate of 2018 (coverage year).</w:t>
            </w:r>
          </w:p>
        </w:tc>
      </w:tr>
      <w:tr w:rsidR="00CF144B" w:rsidRPr="00901632" w:rsidTr="005E71DC">
        <w:trPr>
          <w:cantSplit/>
        </w:trPr>
        <w:tc>
          <w:tcPr>
            <w:tcW w:w="1667" w:type="pct"/>
            <w:tcBorders>
              <w:top w:val="single" w:sz="4" w:space="0" w:color="auto"/>
              <w:bottom w:val="nil"/>
            </w:tcBorders>
          </w:tcPr>
          <w:p w:rsidR="00CF144B" w:rsidRPr="00642463" w:rsidRDefault="00CF144B" w:rsidP="00642463">
            <w:pPr>
              <w:pStyle w:val="TableCell9TNRExtraSpace"/>
              <w:rPr>
                <w:rStyle w:val="RequiresAttention"/>
              </w:rPr>
            </w:pPr>
            <w:r w:rsidRPr="00642463">
              <w:rPr>
                <w:rStyle w:val="RequiresAttention"/>
              </w:rPr>
              <w:t>Definition of Population Included in the Measure:</w:t>
            </w:r>
          </w:p>
          <w:p w:rsidR="00CF144B" w:rsidRPr="00901632" w:rsidRDefault="00CF144B" w:rsidP="00642463">
            <w:pPr>
              <w:pStyle w:val="TableCell9TNRExtraSpace"/>
            </w:pPr>
            <w:r w:rsidRPr="00901632">
              <w:t xml:space="preserve">Definition of denominator: </w:t>
            </w:r>
            <w:r w:rsidR="007A680F">
              <w:t>The number of children less than 18 years of age in Alabama.</w:t>
            </w:r>
          </w:p>
          <w:p w:rsidR="00CF144B" w:rsidRPr="00901632" w:rsidRDefault="00CF144B" w:rsidP="00642463">
            <w:pPr>
              <w:pStyle w:val="TableCell9TNRExtraSpace"/>
            </w:pPr>
            <w:r w:rsidRPr="00901632">
              <w:t xml:space="preserve">Definition of numerator: </w:t>
            </w:r>
            <w:r w:rsidR="007A680F">
              <w:t>The number of children less than 18 years of age in Alabama below 300% FPL who are uninsured.</w:t>
            </w:r>
          </w:p>
        </w:tc>
        <w:tc>
          <w:tcPr>
            <w:tcW w:w="1665" w:type="pct"/>
            <w:tcBorders>
              <w:top w:val="single" w:sz="4" w:space="0" w:color="auto"/>
              <w:bottom w:val="nil"/>
            </w:tcBorders>
          </w:tcPr>
          <w:p w:rsidR="00CF144B" w:rsidRPr="00642463" w:rsidRDefault="00CF144B" w:rsidP="00642463">
            <w:pPr>
              <w:pStyle w:val="TableCell9TNRExtraSpace"/>
              <w:rPr>
                <w:rStyle w:val="RequiresAttention"/>
              </w:rPr>
            </w:pPr>
            <w:r w:rsidRPr="00642463">
              <w:rPr>
                <w:rStyle w:val="RequiresAttention"/>
              </w:rPr>
              <w:t>Definition of Population Included in the Measure:</w:t>
            </w:r>
          </w:p>
          <w:p w:rsidR="007A680F" w:rsidRDefault="00CF144B" w:rsidP="00642463">
            <w:pPr>
              <w:pStyle w:val="TableCell9TNRExtraSpace"/>
            </w:pPr>
            <w:r w:rsidRPr="00901632">
              <w:t xml:space="preserve">Definition of denominator: </w:t>
            </w:r>
            <w:r w:rsidR="007A680F">
              <w:t>The number of children less than 19 years of age in Alabama.</w:t>
            </w:r>
          </w:p>
          <w:p w:rsidR="007A680F" w:rsidRDefault="007A680F" w:rsidP="00642463">
            <w:pPr>
              <w:pStyle w:val="TableCell9TNRExtraSpace"/>
            </w:pPr>
          </w:p>
          <w:p w:rsidR="00CF144B" w:rsidRPr="00901632" w:rsidRDefault="00CF144B" w:rsidP="00642463">
            <w:pPr>
              <w:pStyle w:val="TableCell9TNRExtraSpace"/>
            </w:pPr>
          </w:p>
          <w:p w:rsidR="00CF144B" w:rsidRPr="00901632" w:rsidRDefault="00CF144B" w:rsidP="00642463">
            <w:pPr>
              <w:pStyle w:val="TableCell9TNRExtraSpace"/>
            </w:pPr>
            <w:r w:rsidRPr="00901632">
              <w:t xml:space="preserve">Definition of numerator: </w:t>
            </w:r>
            <w:r w:rsidR="007A680F">
              <w:t>The number of children less than 19 years of age in Alabama below 300% FPL who are uninsured.</w:t>
            </w:r>
          </w:p>
        </w:tc>
        <w:tc>
          <w:tcPr>
            <w:tcW w:w="1692" w:type="pct"/>
            <w:tcBorders>
              <w:bottom w:val="nil"/>
            </w:tcBorders>
          </w:tcPr>
          <w:p w:rsidR="00CF144B" w:rsidRPr="00642463" w:rsidRDefault="00CF144B" w:rsidP="00642463">
            <w:pPr>
              <w:pStyle w:val="TableCell9TNRExtraSpace"/>
              <w:rPr>
                <w:rStyle w:val="RequiresAttention"/>
              </w:rPr>
            </w:pPr>
            <w:r w:rsidRPr="00642463">
              <w:rPr>
                <w:rStyle w:val="RequiresAttention"/>
              </w:rPr>
              <w:t>Definition of Population Included in the Measure:</w:t>
            </w:r>
          </w:p>
          <w:p w:rsidR="00CF144B" w:rsidRPr="00901632" w:rsidRDefault="00CF144B" w:rsidP="00642463">
            <w:pPr>
              <w:pStyle w:val="TableCell9TNRExtraSpace"/>
            </w:pPr>
            <w:r w:rsidRPr="00901632">
              <w:t xml:space="preserve">Definition of denominator: </w:t>
            </w:r>
            <w:r w:rsidR="007A680F">
              <w:t>The number of children less than 19 years of age in Alabama.</w:t>
            </w:r>
          </w:p>
          <w:p w:rsidR="007A680F" w:rsidRDefault="00CF144B" w:rsidP="00642463">
            <w:pPr>
              <w:pStyle w:val="TableCell9TNRExtraSpace"/>
            </w:pPr>
            <w:r w:rsidRPr="00901632">
              <w:t xml:space="preserve">Definition of numerator: </w:t>
            </w:r>
            <w:r w:rsidR="007A680F">
              <w:t>The number of children less than 19 years of age in Alabama below 300% FPL who are uninsured.</w:t>
            </w:r>
          </w:p>
          <w:p w:rsidR="00CF144B" w:rsidRPr="00901632" w:rsidRDefault="00CF144B" w:rsidP="00642463">
            <w:pPr>
              <w:pStyle w:val="TableCell9TNRExtraSpace"/>
            </w:pPr>
          </w:p>
        </w:tc>
      </w:tr>
      <w:tr w:rsidR="00CF144B" w:rsidRPr="00901632" w:rsidTr="005E71DC">
        <w:trPr>
          <w:cantSplit/>
        </w:trPr>
        <w:tc>
          <w:tcPr>
            <w:tcW w:w="1667" w:type="pct"/>
            <w:tcBorders>
              <w:top w:val="single" w:sz="4" w:space="0" w:color="auto"/>
              <w:bottom w:val="single" w:sz="4" w:space="0" w:color="auto"/>
            </w:tcBorders>
          </w:tcPr>
          <w:p w:rsidR="00CF144B" w:rsidRPr="003916DE" w:rsidRDefault="00CF144B" w:rsidP="00642463">
            <w:pPr>
              <w:pStyle w:val="TableCell9Arial"/>
              <w:rPr>
                <w:rStyle w:val="RequiresAttention"/>
                <w:rFonts w:ascii="Times New Roman" w:hAnsi="Times New Roman"/>
              </w:rPr>
            </w:pPr>
            <w:r w:rsidRPr="003916DE">
              <w:rPr>
                <w:rStyle w:val="RequiresAttention"/>
                <w:rFonts w:ascii="Times New Roman" w:hAnsi="Times New Roman"/>
              </w:rPr>
              <w:t>Date Range:</w:t>
            </w:r>
          </w:p>
          <w:p w:rsidR="00CF144B" w:rsidRPr="00901632" w:rsidRDefault="00CF144B" w:rsidP="00642463">
            <w:pPr>
              <w:pStyle w:val="TableCell9Arial"/>
            </w:pPr>
            <w:r w:rsidRPr="003916DE">
              <w:rPr>
                <w:rStyle w:val="RequiresAttention"/>
                <w:rFonts w:ascii="Times New Roman" w:hAnsi="Times New Roman"/>
              </w:rPr>
              <w:t>From:  (mm/yyyy)</w:t>
            </w:r>
            <w:r w:rsidRPr="003916DE">
              <w:rPr>
                <w:rFonts w:ascii="Times New Roman" w:hAnsi="Times New Roman"/>
              </w:rPr>
              <w:t xml:space="preserve">  </w:t>
            </w:r>
            <w:r w:rsidR="007A680F">
              <w:rPr>
                <w:rFonts w:ascii="Times New Roman" w:hAnsi="Times New Roman"/>
              </w:rPr>
              <w:t>01/2016</w:t>
            </w:r>
            <w:r w:rsidRPr="003916DE">
              <w:rPr>
                <w:rFonts w:ascii="Times New Roman" w:hAnsi="Times New Roman"/>
              </w:rPr>
              <w:t xml:space="preserve"> </w:t>
            </w:r>
            <w:r w:rsidRPr="003916DE">
              <w:rPr>
                <w:rStyle w:val="RequiresAttention"/>
                <w:rFonts w:ascii="Times New Roman" w:hAnsi="Times New Roman"/>
              </w:rPr>
              <w:t>To: (mm/yyyy)</w:t>
            </w:r>
            <w:r w:rsidRPr="003916DE">
              <w:rPr>
                <w:rFonts w:ascii="Times New Roman" w:hAnsi="Times New Roman"/>
              </w:rPr>
              <w:t xml:space="preserve"> </w:t>
            </w:r>
            <w:r w:rsidR="007A680F">
              <w:rPr>
                <w:rFonts w:ascii="Times New Roman" w:hAnsi="Times New Roman"/>
              </w:rPr>
              <w:t>12/2016</w:t>
            </w:r>
          </w:p>
        </w:tc>
        <w:tc>
          <w:tcPr>
            <w:tcW w:w="1665" w:type="pct"/>
            <w:tcBorders>
              <w:top w:val="single" w:sz="4" w:space="0" w:color="auto"/>
              <w:bottom w:val="single" w:sz="4" w:space="0" w:color="auto"/>
            </w:tcBorders>
          </w:tcPr>
          <w:p w:rsidR="00CF144B" w:rsidRPr="003916DE" w:rsidRDefault="00CF144B" w:rsidP="00642463">
            <w:pPr>
              <w:pStyle w:val="TableCell9Arial"/>
              <w:rPr>
                <w:rStyle w:val="RequiresAttention"/>
                <w:rFonts w:ascii="Times New Roman" w:hAnsi="Times New Roman"/>
              </w:rPr>
            </w:pPr>
            <w:r w:rsidRPr="003916DE">
              <w:rPr>
                <w:rStyle w:val="RequiresAttention"/>
                <w:rFonts w:ascii="Times New Roman" w:hAnsi="Times New Roman"/>
              </w:rPr>
              <w:t>Date Range:</w:t>
            </w:r>
          </w:p>
          <w:p w:rsidR="00CF144B" w:rsidRPr="00901632" w:rsidRDefault="00CF144B" w:rsidP="00642463">
            <w:pPr>
              <w:pStyle w:val="TableCell9Arial"/>
            </w:pPr>
            <w:r w:rsidRPr="003916DE">
              <w:rPr>
                <w:rStyle w:val="RequiresAttention"/>
                <w:rFonts w:ascii="Times New Roman" w:hAnsi="Times New Roman"/>
              </w:rPr>
              <w:t>From:  (mm/yyyy)</w:t>
            </w:r>
            <w:r w:rsidRPr="003916DE">
              <w:rPr>
                <w:rFonts w:ascii="Times New Roman" w:hAnsi="Times New Roman"/>
              </w:rPr>
              <w:t xml:space="preserve">  </w:t>
            </w:r>
            <w:r w:rsidR="007A680F">
              <w:rPr>
                <w:rFonts w:ascii="Times New Roman" w:hAnsi="Times New Roman"/>
              </w:rPr>
              <w:t>01/2017</w:t>
            </w:r>
            <w:r w:rsidRPr="003916DE">
              <w:rPr>
                <w:rFonts w:ascii="Times New Roman" w:hAnsi="Times New Roman"/>
              </w:rPr>
              <w:t xml:space="preserve"> </w:t>
            </w:r>
            <w:r w:rsidRPr="003916DE">
              <w:rPr>
                <w:rStyle w:val="RequiresAttention"/>
                <w:rFonts w:ascii="Times New Roman" w:hAnsi="Times New Roman"/>
              </w:rPr>
              <w:t>To: (mm/yyyy)</w:t>
            </w:r>
            <w:r w:rsidRPr="003916DE">
              <w:rPr>
                <w:rFonts w:ascii="Times New Roman" w:hAnsi="Times New Roman"/>
              </w:rPr>
              <w:t xml:space="preserve"> </w:t>
            </w:r>
            <w:r w:rsidR="007A680F">
              <w:rPr>
                <w:rFonts w:ascii="Times New Roman" w:hAnsi="Times New Roman"/>
              </w:rPr>
              <w:t>12/2017</w:t>
            </w:r>
          </w:p>
        </w:tc>
        <w:tc>
          <w:tcPr>
            <w:tcW w:w="1692" w:type="pct"/>
            <w:tcBorders>
              <w:bottom w:val="single" w:sz="4" w:space="0" w:color="auto"/>
            </w:tcBorders>
          </w:tcPr>
          <w:p w:rsidR="00CF144B" w:rsidRPr="003916DE" w:rsidRDefault="00CF144B" w:rsidP="00642463">
            <w:pPr>
              <w:pStyle w:val="TableCell9Arial"/>
              <w:rPr>
                <w:rStyle w:val="RequiresAttention"/>
                <w:rFonts w:ascii="Times New Roman" w:hAnsi="Times New Roman"/>
              </w:rPr>
            </w:pPr>
            <w:r w:rsidRPr="003916DE">
              <w:rPr>
                <w:rStyle w:val="RequiresAttention"/>
                <w:rFonts w:ascii="Times New Roman" w:hAnsi="Times New Roman"/>
              </w:rPr>
              <w:t>Date Range:</w:t>
            </w:r>
          </w:p>
          <w:p w:rsidR="00CF144B" w:rsidRPr="00901632" w:rsidRDefault="00CF144B" w:rsidP="00642463">
            <w:pPr>
              <w:pStyle w:val="TableCell9Arial"/>
            </w:pPr>
            <w:r w:rsidRPr="003916DE">
              <w:rPr>
                <w:rStyle w:val="RequiresAttention"/>
                <w:rFonts w:ascii="Times New Roman" w:hAnsi="Times New Roman"/>
              </w:rPr>
              <w:t>From:  (mm/yyyy)</w:t>
            </w:r>
            <w:r w:rsidRPr="003916DE">
              <w:rPr>
                <w:rFonts w:ascii="Times New Roman" w:hAnsi="Times New Roman"/>
              </w:rPr>
              <w:t xml:space="preserve">  </w:t>
            </w:r>
            <w:r w:rsidR="007A680F">
              <w:rPr>
                <w:rFonts w:ascii="Times New Roman" w:hAnsi="Times New Roman"/>
              </w:rPr>
              <w:t>01/2018</w:t>
            </w:r>
            <w:r w:rsidRPr="003916DE">
              <w:rPr>
                <w:rFonts w:ascii="Times New Roman" w:hAnsi="Times New Roman"/>
              </w:rPr>
              <w:t xml:space="preserve"> </w:t>
            </w:r>
            <w:r w:rsidRPr="003916DE">
              <w:rPr>
                <w:rStyle w:val="RequiresAttention"/>
                <w:rFonts w:ascii="Times New Roman" w:hAnsi="Times New Roman"/>
              </w:rPr>
              <w:t>To: (mm/yyyy)</w:t>
            </w:r>
            <w:r w:rsidRPr="003916DE">
              <w:rPr>
                <w:rFonts w:ascii="Times New Roman" w:hAnsi="Times New Roman"/>
              </w:rPr>
              <w:t xml:space="preserve"> </w:t>
            </w:r>
            <w:r w:rsidR="007A680F">
              <w:rPr>
                <w:rFonts w:ascii="Times New Roman" w:hAnsi="Times New Roman"/>
              </w:rPr>
              <w:t>12/2018</w:t>
            </w:r>
          </w:p>
        </w:tc>
      </w:tr>
      <w:tr w:rsidR="00CF144B" w:rsidRPr="00901632" w:rsidTr="005E71DC">
        <w:trPr>
          <w:cantSplit/>
        </w:trPr>
        <w:tc>
          <w:tcPr>
            <w:tcW w:w="1667" w:type="pct"/>
            <w:tcBorders>
              <w:top w:val="single" w:sz="4" w:space="0" w:color="auto"/>
              <w:bottom w:val="single" w:sz="4" w:space="0" w:color="auto"/>
            </w:tcBorders>
          </w:tcPr>
          <w:p w:rsidR="00CF144B" w:rsidRPr="00642463" w:rsidRDefault="00CF144B" w:rsidP="00DE363E">
            <w:pPr>
              <w:pStyle w:val="TableCell9TNR"/>
              <w:rPr>
                <w:rStyle w:val="RequiresAttention"/>
              </w:rPr>
            </w:pPr>
            <w:r w:rsidRPr="00642463">
              <w:rPr>
                <w:rStyle w:val="RequiresAttention"/>
              </w:rPr>
              <w:lastRenderedPageBreak/>
              <w:t>Performance Measurement Data:</w:t>
            </w:r>
          </w:p>
          <w:p w:rsidR="00CF144B" w:rsidRPr="00901632" w:rsidRDefault="00CF144B" w:rsidP="00DE363E">
            <w:pPr>
              <w:pStyle w:val="TableCell9TNR"/>
            </w:pPr>
            <w:r w:rsidRPr="00901632">
              <w:t>Described what is being measured:</w:t>
            </w:r>
          </w:p>
          <w:p w:rsidR="007A680F" w:rsidRDefault="007A680F" w:rsidP="00642463">
            <w:pPr>
              <w:pStyle w:val="TableCell9TNRExtraSpace"/>
            </w:pPr>
            <w:r>
              <w:t>The percentage of low-income uninsured children of all children in the state.</w:t>
            </w:r>
          </w:p>
          <w:p w:rsidR="00CF144B" w:rsidRPr="00901632" w:rsidRDefault="00CF144B" w:rsidP="00642463">
            <w:pPr>
              <w:pStyle w:val="TableCell9TNRExtraSpace"/>
            </w:pPr>
          </w:p>
          <w:p w:rsidR="00CF144B" w:rsidRPr="00901632" w:rsidRDefault="00CF144B" w:rsidP="00DE363E">
            <w:pPr>
              <w:pStyle w:val="TableCell9TNR"/>
            </w:pPr>
            <w:r w:rsidRPr="00901632">
              <w:t xml:space="preserve">Numerator: </w:t>
            </w:r>
            <w:r w:rsidR="007A680F">
              <w:t>20443</w:t>
            </w:r>
          </w:p>
          <w:p w:rsidR="00CF144B" w:rsidRPr="00901632" w:rsidRDefault="00CF144B" w:rsidP="00DE363E">
            <w:pPr>
              <w:pStyle w:val="TableCell9TNR"/>
            </w:pPr>
            <w:r w:rsidRPr="00901632">
              <w:t xml:space="preserve">Denominator: </w:t>
            </w:r>
            <w:r w:rsidR="007A680F">
              <w:t>1084701</w:t>
            </w:r>
          </w:p>
          <w:p w:rsidR="00CF144B" w:rsidRPr="00901632" w:rsidRDefault="00CF144B" w:rsidP="00642463">
            <w:pPr>
              <w:pStyle w:val="TableCell9TNRExtraSpace"/>
            </w:pPr>
            <w:r w:rsidRPr="00901632">
              <w:t xml:space="preserve">Rate: </w:t>
            </w:r>
            <w:r w:rsidR="007A680F">
              <w:t>1.9</w:t>
            </w:r>
          </w:p>
        </w:tc>
        <w:tc>
          <w:tcPr>
            <w:tcW w:w="1665" w:type="pct"/>
            <w:tcBorders>
              <w:bottom w:val="single" w:sz="4" w:space="0" w:color="auto"/>
            </w:tcBorders>
          </w:tcPr>
          <w:p w:rsidR="00CF144B" w:rsidRPr="00642463" w:rsidRDefault="00CF144B" w:rsidP="00DE363E">
            <w:pPr>
              <w:pStyle w:val="TableCell9TNR"/>
              <w:rPr>
                <w:rStyle w:val="RequiresAttention"/>
              </w:rPr>
            </w:pPr>
            <w:r w:rsidRPr="00642463">
              <w:rPr>
                <w:rStyle w:val="RequiresAttention"/>
              </w:rPr>
              <w:t>Performance Measurement Data:</w:t>
            </w:r>
          </w:p>
          <w:p w:rsidR="00CF144B" w:rsidRPr="00901632" w:rsidRDefault="00CF144B" w:rsidP="00DE363E">
            <w:pPr>
              <w:pStyle w:val="TableCell9TNR"/>
            </w:pPr>
            <w:r w:rsidRPr="00901632">
              <w:t>Described what is being measured:</w:t>
            </w:r>
          </w:p>
          <w:p w:rsidR="00CF144B" w:rsidRPr="00901632" w:rsidRDefault="007A680F" w:rsidP="00642463">
            <w:pPr>
              <w:pStyle w:val="TableCell9TNRExtraSpace"/>
            </w:pPr>
            <w:r>
              <w:t>The percentage of low-income uninsured children of all children in the state.</w:t>
            </w:r>
          </w:p>
          <w:p w:rsidR="00CF144B" w:rsidRPr="00901632" w:rsidRDefault="00CF144B" w:rsidP="00DE363E">
            <w:pPr>
              <w:pStyle w:val="TableCell9TNR"/>
            </w:pPr>
            <w:r w:rsidRPr="00901632">
              <w:t xml:space="preserve">Numerator: </w:t>
            </w:r>
            <w:r w:rsidR="007A680F">
              <w:t>27536</w:t>
            </w:r>
          </w:p>
          <w:p w:rsidR="00CF144B" w:rsidRPr="00901632" w:rsidRDefault="00CF144B" w:rsidP="00DE363E">
            <w:pPr>
              <w:pStyle w:val="TableCell9TNR"/>
            </w:pPr>
            <w:r w:rsidRPr="00901632">
              <w:t xml:space="preserve">Denominator: </w:t>
            </w:r>
            <w:r w:rsidR="007A680F">
              <w:t>1108385</w:t>
            </w:r>
          </w:p>
          <w:p w:rsidR="00CF144B" w:rsidRPr="00901632" w:rsidRDefault="00CF144B" w:rsidP="00642463">
            <w:pPr>
              <w:pStyle w:val="TableCell9TNRExtraSpace"/>
            </w:pPr>
            <w:r w:rsidRPr="00901632">
              <w:t xml:space="preserve">Rate: </w:t>
            </w:r>
            <w:r w:rsidR="007A680F">
              <w:t>2.5</w:t>
            </w:r>
          </w:p>
        </w:tc>
        <w:tc>
          <w:tcPr>
            <w:tcW w:w="1692" w:type="pct"/>
            <w:tcBorders>
              <w:bottom w:val="single" w:sz="4" w:space="0" w:color="auto"/>
            </w:tcBorders>
          </w:tcPr>
          <w:p w:rsidR="00CF144B" w:rsidRPr="00642463" w:rsidRDefault="00CF144B" w:rsidP="00DE363E">
            <w:pPr>
              <w:pStyle w:val="TableCell9TNR"/>
              <w:rPr>
                <w:rStyle w:val="RequiresAttention"/>
              </w:rPr>
            </w:pPr>
            <w:r w:rsidRPr="00642463">
              <w:rPr>
                <w:rStyle w:val="RequiresAttention"/>
              </w:rPr>
              <w:t>Performance Measurement Data:</w:t>
            </w:r>
          </w:p>
          <w:p w:rsidR="00CF144B" w:rsidRPr="00901632" w:rsidRDefault="00CF144B" w:rsidP="00DE363E">
            <w:pPr>
              <w:pStyle w:val="TableCell9TNR"/>
            </w:pPr>
            <w:r w:rsidRPr="00901632">
              <w:t>Described what is being measured:</w:t>
            </w:r>
          </w:p>
          <w:p w:rsidR="007A680F" w:rsidRDefault="007A680F" w:rsidP="00642463">
            <w:pPr>
              <w:pStyle w:val="TableCell9TNRExtraSpace"/>
            </w:pPr>
            <w:r>
              <w:t>The percentage of low-income uninsured children of all children in the state.</w:t>
            </w:r>
          </w:p>
          <w:p w:rsidR="00CF144B" w:rsidRPr="00901632" w:rsidRDefault="00CF144B" w:rsidP="00642463">
            <w:pPr>
              <w:pStyle w:val="TableCell9TNRExtraSpace"/>
            </w:pPr>
          </w:p>
          <w:p w:rsidR="00CF144B" w:rsidRPr="00901632" w:rsidRDefault="00CF144B" w:rsidP="00DE363E">
            <w:pPr>
              <w:pStyle w:val="TableCell9TNR"/>
            </w:pPr>
            <w:r w:rsidRPr="00901632">
              <w:t xml:space="preserve">Numerator: </w:t>
            </w:r>
            <w:r w:rsidR="007A680F">
              <w:t>31810</w:t>
            </w:r>
          </w:p>
          <w:p w:rsidR="00CF144B" w:rsidRPr="00901632" w:rsidRDefault="00CF144B" w:rsidP="00DE363E">
            <w:pPr>
              <w:pStyle w:val="TableCell9TNR"/>
            </w:pPr>
            <w:r w:rsidRPr="00901632">
              <w:t xml:space="preserve">Denominator: </w:t>
            </w:r>
            <w:r w:rsidR="007A680F">
              <w:t>1133522</w:t>
            </w:r>
          </w:p>
          <w:p w:rsidR="00CF144B" w:rsidRPr="00901632" w:rsidRDefault="00CF144B" w:rsidP="00642463">
            <w:pPr>
              <w:pStyle w:val="TableCell9TNRExtraSpace"/>
            </w:pPr>
            <w:r w:rsidRPr="00901632">
              <w:t xml:space="preserve">Rate: </w:t>
            </w:r>
            <w:r w:rsidR="007A680F">
              <w:t>2.8</w:t>
            </w:r>
          </w:p>
        </w:tc>
      </w:tr>
      <w:tr w:rsidR="00CF144B" w:rsidRPr="00901632" w:rsidTr="00AD25E0">
        <w:trPr>
          <w:cantSplit/>
          <w:trHeight w:val="864"/>
        </w:trPr>
        <w:tc>
          <w:tcPr>
            <w:tcW w:w="1667" w:type="pct"/>
            <w:tcBorders>
              <w:top w:val="single" w:sz="4" w:space="0" w:color="auto"/>
              <w:bottom w:val="single" w:sz="4" w:space="0" w:color="auto"/>
            </w:tcBorders>
          </w:tcPr>
          <w:p w:rsidR="00CF144B" w:rsidRPr="00901632" w:rsidRDefault="00CF144B" w:rsidP="00DE363E">
            <w:pPr>
              <w:pStyle w:val="TableCell9TNR"/>
            </w:pPr>
            <w:r w:rsidRPr="009D0F10">
              <w:rPr>
                <w:rStyle w:val="RequiresAttention"/>
              </w:rPr>
              <w:t>Additional notes on measure:</w:t>
            </w:r>
            <w:r w:rsidRPr="00901632">
              <w:t xml:space="preserve"> </w:t>
            </w:r>
          </w:p>
        </w:tc>
        <w:tc>
          <w:tcPr>
            <w:tcW w:w="1665" w:type="pct"/>
            <w:tcBorders>
              <w:bottom w:val="single" w:sz="4" w:space="0" w:color="auto"/>
            </w:tcBorders>
          </w:tcPr>
          <w:p w:rsidR="00CF144B" w:rsidRPr="00901632" w:rsidRDefault="00CF144B" w:rsidP="00DE363E">
            <w:pPr>
              <w:pStyle w:val="TableCell9TNR"/>
            </w:pPr>
            <w:r w:rsidRPr="009D0F10">
              <w:rPr>
                <w:rStyle w:val="RequiresAttention"/>
              </w:rPr>
              <w:t>Additional notes on measure:</w:t>
            </w:r>
            <w:r w:rsidRPr="00901632">
              <w:t xml:space="preserve"> </w:t>
            </w:r>
          </w:p>
        </w:tc>
        <w:tc>
          <w:tcPr>
            <w:tcW w:w="1692" w:type="pct"/>
            <w:tcBorders>
              <w:bottom w:val="single" w:sz="4" w:space="0" w:color="auto"/>
            </w:tcBorders>
          </w:tcPr>
          <w:p w:rsidR="00CF144B" w:rsidRPr="00901632" w:rsidRDefault="001C3B2A" w:rsidP="00DE363E">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5E71DC">
        <w:trPr>
          <w:cantSplit/>
        </w:trPr>
        <w:tc>
          <w:tcPr>
            <w:tcW w:w="1667" w:type="pct"/>
            <w:tcBorders>
              <w:bottom w:val="nil"/>
            </w:tcBorders>
          </w:tcPr>
          <w:p w:rsidR="00CF144B" w:rsidRPr="004512D4" w:rsidRDefault="00CF144B" w:rsidP="00AD25E0">
            <w:pPr>
              <w:pStyle w:val="TableCell9TNRExtraSpace"/>
              <w:keepNext/>
              <w:rPr>
                <w:rStyle w:val="RequiresAttention"/>
              </w:rPr>
            </w:pPr>
            <w:r w:rsidRPr="004512D4">
              <w:rPr>
                <w:rStyle w:val="RequiresAttention"/>
              </w:rPr>
              <w:t>Explanation of Progress:</w:t>
            </w:r>
          </w:p>
          <w:p w:rsidR="000A6792" w:rsidRPr="00901632" w:rsidRDefault="00CF144B" w:rsidP="00245362">
            <w:pPr>
              <w:pStyle w:val="TableCell9TNRIndentedExtraSpace"/>
            </w:pPr>
            <w:r w:rsidRPr="004512D4">
              <w:rPr>
                <w:rStyle w:val="RequiresAttention"/>
              </w:rPr>
              <w:t xml:space="preserve">How did your </w:t>
            </w:r>
            <w:r w:rsidR="001C3B2A">
              <w:rPr>
                <w:rStyle w:val="RequiresAttention"/>
              </w:rPr>
              <w:t>performance in 2017</w:t>
            </w:r>
            <w:r w:rsidRPr="004512D4">
              <w:rPr>
                <w:rStyle w:val="RequiresAttention"/>
              </w:rPr>
              <w:t xml:space="preserve"> compare with the Annual Performance O</w:t>
            </w:r>
            <w:r w:rsidR="001C3B2A">
              <w:rPr>
                <w:rStyle w:val="RequiresAttention"/>
              </w:rPr>
              <w:t>bjective documented in your 2016</w:t>
            </w:r>
            <w:r w:rsidRPr="004512D4">
              <w:rPr>
                <w:rStyle w:val="RequiresAttention"/>
              </w:rPr>
              <w:t xml:space="preserve"> Annual Report?</w:t>
            </w:r>
            <w:r w:rsidRPr="00901632">
              <w:t xml:space="preserve"> </w:t>
            </w:r>
            <w:r w:rsidR="007A680F">
              <w:t>The rate for FY 2017 shows a decline in the population of uninsured Alabama children and youth.  The FY 2017 rate of 1.9 is lower than FY 2016’s rate of 2.5.</w:t>
            </w:r>
          </w:p>
        </w:tc>
        <w:tc>
          <w:tcPr>
            <w:tcW w:w="1665" w:type="pct"/>
            <w:tcBorders>
              <w:bottom w:val="nil"/>
            </w:tcBorders>
          </w:tcPr>
          <w:p w:rsidR="00CF144B" w:rsidRPr="004512D4" w:rsidRDefault="00CF144B" w:rsidP="00AD25E0">
            <w:pPr>
              <w:pStyle w:val="TableCell9TNRExtraSpace"/>
              <w:keepNext/>
              <w:rPr>
                <w:rStyle w:val="RequiresAttention"/>
              </w:rPr>
            </w:pPr>
            <w:r w:rsidRPr="004512D4">
              <w:rPr>
                <w:rStyle w:val="RequiresAttention"/>
              </w:rPr>
              <w:t>Explanation of Progress:</w:t>
            </w:r>
          </w:p>
          <w:p w:rsidR="00CF144B" w:rsidRPr="00901632" w:rsidRDefault="00CF144B" w:rsidP="00245362">
            <w:pPr>
              <w:pStyle w:val="TableCell9TNRIndentedExtraSpace"/>
            </w:pPr>
            <w:r w:rsidRPr="004512D4">
              <w:rPr>
                <w:rStyle w:val="RequiresAttention"/>
              </w:rPr>
              <w:t xml:space="preserve">How did your performance in </w:t>
            </w:r>
            <w:r w:rsidR="001C3B2A">
              <w:rPr>
                <w:rStyle w:val="RequiresAttention"/>
              </w:rPr>
              <w:t>2018</w:t>
            </w:r>
            <w:r w:rsidRPr="004512D4">
              <w:rPr>
                <w:rStyle w:val="RequiresAttention"/>
              </w:rPr>
              <w:t xml:space="preserve"> compare with the Annual Performance O</w:t>
            </w:r>
            <w:r w:rsidR="001C3B2A">
              <w:rPr>
                <w:rStyle w:val="RequiresAttention"/>
              </w:rPr>
              <w:t>bjective documented in your 2017</w:t>
            </w:r>
            <w:r w:rsidRPr="004512D4">
              <w:rPr>
                <w:rStyle w:val="RequiresAttention"/>
              </w:rPr>
              <w:t xml:space="preserve"> Annual Report?</w:t>
            </w:r>
            <w:r w:rsidRPr="00901632">
              <w:t xml:space="preserve"> </w:t>
            </w:r>
            <w:r w:rsidR="007A680F">
              <w:t>The rate for FY 2018 shows an increase in the population of uninsured Alabama children and youth.  The FY 2018 rate of 2.5 is higher than FY 2017's rate of 1.9. This increase may be due to a difference in the reporting methodology by the ACS.  See comments below in the "Other Comments on Measure" section.</w:t>
            </w:r>
          </w:p>
        </w:tc>
        <w:tc>
          <w:tcPr>
            <w:tcW w:w="1692" w:type="pct"/>
            <w:tcBorders>
              <w:bottom w:val="nil"/>
            </w:tcBorders>
          </w:tcPr>
          <w:p w:rsidR="00CF144B" w:rsidRPr="004512D4" w:rsidRDefault="00CF144B" w:rsidP="00AD25E0">
            <w:pPr>
              <w:pStyle w:val="TableCell9TNRExtraSpace"/>
              <w:keepNext/>
              <w:rPr>
                <w:rStyle w:val="RequiresAttention"/>
              </w:rPr>
            </w:pPr>
            <w:r w:rsidRPr="004512D4">
              <w:rPr>
                <w:rStyle w:val="RequiresAttention"/>
              </w:rPr>
              <w:t>Explanation of Progress:</w:t>
            </w:r>
          </w:p>
          <w:p w:rsidR="00CF144B" w:rsidRPr="00901632" w:rsidRDefault="001C3B2A" w:rsidP="00245362">
            <w:pPr>
              <w:pStyle w:val="TableCell9TNRIndentedExtraSpace"/>
            </w:pPr>
            <w:r>
              <w:rPr>
                <w:rStyle w:val="RequiresAttention"/>
              </w:rPr>
              <w:t>How did your performance in 2019</w:t>
            </w:r>
            <w:r w:rsidR="00CF144B" w:rsidRPr="004512D4">
              <w:rPr>
                <w:rStyle w:val="RequiresAttention"/>
              </w:rPr>
              <w:t xml:space="preserve"> compare with the Annual Performance O</w:t>
            </w:r>
            <w:r>
              <w:rPr>
                <w:rStyle w:val="RequiresAttention"/>
              </w:rPr>
              <w:t>bjective documented in your 2018</w:t>
            </w:r>
            <w:r w:rsidR="00CF144B" w:rsidRPr="004512D4">
              <w:rPr>
                <w:rStyle w:val="RequiresAttention"/>
              </w:rPr>
              <w:t xml:space="preserve"> Annual Report?</w:t>
            </w:r>
            <w:r w:rsidR="00CF144B" w:rsidRPr="00901632">
              <w:t xml:space="preserve"> </w:t>
            </w:r>
            <w:r w:rsidR="007A680F">
              <w:t>The rate for FY 2019 shows an increase in the population of uninsured Alabama children and youth.  The FY 2019 rate of 2.8 is higher than FY 2018's rate of 2.5. This increase may be due to a difference in the reporting methodology by the ACS.  See comments below in the "Other Comments on Measure" section.</w:t>
            </w:r>
          </w:p>
        </w:tc>
      </w:tr>
      <w:tr w:rsidR="00CF144B" w:rsidRPr="00901632" w:rsidTr="005E71DC">
        <w:trPr>
          <w:cantSplit/>
        </w:trPr>
        <w:tc>
          <w:tcPr>
            <w:tcW w:w="1667" w:type="pct"/>
            <w:tcBorders>
              <w:top w:val="nil"/>
            </w:tcBorders>
          </w:tcPr>
          <w:p w:rsidR="00CF144B" w:rsidRPr="00901632" w:rsidRDefault="00CF144B" w:rsidP="00245362">
            <w:pPr>
              <w:pStyle w:val="TableCell9TNRIndentedExtraSpace"/>
            </w:pPr>
            <w:r w:rsidRPr="004512D4">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None</w:t>
            </w:r>
          </w:p>
        </w:tc>
        <w:tc>
          <w:tcPr>
            <w:tcW w:w="1665" w:type="pct"/>
            <w:tcBorders>
              <w:top w:val="nil"/>
            </w:tcBorders>
          </w:tcPr>
          <w:p w:rsidR="00CF144B" w:rsidRPr="00901632" w:rsidRDefault="00CF144B" w:rsidP="00245362">
            <w:pPr>
              <w:pStyle w:val="TableCell9TNRIndentedExtraSpace"/>
            </w:pPr>
            <w:r w:rsidRPr="004512D4">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Continuing to improve the functionality of the joint eligibility and enrollment system used for CHIP and Medicaid.</w:t>
            </w:r>
          </w:p>
        </w:tc>
        <w:tc>
          <w:tcPr>
            <w:tcW w:w="1692" w:type="pct"/>
            <w:tcBorders>
              <w:top w:val="nil"/>
            </w:tcBorders>
          </w:tcPr>
          <w:p w:rsidR="00CF144B" w:rsidRPr="00901632" w:rsidRDefault="00CF144B" w:rsidP="00245362">
            <w:pPr>
              <w:pStyle w:val="TableCell9TNRIndentedExtraSpace"/>
            </w:pPr>
            <w:r w:rsidRPr="004512D4">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Continuing to improve the functionality of the joint eligibility and enrollment system used for CHIP and Medicaid.</w:t>
            </w:r>
          </w:p>
        </w:tc>
      </w:tr>
      <w:tr w:rsidR="00CF144B" w:rsidRPr="00901632" w:rsidTr="005E71DC">
        <w:trPr>
          <w:cantSplit/>
        </w:trPr>
        <w:tc>
          <w:tcPr>
            <w:tcW w:w="1667" w:type="pct"/>
            <w:tcBorders>
              <w:top w:val="nil"/>
              <w:bottom w:val="nil"/>
            </w:tcBorders>
          </w:tcPr>
          <w:p w:rsidR="00CF144B" w:rsidRPr="000A6792" w:rsidRDefault="00CF144B" w:rsidP="00AD25E0">
            <w:pPr>
              <w:pStyle w:val="TableCell9TNRIndentedExtraSpace"/>
              <w:keepNext/>
              <w:rPr>
                <w:rStyle w:val="RequiresAttention"/>
              </w:rPr>
            </w:pPr>
            <w:r w:rsidRPr="000A6792">
              <w:rPr>
                <w:rStyle w:val="RequiresAttention"/>
              </w:rPr>
              <w:lastRenderedPageBreak/>
              <w:t>Please indicate how CMS might be of assistance in improving the completeness or accuracy of your reporting of the data.</w:t>
            </w:r>
          </w:p>
          <w:p w:rsidR="00CF144B" w:rsidRPr="003916DE" w:rsidRDefault="00CF144B" w:rsidP="00AD25E0">
            <w:pPr>
              <w:pStyle w:val="TableCell9TNRIndented"/>
              <w:keepNext/>
            </w:pPr>
            <w:r w:rsidRPr="003916DE">
              <w:rPr>
                <w:rStyle w:val="RequiresAttention"/>
              </w:rPr>
              <w:t xml:space="preserve">Annual Performance </w:t>
            </w:r>
            <w:r w:rsidR="001C3B2A" w:rsidRPr="003916DE">
              <w:rPr>
                <w:rStyle w:val="RequiresAttention"/>
              </w:rPr>
              <w:t>Objective for FFY 2018</w:t>
            </w:r>
            <w:r w:rsidRPr="003916DE">
              <w:rPr>
                <w:rStyle w:val="RequiresAttention"/>
              </w:rPr>
              <w:t>:</w:t>
            </w:r>
            <w:r w:rsidRPr="003916DE">
              <w:t xml:space="preserve"> </w:t>
            </w:r>
            <w:r w:rsidR="007A680F">
              <w:t>The percentage of low-income uninsured children will be maintained at less than or equal to 4.0% of all children in the state</w:t>
            </w:r>
          </w:p>
          <w:p w:rsidR="00CF144B" w:rsidRPr="003916DE" w:rsidRDefault="00CF144B" w:rsidP="00AD25E0">
            <w:pPr>
              <w:pStyle w:val="TableCell9TNRIndented"/>
              <w:keepNext/>
            </w:pPr>
            <w:r w:rsidRPr="003916DE">
              <w:rPr>
                <w:rStyle w:val="RequiresAttention"/>
              </w:rPr>
              <w:t>Annual Pe</w:t>
            </w:r>
            <w:r w:rsidR="001C3B2A" w:rsidRPr="003916DE">
              <w:rPr>
                <w:rStyle w:val="RequiresAttention"/>
              </w:rPr>
              <w:t>rformance Objective for FFY 2019</w:t>
            </w:r>
            <w:r w:rsidRPr="003916DE">
              <w:rPr>
                <w:rStyle w:val="RequiresAttention"/>
              </w:rPr>
              <w:t>:</w:t>
            </w:r>
            <w:r w:rsidRPr="003916DE">
              <w:t xml:space="preserve"> </w:t>
            </w:r>
            <w:r w:rsidR="007A680F">
              <w:t>The percentage of low-income uninsured children will be maintained at less than or equal to 3.5% of all children in the state</w:t>
            </w:r>
          </w:p>
          <w:p w:rsidR="000B555B" w:rsidRPr="00901632" w:rsidRDefault="000B555B" w:rsidP="00AD25E0">
            <w:pPr>
              <w:pStyle w:val="TableCell9TNRIndentedExtraSpace"/>
              <w:keepNext/>
            </w:pPr>
            <w:r w:rsidRPr="003916DE">
              <w:rPr>
                <w:rStyle w:val="RequiresAttention"/>
              </w:rPr>
              <w:t>Annual Performance Objective for FFY 20</w:t>
            </w:r>
            <w:r w:rsidR="001C3B2A" w:rsidRPr="003916DE">
              <w:rPr>
                <w:rStyle w:val="RequiresAttention"/>
              </w:rPr>
              <w:t>20</w:t>
            </w:r>
            <w:r w:rsidRPr="003916DE">
              <w:t xml:space="preserve">: </w:t>
            </w:r>
            <w:r w:rsidR="007A680F">
              <w:t>The percentage of low-income uninsured children will be maintained at less than or equal to 3.0% of all children in the state</w:t>
            </w:r>
          </w:p>
        </w:tc>
        <w:tc>
          <w:tcPr>
            <w:tcW w:w="1665" w:type="pct"/>
            <w:tcBorders>
              <w:top w:val="nil"/>
              <w:bottom w:val="nil"/>
            </w:tcBorders>
          </w:tcPr>
          <w:p w:rsidR="00CF144B" w:rsidRPr="000A6792" w:rsidRDefault="00CF144B" w:rsidP="00AD25E0">
            <w:pPr>
              <w:pStyle w:val="TableCell9TNRIndentedExtraSpace"/>
              <w:keepNext/>
              <w:rPr>
                <w:rStyle w:val="RequiresAttention"/>
              </w:rPr>
            </w:pPr>
            <w:r w:rsidRPr="000A6792">
              <w:rPr>
                <w:rStyle w:val="RequiresAttention"/>
              </w:rPr>
              <w:t>Please indicate how CMS might be of assistance in improving the completeness or accuracy of your reporting of the data.</w:t>
            </w:r>
          </w:p>
          <w:p w:rsidR="00CF144B" w:rsidRPr="003916DE" w:rsidRDefault="00CF144B" w:rsidP="00AD25E0">
            <w:pPr>
              <w:pStyle w:val="TableCell9TNRIndented"/>
              <w:keepNext/>
            </w:pPr>
            <w:r w:rsidRPr="003916DE">
              <w:rPr>
                <w:rStyle w:val="RequiresAttention"/>
              </w:rPr>
              <w:t>Annual Pe</w:t>
            </w:r>
            <w:r w:rsidR="001C3B2A" w:rsidRPr="003916DE">
              <w:rPr>
                <w:rStyle w:val="RequiresAttention"/>
              </w:rPr>
              <w:t>rformance Objective for FFY 2019</w:t>
            </w:r>
            <w:r w:rsidRPr="003916DE">
              <w:rPr>
                <w:rStyle w:val="RequiresAttention"/>
              </w:rPr>
              <w:t>:</w:t>
            </w:r>
            <w:r w:rsidRPr="003916DE">
              <w:t xml:space="preserve"> </w:t>
            </w:r>
            <w:r w:rsidR="007A680F">
              <w:t xml:space="preserve"> The percentage of low-income uninsured children will be maintained at less than or equal to 3.5% of all children in the state.</w:t>
            </w:r>
          </w:p>
          <w:p w:rsidR="00CF144B" w:rsidRPr="003916DE" w:rsidRDefault="00CF144B" w:rsidP="00AD25E0">
            <w:pPr>
              <w:pStyle w:val="TableCell9TNRIndented"/>
              <w:keepNext/>
            </w:pPr>
            <w:r w:rsidRPr="003916DE">
              <w:rPr>
                <w:rStyle w:val="RequiresAttention"/>
              </w:rPr>
              <w:t>Annual Pe</w:t>
            </w:r>
            <w:r w:rsidR="001C3B2A" w:rsidRPr="003916DE">
              <w:rPr>
                <w:rStyle w:val="RequiresAttention"/>
              </w:rPr>
              <w:t>rformance Objective for FFY 2020</w:t>
            </w:r>
            <w:r w:rsidRPr="003916DE">
              <w:rPr>
                <w:rStyle w:val="RequiresAttention"/>
              </w:rPr>
              <w:t>:</w:t>
            </w:r>
            <w:r w:rsidRPr="003916DE">
              <w:t xml:space="preserve"> </w:t>
            </w:r>
            <w:r w:rsidR="007A680F">
              <w:t>The percentage of low-income uninsured children will be maintained at less than or equal to 3.5% of all children in the state.</w:t>
            </w:r>
          </w:p>
          <w:p w:rsidR="000B555B" w:rsidRPr="00901632" w:rsidRDefault="000B555B" w:rsidP="00AD25E0">
            <w:pPr>
              <w:pStyle w:val="TableCell9TNRIndentedExtraSpace"/>
              <w:keepNext/>
            </w:pPr>
            <w:r w:rsidRPr="003916DE">
              <w:rPr>
                <w:rStyle w:val="RequiresAttention"/>
              </w:rPr>
              <w:t>Annual Pe</w:t>
            </w:r>
            <w:r w:rsidR="001C3B2A" w:rsidRPr="003916DE">
              <w:rPr>
                <w:rStyle w:val="RequiresAttention"/>
              </w:rPr>
              <w:t>rformance Objective for FFY 2021</w:t>
            </w:r>
            <w:r w:rsidRPr="003916DE">
              <w:rPr>
                <w:rStyle w:val="RequiresAttention"/>
              </w:rPr>
              <w:t>:</w:t>
            </w:r>
            <w:r w:rsidRPr="003916DE">
              <w:t xml:space="preserve"> </w:t>
            </w:r>
            <w:r w:rsidR="007A680F">
              <w:t>The percentage of low-income uninsured children will be maintained at less than or equal to 3.5% of all children in the state.</w:t>
            </w:r>
          </w:p>
        </w:tc>
        <w:tc>
          <w:tcPr>
            <w:tcW w:w="1692" w:type="pct"/>
            <w:tcBorders>
              <w:top w:val="nil"/>
              <w:bottom w:val="nil"/>
            </w:tcBorders>
          </w:tcPr>
          <w:p w:rsidR="00CF144B" w:rsidRPr="000A6792" w:rsidRDefault="00CF144B" w:rsidP="00AD25E0">
            <w:pPr>
              <w:pStyle w:val="TableCell9TNRIndentedExtraSpace"/>
              <w:keepNext/>
              <w:rPr>
                <w:rStyle w:val="RequiresAttention"/>
              </w:rPr>
            </w:pPr>
            <w:r w:rsidRPr="000A6792">
              <w:rPr>
                <w:rStyle w:val="RequiresAttention"/>
              </w:rPr>
              <w:t>Please indicate how CMS might be of assistance in improving the completeness or accuracy of your reporting of the data.</w:t>
            </w:r>
          </w:p>
          <w:p w:rsidR="00CF144B" w:rsidRPr="003916DE" w:rsidRDefault="00CF144B" w:rsidP="00AD25E0">
            <w:pPr>
              <w:pStyle w:val="TableCell9TNRIndented"/>
              <w:keepNext/>
            </w:pPr>
            <w:r w:rsidRPr="003916DE">
              <w:rPr>
                <w:rStyle w:val="RequiresAttention"/>
              </w:rPr>
              <w:t>Annual Pe</w:t>
            </w:r>
            <w:r w:rsidR="001C3B2A" w:rsidRPr="003916DE">
              <w:rPr>
                <w:rStyle w:val="RequiresAttention"/>
              </w:rPr>
              <w:t>rformance Objective for FFY 2020</w:t>
            </w:r>
            <w:r w:rsidRPr="003916DE">
              <w:rPr>
                <w:rStyle w:val="RequiresAttention"/>
              </w:rPr>
              <w:t>:</w:t>
            </w:r>
            <w:r w:rsidRPr="003916DE">
              <w:t xml:space="preserve"> </w:t>
            </w:r>
            <w:r w:rsidR="007A680F">
              <w:t>The percentage of low-income uninsured children will be maintained at less than or equal to 3.5% of all children in the state.</w:t>
            </w:r>
          </w:p>
          <w:p w:rsidR="00CF144B" w:rsidRPr="003916DE" w:rsidRDefault="00CF144B" w:rsidP="00AD25E0">
            <w:pPr>
              <w:pStyle w:val="TableCell9TNRIndented"/>
              <w:keepNext/>
            </w:pPr>
            <w:r w:rsidRPr="003916DE">
              <w:rPr>
                <w:rStyle w:val="RequiresAttention"/>
              </w:rPr>
              <w:t>Annual Pe</w:t>
            </w:r>
            <w:r w:rsidR="001C3B2A" w:rsidRPr="003916DE">
              <w:rPr>
                <w:rStyle w:val="RequiresAttention"/>
              </w:rPr>
              <w:t>rformance Objective for FFY 2021</w:t>
            </w:r>
            <w:r w:rsidRPr="003916DE">
              <w:rPr>
                <w:rStyle w:val="RequiresAttention"/>
              </w:rPr>
              <w:t>:</w:t>
            </w:r>
            <w:r w:rsidRPr="003916DE">
              <w:t xml:space="preserve"> </w:t>
            </w:r>
            <w:r w:rsidR="007A680F">
              <w:t>The percentage of low-income uninsured children will be maintained at less than or equal to 3.5% of all children in the state.</w:t>
            </w:r>
          </w:p>
          <w:p w:rsidR="000B555B" w:rsidRPr="00901632" w:rsidRDefault="000B555B" w:rsidP="00AD25E0">
            <w:pPr>
              <w:pStyle w:val="TableCell9TNRIndentedExtraSpace"/>
              <w:keepNext/>
            </w:pPr>
            <w:r w:rsidRPr="003916DE">
              <w:rPr>
                <w:rStyle w:val="RequiresAttention"/>
              </w:rPr>
              <w:t>Annual Performance Objective for FFY 202</w:t>
            </w:r>
            <w:r w:rsidR="001C3B2A" w:rsidRPr="003916DE">
              <w:rPr>
                <w:rStyle w:val="RequiresAttention"/>
              </w:rPr>
              <w:t>2</w:t>
            </w:r>
            <w:r w:rsidRPr="003916DE">
              <w:t xml:space="preserve">: </w:t>
            </w:r>
            <w:r w:rsidR="007A680F">
              <w:t>The percentage of low-income uninsured children will be maintained at less than or equal to 3.5% of all children in the state.</w:t>
            </w:r>
          </w:p>
        </w:tc>
      </w:tr>
      <w:tr w:rsidR="00CF144B" w:rsidRPr="00901632" w:rsidTr="009D0F10">
        <w:trPr>
          <w:cantSplit/>
          <w:trHeight w:val="288"/>
        </w:trPr>
        <w:tc>
          <w:tcPr>
            <w:tcW w:w="1667" w:type="pct"/>
            <w:tcBorders>
              <w:top w:val="nil"/>
            </w:tcBorders>
          </w:tcPr>
          <w:p w:rsidR="00CF144B" w:rsidRPr="00901632" w:rsidRDefault="00CF144B" w:rsidP="004512D4">
            <w:pPr>
              <w:pStyle w:val="TableCell9TNRIndented"/>
            </w:pPr>
            <w:r w:rsidRPr="000A6792">
              <w:rPr>
                <w:rStyle w:val="Italic"/>
              </w:rPr>
              <w:t>Explain how these objectives were set:</w:t>
            </w:r>
            <w:r w:rsidRPr="00901632">
              <w:t xml:space="preserve"> </w:t>
            </w:r>
            <w:r w:rsidR="007A680F">
              <w:t>Based on the observed trend and historical data.</w:t>
            </w:r>
          </w:p>
        </w:tc>
        <w:tc>
          <w:tcPr>
            <w:tcW w:w="1665" w:type="pct"/>
            <w:tcBorders>
              <w:top w:val="nil"/>
            </w:tcBorders>
          </w:tcPr>
          <w:p w:rsidR="00CF144B" w:rsidRPr="00901632" w:rsidRDefault="000A6792" w:rsidP="000A6792">
            <w:pPr>
              <w:pStyle w:val="TableCell9TNRIndented"/>
            </w:pPr>
            <w:r w:rsidRPr="000A6792">
              <w:rPr>
                <w:rStyle w:val="Italic"/>
              </w:rPr>
              <w:t>Explain how these objectives were set:</w:t>
            </w:r>
            <w:r w:rsidRPr="00901632">
              <w:t xml:space="preserve"> </w:t>
            </w:r>
            <w:r w:rsidR="007A680F">
              <w:t>Based on the observed trend and historical data.</w:t>
            </w:r>
          </w:p>
        </w:tc>
        <w:tc>
          <w:tcPr>
            <w:tcW w:w="1692" w:type="pct"/>
            <w:tcBorders>
              <w:top w:val="nil"/>
            </w:tcBorders>
          </w:tcPr>
          <w:p w:rsidR="00CF144B" w:rsidRPr="00901632" w:rsidRDefault="000A6792" w:rsidP="000A6792">
            <w:pPr>
              <w:pStyle w:val="TableCell9TNRIndented"/>
            </w:pPr>
            <w:r w:rsidRPr="000A6792">
              <w:rPr>
                <w:rStyle w:val="Italic"/>
              </w:rPr>
              <w:t>Explain how these objectives were set:</w:t>
            </w:r>
            <w:r w:rsidRPr="00901632">
              <w:t xml:space="preserve"> </w:t>
            </w:r>
            <w:r w:rsidR="007A680F">
              <w:t>Based on the observed trend and historical data.</w:t>
            </w:r>
          </w:p>
        </w:tc>
      </w:tr>
      <w:tr w:rsidR="00CF144B" w:rsidRPr="00901632" w:rsidTr="00ED6492">
        <w:trPr>
          <w:cantSplit/>
          <w:trHeight w:val="288"/>
        </w:trPr>
        <w:tc>
          <w:tcPr>
            <w:tcW w:w="1667" w:type="pct"/>
          </w:tcPr>
          <w:p w:rsidR="00CF144B" w:rsidRPr="00901632" w:rsidRDefault="00CF144B" w:rsidP="00DE363E">
            <w:pPr>
              <w:pStyle w:val="TableCell9TNR"/>
            </w:pPr>
            <w:r w:rsidRPr="004512D4">
              <w:rPr>
                <w:rStyle w:val="RequiresAttention"/>
              </w:rPr>
              <w:t>Other Comments on Measure:</w:t>
            </w:r>
            <w:r w:rsidRPr="00901632">
              <w:t xml:space="preserve"> </w:t>
            </w:r>
          </w:p>
        </w:tc>
        <w:tc>
          <w:tcPr>
            <w:tcW w:w="1665" w:type="pct"/>
          </w:tcPr>
          <w:p w:rsidR="00CF144B" w:rsidRPr="00901632" w:rsidRDefault="00CF144B" w:rsidP="00DE363E">
            <w:pPr>
              <w:pStyle w:val="TableCell9TNR"/>
            </w:pPr>
            <w:r w:rsidRPr="004512D4">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(2017) accounts for children under 19 years of age.  This may be related to the increased rate.</w:t>
            </w:r>
          </w:p>
        </w:tc>
        <w:tc>
          <w:tcPr>
            <w:tcW w:w="1692" w:type="pct"/>
          </w:tcPr>
          <w:p w:rsidR="00CF144B" w:rsidRPr="00901632" w:rsidRDefault="00CF144B" w:rsidP="00DE363E">
            <w:pPr>
              <w:pStyle w:val="TableCell9TNR"/>
            </w:pPr>
            <w:r w:rsidRPr="004512D4">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(2018) accounts for children under 19 years of age.  This may be related to the increased rate.</w:t>
            </w:r>
          </w:p>
        </w:tc>
      </w:tr>
    </w:tbl>
    <w:p w:rsidR="00CF144B" w:rsidRPr="00901632" w:rsidRDefault="00CF144B" w:rsidP="00DE363E">
      <w:pPr>
        <w:pStyle w:val="TableCell9TNR"/>
      </w:pPr>
    </w:p>
    <w:p w:rsidR="00CF144B" w:rsidRPr="00901632" w:rsidRDefault="00CF144B" w:rsidP="00173955">
      <w:pPr>
        <w:pStyle w:val="Heading3"/>
      </w:pPr>
      <w:r w:rsidRPr="00901632">
        <w:br w:type="page"/>
      </w:r>
      <w:r w:rsidRPr="00901632">
        <w:lastRenderedPageBreak/>
        <w:t>Objectives Related to Reducing the Number of Uninsured Children (Do not report data that was reported in Section IIA, Questions 2 and 3)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523344">
        <w:trPr>
          <w:cantSplit/>
          <w:tblHeader/>
        </w:trPr>
        <w:tc>
          <w:tcPr>
            <w:tcW w:w="1667" w:type="pct"/>
            <w:tcBorders>
              <w:bottom w:val="single" w:sz="4" w:space="0" w:color="auto"/>
            </w:tcBorders>
          </w:tcPr>
          <w:p w:rsidR="00CF144B" w:rsidRPr="00901632" w:rsidRDefault="00CF144B" w:rsidP="00651209">
            <w:pPr>
              <w:pStyle w:val="TableHead9TNR"/>
            </w:pPr>
            <w:r w:rsidRPr="00901632">
              <w:t>FFY 201</w:t>
            </w:r>
            <w:r w:rsidR="001C3B2A">
              <w:t>7</w:t>
            </w:r>
          </w:p>
        </w:tc>
        <w:tc>
          <w:tcPr>
            <w:tcW w:w="1667" w:type="pct"/>
            <w:tcBorders>
              <w:bottom w:val="single" w:sz="4" w:space="0" w:color="auto"/>
            </w:tcBorders>
          </w:tcPr>
          <w:p w:rsidR="00CF144B" w:rsidRPr="00901632" w:rsidRDefault="00CF144B" w:rsidP="00651209">
            <w:pPr>
              <w:pStyle w:val="TableHead9TNR"/>
            </w:pPr>
            <w:r w:rsidRPr="00901632">
              <w:t>FFY 201</w:t>
            </w:r>
            <w:r w:rsidR="001C3B2A">
              <w:t>8</w:t>
            </w:r>
          </w:p>
        </w:tc>
        <w:tc>
          <w:tcPr>
            <w:tcW w:w="1666" w:type="pct"/>
            <w:tcBorders>
              <w:bottom w:val="single" w:sz="4" w:space="0" w:color="auto"/>
            </w:tcBorders>
          </w:tcPr>
          <w:p w:rsidR="00CF144B" w:rsidRPr="00901632" w:rsidRDefault="00CF144B" w:rsidP="00651209">
            <w:pPr>
              <w:pStyle w:val="TableHead9TNR"/>
            </w:pPr>
            <w:r w:rsidRPr="00901632">
              <w:t>FFY 201</w:t>
            </w:r>
            <w:r w:rsidR="001C3B2A">
              <w:t>9</w:t>
            </w:r>
          </w:p>
        </w:tc>
      </w:tr>
      <w:tr w:rsidR="00CF144B" w:rsidRPr="00901632" w:rsidTr="00523344">
        <w:trPr>
          <w:cantSplit/>
        </w:trPr>
        <w:tc>
          <w:tcPr>
            <w:tcW w:w="1667" w:type="pct"/>
            <w:tcBorders>
              <w:top w:val="single" w:sz="4" w:space="0" w:color="auto"/>
              <w:bottom w:val="single" w:sz="4" w:space="0" w:color="auto"/>
            </w:tcBorders>
            <w:shd w:val="clear" w:color="auto" w:fill="auto"/>
          </w:tcPr>
          <w:p w:rsidR="00CF144B" w:rsidRPr="00901632" w:rsidRDefault="00CF144B"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651209">
            <w:pPr>
              <w:pStyle w:val="TableCell9TNR"/>
            </w:pPr>
          </w:p>
        </w:tc>
        <w:tc>
          <w:tcPr>
            <w:tcW w:w="1667" w:type="pct"/>
            <w:tcBorders>
              <w:top w:val="single" w:sz="4" w:space="0" w:color="auto"/>
              <w:bottom w:val="single" w:sz="4" w:space="0" w:color="auto"/>
            </w:tcBorders>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651209">
            <w:pPr>
              <w:pStyle w:val="TableCell9TNR"/>
            </w:pPr>
          </w:p>
        </w:tc>
        <w:tc>
          <w:tcPr>
            <w:tcW w:w="1666" w:type="pct"/>
            <w:tcBorders>
              <w:bottom w:val="single" w:sz="4" w:space="0" w:color="auto"/>
            </w:tcBorders>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651209">
            <w:pPr>
              <w:pStyle w:val="TableCell9TNR"/>
            </w:pPr>
          </w:p>
        </w:tc>
      </w:tr>
      <w:tr w:rsidR="00CF144B" w:rsidRPr="00901632" w:rsidTr="00523344">
        <w:trPr>
          <w:cantSplit/>
        </w:trPr>
        <w:tc>
          <w:tcPr>
            <w:tcW w:w="1667" w:type="pct"/>
            <w:tcBorders>
              <w:top w:val="single" w:sz="4" w:space="0" w:color="auto"/>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Type of Goal:</w:t>
            </w:r>
          </w:p>
          <w:p w:rsidR="00CF144B" w:rsidRPr="00CB72B2" w:rsidRDefault="007A680F" w:rsidP="00651209">
            <w:pPr>
              <w:pStyle w:val="TableCell9TNR"/>
              <w:rPr>
                <w:rStyle w:val="TNRItalic"/>
              </w:rPr>
            </w:pPr>
            <w:bookmarkStart w:id="17" w:name="fldQue6705_1"/>
            <w:r>
              <w:rPr>
                <w:noProof/>
              </w:rPr>
              <w:drawing>
                <wp:inline distT="0" distB="0" distL="0" distR="0" wp14:anchorId="694F57B2" wp14:editId="23E44060">
                  <wp:extent cx="129540" cy="121920"/>
                  <wp:effectExtent l="0" t="0" r="3810" b="0"/>
                  <wp:docPr id="173" name="Picture 1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
            <w:r w:rsidR="00CF144B" w:rsidRPr="00901632">
              <w:t xml:space="preserve"> New/revised</w:t>
            </w:r>
            <w:r w:rsidR="00CF144B" w:rsidRPr="00CB72B2">
              <w:rPr>
                <w:rStyle w:val="TNRItalic"/>
              </w:rPr>
              <w:t>.  Explain:</w:t>
            </w:r>
          </w:p>
          <w:p w:rsidR="00CF144B" w:rsidRPr="00901632" w:rsidRDefault="007A680F" w:rsidP="00651209">
            <w:pPr>
              <w:pStyle w:val="TableCell9TNR"/>
            </w:pPr>
            <w:bookmarkStart w:id="18" w:name="fldQue6705_2"/>
            <w:r>
              <w:rPr>
                <w:noProof/>
              </w:rPr>
              <w:drawing>
                <wp:inline distT="0" distB="0" distL="0" distR="0" wp14:anchorId="6E40831C" wp14:editId="3BF2BEA9">
                  <wp:extent cx="129540" cy="121920"/>
                  <wp:effectExtent l="0" t="0" r="3810" b="0"/>
                  <wp:docPr id="174" name="Picture 1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
            <w:r w:rsidR="00CF144B" w:rsidRPr="00901632">
              <w:t xml:space="preserve"> Continuing.</w:t>
            </w:r>
          </w:p>
          <w:p w:rsidR="00CF144B" w:rsidRPr="00CB72B2" w:rsidRDefault="007A680F" w:rsidP="00651209">
            <w:pPr>
              <w:pStyle w:val="TableCell9TNR"/>
              <w:rPr>
                <w:rStyle w:val="TNRItalic"/>
              </w:rPr>
            </w:pPr>
            <w:bookmarkStart w:id="19" w:name="fldQue6705_3"/>
            <w:r>
              <w:rPr>
                <w:noProof/>
              </w:rPr>
              <w:drawing>
                <wp:inline distT="0" distB="0" distL="0" distR="0" wp14:anchorId="2B6B62E3" wp14:editId="51BD5D7B">
                  <wp:extent cx="129540" cy="121920"/>
                  <wp:effectExtent l="0" t="0" r="3810" b="0"/>
                  <wp:docPr id="175" name="Picture 1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
            <w:r w:rsidR="00CF144B" w:rsidRPr="00901632">
              <w:t xml:space="preserve"> Discontinued.  </w:t>
            </w:r>
            <w:r w:rsidR="00CF144B" w:rsidRPr="00CB72B2">
              <w:rPr>
                <w:rStyle w:val="TNRItalic"/>
              </w:rPr>
              <w:t>Explain:</w:t>
            </w:r>
          </w:p>
          <w:p w:rsidR="00CF144B" w:rsidRPr="00901632" w:rsidRDefault="00CF144B" w:rsidP="00651209">
            <w:pPr>
              <w:pStyle w:val="TableCell9TNR"/>
            </w:pPr>
          </w:p>
        </w:tc>
        <w:tc>
          <w:tcPr>
            <w:tcW w:w="1667" w:type="pct"/>
            <w:tcBorders>
              <w:top w:val="single" w:sz="4" w:space="0" w:color="auto"/>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Type of Goal:</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76" name="Picture 1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CB72B2">
              <w:rPr>
                <w:rStyle w:val="TNRItalic"/>
              </w:rPr>
              <w:t>Explain:</w:t>
            </w:r>
          </w:p>
          <w:p w:rsidR="00CF144B" w:rsidRPr="00901632" w:rsidRDefault="007A680F" w:rsidP="00651209">
            <w:pPr>
              <w:pStyle w:val="TableCell9TNR"/>
            </w:pPr>
            <w:r>
              <w:rPr>
                <w:noProof/>
              </w:rPr>
              <w:drawing>
                <wp:inline distT="0" distB="0" distL="0" distR="0">
                  <wp:extent cx="129540" cy="121920"/>
                  <wp:effectExtent l="0" t="0" r="3810" b="0"/>
                  <wp:docPr id="177" name="Picture 1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78" name="Picture 1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CB72B2">
              <w:rPr>
                <w:rStyle w:val="TNRItalic"/>
              </w:rPr>
              <w:t>Explain:</w:t>
            </w:r>
          </w:p>
          <w:p w:rsidR="00CF144B" w:rsidRPr="00901632" w:rsidRDefault="00CF144B" w:rsidP="00651209">
            <w:pPr>
              <w:pStyle w:val="TableCell9TNR"/>
            </w:pPr>
          </w:p>
        </w:tc>
        <w:tc>
          <w:tcPr>
            <w:tcW w:w="1666" w:type="pct"/>
            <w:tcBorders>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Type of Goal:</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79" name="Picture 1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CB72B2">
              <w:rPr>
                <w:rStyle w:val="TNRItalic"/>
              </w:rPr>
              <w:t>Explain:</w:t>
            </w:r>
          </w:p>
          <w:p w:rsidR="00CF144B" w:rsidRPr="00901632" w:rsidRDefault="007A680F" w:rsidP="00651209">
            <w:pPr>
              <w:pStyle w:val="TableCell9TNR"/>
            </w:pPr>
            <w:r>
              <w:rPr>
                <w:noProof/>
              </w:rPr>
              <w:drawing>
                <wp:inline distT="0" distB="0" distL="0" distR="0">
                  <wp:extent cx="129540" cy="121920"/>
                  <wp:effectExtent l="0" t="0" r="3810" b="0"/>
                  <wp:docPr id="180" name="Picture 1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81" name="Picture 1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CB72B2">
              <w:rPr>
                <w:rStyle w:val="TNRItalic"/>
              </w:rPr>
              <w:t>Explain:</w:t>
            </w:r>
          </w:p>
          <w:p w:rsidR="00CF144B" w:rsidRPr="00901632" w:rsidRDefault="00CF144B" w:rsidP="00651209">
            <w:pPr>
              <w:pStyle w:val="TableCell9TNR"/>
            </w:pPr>
          </w:p>
        </w:tc>
      </w:tr>
      <w:tr w:rsidR="00CF144B" w:rsidRPr="00901632" w:rsidTr="00523344">
        <w:trPr>
          <w:cantSplit/>
        </w:trPr>
        <w:tc>
          <w:tcPr>
            <w:tcW w:w="1667" w:type="pct"/>
            <w:tcBorders>
              <w:top w:val="single" w:sz="4" w:space="0" w:color="auto"/>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Status of Data Reported:</w:t>
            </w:r>
          </w:p>
          <w:p w:rsidR="00CF144B" w:rsidRPr="00901632" w:rsidRDefault="007A680F" w:rsidP="00651209">
            <w:pPr>
              <w:pStyle w:val="TableCell9TNR"/>
            </w:pPr>
            <w:bookmarkStart w:id="20" w:name="fldQue6572_1"/>
            <w:r>
              <w:rPr>
                <w:noProof/>
              </w:rPr>
              <w:drawing>
                <wp:inline distT="0" distB="0" distL="0" distR="0" wp14:anchorId="66E9F8DB" wp14:editId="38FCE8DD">
                  <wp:extent cx="129540" cy="121920"/>
                  <wp:effectExtent l="0" t="0" r="3810" b="0"/>
                  <wp:docPr id="182" name="Picture 18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
            <w:r w:rsidR="00CF144B" w:rsidRPr="00901632">
              <w:t xml:space="preserve"> Provisional.</w:t>
            </w:r>
          </w:p>
          <w:p w:rsidR="00CF144B" w:rsidRPr="00901632" w:rsidRDefault="000E38B0" w:rsidP="00651209">
            <w:pPr>
              <w:pStyle w:val="TableCell9TNR"/>
            </w:pPr>
            <w:r>
              <w:tab/>
            </w:r>
            <w:r w:rsidR="00CF144B" w:rsidRPr="000E38B0">
              <w:rPr>
                <w:rStyle w:val="ArialItalic"/>
              </w:rPr>
              <w:t>Explanation of Provisional Data:</w:t>
            </w:r>
            <w:r w:rsidR="00CF144B" w:rsidRPr="00901632">
              <w:t xml:space="preserve"> </w:t>
            </w:r>
          </w:p>
          <w:p w:rsidR="00CF144B" w:rsidRPr="00901632" w:rsidRDefault="007A680F" w:rsidP="00651209">
            <w:pPr>
              <w:pStyle w:val="TableCell9TNR"/>
            </w:pPr>
            <w:r>
              <w:rPr>
                <w:noProof/>
              </w:rPr>
              <w:drawing>
                <wp:inline distT="0" distB="0" distL="0" distR="0">
                  <wp:extent cx="129540" cy="121920"/>
                  <wp:effectExtent l="0" t="0" r="3810" b="0"/>
                  <wp:docPr id="183" name="Picture 1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651209">
            <w:pPr>
              <w:pStyle w:val="TableCell9TNR"/>
            </w:pPr>
            <w:bookmarkStart w:id="21" w:name="fldQue6572_3"/>
            <w:r>
              <w:rPr>
                <w:noProof/>
              </w:rPr>
              <w:drawing>
                <wp:inline distT="0" distB="0" distL="0" distR="0" wp14:anchorId="31E361FA" wp14:editId="7B328377">
                  <wp:extent cx="129540" cy="121920"/>
                  <wp:effectExtent l="0" t="0" r="3810" b="0"/>
                  <wp:docPr id="184" name="Picture 1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
            <w:r w:rsidR="00CF144B" w:rsidRPr="00901632">
              <w:t xml:space="preserve"> Same data as reported in a previous year’s annual report. </w:t>
            </w:r>
          </w:p>
          <w:p w:rsidR="00CF144B" w:rsidRPr="00901632" w:rsidRDefault="00CF144B" w:rsidP="00651209">
            <w:pPr>
              <w:pStyle w:val="TableCell9TNR"/>
            </w:pPr>
            <w:r w:rsidRPr="00CB72B2">
              <w:rPr>
                <w:rStyle w:val="TNRItalic"/>
              </w:rPr>
              <w:t>Specify year of annual report in which data previously reported:</w:t>
            </w:r>
            <w:r w:rsidRPr="00901632">
              <w:t xml:space="preserve"> </w:t>
            </w:r>
          </w:p>
        </w:tc>
        <w:tc>
          <w:tcPr>
            <w:tcW w:w="1667" w:type="pct"/>
            <w:tcBorders>
              <w:top w:val="single" w:sz="4" w:space="0" w:color="auto"/>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Status of Data Reported:</w:t>
            </w:r>
          </w:p>
          <w:p w:rsidR="00CF144B" w:rsidRPr="00901632" w:rsidRDefault="007A680F" w:rsidP="00651209">
            <w:pPr>
              <w:pStyle w:val="TableCell9TNR"/>
            </w:pPr>
            <w:bookmarkStart w:id="22" w:name="fldQue6290_1"/>
            <w:r>
              <w:rPr>
                <w:noProof/>
              </w:rPr>
              <w:drawing>
                <wp:inline distT="0" distB="0" distL="0" distR="0" wp14:anchorId="4BCA4A6F" wp14:editId="2A966C54">
                  <wp:extent cx="129540" cy="121920"/>
                  <wp:effectExtent l="0" t="0" r="3810" b="0"/>
                  <wp:docPr id="185" name="Picture 1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
            <w:r w:rsidR="00CF144B" w:rsidRPr="00901632">
              <w:t xml:space="preserve"> Provisional.</w:t>
            </w:r>
          </w:p>
          <w:p w:rsidR="00CF144B" w:rsidRPr="00901632" w:rsidRDefault="000E38B0" w:rsidP="00651209">
            <w:pPr>
              <w:pStyle w:val="TableCell9TNR"/>
            </w:pPr>
            <w:r>
              <w:tab/>
            </w:r>
            <w:r w:rsidR="00CF144B" w:rsidRPr="000E38B0">
              <w:rPr>
                <w:rStyle w:val="ArialItalic"/>
              </w:rPr>
              <w:t>Explanation of Provisional Data:</w:t>
            </w:r>
            <w:r w:rsidR="00CF144B" w:rsidRPr="00901632">
              <w:t xml:space="preserve"> </w:t>
            </w:r>
          </w:p>
          <w:p w:rsidR="00CF144B" w:rsidRPr="00901632" w:rsidRDefault="007A680F" w:rsidP="00651209">
            <w:pPr>
              <w:pStyle w:val="TableCell9TNR"/>
            </w:pPr>
            <w:bookmarkStart w:id="23" w:name="fldQue6290_2"/>
            <w:r>
              <w:rPr>
                <w:noProof/>
              </w:rPr>
              <w:drawing>
                <wp:inline distT="0" distB="0" distL="0" distR="0" wp14:anchorId="46BBAB30" wp14:editId="28A318BF">
                  <wp:extent cx="129540" cy="121920"/>
                  <wp:effectExtent l="0" t="0" r="3810" b="0"/>
                  <wp:docPr id="186" name="Picture 1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
            <w:r w:rsidR="00CF144B" w:rsidRPr="00901632">
              <w:t xml:space="preserve"> Final.</w:t>
            </w:r>
          </w:p>
          <w:p w:rsidR="00CF144B" w:rsidRPr="00901632" w:rsidRDefault="007A680F" w:rsidP="00651209">
            <w:pPr>
              <w:pStyle w:val="TableCell9TNR"/>
            </w:pPr>
            <w:bookmarkStart w:id="24" w:name="fldQue6290_3"/>
            <w:r>
              <w:rPr>
                <w:noProof/>
              </w:rPr>
              <w:drawing>
                <wp:inline distT="0" distB="0" distL="0" distR="0" wp14:anchorId="55C35F34" wp14:editId="4328378A">
                  <wp:extent cx="129540" cy="121920"/>
                  <wp:effectExtent l="0" t="0" r="3810" b="0"/>
                  <wp:docPr id="187" name="Picture 1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
            <w:r w:rsidR="00CF144B" w:rsidRPr="00901632">
              <w:t xml:space="preserve"> Same data as reported in a previous year’s annual report.</w:t>
            </w:r>
          </w:p>
          <w:p w:rsidR="00CF144B" w:rsidRPr="00901632" w:rsidRDefault="00CF144B" w:rsidP="00651209">
            <w:pPr>
              <w:pStyle w:val="TableCell9TNR"/>
            </w:pPr>
            <w:r w:rsidRPr="00CB72B2">
              <w:rPr>
                <w:rStyle w:val="TNRItalic"/>
              </w:rPr>
              <w:t>Specify year of annual report in which data previously reported:</w:t>
            </w:r>
            <w:r w:rsidRPr="00901632">
              <w:t xml:space="preserve"> </w:t>
            </w:r>
          </w:p>
        </w:tc>
        <w:tc>
          <w:tcPr>
            <w:tcW w:w="1666" w:type="pct"/>
            <w:tcBorders>
              <w:bottom w:val="single" w:sz="4" w:space="0" w:color="auto"/>
            </w:tcBorders>
            <w:shd w:val="clear" w:color="auto" w:fill="auto"/>
          </w:tcPr>
          <w:p w:rsidR="00CF144B" w:rsidRPr="00B4383F" w:rsidRDefault="00CF144B" w:rsidP="00651209">
            <w:pPr>
              <w:pStyle w:val="TableCell9TNR"/>
              <w:rPr>
                <w:rStyle w:val="RequiresAttention"/>
              </w:rPr>
            </w:pPr>
            <w:r w:rsidRPr="00B4383F">
              <w:rPr>
                <w:rStyle w:val="RequiresAttention"/>
              </w:rPr>
              <w:t>Status of Data Reported:</w:t>
            </w:r>
          </w:p>
          <w:p w:rsidR="00CF144B" w:rsidRPr="00901632" w:rsidRDefault="007A680F" w:rsidP="00651209">
            <w:pPr>
              <w:pStyle w:val="TableCell9TNR"/>
            </w:pPr>
            <w:bookmarkStart w:id="25" w:name="fldQue5568_1"/>
            <w:r>
              <w:rPr>
                <w:noProof/>
              </w:rPr>
              <w:drawing>
                <wp:inline distT="0" distB="0" distL="0" distR="0" wp14:anchorId="653F14A0" wp14:editId="40073509">
                  <wp:extent cx="129540" cy="121920"/>
                  <wp:effectExtent l="0" t="0" r="3810" b="0"/>
                  <wp:docPr id="188" name="Picture 1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
            <w:r w:rsidR="00CF144B" w:rsidRPr="00901632">
              <w:t xml:space="preserve"> Provisional.</w:t>
            </w:r>
          </w:p>
          <w:p w:rsidR="00CF144B" w:rsidRPr="00901632" w:rsidRDefault="000E38B0" w:rsidP="00651209">
            <w:pPr>
              <w:pStyle w:val="TableCell9TNR"/>
            </w:pPr>
            <w:r>
              <w:tab/>
            </w:r>
            <w:r w:rsidR="00CF144B" w:rsidRPr="000E38B0">
              <w:rPr>
                <w:rStyle w:val="ArialItalic"/>
              </w:rPr>
              <w:t>Explanation of Provisional Data:</w:t>
            </w:r>
            <w:r w:rsidR="00CF144B" w:rsidRPr="00901632">
              <w:t xml:space="preserve"> </w:t>
            </w:r>
          </w:p>
          <w:p w:rsidR="00CF144B" w:rsidRPr="00901632" w:rsidRDefault="007A680F" w:rsidP="00651209">
            <w:pPr>
              <w:pStyle w:val="TableCell9TNR"/>
            </w:pPr>
            <w:bookmarkStart w:id="26" w:name="fldQue5568_2"/>
            <w:r>
              <w:rPr>
                <w:noProof/>
              </w:rPr>
              <w:drawing>
                <wp:inline distT="0" distB="0" distL="0" distR="0" wp14:anchorId="2F193663" wp14:editId="75483A2B">
                  <wp:extent cx="129540" cy="121920"/>
                  <wp:effectExtent l="0" t="0" r="3810" b="0"/>
                  <wp:docPr id="189" name="Picture 1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
            <w:r w:rsidR="00CF144B" w:rsidRPr="00901632">
              <w:t xml:space="preserve"> Final.</w:t>
            </w:r>
          </w:p>
          <w:p w:rsidR="00CF144B" w:rsidRPr="00901632" w:rsidRDefault="007A680F" w:rsidP="00651209">
            <w:pPr>
              <w:pStyle w:val="TableCell9TNR"/>
            </w:pPr>
            <w:bookmarkStart w:id="27" w:name="fldQue5568_3"/>
            <w:r>
              <w:rPr>
                <w:noProof/>
              </w:rPr>
              <w:drawing>
                <wp:inline distT="0" distB="0" distL="0" distR="0" wp14:anchorId="03AC5A44" wp14:editId="060F9B94">
                  <wp:extent cx="129540" cy="121920"/>
                  <wp:effectExtent l="0" t="0" r="3810" b="0"/>
                  <wp:docPr id="190" name="Picture 1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
            <w:r w:rsidR="00CF144B" w:rsidRPr="00901632">
              <w:t xml:space="preserve"> Same data as reported in a previous year’s annual report.  </w:t>
            </w:r>
          </w:p>
          <w:p w:rsidR="00CF144B" w:rsidRPr="00901632" w:rsidRDefault="00CF144B" w:rsidP="00651209">
            <w:pPr>
              <w:pStyle w:val="TableCell9TNR"/>
            </w:pPr>
            <w:r w:rsidRPr="00CB72B2">
              <w:rPr>
                <w:rStyle w:val="TNRItalic"/>
              </w:rPr>
              <w:t>Specify year of annual report in which data previously reported:</w:t>
            </w:r>
            <w:r w:rsidRPr="00901632">
              <w:t xml:space="preserve"> </w:t>
            </w:r>
          </w:p>
        </w:tc>
      </w:tr>
      <w:tr w:rsidR="00CF144B" w:rsidRPr="00901632" w:rsidTr="00523344">
        <w:trPr>
          <w:cantSplit/>
        </w:trPr>
        <w:tc>
          <w:tcPr>
            <w:tcW w:w="1667" w:type="pct"/>
            <w:tcBorders>
              <w:top w:val="single" w:sz="4" w:space="0" w:color="auto"/>
              <w:bottom w:val="nil"/>
            </w:tcBorders>
          </w:tcPr>
          <w:p w:rsidR="00CF144B" w:rsidRPr="00B4383F" w:rsidRDefault="00CF144B" w:rsidP="00651209">
            <w:pPr>
              <w:pStyle w:val="TableCell9TNR"/>
              <w:rPr>
                <w:rStyle w:val="RequiresAttention"/>
              </w:rPr>
            </w:pPr>
            <w:r w:rsidRPr="00B4383F">
              <w:rPr>
                <w:rStyle w:val="RequiresAttention"/>
              </w:rPr>
              <w:t>Data Source:</w:t>
            </w:r>
          </w:p>
          <w:p w:rsidR="00CF144B" w:rsidRPr="00901632" w:rsidRDefault="007A680F" w:rsidP="00651209">
            <w:pPr>
              <w:pStyle w:val="TableCell9TNR"/>
            </w:pPr>
            <w:r>
              <w:rPr>
                <w:noProof/>
              </w:rPr>
              <w:drawing>
                <wp:inline distT="0" distB="0" distL="0" distR="0">
                  <wp:extent cx="129540" cy="121920"/>
                  <wp:effectExtent l="0" t="0" r="3810" b="0"/>
                  <wp:docPr id="191" name="Picture 1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651209">
            <w:pPr>
              <w:pStyle w:val="TableCell9TNR"/>
            </w:pPr>
            <w:r>
              <w:rPr>
                <w:noProof/>
              </w:rPr>
              <w:drawing>
                <wp:inline distT="0" distB="0" distL="0" distR="0">
                  <wp:extent cx="129540" cy="121920"/>
                  <wp:effectExtent l="0" t="0" r="3810" b="0"/>
                  <wp:docPr id="192" name="Picture 1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CB72B2">
              <w:rPr>
                <w:rStyle w:val="TNRItalic"/>
              </w:rPr>
              <w:t>Specify:</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93" name="Picture 1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CB72B2">
              <w:rPr>
                <w:rStyle w:val="TNRItalic"/>
              </w:rPr>
              <w:t>Specify:</w:t>
            </w:r>
          </w:p>
          <w:p w:rsidR="00CF144B" w:rsidRPr="00901632" w:rsidRDefault="00CF144B" w:rsidP="00651209">
            <w:pPr>
              <w:pStyle w:val="TableCell9TNR"/>
            </w:pPr>
          </w:p>
        </w:tc>
        <w:tc>
          <w:tcPr>
            <w:tcW w:w="1667" w:type="pct"/>
            <w:tcBorders>
              <w:top w:val="single" w:sz="4" w:space="0" w:color="auto"/>
              <w:bottom w:val="nil"/>
            </w:tcBorders>
          </w:tcPr>
          <w:p w:rsidR="00CF144B" w:rsidRPr="00B4383F" w:rsidRDefault="00CF144B" w:rsidP="00651209">
            <w:pPr>
              <w:pStyle w:val="TableCell9TNR"/>
              <w:rPr>
                <w:rStyle w:val="RequiresAttention"/>
              </w:rPr>
            </w:pPr>
            <w:r w:rsidRPr="00B4383F">
              <w:rPr>
                <w:rStyle w:val="RequiresAttention"/>
              </w:rPr>
              <w:t>Data Source:</w:t>
            </w:r>
          </w:p>
          <w:p w:rsidR="00CF144B" w:rsidRPr="00901632" w:rsidRDefault="007A680F" w:rsidP="00651209">
            <w:pPr>
              <w:pStyle w:val="TableCell9TNR"/>
            </w:pPr>
            <w:r>
              <w:rPr>
                <w:noProof/>
              </w:rPr>
              <w:drawing>
                <wp:inline distT="0" distB="0" distL="0" distR="0">
                  <wp:extent cx="129540" cy="121920"/>
                  <wp:effectExtent l="0" t="0" r="3810" b="0"/>
                  <wp:docPr id="194" name="Picture 1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95" name="Picture 1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CB72B2">
              <w:rPr>
                <w:rStyle w:val="TNRItalic"/>
              </w:rPr>
              <w:t>Specify:</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96" name="Picture 1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CB72B2">
              <w:rPr>
                <w:rStyle w:val="TNRItalic"/>
              </w:rPr>
              <w:t>Specify:</w:t>
            </w:r>
          </w:p>
          <w:p w:rsidR="00CF144B" w:rsidRPr="00901632" w:rsidRDefault="00CF144B" w:rsidP="00651209">
            <w:pPr>
              <w:pStyle w:val="TableCell9TNR"/>
            </w:pPr>
          </w:p>
        </w:tc>
        <w:tc>
          <w:tcPr>
            <w:tcW w:w="1666" w:type="pct"/>
            <w:tcBorders>
              <w:bottom w:val="nil"/>
            </w:tcBorders>
          </w:tcPr>
          <w:p w:rsidR="00CF144B" w:rsidRPr="00B4383F" w:rsidRDefault="00CF144B" w:rsidP="00651209">
            <w:pPr>
              <w:pStyle w:val="TableCell9TNR"/>
              <w:rPr>
                <w:rStyle w:val="RequiresAttention"/>
              </w:rPr>
            </w:pPr>
            <w:r w:rsidRPr="00B4383F">
              <w:rPr>
                <w:rStyle w:val="RequiresAttention"/>
              </w:rPr>
              <w:t>Data Source:</w:t>
            </w:r>
          </w:p>
          <w:p w:rsidR="00CF144B" w:rsidRPr="00901632" w:rsidRDefault="007A680F" w:rsidP="00651209">
            <w:pPr>
              <w:pStyle w:val="TableCell9TNR"/>
            </w:pPr>
            <w:r>
              <w:rPr>
                <w:noProof/>
              </w:rPr>
              <w:drawing>
                <wp:inline distT="0" distB="0" distL="0" distR="0">
                  <wp:extent cx="129540" cy="121920"/>
                  <wp:effectExtent l="0" t="0" r="3810" b="0"/>
                  <wp:docPr id="197" name="Picture 1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98" name="Picture 1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CB72B2">
              <w:rPr>
                <w:rStyle w:val="TNRItalic"/>
              </w:rPr>
              <w:t>Specify:</w:t>
            </w:r>
          </w:p>
          <w:p w:rsidR="00CF144B" w:rsidRPr="00CB72B2" w:rsidRDefault="007A680F" w:rsidP="00651209">
            <w:pPr>
              <w:pStyle w:val="TableCell9TNR"/>
              <w:rPr>
                <w:rStyle w:val="TNRItalic"/>
              </w:rPr>
            </w:pPr>
            <w:r>
              <w:rPr>
                <w:noProof/>
              </w:rPr>
              <w:drawing>
                <wp:inline distT="0" distB="0" distL="0" distR="0">
                  <wp:extent cx="129540" cy="121920"/>
                  <wp:effectExtent l="0" t="0" r="3810" b="0"/>
                  <wp:docPr id="199" name="Picture 1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CB72B2">
              <w:rPr>
                <w:rStyle w:val="TNRItalic"/>
              </w:rPr>
              <w:t>Specify:</w:t>
            </w:r>
          </w:p>
          <w:p w:rsidR="00CF144B" w:rsidRPr="00901632" w:rsidRDefault="00CF144B" w:rsidP="00651209">
            <w:pPr>
              <w:pStyle w:val="TableCell9TNR"/>
            </w:pPr>
          </w:p>
        </w:tc>
      </w:tr>
      <w:tr w:rsidR="00CF144B" w:rsidRPr="00901632" w:rsidTr="00523344">
        <w:trPr>
          <w:cantSplit/>
        </w:trPr>
        <w:tc>
          <w:tcPr>
            <w:tcW w:w="1667" w:type="pct"/>
            <w:tcBorders>
              <w:top w:val="single" w:sz="4" w:space="0" w:color="auto"/>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Borders>
              <w:top w:val="single" w:sz="4" w:space="0" w:color="auto"/>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Borders>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901632" w:rsidTr="00523344">
        <w:trPr>
          <w:cantSplit/>
        </w:trPr>
        <w:tc>
          <w:tcPr>
            <w:tcW w:w="1667" w:type="pct"/>
            <w:tcBorders>
              <w:top w:val="single" w:sz="4" w:space="0" w:color="auto"/>
              <w:bottom w:val="single" w:sz="4" w:space="0" w:color="auto"/>
            </w:tcBorders>
          </w:tcPr>
          <w:p w:rsidR="00CF144B" w:rsidRPr="0060590F" w:rsidRDefault="00CF144B" w:rsidP="004B2CC5">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4B2CC5">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 xml:space="preserve">To: (mm/yyyy) </w:t>
            </w:r>
          </w:p>
        </w:tc>
        <w:tc>
          <w:tcPr>
            <w:tcW w:w="1667" w:type="pct"/>
            <w:tcBorders>
              <w:top w:val="single" w:sz="4" w:space="0" w:color="auto"/>
              <w:bottom w:val="single" w:sz="4" w:space="0" w:color="auto"/>
            </w:tcBorders>
          </w:tcPr>
          <w:p w:rsidR="00CF144B" w:rsidRPr="0060590F" w:rsidRDefault="00CF144B" w:rsidP="004B2CC5">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4B2CC5">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To: (mm/yyyy)</w:t>
            </w:r>
            <w:r w:rsidRPr="0060590F">
              <w:rPr>
                <w:rFonts w:ascii="Times New Roman" w:hAnsi="Times New Roman"/>
              </w:rPr>
              <w:t xml:space="preserve"> </w:t>
            </w:r>
          </w:p>
        </w:tc>
        <w:tc>
          <w:tcPr>
            <w:tcW w:w="1666" w:type="pct"/>
            <w:tcBorders>
              <w:bottom w:val="single" w:sz="4" w:space="0" w:color="auto"/>
            </w:tcBorders>
          </w:tcPr>
          <w:p w:rsidR="00CF144B" w:rsidRPr="0060590F" w:rsidRDefault="00CF144B" w:rsidP="004B2CC5">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4B2CC5">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To: (mm/yyyy)</w:t>
            </w:r>
            <w:r w:rsidRPr="0060590F">
              <w:rPr>
                <w:rFonts w:ascii="Times New Roman" w:hAnsi="Times New Roman"/>
              </w:rPr>
              <w:t xml:space="preserve"> </w:t>
            </w:r>
          </w:p>
        </w:tc>
      </w:tr>
      <w:tr w:rsidR="00CF144B" w:rsidRPr="00901632" w:rsidTr="00523344">
        <w:trPr>
          <w:cantSplit/>
        </w:trPr>
        <w:tc>
          <w:tcPr>
            <w:tcW w:w="1667" w:type="pct"/>
            <w:tcBorders>
              <w:top w:val="single" w:sz="4" w:space="0" w:color="auto"/>
              <w:bottom w:val="single" w:sz="4" w:space="0" w:color="auto"/>
            </w:tcBorders>
          </w:tcPr>
          <w:p w:rsidR="00CF144B" w:rsidRPr="00475C65" w:rsidRDefault="00CF144B" w:rsidP="00651209">
            <w:pPr>
              <w:pStyle w:val="TableCell9TNR"/>
              <w:rPr>
                <w:rStyle w:val="RequiresAttention"/>
              </w:rPr>
            </w:pPr>
            <w:r w:rsidRPr="00475C65">
              <w:rPr>
                <w:rStyle w:val="RequiresAttention"/>
              </w:rPr>
              <w:t>Performance Measurement Data:</w:t>
            </w:r>
          </w:p>
          <w:p w:rsidR="00CF144B" w:rsidRPr="00901632" w:rsidRDefault="00CF144B" w:rsidP="00651209">
            <w:pPr>
              <w:pStyle w:val="TableCell9TNR"/>
            </w:pPr>
            <w:r w:rsidRPr="00901632">
              <w:t>Described what is being measured:</w:t>
            </w:r>
          </w:p>
          <w:p w:rsidR="00CF144B" w:rsidRPr="00901632" w:rsidRDefault="00CF144B" w:rsidP="00475C65">
            <w:pPr>
              <w:pStyle w:val="TableCell9TNRExtraSpace"/>
            </w:pPr>
          </w:p>
          <w:p w:rsidR="00CF144B" w:rsidRPr="00901632" w:rsidRDefault="00CF144B" w:rsidP="00651209">
            <w:pPr>
              <w:pStyle w:val="TableCell9TNR"/>
            </w:pPr>
            <w:r w:rsidRPr="00901632">
              <w:t xml:space="preserve">Numerator: </w:t>
            </w:r>
          </w:p>
          <w:p w:rsidR="00CF144B" w:rsidRPr="00901632" w:rsidRDefault="00CF144B" w:rsidP="00651209">
            <w:pPr>
              <w:pStyle w:val="TableCell9TNR"/>
            </w:pPr>
            <w:r w:rsidRPr="00901632">
              <w:t xml:space="preserve">Denominator: </w:t>
            </w:r>
          </w:p>
          <w:p w:rsidR="00CF144B" w:rsidRPr="00901632" w:rsidRDefault="00CF144B" w:rsidP="00475C65">
            <w:pPr>
              <w:pStyle w:val="TableCell9TNRExtraSpace"/>
            </w:pPr>
            <w:r w:rsidRPr="00901632">
              <w:t xml:space="preserve">Rate: </w:t>
            </w:r>
          </w:p>
        </w:tc>
        <w:tc>
          <w:tcPr>
            <w:tcW w:w="1667" w:type="pct"/>
            <w:tcBorders>
              <w:bottom w:val="single" w:sz="4" w:space="0" w:color="auto"/>
            </w:tcBorders>
          </w:tcPr>
          <w:p w:rsidR="00CF144B" w:rsidRPr="00475C65" w:rsidRDefault="00CF144B" w:rsidP="00651209">
            <w:pPr>
              <w:pStyle w:val="TableCell9TNR"/>
              <w:rPr>
                <w:rStyle w:val="RequiresAttention"/>
              </w:rPr>
            </w:pPr>
            <w:r w:rsidRPr="00475C65">
              <w:rPr>
                <w:rStyle w:val="RequiresAttention"/>
              </w:rPr>
              <w:t>Performance Measurement Data:</w:t>
            </w:r>
          </w:p>
          <w:p w:rsidR="00CF144B" w:rsidRPr="00901632" w:rsidRDefault="00CF144B" w:rsidP="00651209">
            <w:pPr>
              <w:pStyle w:val="TableCell9TNR"/>
            </w:pPr>
            <w:r w:rsidRPr="00901632">
              <w:t>Described what is being measured:</w:t>
            </w:r>
          </w:p>
          <w:p w:rsidR="00CF144B" w:rsidRPr="00901632" w:rsidRDefault="00CF144B" w:rsidP="00475C65">
            <w:pPr>
              <w:pStyle w:val="TableCell9TNRExtraSpace"/>
            </w:pPr>
          </w:p>
          <w:p w:rsidR="00CF144B" w:rsidRPr="00901632" w:rsidRDefault="00CF144B" w:rsidP="00651209">
            <w:pPr>
              <w:pStyle w:val="TableCell9TNR"/>
            </w:pPr>
            <w:r w:rsidRPr="00901632">
              <w:t xml:space="preserve">Numerator: </w:t>
            </w:r>
          </w:p>
          <w:p w:rsidR="00CF144B" w:rsidRPr="00901632" w:rsidRDefault="00CF144B" w:rsidP="00651209">
            <w:pPr>
              <w:pStyle w:val="TableCell9TNR"/>
            </w:pPr>
            <w:r w:rsidRPr="00901632">
              <w:t xml:space="preserve">Denominator: </w:t>
            </w:r>
          </w:p>
          <w:p w:rsidR="00CF144B" w:rsidRPr="00901632" w:rsidRDefault="00CF144B" w:rsidP="00475C65">
            <w:pPr>
              <w:pStyle w:val="TableCell9TNRExtraSpace"/>
            </w:pPr>
            <w:r w:rsidRPr="00901632">
              <w:t xml:space="preserve">Rate: </w:t>
            </w:r>
          </w:p>
        </w:tc>
        <w:tc>
          <w:tcPr>
            <w:tcW w:w="1666" w:type="pct"/>
            <w:tcBorders>
              <w:bottom w:val="single" w:sz="4" w:space="0" w:color="auto"/>
            </w:tcBorders>
          </w:tcPr>
          <w:p w:rsidR="00CF144B" w:rsidRPr="00475C65" w:rsidRDefault="00CF144B" w:rsidP="00651209">
            <w:pPr>
              <w:pStyle w:val="TableCell9TNR"/>
              <w:rPr>
                <w:rStyle w:val="RequiresAttention"/>
              </w:rPr>
            </w:pPr>
            <w:r w:rsidRPr="00475C65">
              <w:rPr>
                <w:rStyle w:val="RequiresAttention"/>
              </w:rPr>
              <w:t>Performance Measurement Data:</w:t>
            </w:r>
          </w:p>
          <w:p w:rsidR="00CF144B" w:rsidRPr="00901632" w:rsidRDefault="00CF144B" w:rsidP="00651209">
            <w:pPr>
              <w:pStyle w:val="TableCell9TNR"/>
            </w:pPr>
            <w:r w:rsidRPr="00901632">
              <w:t>Described what is being measured:</w:t>
            </w:r>
          </w:p>
          <w:p w:rsidR="00CF144B" w:rsidRPr="00901632" w:rsidRDefault="00CF144B" w:rsidP="00475C65">
            <w:pPr>
              <w:pStyle w:val="TableCell9TNRExtraSpace"/>
            </w:pPr>
          </w:p>
          <w:p w:rsidR="00CF144B" w:rsidRPr="00901632" w:rsidRDefault="00CF144B" w:rsidP="00651209">
            <w:pPr>
              <w:pStyle w:val="TableCell9TNR"/>
            </w:pPr>
            <w:r w:rsidRPr="00901632">
              <w:t xml:space="preserve">Numerator: </w:t>
            </w:r>
          </w:p>
          <w:p w:rsidR="00CF144B" w:rsidRPr="00901632" w:rsidRDefault="00CF144B" w:rsidP="00651209">
            <w:pPr>
              <w:pStyle w:val="TableCell9TNR"/>
            </w:pPr>
            <w:r w:rsidRPr="00901632">
              <w:t xml:space="preserve">Denominator: </w:t>
            </w:r>
          </w:p>
          <w:p w:rsidR="00CF144B" w:rsidRPr="00901632" w:rsidRDefault="00CF144B" w:rsidP="00475C65">
            <w:pPr>
              <w:pStyle w:val="TableCell9TNRExtraSpace"/>
            </w:pPr>
            <w:r w:rsidRPr="00901632">
              <w:t xml:space="preserve">Rate: </w:t>
            </w:r>
          </w:p>
        </w:tc>
      </w:tr>
      <w:tr w:rsidR="00CF144B" w:rsidRPr="00901632" w:rsidTr="00DD64B5">
        <w:trPr>
          <w:cantSplit/>
          <w:trHeight w:val="864"/>
        </w:trPr>
        <w:tc>
          <w:tcPr>
            <w:tcW w:w="1667" w:type="pct"/>
            <w:tcBorders>
              <w:top w:val="single" w:sz="4" w:space="0" w:color="auto"/>
              <w:bottom w:val="single" w:sz="4" w:space="0" w:color="auto"/>
            </w:tcBorders>
          </w:tcPr>
          <w:p w:rsidR="00CF144B" w:rsidRPr="00901632" w:rsidRDefault="00CF144B" w:rsidP="00651209">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651209">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7178DC" w:rsidP="00651209">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523344">
        <w:trPr>
          <w:cantSplit/>
        </w:trPr>
        <w:tc>
          <w:tcPr>
            <w:tcW w:w="1667" w:type="pct"/>
            <w:tcBorders>
              <w:bottom w:val="nil"/>
            </w:tcBorders>
          </w:tcPr>
          <w:p w:rsidR="00CF144B" w:rsidRPr="00ED6492" w:rsidRDefault="00CF144B" w:rsidP="00ED6492">
            <w:pPr>
              <w:pStyle w:val="TableCell9TNRExtraSpace"/>
              <w:keepNext/>
              <w:rPr>
                <w:rStyle w:val="RequiresAttention"/>
              </w:rPr>
            </w:pPr>
            <w:r w:rsidRPr="00ED6492">
              <w:rPr>
                <w:rStyle w:val="RequiresAttention"/>
              </w:rPr>
              <w:lastRenderedPageBreak/>
              <w:t xml:space="preserve">Explanation of Progress: </w:t>
            </w:r>
          </w:p>
          <w:p w:rsidR="00CF144B" w:rsidRPr="00901632" w:rsidRDefault="00CF144B" w:rsidP="002D53BD">
            <w:pPr>
              <w:pStyle w:val="TableCell9TNRIndentedExtraSpace"/>
            </w:pPr>
            <w:r w:rsidRPr="00ED6492">
              <w:rPr>
                <w:rStyle w:val="RequiresAttention"/>
              </w:rPr>
              <w:t xml:space="preserve">How did your </w:t>
            </w:r>
            <w:r w:rsidR="007178DC">
              <w:rPr>
                <w:rStyle w:val="RequiresAttention"/>
              </w:rPr>
              <w:t>performance in 2017</w:t>
            </w:r>
            <w:r w:rsidRPr="00ED6492">
              <w:rPr>
                <w:rStyle w:val="RequiresAttention"/>
              </w:rPr>
              <w:t xml:space="preserve"> compare with the Annual Performance O</w:t>
            </w:r>
            <w:r w:rsidR="007178DC">
              <w:rPr>
                <w:rStyle w:val="RequiresAttention"/>
              </w:rPr>
              <w:t>bjective documented in your 2016</w:t>
            </w:r>
            <w:r w:rsidRPr="00ED6492">
              <w:rPr>
                <w:rStyle w:val="RequiresAttention"/>
              </w:rPr>
              <w:t xml:space="preserve"> Annual Report?</w:t>
            </w:r>
            <w:r w:rsidRPr="00901632">
              <w:t xml:space="preserve"> </w:t>
            </w:r>
          </w:p>
        </w:tc>
        <w:tc>
          <w:tcPr>
            <w:tcW w:w="1667" w:type="pct"/>
            <w:tcBorders>
              <w:bottom w:val="nil"/>
            </w:tcBorders>
          </w:tcPr>
          <w:p w:rsidR="00CF144B" w:rsidRPr="00ED6492" w:rsidRDefault="00CF144B" w:rsidP="00ED6492">
            <w:pPr>
              <w:pStyle w:val="TableCell9TNRExtraSpace"/>
              <w:keepNext/>
              <w:rPr>
                <w:rStyle w:val="RequiresAttention"/>
              </w:rPr>
            </w:pPr>
            <w:r w:rsidRPr="00ED6492">
              <w:rPr>
                <w:rStyle w:val="RequiresAttention"/>
              </w:rPr>
              <w:t xml:space="preserve">Explanation of Progress: </w:t>
            </w:r>
          </w:p>
          <w:p w:rsidR="00CF144B" w:rsidRPr="00901632" w:rsidRDefault="00CF144B" w:rsidP="002D53BD">
            <w:pPr>
              <w:pStyle w:val="TableCell9TNRIndentedExtraSpace"/>
            </w:pPr>
            <w:r w:rsidRPr="00ED6492">
              <w:rPr>
                <w:rStyle w:val="RequiresAttention"/>
              </w:rPr>
              <w:t>How did your performance in</w:t>
            </w:r>
            <w:r w:rsidR="007178DC">
              <w:rPr>
                <w:rStyle w:val="RequiresAttention"/>
              </w:rPr>
              <w:t xml:space="preserve"> 2018</w:t>
            </w:r>
            <w:r w:rsidRPr="00ED6492">
              <w:rPr>
                <w:rStyle w:val="RequiresAttention"/>
              </w:rPr>
              <w:t xml:space="preserve"> compare with the Annual Performance O</w:t>
            </w:r>
            <w:r w:rsidR="007178DC">
              <w:rPr>
                <w:rStyle w:val="RequiresAttention"/>
              </w:rPr>
              <w:t>bjective documented in your 2017</w:t>
            </w:r>
            <w:r w:rsidRPr="00ED6492">
              <w:rPr>
                <w:rStyle w:val="RequiresAttention"/>
              </w:rPr>
              <w:t xml:space="preserve"> Annual Report?</w:t>
            </w:r>
            <w:r w:rsidRPr="00901632">
              <w:t xml:space="preserve"> </w:t>
            </w:r>
          </w:p>
        </w:tc>
        <w:tc>
          <w:tcPr>
            <w:tcW w:w="1666" w:type="pct"/>
            <w:tcBorders>
              <w:bottom w:val="nil"/>
            </w:tcBorders>
          </w:tcPr>
          <w:p w:rsidR="00CF144B" w:rsidRPr="00ED6492" w:rsidRDefault="00CF144B" w:rsidP="00ED6492">
            <w:pPr>
              <w:pStyle w:val="TableCell9TNRExtraSpace"/>
              <w:keepNext/>
              <w:rPr>
                <w:rStyle w:val="RequiresAttention"/>
              </w:rPr>
            </w:pPr>
            <w:r w:rsidRPr="00ED6492">
              <w:rPr>
                <w:rStyle w:val="RequiresAttention"/>
              </w:rPr>
              <w:t xml:space="preserve">Explanation of Progress: </w:t>
            </w:r>
          </w:p>
          <w:p w:rsidR="00CF144B" w:rsidRPr="00901632" w:rsidRDefault="007178DC" w:rsidP="002D53BD">
            <w:pPr>
              <w:pStyle w:val="TableCell9TNRIndentedExtraSpace"/>
            </w:pPr>
            <w:r>
              <w:rPr>
                <w:rStyle w:val="RequiresAttention"/>
              </w:rPr>
              <w:t>How did your performance in 2019</w:t>
            </w:r>
            <w:r w:rsidR="00CF144B" w:rsidRPr="00ED6492">
              <w:rPr>
                <w:rStyle w:val="RequiresAttention"/>
              </w:rPr>
              <w:t xml:space="preserve"> compare with the Annual Performance O</w:t>
            </w:r>
            <w:r>
              <w:rPr>
                <w:rStyle w:val="RequiresAttention"/>
              </w:rPr>
              <w:t>bjective documented in your 2018</w:t>
            </w:r>
            <w:r w:rsidR="00CF144B" w:rsidRPr="00ED6492">
              <w:rPr>
                <w:rStyle w:val="RequiresAttention"/>
              </w:rPr>
              <w:t xml:space="preserve"> Annual Report?</w:t>
            </w:r>
            <w:r w:rsidR="00CF144B" w:rsidRPr="00901632">
              <w:t xml:space="preserve"> </w:t>
            </w:r>
          </w:p>
        </w:tc>
      </w:tr>
      <w:tr w:rsidR="00CF144B" w:rsidRPr="00901632" w:rsidTr="00523344">
        <w:trPr>
          <w:cantSplit/>
        </w:trPr>
        <w:tc>
          <w:tcPr>
            <w:tcW w:w="1667" w:type="pct"/>
            <w:tcBorders>
              <w:top w:val="nil"/>
              <w:bottom w:val="single" w:sz="4" w:space="0" w:color="auto"/>
            </w:tcBorders>
          </w:tcPr>
          <w:p w:rsidR="00CF144B" w:rsidRPr="00901632" w:rsidRDefault="00CF144B" w:rsidP="002D53BD">
            <w:pPr>
              <w:pStyle w:val="TableCell9TNRIndentedExtraSpace"/>
            </w:pPr>
            <w:r w:rsidRPr="00ED649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2D53BD">
            <w:pPr>
              <w:pStyle w:val="TableCell9TNRIndentedExtraSpace"/>
            </w:pPr>
            <w:r w:rsidRPr="00ED649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2D53BD">
            <w:pPr>
              <w:pStyle w:val="TableCell9TNRIndentedExtraSpace"/>
            </w:pPr>
            <w:r w:rsidRPr="00ED649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523344">
        <w:trPr>
          <w:cantSplit/>
        </w:trPr>
        <w:tc>
          <w:tcPr>
            <w:tcW w:w="1667" w:type="pct"/>
            <w:tcBorders>
              <w:top w:val="nil"/>
              <w:bottom w:val="nil"/>
            </w:tcBorders>
          </w:tcPr>
          <w:p w:rsidR="00CF144B" w:rsidRPr="00ED6492" w:rsidRDefault="00CF144B" w:rsidP="002B5F58">
            <w:pPr>
              <w:pStyle w:val="TableCell9TNRIndentedExtraSpace"/>
              <w:keepNext/>
              <w:rPr>
                <w:rStyle w:val="RequiresAttention"/>
              </w:rPr>
            </w:pPr>
            <w:r w:rsidRPr="00ED6492">
              <w:rPr>
                <w:rStyle w:val="RequiresAttention"/>
              </w:rPr>
              <w:t>Please indicate how CMS might be of assistance in improving the completeness or accuracy of your reporting of the data.</w:t>
            </w:r>
          </w:p>
          <w:p w:rsidR="00CF144B" w:rsidRPr="0060590F" w:rsidRDefault="00CF144B" w:rsidP="002B5F58">
            <w:pPr>
              <w:pStyle w:val="TableCell9TNRIndented"/>
              <w:keepNext/>
            </w:pPr>
            <w:r w:rsidRPr="0060590F">
              <w:rPr>
                <w:rStyle w:val="RequiresAttention"/>
              </w:rPr>
              <w:t xml:space="preserve">Annual Performance </w:t>
            </w:r>
            <w:r w:rsidR="007178DC" w:rsidRPr="0060590F">
              <w:rPr>
                <w:rStyle w:val="RequiresAttention"/>
              </w:rPr>
              <w:t>Objective for FFY 2018</w:t>
            </w:r>
            <w:r w:rsidRPr="0060590F">
              <w:rPr>
                <w:rStyle w:val="RequiresAttention"/>
              </w:rPr>
              <w:t>:</w:t>
            </w:r>
            <w:r w:rsidRPr="0060590F">
              <w:t xml:space="preserve"> </w:t>
            </w:r>
          </w:p>
          <w:p w:rsidR="00CF144B" w:rsidRPr="0060590F" w:rsidRDefault="00CF144B" w:rsidP="002B5F58">
            <w:pPr>
              <w:pStyle w:val="TableCell9TNRIndented"/>
              <w:keepNext/>
            </w:pPr>
            <w:r w:rsidRPr="0060590F">
              <w:rPr>
                <w:rStyle w:val="RequiresAttention"/>
              </w:rPr>
              <w:t>Annual Pe</w:t>
            </w:r>
            <w:r w:rsidR="007178DC" w:rsidRPr="0060590F">
              <w:rPr>
                <w:rStyle w:val="RequiresAttention"/>
              </w:rPr>
              <w:t>rformance Objective for FFY 2019</w:t>
            </w:r>
            <w:r w:rsidRPr="0060590F">
              <w:rPr>
                <w:rStyle w:val="RequiresAttention"/>
              </w:rPr>
              <w:t>:</w:t>
            </w:r>
            <w:r w:rsidRPr="0060590F">
              <w:t xml:space="preserve"> </w:t>
            </w:r>
          </w:p>
          <w:p w:rsidR="000E677F" w:rsidRPr="00901632" w:rsidRDefault="000E677F" w:rsidP="002B5F58">
            <w:pPr>
              <w:pStyle w:val="TableCell9TNRIndentedExtraSpace"/>
              <w:keepNext/>
            </w:pPr>
            <w:r w:rsidRPr="0060590F">
              <w:rPr>
                <w:rStyle w:val="RequiresAttention"/>
              </w:rPr>
              <w:t>Annual Pe</w:t>
            </w:r>
            <w:r w:rsidR="007178DC" w:rsidRPr="0060590F">
              <w:rPr>
                <w:rStyle w:val="RequiresAttention"/>
              </w:rPr>
              <w:t>rformance Objective for FFY 2020</w:t>
            </w:r>
            <w:r w:rsidRPr="0060590F">
              <w:rPr>
                <w:rStyle w:val="RequiresAttention"/>
              </w:rPr>
              <w:t>:</w:t>
            </w:r>
            <w:r w:rsidRPr="0060590F">
              <w:t xml:space="preserve"> </w:t>
            </w:r>
          </w:p>
        </w:tc>
        <w:tc>
          <w:tcPr>
            <w:tcW w:w="1667" w:type="pct"/>
            <w:tcBorders>
              <w:top w:val="nil"/>
              <w:bottom w:val="nil"/>
            </w:tcBorders>
          </w:tcPr>
          <w:p w:rsidR="00CF144B" w:rsidRPr="00ED6492" w:rsidRDefault="00CF144B" w:rsidP="002B5F58">
            <w:pPr>
              <w:pStyle w:val="TableCell9TNRIndentedExtraSpace"/>
              <w:keepNext/>
              <w:rPr>
                <w:rStyle w:val="RequiresAttention"/>
              </w:rPr>
            </w:pPr>
            <w:r w:rsidRPr="00ED6492">
              <w:rPr>
                <w:rStyle w:val="RequiresAttention"/>
              </w:rPr>
              <w:t>Please indicate how CMS might be of assistance in improving the completeness or accuracy of your reporting of the data.</w:t>
            </w:r>
          </w:p>
          <w:p w:rsidR="00CF144B" w:rsidRPr="0060590F" w:rsidRDefault="00CF144B" w:rsidP="002B5F58">
            <w:pPr>
              <w:pStyle w:val="TableCell9TNRIndented"/>
              <w:keepNext/>
            </w:pPr>
            <w:r w:rsidRPr="0060590F">
              <w:rPr>
                <w:rStyle w:val="RequiresAttention"/>
              </w:rPr>
              <w:t>Annual Pe</w:t>
            </w:r>
            <w:r w:rsidR="007178DC" w:rsidRPr="0060590F">
              <w:rPr>
                <w:rStyle w:val="RequiresAttention"/>
              </w:rPr>
              <w:t>rformance Objective for FFY 2019</w:t>
            </w:r>
            <w:r w:rsidRPr="0060590F">
              <w:rPr>
                <w:rStyle w:val="RequiresAttention"/>
              </w:rPr>
              <w:t>:</w:t>
            </w:r>
            <w:r w:rsidRPr="0060590F">
              <w:t xml:space="preserve"> </w:t>
            </w:r>
          </w:p>
          <w:p w:rsidR="00CF144B" w:rsidRPr="0060590F" w:rsidRDefault="00CF144B" w:rsidP="002B5F58">
            <w:pPr>
              <w:pStyle w:val="TableCell9TNRIndented"/>
              <w:keepNext/>
            </w:pPr>
            <w:r w:rsidRPr="0060590F">
              <w:rPr>
                <w:rStyle w:val="RequiresAttention"/>
              </w:rPr>
              <w:t>Annual Pe</w:t>
            </w:r>
            <w:r w:rsidR="007178DC" w:rsidRPr="0060590F">
              <w:rPr>
                <w:rStyle w:val="RequiresAttention"/>
              </w:rPr>
              <w:t>rformance Objective for FFY 2020</w:t>
            </w:r>
            <w:r w:rsidRPr="0060590F">
              <w:rPr>
                <w:rStyle w:val="RequiresAttention"/>
              </w:rPr>
              <w:t>:</w:t>
            </w:r>
            <w:r w:rsidRPr="0060590F">
              <w:t xml:space="preserve"> </w:t>
            </w:r>
          </w:p>
          <w:p w:rsidR="000E677F" w:rsidRPr="00901632" w:rsidRDefault="000E677F" w:rsidP="002B5F58">
            <w:pPr>
              <w:pStyle w:val="TableCell9TNRIndentedExtraSpace"/>
              <w:keepNext/>
            </w:pPr>
            <w:r w:rsidRPr="0060590F">
              <w:rPr>
                <w:rStyle w:val="RequiresAttention"/>
              </w:rPr>
              <w:t>Annual Pe</w:t>
            </w:r>
            <w:r w:rsidR="007178DC" w:rsidRPr="0060590F">
              <w:rPr>
                <w:rStyle w:val="RequiresAttention"/>
              </w:rPr>
              <w:t>rformance Objective for FFY 2021</w:t>
            </w:r>
            <w:r w:rsidRPr="0060590F">
              <w:rPr>
                <w:rStyle w:val="RequiresAttention"/>
              </w:rPr>
              <w:t>:</w:t>
            </w:r>
            <w:r w:rsidRPr="0060590F">
              <w:t xml:space="preserve"> </w:t>
            </w:r>
          </w:p>
        </w:tc>
        <w:tc>
          <w:tcPr>
            <w:tcW w:w="1666" w:type="pct"/>
            <w:tcBorders>
              <w:top w:val="nil"/>
              <w:bottom w:val="nil"/>
            </w:tcBorders>
          </w:tcPr>
          <w:p w:rsidR="00CF144B" w:rsidRPr="00ED6492" w:rsidRDefault="00CF144B" w:rsidP="002B5F58">
            <w:pPr>
              <w:pStyle w:val="TableCell9TNRIndentedExtraSpace"/>
              <w:keepNext/>
              <w:rPr>
                <w:rStyle w:val="RequiresAttention"/>
              </w:rPr>
            </w:pPr>
            <w:r w:rsidRPr="00ED6492">
              <w:rPr>
                <w:rStyle w:val="RequiresAttention"/>
              </w:rPr>
              <w:t>Please indicate how CMS might be of assistance in improving the completeness or accuracy of your reporting of the data.</w:t>
            </w:r>
          </w:p>
          <w:p w:rsidR="00CF144B" w:rsidRPr="0060590F" w:rsidRDefault="00CF144B" w:rsidP="002B5F58">
            <w:pPr>
              <w:pStyle w:val="TableCell9TNRIndented"/>
              <w:keepNext/>
            </w:pPr>
            <w:r w:rsidRPr="0060590F">
              <w:rPr>
                <w:rStyle w:val="RequiresAttention"/>
              </w:rPr>
              <w:t>Annual Pe</w:t>
            </w:r>
            <w:r w:rsidR="007178DC" w:rsidRPr="0060590F">
              <w:rPr>
                <w:rStyle w:val="RequiresAttention"/>
              </w:rPr>
              <w:t>rformance Objective for FFY 2020</w:t>
            </w:r>
            <w:r w:rsidRPr="0060590F">
              <w:rPr>
                <w:rStyle w:val="RequiresAttention"/>
              </w:rPr>
              <w:t>:</w:t>
            </w:r>
            <w:r w:rsidRPr="0060590F">
              <w:t xml:space="preserve"> </w:t>
            </w:r>
          </w:p>
          <w:p w:rsidR="00CF144B" w:rsidRPr="0060590F" w:rsidRDefault="00CF144B" w:rsidP="002B5F58">
            <w:pPr>
              <w:pStyle w:val="TableCell9TNRIndented"/>
              <w:keepNext/>
            </w:pPr>
            <w:r w:rsidRPr="0060590F">
              <w:rPr>
                <w:rStyle w:val="RequiresAttention"/>
              </w:rPr>
              <w:t>Annual Pe</w:t>
            </w:r>
            <w:r w:rsidR="007178DC" w:rsidRPr="0060590F">
              <w:rPr>
                <w:rStyle w:val="RequiresAttention"/>
              </w:rPr>
              <w:t>rformance Objective for FFY 2021</w:t>
            </w:r>
            <w:r w:rsidRPr="0060590F">
              <w:rPr>
                <w:rStyle w:val="RequiresAttention"/>
              </w:rPr>
              <w:t>:</w:t>
            </w:r>
            <w:r w:rsidRPr="0060590F">
              <w:t xml:space="preserve"> </w:t>
            </w:r>
          </w:p>
          <w:p w:rsidR="000E677F" w:rsidRPr="00901632" w:rsidRDefault="000E677F" w:rsidP="002B5F58">
            <w:pPr>
              <w:pStyle w:val="TableCell9TNRIndentedExtraSpace"/>
              <w:keepNext/>
            </w:pPr>
            <w:r w:rsidRPr="0060590F">
              <w:rPr>
                <w:rStyle w:val="RequiresAttention"/>
              </w:rPr>
              <w:t xml:space="preserve">Annual Performance Objective for </w:t>
            </w:r>
            <w:r w:rsidR="007178DC" w:rsidRPr="0060590F">
              <w:rPr>
                <w:rStyle w:val="RequiresAttention"/>
              </w:rPr>
              <w:t>FFY 2022</w:t>
            </w:r>
            <w:r w:rsidRPr="0060590F">
              <w:rPr>
                <w:rStyle w:val="RequiresAttention"/>
              </w:rPr>
              <w:t>:</w:t>
            </w:r>
            <w:r w:rsidRPr="0060590F">
              <w:t xml:space="preserve"> </w:t>
            </w:r>
          </w:p>
        </w:tc>
      </w:tr>
      <w:tr w:rsidR="00CF144B" w:rsidRPr="00901632" w:rsidTr="009D0F10">
        <w:trPr>
          <w:cantSplit/>
          <w:trHeight w:val="288"/>
        </w:trPr>
        <w:tc>
          <w:tcPr>
            <w:tcW w:w="1667" w:type="pct"/>
            <w:tcBorders>
              <w:top w:val="nil"/>
            </w:tcBorders>
          </w:tcPr>
          <w:p w:rsidR="00CF144B" w:rsidRPr="00901632" w:rsidRDefault="00CF144B" w:rsidP="00775EAB">
            <w:pPr>
              <w:pStyle w:val="TableCell9TNRIndented"/>
            </w:pPr>
            <w:r w:rsidRPr="00374C33">
              <w:rPr>
                <w:rStyle w:val="Italic"/>
              </w:rPr>
              <w:t xml:space="preserve">Explain how these objectives were set: </w:t>
            </w:r>
          </w:p>
        </w:tc>
        <w:tc>
          <w:tcPr>
            <w:tcW w:w="1667" w:type="pct"/>
            <w:tcBorders>
              <w:top w:val="nil"/>
            </w:tcBorders>
          </w:tcPr>
          <w:p w:rsidR="00CF144B" w:rsidRPr="00901632" w:rsidRDefault="00CF144B" w:rsidP="00775EAB">
            <w:pPr>
              <w:pStyle w:val="TableCell9TNRIndented"/>
            </w:pPr>
            <w:r w:rsidRPr="00374C33">
              <w:rPr>
                <w:rStyle w:val="Italic"/>
              </w:rPr>
              <w:t>Explain how these objectives were set:</w:t>
            </w:r>
            <w:r w:rsidRPr="00901632">
              <w:t xml:space="preserve"> </w:t>
            </w:r>
          </w:p>
        </w:tc>
        <w:tc>
          <w:tcPr>
            <w:tcW w:w="1666" w:type="pct"/>
            <w:tcBorders>
              <w:top w:val="nil"/>
            </w:tcBorders>
          </w:tcPr>
          <w:p w:rsidR="00CF144B" w:rsidRPr="00901632" w:rsidRDefault="00CF144B" w:rsidP="00775EAB">
            <w:pPr>
              <w:pStyle w:val="TableCell9TNRIndented"/>
            </w:pPr>
            <w:r w:rsidRPr="00901632">
              <w:t xml:space="preserve">Explain how these objectives were set: </w:t>
            </w:r>
          </w:p>
        </w:tc>
      </w:tr>
      <w:tr w:rsidR="00CF144B" w:rsidRPr="00901632" w:rsidTr="00ED6492">
        <w:trPr>
          <w:cantSplit/>
          <w:trHeight w:val="288"/>
        </w:trPr>
        <w:tc>
          <w:tcPr>
            <w:tcW w:w="1667" w:type="pct"/>
          </w:tcPr>
          <w:p w:rsidR="00CF144B" w:rsidRPr="00901632" w:rsidRDefault="00CF144B" w:rsidP="00ED6492">
            <w:pPr>
              <w:pStyle w:val="TableCell9TNR"/>
            </w:pPr>
            <w:r w:rsidRPr="00ED6492">
              <w:rPr>
                <w:rStyle w:val="RequiresAttention"/>
              </w:rPr>
              <w:t>Other Comments on Measure:</w:t>
            </w:r>
            <w:r w:rsidRPr="00901632">
              <w:t xml:space="preserve"> </w:t>
            </w:r>
          </w:p>
        </w:tc>
        <w:tc>
          <w:tcPr>
            <w:tcW w:w="1667" w:type="pct"/>
          </w:tcPr>
          <w:p w:rsidR="00CF144B" w:rsidRPr="00901632" w:rsidRDefault="00CF144B" w:rsidP="00ED6492">
            <w:pPr>
              <w:pStyle w:val="TableCell9TNR"/>
            </w:pPr>
            <w:r w:rsidRPr="00ED6492">
              <w:rPr>
                <w:rStyle w:val="RequiresAttention"/>
              </w:rPr>
              <w:t>Other Comments on Measure:</w:t>
            </w:r>
            <w:r w:rsidRPr="00901632">
              <w:t xml:space="preserve"> </w:t>
            </w:r>
          </w:p>
        </w:tc>
        <w:tc>
          <w:tcPr>
            <w:tcW w:w="1666" w:type="pct"/>
          </w:tcPr>
          <w:p w:rsidR="00CF144B" w:rsidRPr="00901632" w:rsidRDefault="00CF144B" w:rsidP="00ED6492">
            <w:pPr>
              <w:pStyle w:val="TableCell9TNR"/>
            </w:pPr>
            <w:r w:rsidRPr="00ED6492">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Reducing the Number of Uninsured Children (Do not report data that was reported in Section IIA, Questions 2 and 3)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D548F7">
              <w:t>7</w:t>
            </w:r>
          </w:p>
        </w:tc>
        <w:tc>
          <w:tcPr>
            <w:tcW w:w="1667" w:type="pct"/>
            <w:tcBorders>
              <w:bottom w:val="single" w:sz="4" w:space="0" w:color="auto"/>
            </w:tcBorders>
          </w:tcPr>
          <w:p w:rsidR="00CF144B" w:rsidRPr="00901632" w:rsidRDefault="00CF144B" w:rsidP="00144D0A">
            <w:pPr>
              <w:pStyle w:val="TableHead9TNR"/>
            </w:pPr>
            <w:r w:rsidRPr="00901632">
              <w:t>FFY 201</w:t>
            </w:r>
            <w:r w:rsidR="00D548F7">
              <w:t>8</w:t>
            </w:r>
          </w:p>
        </w:tc>
        <w:tc>
          <w:tcPr>
            <w:tcW w:w="1666" w:type="pct"/>
            <w:tcBorders>
              <w:bottom w:val="single" w:sz="4" w:space="0" w:color="auto"/>
            </w:tcBorders>
          </w:tcPr>
          <w:p w:rsidR="00CF144B" w:rsidRPr="00901632" w:rsidRDefault="00CF144B" w:rsidP="00144D0A">
            <w:pPr>
              <w:pStyle w:val="TableHead9TNR"/>
            </w:pPr>
            <w:r w:rsidRPr="00901632">
              <w:t>FFY 201</w:t>
            </w:r>
            <w:r w:rsidR="00D548F7">
              <w:t>9</w:t>
            </w:r>
          </w:p>
        </w:tc>
      </w:tr>
      <w:tr w:rsidR="00CF144B" w:rsidRPr="00901632" w:rsidTr="00CF0E2E">
        <w:trPr>
          <w:cantSplit/>
        </w:trPr>
        <w:tc>
          <w:tcPr>
            <w:tcW w:w="1667" w:type="pct"/>
            <w:tcBorders>
              <w:top w:val="single" w:sz="4" w:space="0" w:color="auto"/>
              <w:bottom w:val="single" w:sz="4" w:space="0" w:color="auto"/>
            </w:tcBorders>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5F30F7">
            <w:pPr>
              <w:pStyle w:val="TableCell9TNR"/>
            </w:pPr>
          </w:p>
        </w:tc>
        <w:tc>
          <w:tcPr>
            <w:tcW w:w="1667" w:type="pct"/>
            <w:tcBorders>
              <w:top w:val="single" w:sz="4" w:space="0" w:color="auto"/>
              <w:bottom w:val="single" w:sz="4" w:space="0" w:color="auto"/>
            </w:tcBorders>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5F30F7">
            <w:pPr>
              <w:pStyle w:val="TableCell9TNR"/>
            </w:pPr>
          </w:p>
        </w:tc>
        <w:tc>
          <w:tcPr>
            <w:tcW w:w="1666" w:type="pct"/>
            <w:tcBorders>
              <w:bottom w:val="single" w:sz="4" w:space="0" w:color="auto"/>
            </w:tcBorders>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5F30F7">
            <w:pPr>
              <w:pStyle w:val="TableCell9TNR"/>
            </w:pPr>
          </w:p>
        </w:tc>
      </w:tr>
      <w:tr w:rsidR="00CF144B" w:rsidRPr="00901632" w:rsidTr="00CF0E2E">
        <w:trPr>
          <w:cantSplit/>
        </w:trPr>
        <w:tc>
          <w:tcPr>
            <w:tcW w:w="1667" w:type="pct"/>
            <w:tcBorders>
              <w:top w:val="single" w:sz="4" w:space="0" w:color="auto"/>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Type of Goal:</w:t>
            </w:r>
          </w:p>
          <w:p w:rsidR="00CF144B" w:rsidRPr="00810693" w:rsidRDefault="007A680F" w:rsidP="005F30F7">
            <w:pPr>
              <w:pStyle w:val="TableCell9TNR"/>
              <w:rPr>
                <w:rStyle w:val="TNRItalic"/>
              </w:rPr>
            </w:pPr>
            <w:bookmarkStart w:id="28" w:name="fldQue6707_1"/>
            <w:r>
              <w:rPr>
                <w:noProof/>
              </w:rPr>
              <w:drawing>
                <wp:inline distT="0" distB="0" distL="0" distR="0" wp14:anchorId="67DFB0FF" wp14:editId="0B960859">
                  <wp:extent cx="129540" cy="121920"/>
                  <wp:effectExtent l="0" t="0" r="3810" b="0"/>
                  <wp:docPr id="200" name="Picture 2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
            <w:r w:rsidR="00CF144B" w:rsidRPr="00901632">
              <w:t xml:space="preserve"> New/revised.  </w:t>
            </w:r>
            <w:r w:rsidR="00CF144B" w:rsidRPr="00810693">
              <w:rPr>
                <w:rStyle w:val="TNRItalic"/>
              </w:rPr>
              <w:t>Explain:</w:t>
            </w:r>
          </w:p>
          <w:p w:rsidR="00CF144B" w:rsidRPr="00901632" w:rsidRDefault="007A680F" w:rsidP="005F30F7">
            <w:pPr>
              <w:pStyle w:val="TableCell9TNR"/>
            </w:pPr>
            <w:bookmarkStart w:id="29" w:name="fldQue6707_2"/>
            <w:r>
              <w:rPr>
                <w:noProof/>
              </w:rPr>
              <w:drawing>
                <wp:inline distT="0" distB="0" distL="0" distR="0" wp14:anchorId="26943966" wp14:editId="1F6ABC8C">
                  <wp:extent cx="129540" cy="121920"/>
                  <wp:effectExtent l="0" t="0" r="3810" b="0"/>
                  <wp:docPr id="201" name="Picture 2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
            <w:r w:rsidR="00CF144B" w:rsidRPr="00901632">
              <w:t xml:space="preserve"> Continuing.</w:t>
            </w:r>
          </w:p>
          <w:p w:rsidR="00CF144B" w:rsidRPr="00810693" w:rsidRDefault="007A680F" w:rsidP="005F30F7">
            <w:pPr>
              <w:pStyle w:val="TableCell9TNR"/>
              <w:rPr>
                <w:rStyle w:val="TNRItalic"/>
              </w:rPr>
            </w:pPr>
            <w:bookmarkStart w:id="30" w:name="fldQue6707_3"/>
            <w:r>
              <w:rPr>
                <w:noProof/>
              </w:rPr>
              <w:drawing>
                <wp:inline distT="0" distB="0" distL="0" distR="0" wp14:anchorId="34922695" wp14:editId="65DF0110">
                  <wp:extent cx="129540" cy="121920"/>
                  <wp:effectExtent l="0" t="0" r="3810" b="0"/>
                  <wp:docPr id="202" name="Picture 2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0"/>
            <w:r w:rsidR="00CF144B" w:rsidRPr="00901632">
              <w:t xml:space="preserve"> Discontinued.  </w:t>
            </w:r>
            <w:r w:rsidR="00CF144B" w:rsidRPr="00810693">
              <w:rPr>
                <w:rStyle w:val="TNRItalic"/>
              </w:rPr>
              <w:t>Explain:</w:t>
            </w:r>
          </w:p>
          <w:p w:rsidR="00CF144B" w:rsidRPr="00901632" w:rsidRDefault="00CF144B" w:rsidP="005F30F7">
            <w:pPr>
              <w:pStyle w:val="TableCell9TNR"/>
            </w:pPr>
          </w:p>
        </w:tc>
        <w:tc>
          <w:tcPr>
            <w:tcW w:w="1667" w:type="pct"/>
            <w:tcBorders>
              <w:top w:val="single" w:sz="4" w:space="0" w:color="auto"/>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Type of Goal:</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03" name="Picture 2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10693">
              <w:rPr>
                <w:rStyle w:val="TNRItalic"/>
              </w:rPr>
              <w:t>Explain:</w:t>
            </w:r>
          </w:p>
          <w:p w:rsidR="00CF144B" w:rsidRPr="00901632" w:rsidRDefault="007A680F" w:rsidP="005F30F7">
            <w:pPr>
              <w:pStyle w:val="TableCell9TNR"/>
            </w:pPr>
            <w:r>
              <w:rPr>
                <w:noProof/>
              </w:rPr>
              <w:drawing>
                <wp:inline distT="0" distB="0" distL="0" distR="0">
                  <wp:extent cx="129540" cy="121920"/>
                  <wp:effectExtent l="0" t="0" r="3810" b="0"/>
                  <wp:docPr id="204" name="Picture 2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05" name="Picture 2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10693">
              <w:rPr>
                <w:rStyle w:val="TNRItalic"/>
              </w:rPr>
              <w:t>Explain:</w:t>
            </w:r>
          </w:p>
          <w:p w:rsidR="00CF144B" w:rsidRPr="00901632" w:rsidRDefault="00CF144B" w:rsidP="005F30F7">
            <w:pPr>
              <w:pStyle w:val="TableCell9TNR"/>
            </w:pPr>
          </w:p>
        </w:tc>
        <w:tc>
          <w:tcPr>
            <w:tcW w:w="1666" w:type="pct"/>
            <w:tcBorders>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Type of Goal:</w:t>
            </w:r>
          </w:p>
          <w:p w:rsidR="00CF144B" w:rsidRPr="00901632" w:rsidRDefault="007A680F" w:rsidP="005F30F7">
            <w:pPr>
              <w:pStyle w:val="TableCell9TNR"/>
            </w:pPr>
            <w:r>
              <w:rPr>
                <w:noProof/>
              </w:rPr>
              <w:drawing>
                <wp:inline distT="0" distB="0" distL="0" distR="0">
                  <wp:extent cx="129540" cy="121920"/>
                  <wp:effectExtent l="0" t="0" r="3810" b="0"/>
                  <wp:docPr id="206" name="Picture 2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10693">
              <w:rPr>
                <w:rStyle w:val="TNRItalic"/>
              </w:rPr>
              <w:t>Explain:</w:t>
            </w:r>
          </w:p>
          <w:p w:rsidR="00CF144B" w:rsidRPr="00901632" w:rsidRDefault="007A680F" w:rsidP="005F30F7">
            <w:pPr>
              <w:pStyle w:val="TableCell9TNR"/>
            </w:pPr>
            <w:r>
              <w:rPr>
                <w:noProof/>
              </w:rPr>
              <w:drawing>
                <wp:inline distT="0" distB="0" distL="0" distR="0">
                  <wp:extent cx="129540" cy="121920"/>
                  <wp:effectExtent l="0" t="0" r="3810" b="0"/>
                  <wp:docPr id="207" name="Picture 2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08" name="Picture 2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10693">
              <w:rPr>
                <w:rStyle w:val="TNRItalic"/>
              </w:rPr>
              <w:t>Explain:</w:t>
            </w:r>
          </w:p>
          <w:p w:rsidR="00CF144B" w:rsidRPr="00901632" w:rsidRDefault="00CF144B" w:rsidP="005F30F7">
            <w:pPr>
              <w:pStyle w:val="TableCell9TNR"/>
            </w:pPr>
          </w:p>
        </w:tc>
      </w:tr>
      <w:tr w:rsidR="00CF144B" w:rsidRPr="00901632" w:rsidTr="00CF0E2E">
        <w:trPr>
          <w:cantSplit/>
        </w:trPr>
        <w:tc>
          <w:tcPr>
            <w:tcW w:w="1667" w:type="pct"/>
            <w:tcBorders>
              <w:top w:val="single" w:sz="4" w:space="0" w:color="auto"/>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Status of Data Reported:</w:t>
            </w:r>
          </w:p>
          <w:p w:rsidR="00CF144B" w:rsidRPr="00901632" w:rsidRDefault="007A680F" w:rsidP="005F30F7">
            <w:pPr>
              <w:pStyle w:val="TableCell9TNR"/>
            </w:pPr>
            <w:r>
              <w:rPr>
                <w:noProof/>
              </w:rPr>
              <w:drawing>
                <wp:inline distT="0" distB="0" distL="0" distR="0">
                  <wp:extent cx="129540" cy="121920"/>
                  <wp:effectExtent l="0" t="0" r="3810" b="0"/>
                  <wp:docPr id="209" name="Picture 2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8F1DD7" w:rsidP="005F30F7">
            <w:pPr>
              <w:pStyle w:val="TableCell9TNR"/>
            </w:pPr>
            <w:r>
              <w:tab/>
            </w:r>
            <w:r w:rsidR="00CF144B" w:rsidRPr="008F1DD7">
              <w:rPr>
                <w:rStyle w:val="ArialItalic"/>
              </w:rPr>
              <w:t>Explanation of Provisional Data:</w:t>
            </w:r>
            <w:r w:rsidR="00CF144B" w:rsidRPr="00901632">
              <w:t xml:space="preserve"> </w:t>
            </w:r>
          </w:p>
          <w:p w:rsidR="00CF144B" w:rsidRPr="00901632" w:rsidRDefault="007A680F" w:rsidP="005F30F7">
            <w:pPr>
              <w:pStyle w:val="TableCell9TNR"/>
            </w:pPr>
            <w:r>
              <w:rPr>
                <w:noProof/>
              </w:rPr>
              <w:drawing>
                <wp:inline distT="0" distB="0" distL="0" distR="0">
                  <wp:extent cx="129540" cy="121920"/>
                  <wp:effectExtent l="0" t="0" r="3810" b="0"/>
                  <wp:docPr id="210" name="Picture 21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5F30F7">
            <w:pPr>
              <w:pStyle w:val="TableCell9TNR"/>
            </w:pPr>
            <w:bookmarkStart w:id="31" w:name="fldQue6577_3"/>
            <w:r>
              <w:rPr>
                <w:noProof/>
              </w:rPr>
              <w:drawing>
                <wp:inline distT="0" distB="0" distL="0" distR="0" wp14:anchorId="13C49F00" wp14:editId="79147739">
                  <wp:extent cx="129540" cy="121920"/>
                  <wp:effectExtent l="0" t="0" r="3810" b="0"/>
                  <wp:docPr id="211" name="Picture 2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1"/>
            <w:r w:rsidR="00CF144B" w:rsidRPr="00901632">
              <w:t xml:space="preserve"> Same data as reported in a previous year’s annual report.</w:t>
            </w:r>
          </w:p>
          <w:p w:rsidR="00CF144B" w:rsidRPr="00901632" w:rsidRDefault="00CF144B" w:rsidP="005F30F7">
            <w:pPr>
              <w:pStyle w:val="TableCell9TNR"/>
            </w:pPr>
            <w:r w:rsidRPr="00810693">
              <w:rPr>
                <w:rStyle w:val="TNRItalic"/>
              </w:rPr>
              <w:t>Specify year of annual report in which data previously reported:</w:t>
            </w:r>
            <w:r w:rsidRPr="00901632">
              <w:t xml:space="preserve"> </w:t>
            </w:r>
          </w:p>
        </w:tc>
        <w:tc>
          <w:tcPr>
            <w:tcW w:w="1667" w:type="pct"/>
            <w:tcBorders>
              <w:top w:val="single" w:sz="4" w:space="0" w:color="auto"/>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Status of Data Reported:</w:t>
            </w:r>
          </w:p>
          <w:p w:rsidR="00CF144B" w:rsidRPr="00901632" w:rsidRDefault="007A680F" w:rsidP="005F30F7">
            <w:pPr>
              <w:pStyle w:val="TableCell9TNR"/>
            </w:pPr>
            <w:bookmarkStart w:id="32" w:name="fldQue6295_1"/>
            <w:r>
              <w:rPr>
                <w:noProof/>
              </w:rPr>
              <w:drawing>
                <wp:inline distT="0" distB="0" distL="0" distR="0" wp14:anchorId="1823C793" wp14:editId="2FABFE03">
                  <wp:extent cx="129540" cy="121920"/>
                  <wp:effectExtent l="0" t="0" r="3810" b="0"/>
                  <wp:docPr id="212" name="Picture 2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
            <w:r w:rsidR="00CF144B" w:rsidRPr="00901632">
              <w:t xml:space="preserve"> Provisional.</w:t>
            </w:r>
          </w:p>
          <w:p w:rsidR="00CF144B" w:rsidRPr="00901632" w:rsidRDefault="008F1DD7" w:rsidP="005F30F7">
            <w:pPr>
              <w:pStyle w:val="TableCell9TNR"/>
            </w:pPr>
            <w:r>
              <w:tab/>
            </w:r>
            <w:r w:rsidR="00CF144B" w:rsidRPr="008F1DD7">
              <w:rPr>
                <w:rStyle w:val="ArialItalic"/>
              </w:rPr>
              <w:t>Explanation of Provisional Data:</w:t>
            </w:r>
            <w:r w:rsidR="00CF144B" w:rsidRPr="00901632">
              <w:t xml:space="preserve"> </w:t>
            </w:r>
          </w:p>
          <w:p w:rsidR="00CF144B" w:rsidRPr="00901632" w:rsidRDefault="007A680F" w:rsidP="005F30F7">
            <w:pPr>
              <w:pStyle w:val="TableCell9TNR"/>
            </w:pPr>
            <w:bookmarkStart w:id="33" w:name="fldQue6295_2"/>
            <w:r>
              <w:rPr>
                <w:noProof/>
              </w:rPr>
              <w:drawing>
                <wp:inline distT="0" distB="0" distL="0" distR="0" wp14:anchorId="5139D903" wp14:editId="33473BB5">
                  <wp:extent cx="129540" cy="121920"/>
                  <wp:effectExtent l="0" t="0" r="3810" b="0"/>
                  <wp:docPr id="213" name="Picture 2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
            <w:r w:rsidR="00CF144B" w:rsidRPr="00901632">
              <w:t xml:space="preserve"> Final.</w:t>
            </w:r>
          </w:p>
          <w:p w:rsidR="00CF144B" w:rsidRPr="00901632" w:rsidRDefault="007A680F" w:rsidP="005F30F7">
            <w:pPr>
              <w:pStyle w:val="TableCell9TNR"/>
            </w:pPr>
            <w:bookmarkStart w:id="34" w:name="fldQue6295_3"/>
            <w:r>
              <w:rPr>
                <w:noProof/>
              </w:rPr>
              <w:drawing>
                <wp:inline distT="0" distB="0" distL="0" distR="0" wp14:anchorId="41EB3121" wp14:editId="76C89AFF">
                  <wp:extent cx="129540" cy="121920"/>
                  <wp:effectExtent l="0" t="0" r="3810" b="0"/>
                  <wp:docPr id="214" name="Picture 2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4"/>
            <w:r w:rsidR="00CF144B" w:rsidRPr="00901632">
              <w:t xml:space="preserve"> Same data as reported in a previous year’s annual report.</w:t>
            </w:r>
          </w:p>
          <w:p w:rsidR="00CF144B" w:rsidRPr="00901632" w:rsidRDefault="00CF144B" w:rsidP="005F30F7">
            <w:pPr>
              <w:pStyle w:val="TableCell9TNR"/>
            </w:pPr>
            <w:r w:rsidRPr="00810693">
              <w:rPr>
                <w:rStyle w:val="TNRItalic"/>
              </w:rPr>
              <w:t>Specify year of annual report in which data previously reported:</w:t>
            </w:r>
            <w:r w:rsidRPr="00901632">
              <w:t xml:space="preserve"> </w:t>
            </w:r>
          </w:p>
        </w:tc>
        <w:tc>
          <w:tcPr>
            <w:tcW w:w="1666" w:type="pct"/>
            <w:tcBorders>
              <w:bottom w:val="single" w:sz="4" w:space="0" w:color="auto"/>
            </w:tcBorders>
            <w:shd w:val="clear" w:color="auto" w:fill="auto"/>
          </w:tcPr>
          <w:p w:rsidR="00CF144B" w:rsidRPr="00B4383F" w:rsidRDefault="00CF144B" w:rsidP="005F30F7">
            <w:pPr>
              <w:pStyle w:val="TableCell9TNR"/>
              <w:rPr>
                <w:rStyle w:val="RequiresAttention"/>
              </w:rPr>
            </w:pPr>
            <w:r w:rsidRPr="00B4383F">
              <w:rPr>
                <w:rStyle w:val="RequiresAttention"/>
              </w:rPr>
              <w:t>Status of Data Reported:</w:t>
            </w:r>
          </w:p>
          <w:p w:rsidR="00CF144B" w:rsidRPr="00901632" w:rsidRDefault="007A680F" w:rsidP="005F30F7">
            <w:pPr>
              <w:pStyle w:val="TableCell9TNR"/>
            </w:pPr>
            <w:bookmarkStart w:id="35" w:name="fldQue5573_1"/>
            <w:r>
              <w:rPr>
                <w:noProof/>
              </w:rPr>
              <w:drawing>
                <wp:inline distT="0" distB="0" distL="0" distR="0" wp14:anchorId="5A4F0E3B" wp14:editId="25E1CD7E">
                  <wp:extent cx="129540" cy="121920"/>
                  <wp:effectExtent l="0" t="0" r="3810" b="0"/>
                  <wp:docPr id="215" name="Picture 2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5"/>
            <w:r w:rsidR="00CF144B" w:rsidRPr="00901632">
              <w:t xml:space="preserve"> Provisional.</w:t>
            </w:r>
          </w:p>
          <w:p w:rsidR="00CF144B" w:rsidRPr="00901632" w:rsidRDefault="008F1DD7" w:rsidP="005F30F7">
            <w:pPr>
              <w:pStyle w:val="TableCell9TNR"/>
            </w:pPr>
            <w:r>
              <w:tab/>
            </w:r>
            <w:r w:rsidR="00CF144B" w:rsidRPr="008F1DD7">
              <w:rPr>
                <w:rStyle w:val="ArialItalic"/>
              </w:rPr>
              <w:t>Explanation of Provisional Data:</w:t>
            </w:r>
            <w:r w:rsidR="00CF144B" w:rsidRPr="00901632">
              <w:t xml:space="preserve"> </w:t>
            </w:r>
          </w:p>
          <w:p w:rsidR="00CF144B" w:rsidRPr="00901632" w:rsidRDefault="007A680F" w:rsidP="005F30F7">
            <w:pPr>
              <w:pStyle w:val="TableCell9TNR"/>
            </w:pPr>
            <w:bookmarkStart w:id="36" w:name="fldQue5573_2"/>
            <w:r>
              <w:rPr>
                <w:noProof/>
              </w:rPr>
              <w:drawing>
                <wp:inline distT="0" distB="0" distL="0" distR="0" wp14:anchorId="104705C3" wp14:editId="0FB4D0CD">
                  <wp:extent cx="129540" cy="121920"/>
                  <wp:effectExtent l="0" t="0" r="3810" b="0"/>
                  <wp:docPr id="216" name="Picture 21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6"/>
            <w:r w:rsidR="00CF144B" w:rsidRPr="00901632">
              <w:t xml:space="preserve"> Final.</w:t>
            </w:r>
          </w:p>
          <w:p w:rsidR="00CF144B" w:rsidRPr="00901632" w:rsidRDefault="007A680F" w:rsidP="005F30F7">
            <w:pPr>
              <w:pStyle w:val="TableCell9TNR"/>
            </w:pPr>
            <w:bookmarkStart w:id="37" w:name="fldQue5573_3"/>
            <w:r>
              <w:rPr>
                <w:noProof/>
              </w:rPr>
              <w:drawing>
                <wp:inline distT="0" distB="0" distL="0" distR="0" wp14:anchorId="6E748A0B" wp14:editId="07E0AAE8">
                  <wp:extent cx="129540" cy="121920"/>
                  <wp:effectExtent l="0" t="0" r="3810" b="0"/>
                  <wp:docPr id="217" name="Picture 2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7"/>
            <w:r w:rsidR="00CF144B" w:rsidRPr="00901632">
              <w:t xml:space="preserve"> Same data as reported in a previous year’s annual report.</w:t>
            </w:r>
          </w:p>
          <w:p w:rsidR="00CF144B" w:rsidRPr="00901632" w:rsidRDefault="00CF144B" w:rsidP="005F30F7">
            <w:pPr>
              <w:pStyle w:val="TableCell9TNR"/>
            </w:pPr>
            <w:r w:rsidRPr="00810693">
              <w:rPr>
                <w:rStyle w:val="TNRItalic"/>
              </w:rPr>
              <w:t>Specify year of annual report in which data previously reported:</w:t>
            </w:r>
            <w:r w:rsidRPr="00901632">
              <w:t xml:space="preserve"> </w:t>
            </w:r>
          </w:p>
        </w:tc>
      </w:tr>
      <w:tr w:rsidR="00CF144B" w:rsidRPr="00901632" w:rsidTr="00CF0E2E">
        <w:trPr>
          <w:cantSplit/>
        </w:trPr>
        <w:tc>
          <w:tcPr>
            <w:tcW w:w="1667" w:type="pct"/>
            <w:tcBorders>
              <w:top w:val="single" w:sz="4" w:space="0" w:color="auto"/>
              <w:bottom w:val="nil"/>
            </w:tcBorders>
          </w:tcPr>
          <w:p w:rsidR="00CF144B" w:rsidRPr="00B4383F" w:rsidRDefault="00CF144B" w:rsidP="005F30F7">
            <w:pPr>
              <w:pStyle w:val="TableCell9TNR"/>
              <w:rPr>
                <w:rStyle w:val="RequiresAttention"/>
              </w:rPr>
            </w:pPr>
            <w:r w:rsidRPr="00B4383F">
              <w:rPr>
                <w:rStyle w:val="RequiresAttention"/>
              </w:rPr>
              <w:t>Data Source:</w:t>
            </w:r>
          </w:p>
          <w:p w:rsidR="00CF144B" w:rsidRPr="00901632" w:rsidRDefault="007A680F" w:rsidP="005F30F7">
            <w:pPr>
              <w:pStyle w:val="TableCell9TNR"/>
            </w:pPr>
            <w:r>
              <w:rPr>
                <w:noProof/>
              </w:rPr>
              <w:drawing>
                <wp:inline distT="0" distB="0" distL="0" distR="0">
                  <wp:extent cx="129540" cy="121920"/>
                  <wp:effectExtent l="0" t="0" r="3810" b="0"/>
                  <wp:docPr id="218" name="Picture 2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19" name="Picture 2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20" name="Picture 2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CF144B" w:rsidP="005F30F7">
            <w:pPr>
              <w:pStyle w:val="TableCell9TNR"/>
            </w:pPr>
          </w:p>
        </w:tc>
        <w:tc>
          <w:tcPr>
            <w:tcW w:w="1667" w:type="pct"/>
            <w:tcBorders>
              <w:top w:val="single" w:sz="4" w:space="0" w:color="auto"/>
              <w:bottom w:val="nil"/>
            </w:tcBorders>
          </w:tcPr>
          <w:p w:rsidR="00CF144B" w:rsidRPr="00B4383F" w:rsidRDefault="00CF144B" w:rsidP="005F30F7">
            <w:pPr>
              <w:pStyle w:val="TableCell9TNR"/>
              <w:rPr>
                <w:rStyle w:val="RequiresAttention"/>
              </w:rPr>
            </w:pPr>
            <w:r w:rsidRPr="00B4383F">
              <w:rPr>
                <w:rStyle w:val="RequiresAttention"/>
              </w:rPr>
              <w:t>Data Source:</w:t>
            </w:r>
          </w:p>
          <w:p w:rsidR="00CF144B" w:rsidRPr="00901632" w:rsidRDefault="007A680F" w:rsidP="005F30F7">
            <w:pPr>
              <w:pStyle w:val="TableCell9TNR"/>
            </w:pPr>
            <w:r>
              <w:rPr>
                <w:noProof/>
              </w:rPr>
              <w:drawing>
                <wp:inline distT="0" distB="0" distL="0" distR="0">
                  <wp:extent cx="129540" cy="121920"/>
                  <wp:effectExtent l="0" t="0" r="3810" b="0"/>
                  <wp:docPr id="221" name="Picture 2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22" name="Picture 2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23" name="Picture 2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CF144B" w:rsidP="005F30F7">
            <w:pPr>
              <w:pStyle w:val="TableCell9TNR"/>
            </w:pPr>
          </w:p>
        </w:tc>
        <w:tc>
          <w:tcPr>
            <w:tcW w:w="1666" w:type="pct"/>
            <w:tcBorders>
              <w:bottom w:val="nil"/>
            </w:tcBorders>
          </w:tcPr>
          <w:p w:rsidR="00CF144B" w:rsidRPr="00B4383F" w:rsidRDefault="00CF144B" w:rsidP="005F30F7">
            <w:pPr>
              <w:pStyle w:val="TableCell9TNR"/>
              <w:rPr>
                <w:rStyle w:val="RequiresAttention"/>
              </w:rPr>
            </w:pPr>
            <w:r w:rsidRPr="00B4383F">
              <w:rPr>
                <w:rStyle w:val="RequiresAttention"/>
              </w:rPr>
              <w:t>Data Source:</w:t>
            </w:r>
          </w:p>
          <w:p w:rsidR="00CF144B" w:rsidRPr="00901632" w:rsidRDefault="007A680F" w:rsidP="005F30F7">
            <w:pPr>
              <w:pStyle w:val="TableCell9TNR"/>
            </w:pPr>
            <w:r>
              <w:rPr>
                <w:noProof/>
              </w:rPr>
              <w:drawing>
                <wp:inline distT="0" distB="0" distL="0" distR="0">
                  <wp:extent cx="129540" cy="121920"/>
                  <wp:effectExtent l="0" t="0" r="3810" b="0"/>
                  <wp:docPr id="224" name="Picture 22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10693" w:rsidRDefault="007A680F" w:rsidP="005F30F7">
            <w:pPr>
              <w:pStyle w:val="TableCell9TNR"/>
              <w:rPr>
                <w:rStyle w:val="TNRItalic"/>
              </w:rPr>
            </w:pPr>
            <w:r>
              <w:rPr>
                <w:noProof/>
              </w:rPr>
              <w:drawing>
                <wp:inline distT="0" distB="0" distL="0" distR="0">
                  <wp:extent cx="129540" cy="121920"/>
                  <wp:effectExtent l="0" t="0" r="3810" b="0"/>
                  <wp:docPr id="225" name="Picture 2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901632" w:rsidRDefault="007A680F" w:rsidP="005F30F7">
            <w:pPr>
              <w:pStyle w:val="TableCell9TNR"/>
            </w:pPr>
            <w:r>
              <w:rPr>
                <w:noProof/>
              </w:rPr>
              <w:drawing>
                <wp:inline distT="0" distB="0" distL="0" distR="0">
                  <wp:extent cx="129540" cy="121920"/>
                  <wp:effectExtent l="0" t="0" r="3810" b="0"/>
                  <wp:docPr id="226" name="Picture 2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CF144B" w:rsidP="005F30F7">
            <w:pPr>
              <w:pStyle w:val="TableCell9TNR"/>
            </w:pPr>
          </w:p>
        </w:tc>
      </w:tr>
      <w:tr w:rsidR="00CF144B" w:rsidRPr="00901632" w:rsidTr="00CF0E2E">
        <w:trPr>
          <w:cantSplit/>
        </w:trPr>
        <w:tc>
          <w:tcPr>
            <w:tcW w:w="1667" w:type="pct"/>
            <w:tcBorders>
              <w:top w:val="single" w:sz="4" w:space="0" w:color="auto"/>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Borders>
              <w:top w:val="single" w:sz="4" w:space="0" w:color="auto"/>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Borders>
              <w:bottom w:val="nil"/>
            </w:tcBorders>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901632" w:rsidTr="00CF0E2E">
        <w:trPr>
          <w:cantSplit/>
        </w:trPr>
        <w:tc>
          <w:tcPr>
            <w:tcW w:w="1667" w:type="pct"/>
            <w:tcBorders>
              <w:top w:val="single" w:sz="4" w:space="0" w:color="auto"/>
              <w:bottom w:val="single" w:sz="4" w:space="0" w:color="auto"/>
            </w:tcBorders>
          </w:tcPr>
          <w:p w:rsidR="00CF144B" w:rsidRPr="0060590F" w:rsidRDefault="00CF144B" w:rsidP="00923DB0">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923DB0">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To: (mm/yyyy)</w:t>
            </w:r>
            <w:r w:rsidRPr="0060590F">
              <w:rPr>
                <w:rFonts w:ascii="Times New Roman" w:hAnsi="Times New Roman"/>
              </w:rPr>
              <w:t xml:space="preserve"> </w:t>
            </w:r>
          </w:p>
        </w:tc>
        <w:tc>
          <w:tcPr>
            <w:tcW w:w="1667" w:type="pct"/>
            <w:tcBorders>
              <w:top w:val="single" w:sz="4" w:space="0" w:color="auto"/>
              <w:bottom w:val="single" w:sz="4" w:space="0" w:color="auto"/>
            </w:tcBorders>
          </w:tcPr>
          <w:p w:rsidR="00CF144B" w:rsidRPr="0060590F" w:rsidRDefault="00CF144B" w:rsidP="00923DB0">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923DB0">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To: (mm/yyyy)</w:t>
            </w:r>
            <w:r w:rsidRPr="0060590F">
              <w:rPr>
                <w:rFonts w:ascii="Times New Roman" w:hAnsi="Times New Roman"/>
              </w:rPr>
              <w:t xml:space="preserve"> </w:t>
            </w:r>
          </w:p>
        </w:tc>
        <w:tc>
          <w:tcPr>
            <w:tcW w:w="1666" w:type="pct"/>
            <w:tcBorders>
              <w:bottom w:val="single" w:sz="4" w:space="0" w:color="auto"/>
            </w:tcBorders>
          </w:tcPr>
          <w:p w:rsidR="00CF144B" w:rsidRPr="0060590F" w:rsidRDefault="00CF144B" w:rsidP="00923DB0">
            <w:pPr>
              <w:pStyle w:val="TableCell9Arial"/>
              <w:rPr>
                <w:rStyle w:val="RequiresAttention"/>
                <w:rFonts w:ascii="Times New Roman" w:hAnsi="Times New Roman"/>
              </w:rPr>
            </w:pPr>
            <w:r w:rsidRPr="0060590F">
              <w:rPr>
                <w:rStyle w:val="RequiresAttention"/>
                <w:rFonts w:ascii="Times New Roman" w:hAnsi="Times New Roman"/>
              </w:rPr>
              <w:t>Date Range:</w:t>
            </w:r>
          </w:p>
          <w:p w:rsidR="00CF144B" w:rsidRPr="0060590F" w:rsidRDefault="00CF144B" w:rsidP="00923DB0">
            <w:pPr>
              <w:pStyle w:val="TableCell9Arial"/>
              <w:rPr>
                <w:rFonts w:ascii="Times New Roman" w:hAnsi="Times New Roman"/>
              </w:rPr>
            </w:pPr>
            <w:r w:rsidRPr="0060590F">
              <w:rPr>
                <w:rStyle w:val="RequiresAttention"/>
                <w:rFonts w:ascii="Times New Roman" w:hAnsi="Times New Roman"/>
              </w:rPr>
              <w:t>From:  (mm/yyyy)</w:t>
            </w:r>
            <w:r w:rsidRPr="0060590F">
              <w:rPr>
                <w:rFonts w:ascii="Times New Roman" w:hAnsi="Times New Roman"/>
              </w:rPr>
              <w:t xml:space="preserve">   </w:t>
            </w:r>
            <w:r w:rsidRPr="0060590F">
              <w:rPr>
                <w:rStyle w:val="RequiresAttention"/>
                <w:rFonts w:ascii="Times New Roman" w:hAnsi="Times New Roman"/>
              </w:rPr>
              <w:t>To: (mm/yyyy)</w:t>
            </w:r>
            <w:r w:rsidRPr="0060590F">
              <w:rPr>
                <w:rFonts w:ascii="Times New Roman" w:hAnsi="Times New Roman"/>
              </w:rPr>
              <w:t xml:space="preserve"> </w:t>
            </w:r>
          </w:p>
        </w:tc>
      </w:tr>
      <w:tr w:rsidR="00CF144B" w:rsidRPr="00901632" w:rsidTr="00CF0E2E">
        <w:trPr>
          <w:cantSplit/>
        </w:trPr>
        <w:tc>
          <w:tcPr>
            <w:tcW w:w="1667" w:type="pct"/>
            <w:tcBorders>
              <w:top w:val="single" w:sz="4" w:space="0" w:color="auto"/>
              <w:bottom w:val="single" w:sz="4" w:space="0" w:color="auto"/>
            </w:tcBorders>
          </w:tcPr>
          <w:p w:rsidR="00CF144B" w:rsidRPr="00F7002D" w:rsidRDefault="00CF144B" w:rsidP="005F30F7">
            <w:pPr>
              <w:pStyle w:val="TableCell9TNR"/>
              <w:rPr>
                <w:rStyle w:val="RequiresAttention"/>
              </w:rPr>
            </w:pPr>
            <w:r w:rsidRPr="00F7002D">
              <w:rPr>
                <w:rStyle w:val="RequiresAttention"/>
              </w:rPr>
              <w:t>Performance Measurement Data:</w:t>
            </w:r>
          </w:p>
          <w:p w:rsidR="00CF144B" w:rsidRPr="00901632" w:rsidRDefault="00CF144B" w:rsidP="005F30F7">
            <w:pPr>
              <w:pStyle w:val="TableCell9TNR"/>
            </w:pPr>
            <w:r w:rsidRPr="00901632">
              <w:t>Described what is being measured:</w:t>
            </w:r>
          </w:p>
          <w:p w:rsidR="00CF144B" w:rsidRPr="00901632" w:rsidRDefault="00CF144B" w:rsidP="00F7002D">
            <w:pPr>
              <w:pStyle w:val="TableCell9TNRExtraSpace"/>
            </w:pPr>
          </w:p>
          <w:p w:rsidR="00CF144B" w:rsidRPr="00901632" w:rsidRDefault="00CF144B" w:rsidP="005F30F7">
            <w:pPr>
              <w:pStyle w:val="TableCell9TNR"/>
            </w:pPr>
            <w:r w:rsidRPr="00901632">
              <w:t xml:space="preserve">Numerator: </w:t>
            </w:r>
          </w:p>
          <w:p w:rsidR="00CF144B" w:rsidRPr="00901632" w:rsidRDefault="00CF144B" w:rsidP="005F30F7">
            <w:pPr>
              <w:pStyle w:val="TableCell9TNR"/>
            </w:pPr>
            <w:r w:rsidRPr="00901632">
              <w:t xml:space="preserve">Denominator: </w:t>
            </w:r>
          </w:p>
          <w:p w:rsidR="00CF144B" w:rsidRPr="00901632" w:rsidRDefault="00CF144B" w:rsidP="00F7002D">
            <w:pPr>
              <w:pStyle w:val="TableCell9TNRExtraSpace"/>
            </w:pPr>
            <w:r w:rsidRPr="00901632">
              <w:t xml:space="preserve">Rate: </w:t>
            </w:r>
          </w:p>
        </w:tc>
        <w:tc>
          <w:tcPr>
            <w:tcW w:w="1667" w:type="pct"/>
            <w:tcBorders>
              <w:bottom w:val="single" w:sz="4" w:space="0" w:color="auto"/>
            </w:tcBorders>
          </w:tcPr>
          <w:p w:rsidR="00CF144B" w:rsidRPr="005050B6" w:rsidRDefault="00CF144B" w:rsidP="005F30F7">
            <w:pPr>
              <w:pStyle w:val="TableCell9TNR"/>
              <w:rPr>
                <w:rStyle w:val="RequiresAttention"/>
              </w:rPr>
            </w:pPr>
            <w:r w:rsidRPr="005050B6">
              <w:rPr>
                <w:rStyle w:val="RequiresAttention"/>
              </w:rPr>
              <w:t>Performance Measurement Data:</w:t>
            </w:r>
          </w:p>
          <w:p w:rsidR="00CF144B" w:rsidRPr="00901632" w:rsidRDefault="00CF144B" w:rsidP="005F30F7">
            <w:pPr>
              <w:pStyle w:val="TableCell9TNR"/>
            </w:pPr>
            <w:r w:rsidRPr="00901632">
              <w:t xml:space="preserve">Described what is being measured: </w:t>
            </w:r>
          </w:p>
          <w:p w:rsidR="00CF144B" w:rsidRPr="00901632" w:rsidRDefault="00CF144B" w:rsidP="00F7002D">
            <w:pPr>
              <w:pStyle w:val="TableCell9TNRExtraSpace"/>
            </w:pPr>
          </w:p>
          <w:p w:rsidR="00CF144B" w:rsidRPr="00901632" w:rsidRDefault="00CF144B" w:rsidP="005F30F7">
            <w:pPr>
              <w:pStyle w:val="TableCell9TNR"/>
            </w:pPr>
            <w:r w:rsidRPr="00901632">
              <w:t xml:space="preserve">Numerator: </w:t>
            </w:r>
          </w:p>
          <w:p w:rsidR="00CF144B" w:rsidRPr="00901632" w:rsidRDefault="00CF144B" w:rsidP="005F30F7">
            <w:pPr>
              <w:pStyle w:val="TableCell9TNR"/>
            </w:pPr>
            <w:r w:rsidRPr="00901632">
              <w:t xml:space="preserve">Denominator: </w:t>
            </w:r>
          </w:p>
          <w:p w:rsidR="00CF144B" w:rsidRPr="00901632" w:rsidRDefault="00CF144B" w:rsidP="00F7002D">
            <w:pPr>
              <w:pStyle w:val="TableCell9TNRExtraSpace"/>
            </w:pPr>
            <w:r w:rsidRPr="00901632">
              <w:t xml:space="preserve">Rate: </w:t>
            </w:r>
          </w:p>
        </w:tc>
        <w:tc>
          <w:tcPr>
            <w:tcW w:w="1666" w:type="pct"/>
            <w:tcBorders>
              <w:bottom w:val="single" w:sz="4" w:space="0" w:color="auto"/>
            </w:tcBorders>
          </w:tcPr>
          <w:p w:rsidR="00CF144B" w:rsidRPr="005050B6" w:rsidRDefault="00CF144B" w:rsidP="005F30F7">
            <w:pPr>
              <w:pStyle w:val="TableCell9TNR"/>
              <w:rPr>
                <w:rStyle w:val="RequiresAttention"/>
              </w:rPr>
            </w:pPr>
            <w:r w:rsidRPr="005050B6">
              <w:rPr>
                <w:rStyle w:val="RequiresAttention"/>
              </w:rPr>
              <w:t>Performance Measurement Data:</w:t>
            </w:r>
          </w:p>
          <w:p w:rsidR="00CF144B" w:rsidRPr="00901632" w:rsidRDefault="00CF144B" w:rsidP="005F30F7">
            <w:pPr>
              <w:pStyle w:val="TableCell9TNR"/>
            </w:pPr>
            <w:r w:rsidRPr="00901632">
              <w:t xml:space="preserve">Described what is being measured: </w:t>
            </w:r>
          </w:p>
          <w:p w:rsidR="00CF144B" w:rsidRPr="00901632" w:rsidRDefault="00CF144B" w:rsidP="005050B6">
            <w:pPr>
              <w:pStyle w:val="TableCell9TNRExtraSpace"/>
            </w:pPr>
          </w:p>
          <w:p w:rsidR="00CF144B" w:rsidRPr="00901632" w:rsidRDefault="00CF144B" w:rsidP="005F30F7">
            <w:pPr>
              <w:pStyle w:val="TableCell9TNR"/>
            </w:pPr>
            <w:r w:rsidRPr="00901632">
              <w:t xml:space="preserve">Numerator: </w:t>
            </w:r>
          </w:p>
          <w:p w:rsidR="00CF144B" w:rsidRPr="00901632" w:rsidRDefault="00CF144B" w:rsidP="005F30F7">
            <w:pPr>
              <w:pStyle w:val="TableCell9TNR"/>
            </w:pPr>
            <w:r w:rsidRPr="00901632">
              <w:t xml:space="preserve">Denominator: </w:t>
            </w:r>
          </w:p>
          <w:p w:rsidR="00CF144B" w:rsidRPr="00901632" w:rsidRDefault="00CF144B" w:rsidP="005050B6">
            <w:pPr>
              <w:pStyle w:val="TableCell9TNRExtraSpace"/>
            </w:pPr>
            <w:r w:rsidRPr="00901632">
              <w:t xml:space="preserve">Rate:  </w:t>
            </w:r>
          </w:p>
        </w:tc>
      </w:tr>
      <w:tr w:rsidR="00CF144B" w:rsidRPr="00901632" w:rsidTr="005050B6">
        <w:trPr>
          <w:cantSplit/>
          <w:trHeight w:val="864"/>
        </w:trPr>
        <w:tc>
          <w:tcPr>
            <w:tcW w:w="1667" w:type="pct"/>
            <w:tcBorders>
              <w:top w:val="single" w:sz="4" w:space="0" w:color="auto"/>
              <w:bottom w:val="single" w:sz="4" w:space="0" w:color="auto"/>
            </w:tcBorders>
          </w:tcPr>
          <w:p w:rsidR="00CF144B" w:rsidRPr="00901632" w:rsidRDefault="00CF144B" w:rsidP="005F30F7">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5F30F7">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D548F7" w:rsidP="005F30F7">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B82839">
        <w:trPr>
          <w:cantSplit/>
        </w:trPr>
        <w:tc>
          <w:tcPr>
            <w:tcW w:w="1667" w:type="pct"/>
            <w:tcBorders>
              <w:bottom w:val="nil"/>
            </w:tcBorders>
          </w:tcPr>
          <w:p w:rsidR="00CF144B" w:rsidRPr="005D2C98" w:rsidRDefault="00CF144B" w:rsidP="00245362">
            <w:pPr>
              <w:pStyle w:val="TableCell9TNRExtraSpace"/>
              <w:keepNext/>
              <w:rPr>
                <w:rStyle w:val="RequiresAttention"/>
              </w:rPr>
            </w:pPr>
            <w:r w:rsidRPr="005D2C98">
              <w:rPr>
                <w:rStyle w:val="RequiresAttention"/>
              </w:rPr>
              <w:lastRenderedPageBreak/>
              <w:t>Explanation of Progress:</w:t>
            </w:r>
          </w:p>
          <w:p w:rsidR="00CF144B" w:rsidRPr="00901632" w:rsidRDefault="00D548F7" w:rsidP="00245362">
            <w:pPr>
              <w:pStyle w:val="TableCell9TNRIndentedExtraSpace"/>
            </w:pPr>
            <w:r>
              <w:rPr>
                <w:rStyle w:val="RequiresAttention"/>
              </w:rPr>
              <w:t>How did your performance in 2017</w:t>
            </w:r>
            <w:r w:rsidR="00CF144B" w:rsidRPr="005D2C98">
              <w:rPr>
                <w:rStyle w:val="RequiresAttention"/>
              </w:rPr>
              <w:t xml:space="preserve"> compare with the Annual Performance O</w:t>
            </w:r>
            <w:r>
              <w:rPr>
                <w:rStyle w:val="RequiresAttention"/>
              </w:rPr>
              <w:t>bjective documented in your 2016</w:t>
            </w:r>
            <w:r w:rsidR="00CF144B" w:rsidRPr="005D2C98">
              <w:rPr>
                <w:rStyle w:val="RequiresAttention"/>
              </w:rPr>
              <w:t xml:space="preserve"> Annual Report?</w:t>
            </w:r>
            <w:r w:rsidR="00CF144B" w:rsidRPr="00901632">
              <w:t xml:space="preserve"> </w:t>
            </w:r>
          </w:p>
        </w:tc>
        <w:tc>
          <w:tcPr>
            <w:tcW w:w="1667" w:type="pct"/>
            <w:tcBorders>
              <w:bottom w:val="nil"/>
            </w:tcBorders>
          </w:tcPr>
          <w:p w:rsidR="00CF144B" w:rsidRPr="00512117" w:rsidRDefault="00CF144B" w:rsidP="00245362">
            <w:pPr>
              <w:pStyle w:val="TableCell9TNRExtraSpace"/>
              <w:keepNext/>
              <w:rPr>
                <w:rStyle w:val="RequiresAttention"/>
              </w:rPr>
            </w:pPr>
            <w:r w:rsidRPr="00512117">
              <w:rPr>
                <w:rStyle w:val="RequiresAttention"/>
              </w:rPr>
              <w:t>Explanation of Progress:</w:t>
            </w:r>
          </w:p>
          <w:p w:rsidR="00CF144B" w:rsidRPr="00901632" w:rsidRDefault="00D548F7" w:rsidP="00245362">
            <w:pPr>
              <w:pStyle w:val="TableCell9TNRIndented"/>
              <w:keepNext/>
            </w:pPr>
            <w:r>
              <w:rPr>
                <w:rStyle w:val="RequiresAttention"/>
              </w:rPr>
              <w:t>How did your performance in 2018</w:t>
            </w:r>
            <w:r w:rsidR="00CF144B" w:rsidRPr="00512117">
              <w:rPr>
                <w:rStyle w:val="RequiresAttention"/>
              </w:rPr>
              <w:t xml:space="preserve"> compare with the Annual Performance O</w:t>
            </w:r>
            <w:r>
              <w:rPr>
                <w:rStyle w:val="RequiresAttention"/>
              </w:rPr>
              <w:t>bjective documented in your 2017</w:t>
            </w:r>
            <w:r w:rsidR="00CF144B" w:rsidRPr="00512117">
              <w:rPr>
                <w:rStyle w:val="RequiresAttention"/>
              </w:rPr>
              <w:t xml:space="preserve"> Annual Report?</w:t>
            </w:r>
            <w:r w:rsidR="00CF144B" w:rsidRPr="00901632">
              <w:t xml:space="preserve"> </w:t>
            </w:r>
          </w:p>
        </w:tc>
        <w:tc>
          <w:tcPr>
            <w:tcW w:w="1666" w:type="pct"/>
            <w:tcBorders>
              <w:bottom w:val="nil"/>
            </w:tcBorders>
          </w:tcPr>
          <w:p w:rsidR="00CF144B" w:rsidRPr="00512117" w:rsidRDefault="00CF144B" w:rsidP="00245362">
            <w:pPr>
              <w:pStyle w:val="TableCell9TNRExtraSpace"/>
              <w:keepNext/>
              <w:rPr>
                <w:rStyle w:val="RequiresAttention"/>
              </w:rPr>
            </w:pPr>
            <w:r w:rsidRPr="00512117">
              <w:rPr>
                <w:rStyle w:val="RequiresAttention"/>
              </w:rPr>
              <w:t>Explanation of Progress:</w:t>
            </w:r>
          </w:p>
          <w:p w:rsidR="00CF144B" w:rsidRPr="00901632" w:rsidRDefault="00D548F7" w:rsidP="00245362">
            <w:pPr>
              <w:pStyle w:val="TableCell9TNRIndented"/>
              <w:keepNext/>
            </w:pPr>
            <w:r>
              <w:rPr>
                <w:rStyle w:val="RequiresAttention"/>
              </w:rPr>
              <w:t>How did your performance in 2019</w:t>
            </w:r>
            <w:r w:rsidR="00CF144B" w:rsidRPr="00512117">
              <w:rPr>
                <w:rStyle w:val="RequiresAttention"/>
              </w:rPr>
              <w:t xml:space="preserve"> compare with the Annual Performance O</w:t>
            </w:r>
            <w:r>
              <w:rPr>
                <w:rStyle w:val="RequiresAttention"/>
              </w:rPr>
              <w:t>bjective documented in your 2018</w:t>
            </w:r>
            <w:r w:rsidR="00CF144B" w:rsidRPr="00512117">
              <w:rPr>
                <w:rStyle w:val="RequiresAttention"/>
              </w:rPr>
              <w:t xml:space="preserve"> Annual Report?</w:t>
            </w:r>
            <w:r w:rsidR="00CF144B" w:rsidRPr="00901632">
              <w:t xml:space="preserve"> </w:t>
            </w:r>
          </w:p>
        </w:tc>
      </w:tr>
      <w:tr w:rsidR="00CF144B" w:rsidRPr="00901632" w:rsidTr="00B82839">
        <w:trPr>
          <w:cantSplit/>
        </w:trPr>
        <w:tc>
          <w:tcPr>
            <w:tcW w:w="1667" w:type="pct"/>
            <w:tcBorders>
              <w:top w:val="nil"/>
              <w:bottom w:val="single" w:sz="4" w:space="0" w:color="auto"/>
            </w:tcBorders>
          </w:tcPr>
          <w:p w:rsidR="00CF144B" w:rsidRPr="00901632" w:rsidRDefault="00CF144B" w:rsidP="00245362">
            <w:pPr>
              <w:pStyle w:val="TableCell9TNRIndentedExtraSpace"/>
            </w:pPr>
            <w:r w:rsidRPr="005D2C9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245362">
            <w:pPr>
              <w:pStyle w:val="TableCell9TNRIndented"/>
            </w:pPr>
            <w:r w:rsidRPr="00512117">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245362">
            <w:pPr>
              <w:pStyle w:val="TableCell9TNRIndented"/>
            </w:pPr>
            <w:r w:rsidRPr="00512117">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B82839">
        <w:trPr>
          <w:cantSplit/>
        </w:trPr>
        <w:tc>
          <w:tcPr>
            <w:tcW w:w="1667" w:type="pct"/>
            <w:tcBorders>
              <w:top w:val="single" w:sz="4" w:space="0" w:color="auto"/>
              <w:bottom w:val="nil"/>
            </w:tcBorders>
          </w:tcPr>
          <w:p w:rsidR="00CF144B" w:rsidRPr="005D2C98" w:rsidRDefault="00CF144B" w:rsidP="002B5F58">
            <w:pPr>
              <w:pStyle w:val="TableCell9TNRIndentedExtraSpace"/>
              <w:keepNext/>
              <w:rPr>
                <w:rStyle w:val="RequiresAttention"/>
              </w:rPr>
            </w:pPr>
            <w:r w:rsidRPr="005D2C98">
              <w:rPr>
                <w:rStyle w:val="RequiresAttention"/>
              </w:rPr>
              <w:t>Please indicate how CMS might be of assistance in improving the completeness or accuracy of your reporting of the data.</w:t>
            </w:r>
          </w:p>
          <w:p w:rsidR="00CF144B" w:rsidRPr="00E60F52" w:rsidRDefault="00CF144B" w:rsidP="002B5F58">
            <w:pPr>
              <w:pStyle w:val="TableCell9TNRIndented"/>
              <w:keepNext/>
            </w:pPr>
            <w:r w:rsidRPr="00E60F52">
              <w:rPr>
                <w:rStyle w:val="RequiresAttention"/>
              </w:rPr>
              <w:t>Annual Pe</w:t>
            </w:r>
            <w:r w:rsidR="00D548F7" w:rsidRPr="00E60F52">
              <w:rPr>
                <w:rStyle w:val="RequiresAttention"/>
              </w:rPr>
              <w:t>rformance Objective for FFY 2018</w:t>
            </w:r>
            <w:r w:rsidRPr="00E60F52">
              <w:rPr>
                <w:rStyle w:val="RequiresAttention"/>
              </w:rPr>
              <w:t>:</w:t>
            </w:r>
            <w:r w:rsidRPr="00E60F52">
              <w:t xml:space="preserve"> </w:t>
            </w:r>
          </w:p>
          <w:p w:rsidR="00CF144B" w:rsidRPr="00E60F52" w:rsidRDefault="00CF144B" w:rsidP="002B5F58">
            <w:pPr>
              <w:pStyle w:val="TableCell9TNRIndented"/>
              <w:keepNext/>
            </w:pPr>
            <w:r w:rsidRPr="00E60F52">
              <w:rPr>
                <w:rStyle w:val="RequiresAttention"/>
              </w:rPr>
              <w:t>Annual Performance Objective for FFY 201</w:t>
            </w:r>
            <w:r w:rsidR="00D548F7" w:rsidRPr="00E60F52">
              <w:rPr>
                <w:rStyle w:val="RequiresAttention"/>
              </w:rPr>
              <w:t>9</w:t>
            </w:r>
            <w:r w:rsidRPr="00E60F52">
              <w:t xml:space="preserve">: </w:t>
            </w:r>
          </w:p>
          <w:p w:rsidR="00C870DF" w:rsidRPr="00901632" w:rsidRDefault="00C870DF" w:rsidP="002B5F58">
            <w:pPr>
              <w:pStyle w:val="TableCell9TNRIndentedExtraSpace"/>
              <w:keepNext/>
            </w:pPr>
            <w:r w:rsidRPr="00E60F52">
              <w:rPr>
                <w:rStyle w:val="RequiresAttention"/>
              </w:rPr>
              <w:t>Annual Performance Objective for FFY 20</w:t>
            </w:r>
            <w:r w:rsidR="00D548F7" w:rsidRPr="00E60F52">
              <w:rPr>
                <w:rStyle w:val="RequiresAttention"/>
              </w:rPr>
              <w:t>20</w:t>
            </w:r>
            <w:r w:rsidRPr="00E60F52">
              <w:t xml:space="preserve">: </w:t>
            </w:r>
          </w:p>
        </w:tc>
        <w:tc>
          <w:tcPr>
            <w:tcW w:w="1667" w:type="pct"/>
            <w:tcBorders>
              <w:top w:val="single" w:sz="4" w:space="0" w:color="auto"/>
              <w:bottom w:val="nil"/>
            </w:tcBorders>
          </w:tcPr>
          <w:p w:rsidR="00CF144B" w:rsidRPr="00512117" w:rsidRDefault="00CF144B" w:rsidP="002B5F58">
            <w:pPr>
              <w:pStyle w:val="TableCell9TNRIndentedExtraSpace"/>
              <w:keepNext/>
              <w:rPr>
                <w:rStyle w:val="RequiresAttention"/>
              </w:rPr>
            </w:pPr>
            <w:r w:rsidRPr="00512117">
              <w:rPr>
                <w:rStyle w:val="RequiresAttention"/>
              </w:rPr>
              <w:t>Please indicate how CMS might be of assistance in improving the completeness or accuracy of your reporting of the data.</w:t>
            </w:r>
          </w:p>
          <w:p w:rsidR="00CF144B" w:rsidRPr="00E60F52" w:rsidRDefault="00CF144B" w:rsidP="002B5F58">
            <w:pPr>
              <w:pStyle w:val="TableCell9TNRIndented"/>
              <w:keepNext/>
            </w:pPr>
            <w:r w:rsidRPr="00E60F52">
              <w:rPr>
                <w:rStyle w:val="RequiresAttention"/>
              </w:rPr>
              <w:t xml:space="preserve">Annual Performance Objective for </w:t>
            </w:r>
            <w:r w:rsidR="00D548F7" w:rsidRPr="00E60F52">
              <w:rPr>
                <w:rStyle w:val="RequiresAttention"/>
              </w:rPr>
              <w:t>FFY 2019</w:t>
            </w:r>
            <w:r w:rsidRPr="00E60F52">
              <w:rPr>
                <w:rStyle w:val="RequiresAttention"/>
              </w:rPr>
              <w:t>:</w:t>
            </w:r>
            <w:r w:rsidRPr="00E60F52">
              <w:t xml:space="preserve"> </w:t>
            </w:r>
          </w:p>
          <w:p w:rsidR="00CF144B" w:rsidRPr="00E60F52" w:rsidRDefault="00CF144B" w:rsidP="002B5F58">
            <w:pPr>
              <w:pStyle w:val="TableCell9TNRIndented"/>
              <w:keepNext/>
            </w:pPr>
            <w:r w:rsidRPr="00E60F52">
              <w:rPr>
                <w:rStyle w:val="RequiresAttention"/>
              </w:rPr>
              <w:t>Annual Pe</w:t>
            </w:r>
            <w:r w:rsidR="00D548F7" w:rsidRPr="00E60F52">
              <w:rPr>
                <w:rStyle w:val="RequiresAttention"/>
              </w:rPr>
              <w:t>rformance Objective for FFY 2020</w:t>
            </w:r>
            <w:r w:rsidRPr="00E60F52">
              <w:rPr>
                <w:rStyle w:val="RequiresAttention"/>
              </w:rPr>
              <w:t>:</w:t>
            </w:r>
            <w:r w:rsidRPr="00E60F52">
              <w:t xml:space="preserve"> </w:t>
            </w:r>
          </w:p>
          <w:p w:rsidR="00C870DF" w:rsidRPr="00901632" w:rsidRDefault="00C870DF" w:rsidP="002B5F58">
            <w:pPr>
              <w:pStyle w:val="TableCell9TNRIndentedExtraSpace"/>
              <w:keepNext/>
            </w:pPr>
            <w:r w:rsidRPr="00E60F52">
              <w:rPr>
                <w:rStyle w:val="RequiresAttention"/>
              </w:rPr>
              <w:t>Annual Pe</w:t>
            </w:r>
            <w:r w:rsidR="00D548F7" w:rsidRPr="00E60F52">
              <w:rPr>
                <w:rStyle w:val="RequiresAttention"/>
              </w:rPr>
              <w:t>rformance Objective for FFY 2021</w:t>
            </w:r>
            <w:r w:rsidRPr="00E60F52">
              <w:rPr>
                <w:rStyle w:val="RequiresAttention"/>
              </w:rPr>
              <w:t>:</w:t>
            </w:r>
            <w:r w:rsidRPr="00E60F52">
              <w:t xml:space="preserve"> </w:t>
            </w:r>
          </w:p>
        </w:tc>
        <w:tc>
          <w:tcPr>
            <w:tcW w:w="1666" w:type="pct"/>
            <w:tcBorders>
              <w:top w:val="single" w:sz="4" w:space="0" w:color="auto"/>
              <w:bottom w:val="nil"/>
            </w:tcBorders>
          </w:tcPr>
          <w:p w:rsidR="00CF144B" w:rsidRPr="00512117" w:rsidRDefault="00CF144B" w:rsidP="002B5F58">
            <w:pPr>
              <w:pStyle w:val="TableCell9TNRIndentedExtraSpace"/>
              <w:keepNext/>
              <w:rPr>
                <w:rStyle w:val="RequiresAttention"/>
              </w:rPr>
            </w:pPr>
            <w:r w:rsidRPr="00512117">
              <w:rPr>
                <w:rStyle w:val="RequiresAttention"/>
              </w:rPr>
              <w:t>Please indicate how CMS might be of assistance in improving the completeness or accuracy of your reporting of the data.</w:t>
            </w:r>
          </w:p>
          <w:p w:rsidR="00CF144B" w:rsidRPr="00E60F52" w:rsidRDefault="00CF144B" w:rsidP="002B5F58">
            <w:pPr>
              <w:pStyle w:val="TableCell9TNRIndented"/>
              <w:keepNext/>
            </w:pPr>
            <w:r w:rsidRPr="00E60F52">
              <w:rPr>
                <w:rStyle w:val="RequiresAttention"/>
              </w:rPr>
              <w:t>Annual Pe</w:t>
            </w:r>
            <w:r w:rsidR="00D548F7" w:rsidRPr="00E60F52">
              <w:rPr>
                <w:rStyle w:val="RequiresAttention"/>
              </w:rPr>
              <w:t>rformance Objective for FFY 2020</w:t>
            </w:r>
            <w:r w:rsidRPr="00E60F52">
              <w:rPr>
                <w:rStyle w:val="RequiresAttention"/>
              </w:rPr>
              <w:t>:</w:t>
            </w:r>
            <w:r w:rsidRPr="00E60F52">
              <w:t xml:space="preserve"> </w:t>
            </w:r>
          </w:p>
          <w:p w:rsidR="00CF144B" w:rsidRPr="00E60F52" w:rsidRDefault="00CF144B" w:rsidP="002B5F58">
            <w:pPr>
              <w:pStyle w:val="TableCell9TNRIndented"/>
              <w:keepNext/>
            </w:pPr>
            <w:r w:rsidRPr="00E60F52">
              <w:rPr>
                <w:rStyle w:val="RequiresAttention"/>
              </w:rPr>
              <w:t>Annual Pe</w:t>
            </w:r>
            <w:r w:rsidR="00D548F7" w:rsidRPr="00E60F52">
              <w:rPr>
                <w:rStyle w:val="RequiresAttention"/>
              </w:rPr>
              <w:t>rformance Objective for FFY 2021</w:t>
            </w:r>
            <w:r w:rsidRPr="00E60F52">
              <w:rPr>
                <w:rStyle w:val="RequiresAttention"/>
              </w:rPr>
              <w:t>:</w:t>
            </w:r>
            <w:r w:rsidRPr="00E60F52">
              <w:t xml:space="preserve"> </w:t>
            </w:r>
          </w:p>
          <w:p w:rsidR="00C870DF" w:rsidRPr="00901632" w:rsidRDefault="00C870DF" w:rsidP="002B5F58">
            <w:pPr>
              <w:pStyle w:val="TableCell9TNRIndentedExtraSpace"/>
              <w:keepNext/>
            </w:pPr>
            <w:r w:rsidRPr="00E60F52">
              <w:rPr>
                <w:rStyle w:val="RequiresAttention"/>
              </w:rPr>
              <w:t>Annual Pe</w:t>
            </w:r>
            <w:r w:rsidR="00D548F7" w:rsidRPr="00E60F52">
              <w:rPr>
                <w:rStyle w:val="RequiresAttention"/>
              </w:rPr>
              <w:t>rformance Objective for FFY 2022</w:t>
            </w:r>
            <w:r w:rsidRPr="00E60F52">
              <w:rPr>
                <w:rStyle w:val="RequiresAttention"/>
              </w:rPr>
              <w:t>:</w:t>
            </w:r>
            <w:r w:rsidRPr="00E60F52">
              <w:t xml:space="preserve"> </w:t>
            </w:r>
          </w:p>
        </w:tc>
      </w:tr>
      <w:tr w:rsidR="00CF144B" w:rsidRPr="00901632" w:rsidTr="009D0F10">
        <w:trPr>
          <w:cantSplit/>
          <w:trHeight w:val="288"/>
        </w:trPr>
        <w:tc>
          <w:tcPr>
            <w:tcW w:w="1667" w:type="pct"/>
            <w:tcBorders>
              <w:top w:val="nil"/>
              <w:bottom w:val="single" w:sz="4" w:space="0" w:color="auto"/>
            </w:tcBorders>
          </w:tcPr>
          <w:p w:rsidR="00CF144B" w:rsidRPr="00901632" w:rsidRDefault="00CF144B" w:rsidP="00245362">
            <w:pPr>
              <w:pStyle w:val="TableCell9TNRIndented"/>
            </w:pPr>
            <w:r w:rsidRPr="00374C33">
              <w:rPr>
                <w:rStyle w:val="Italic"/>
              </w:rPr>
              <w:t>Explain how these objectives were set:</w:t>
            </w:r>
            <w:r w:rsidRPr="00901632">
              <w:t xml:space="preserve"> </w:t>
            </w:r>
          </w:p>
        </w:tc>
        <w:tc>
          <w:tcPr>
            <w:tcW w:w="1667" w:type="pct"/>
            <w:tcBorders>
              <w:top w:val="nil"/>
              <w:bottom w:val="single" w:sz="4" w:space="0" w:color="auto"/>
            </w:tcBorders>
          </w:tcPr>
          <w:p w:rsidR="00CF144B" w:rsidRPr="00901632" w:rsidRDefault="00CF144B" w:rsidP="00245362">
            <w:pPr>
              <w:pStyle w:val="TableCell9TNRIndented"/>
            </w:pPr>
            <w:r w:rsidRPr="00374C33">
              <w:rPr>
                <w:rStyle w:val="Italic"/>
              </w:rPr>
              <w:t>Explain how these objectives were set:</w:t>
            </w:r>
            <w:r w:rsidRPr="00901632">
              <w:t xml:space="preserve"> </w:t>
            </w:r>
          </w:p>
        </w:tc>
        <w:tc>
          <w:tcPr>
            <w:tcW w:w="1666" w:type="pct"/>
            <w:tcBorders>
              <w:top w:val="nil"/>
              <w:bottom w:val="single" w:sz="4" w:space="0" w:color="auto"/>
            </w:tcBorders>
          </w:tcPr>
          <w:p w:rsidR="00CF144B" w:rsidRPr="00901632" w:rsidRDefault="00CF144B" w:rsidP="00245362">
            <w:pPr>
              <w:pStyle w:val="TableCell9TNRIndented"/>
            </w:pPr>
            <w:r w:rsidRPr="00374C33">
              <w:rPr>
                <w:rStyle w:val="Italic"/>
              </w:rPr>
              <w:t>Explain how these objectives were set:</w:t>
            </w:r>
            <w:r w:rsidRPr="00901632">
              <w:t xml:space="preserve"> </w:t>
            </w:r>
          </w:p>
        </w:tc>
      </w:tr>
      <w:tr w:rsidR="00CF144B" w:rsidRPr="00901632" w:rsidTr="005D2C98">
        <w:trPr>
          <w:cantSplit/>
          <w:trHeight w:val="288"/>
        </w:trPr>
        <w:tc>
          <w:tcPr>
            <w:tcW w:w="1667" w:type="pct"/>
            <w:tcBorders>
              <w:top w:val="single" w:sz="4" w:space="0" w:color="auto"/>
            </w:tcBorders>
          </w:tcPr>
          <w:p w:rsidR="00CF144B" w:rsidRPr="00901632" w:rsidRDefault="00CF144B" w:rsidP="005F30F7">
            <w:pPr>
              <w:pStyle w:val="TableCell9TNR"/>
            </w:pPr>
            <w:r w:rsidRPr="00374C33">
              <w:rPr>
                <w:rStyle w:val="RequiresAttention"/>
              </w:rPr>
              <w:t>Other Comments on Measure:</w:t>
            </w:r>
            <w:r w:rsidRPr="00901632">
              <w:t xml:space="preserve"> </w:t>
            </w:r>
          </w:p>
        </w:tc>
        <w:tc>
          <w:tcPr>
            <w:tcW w:w="1667" w:type="pct"/>
            <w:tcBorders>
              <w:top w:val="single" w:sz="4" w:space="0" w:color="auto"/>
            </w:tcBorders>
          </w:tcPr>
          <w:p w:rsidR="00CF144B" w:rsidRPr="00901632" w:rsidRDefault="00CF144B" w:rsidP="005F30F7">
            <w:pPr>
              <w:pStyle w:val="TableCell9TNR"/>
            </w:pPr>
            <w:r w:rsidRPr="00374C33">
              <w:rPr>
                <w:rStyle w:val="RequiresAttention"/>
              </w:rPr>
              <w:t>Other Comments on Measure:</w:t>
            </w:r>
            <w:r w:rsidRPr="00901632">
              <w:t xml:space="preserve"> </w:t>
            </w:r>
          </w:p>
        </w:tc>
        <w:tc>
          <w:tcPr>
            <w:tcW w:w="1666" w:type="pct"/>
            <w:tcBorders>
              <w:top w:val="single" w:sz="4" w:space="0" w:color="auto"/>
            </w:tcBorders>
          </w:tcPr>
          <w:p w:rsidR="00CF144B" w:rsidRPr="00901632" w:rsidRDefault="00CF144B" w:rsidP="005F30F7">
            <w:pPr>
              <w:pStyle w:val="TableCell9TNR"/>
            </w:pPr>
            <w:r w:rsidRPr="00374C33">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CHIP Enrollment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F81084">
              <w:t>7</w:t>
            </w:r>
          </w:p>
        </w:tc>
        <w:tc>
          <w:tcPr>
            <w:tcW w:w="1667" w:type="pct"/>
            <w:tcBorders>
              <w:bottom w:val="single" w:sz="4" w:space="0" w:color="auto"/>
            </w:tcBorders>
          </w:tcPr>
          <w:p w:rsidR="00CF144B" w:rsidRPr="00901632" w:rsidRDefault="00CF144B" w:rsidP="00144D0A">
            <w:pPr>
              <w:pStyle w:val="TableHead9TNR"/>
            </w:pPr>
            <w:r w:rsidRPr="00901632">
              <w:t>FFY 201</w:t>
            </w:r>
            <w:r w:rsidR="00F81084">
              <w:t>8</w:t>
            </w:r>
          </w:p>
        </w:tc>
        <w:tc>
          <w:tcPr>
            <w:tcW w:w="1666" w:type="pct"/>
            <w:tcBorders>
              <w:bottom w:val="single" w:sz="4" w:space="0" w:color="auto"/>
            </w:tcBorders>
          </w:tcPr>
          <w:p w:rsidR="00CF144B" w:rsidRPr="00901632" w:rsidRDefault="00CF144B" w:rsidP="00144D0A">
            <w:pPr>
              <w:pStyle w:val="TableHead9TNR"/>
            </w:pPr>
            <w:r w:rsidRPr="00901632">
              <w:t>FFY 201</w:t>
            </w:r>
            <w:r w:rsidR="00F81084">
              <w:t>9</w:t>
            </w:r>
          </w:p>
        </w:tc>
      </w:tr>
      <w:tr w:rsidR="00CF144B" w:rsidRPr="00901632" w:rsidTr="00CF0E2E">
        <w:trPr>
          <w:cantSplit/>
        </w:trPr>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233C3C">
            <w:pPr>
              <w:pStyle w:val="TableCell9TNR"/>
            </w:pPr>
            <w:r>
              <w:t>The percentage of low-income children in the ALL Kids income eligibility range who are uninsured will be equal to or less than 6%.</w:t>
            </w:r>
          </w:p>
        </w:tc>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233C3C">
            <w:pPr>
              <w:pStyle w:val="TableCell9TNR"/>
            </w:pPr>
            <w:r>
              <w:t>The percentage of low-income children in the ALL Kids income eligibility range who are uninsured will be equal to or less than 6%.</w:t>
            </w:r>
          </w:p>
        </w:tc>
        <w:tc>
          <w:tcPr>
            <w:tcW w:w="1666"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233C3C">
            <w:pPr>
              <w:pStyle w:val="TableCell9TNR"/>
            </w:pPr>
            <w:r>
              <w:t>The estimated percentage of low-income children in the ALL Kids income eligibility range who are uninsured will be equal to or less than 6%.</w:t>
            </w:r>
          </w:p>
        </w:tc>
      </w:tr>
      <w:tr w:rsidR="00CF144B" w:rsidRPr="00901632" w:rsidTr="00CF0E2E">
        <w:trPr>
          <w:cantSplit/>
        </w:trPr>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810693" w:rsidRDefault="007A680F" w:rsidP="00233C3C">
            <w:pPr>
              <w:pStyle w:val="TableCell9TNR"/>
              <w:rPr>
                <w:rStyle w:val="TNRItalic"/>
              </w:rPr>
            </w:pPr>
            <w:bookmarkStart w:id="38" w:name="fldQue6709_1"/>
            <w:r>
              <w:rPr>
                <w:noProof/>
              </w:rPr>
              <w:drawing>
                <wp:inline distT="0" distB="0" distL="0" distR="0" wp14:anchorId="745D68AB" wp14:editId="3E855451">
                  <wp:extent cx="129540" cy="121920"/>
                  <wp:effectExtent l="0" t="0" r="3810" b="0"/>
                  <wp:docPr id="227" name="Picture 2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8"/>
            <w:r w:rsidR="00CF144B" w:rsidRPr="00901632">
              <w:t xml:space="preserve"> New/revised.  </w:t>
            </w:r>
            <w:r w:rsidR="00CF144B" w:rsidRPr="00810693">
              <w:rPr>
                <w:rStyle w:val="TNRItalic"/>
              </w:rPr>
              <w:t>Explain:</w:t>
            </w:r>
          </w:p>
          <w:p w:rsidR="00CF144B" w:rsidRPr="00901632" w:rsidRDefault="007A680F" w:rsidP="00233C3C">
            <w:pPr>
              <w:pStyle w:val="TableCell9TNR"/>
            </w:pPr>
            <w:bookmarkStart w:id="39" w:name="fldQue6709_2"/>
            <w:r>
              <w:rPr>
                <w:noProof/>
              </w:rPr>
              <w:drawing>
                <wp:inline distT="0" distB="0" distL="0" distR="0" wp14:anchorId="5C154C3C" wp14:editId="381A7715">
                  <wp:extent cx="129540" cy="121920"/>
                  <wp:effectExtent l="0" t="0" r="3810" b="0"/>
                  <wp:docPr id="228" name="Picture 22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9"/>
            <w:r w:rsidR="00CF144B" w:rsidRPr="00901632">
              <w:t xml:space="preserve"> Continuing.</w:t>
            </w:r>
          </w:p>
          <w:p w:rsidR="00CF144B" w:rsidRPr="00810693" w:rsidRDefault="007A680F" w:rsidP="00233C3C">
            <w:pPr>
              <w:pStyle w:val="TableCell9TNR"/>
              <w:rPr>
                <w:rStyle w:val="TNRItalic"/>
              </w:rPr>
            </w:pPr>
            <w:bookmarkStart w:id="40" w:name="fldQue6709_3"/>
            <w:r>
              <w:rPr>
                <w:noProof/>
              </w:rPr>
              <w:drawing>
                <wp:inline distT="0" distB="0" distL="0" distR="0" wp14:anchorId="303CB5D3" wp14:editId="24183F1D">
                  <wp:extent cx="129540" cy="121920"/>
                  <wp:effectExtent l="0" t="0" r="3810" b="0"/>
                  <wp:docPr id="229" name="Picture 2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0"/>
            <w:r w:rsidR="00CF144B" w:rsidRPr="00901632">
              <w:t xml:space="preserve"> Discontinued.  </w:t>
            </w:r>
            <w:r w:rsidR="00CF144B" w:rsidRPr="00810693">
              <w:rPr>
                <w:rStyle w:val="TNRItalic"/>
              </w:rPr>
              <w:t>Explain:</w:t>
            </w:r>
          </w:p>
          <w:p w:rsidR="00CF144B" w:rsidRPr="00901632" w:rsidRDefault="00CF144B" w:rsidP="00233C3C">
            <w:pPr>
              <w:pStyle w:val="TableCell9TNR"/>
            </w:pPr>
          </w:p>
        </w:tc>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901632" w:rsidRDefault="007A680F" w:rsidP="00233C3C">
            <w:pPr>
              <w:pStyle w:val="TableCell9TNR"/>
            </w:pPr>
            <w:r>
              <w:rPr>
                <w:noProof/>
              </w:rPr>
              <w:drawing>
                <wp:inline distT="0" distB="0" distL="0" distR="0">
                  <wp:extent cx="129540" cy="121920"/>
                  <wp:effectExtent l="0" t="0" r="3810" b="0"/>
                  <wp:docPr id="230" name="Picture 2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10693">
              <w:rPr>
                <w:rStyle w:val="TNRItalic"/>
              </w:rPr>
              <w:t>Explain:</w:t>
            </w:r>
          </w:p>
          <w:p w:rsidR="00CF144B" w:rsidRPr="00901632" w:rsidRDefault="007A680F" w:rsidP="00233C3C">
            <w:pPr>
              <w:pStyle w:val="TableCell9TNR"/>
            </w:pPr>
            <w:r>
              <w:rPr>
                <w:noProof/>
              </w:rPr>
              <w:drawing>
                <wp:inline distT="0" distB="0" distL="0" distR="0">
                  <wp:extent cx="129540" cy="121920"/>
                  <wp:effectExtent l="0" t="0" r="3810" b="0"/>
                  <wp:docPr id="231" name="Picture 23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32" name="Picture 2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10693">
              <w:rPr>
                <w:rStyle w:val="TNRItalic"/>
              </w:rPr>
              <w:t>Explain:</w:t>
            </w:r>
          </w:p>
          <w:p w:rsidR="00CF144B" w:rsidRPr="00901632" w:rsidRDefault="00CF144B" w:rsidP="00233C3C">
            <w:pPr>
              <w:pStyle w:val="TableCell9TNR"/>
            </w:pPr>
          </w:p>
        </w:tc>
        <w:tc>
          <w:tcPr>
            <w:tcW w:w="1666"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33" name="Picture 23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10693">
              <w:rPr>
                <w:rStyle w:val="TNRItalic"/>
              </w:rPr>
              <w:t>Explain:</w:t>
            </w:r>
          </w:p>
          <w:p w:rsidR="00CF144B" w:rsidRPr="00901632" w:rsidRDefault="007A680F" w:rsidP="00233C3C">
            <w:pPr>
              <w:pStyle w:val="TableCell9TNR"/>
            </w:pPr>
            <w:r>
              <w:rPr>
                <w:noProof/>
              </w:rPr>
              <w:drawing>
                <wp:inline distT="0" distB="0" distL="0" distR="0">
                  <wp:extent cx="129540" cy="121920"/>
                  <wp:effectExtent l="0" t="0" r="3810" b="0"/>
                  <wp:docPr id="234" name="Picture 2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35" name="Picture 2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10693">
              <w:rPr>
                <w:rStyle w:val="TNRItalic"/>
              </w:rPr>
              <w:t>Explain:</w:t>
            </w:r>
          </w:p>
          <w:p w:rsidR="00CF144B" w:rsidRPr="00901632" w:rsidRDefault="007A680F" w:rsidP="00233C3C">
            <w:pPr>
              <w:pStyle w:val="TableCell9TNR"/>
            </w:pPr>
            <w:r>
              <w:t>We added the word "estimated" to make the performance measure reflective of our data.</w:t>
            </w:r>
          </w:p>
        </w:tc>
      </w:tr>
      <w:tr w:rsidR="00CF144B" w:rsidRPr="00901632" w:rsidTr="00CF0E2E">
        <w:trPr>
          <w:cantSplit/>
        </w:trPr>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r>
              <w:rPr>
                <w:noProof/>
              </w:rPr>
              <w:drawing>
                <wp:inline distT="0" distB="0" distL="0" distR="0">
                  <wp:extent cx="129540" cy="121920"/>
                  <wp:effectExtent l="0" t="0" r="3810" b="0"/>
                  <wp:docPr id="236" name="Picture 2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r>
              <w:rPr>
                <w:noProof/>
              </w:rPr>
              <w:drawing>
                <wp:inline distT="0" distB="0" distL="0" distR="0">
                  <wp:extent cx="129540" cy="121920"/>
                  <wp:effectExtent l="0" t="0" r="3810" b="0"/>
                  <wp:docPr id="237" name="Picture 23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233C3C">
            <w:pPr>
              <w:pStyle w:val="TableCell9TNR"/>
            </w:pPr>
            <w:bookmarkStart w:id="41" w:name="fldQue6582_3"/>
            <w:r>
              <w:rPr>
                <w:noProof/>
              </w:rPr>
              <w:drawing>
                <wp:inline distT="0" distB="0" distL="0" distR="0" wp14:anchorId="5A008D0D" wp14:editId="62300F3A">
                  <wp:extent cx="129540" cy="121920"/>
                  <wp:effectExtent l="0" t="0" r="3810" b="0"/>
                  <wp:docPr id="238" name="Picture 2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1"/>
            <w:r w:rsidR="00CF144B" w:rsidRPr="00901632">
              <w:t xml:space="preserve"> Same data as reported in a previous year’s annual report.</w:t>
            </w:r>
          </w:p>
          <w:p w:rsidR="00CF144B" w:rsidRPr="00901632" w:rsidRDefault="00CF144B" w:rsidP="00233C3C">
            <w:pPr>
              <w:pStyle w:val="TableCell9TNR"/>
            </w:pPr>
            <w:r w:rsidRPr="00810693">
              <w:rPr>
                <w:rStyle w:val="TNRItalic"/>
              </w:rPr>
              <w:t>Specify year of annual report in which data previously reported:</w:t>
            </w:r>
            <w:r w:rsidRPr="00901632">
              <w:t xml:space="preserve"> </w:t>
            </w:r>
          </w:p>
        </w:tc>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bookmarkStart w:id="42" w:name="fldQue6300_1"/>
            <w:r>
              <w:rPr>
                <w:noProof/>
              </w:rPr>
              <w:drawing>
                <wp:inline distT="0" distB="0" distL="0" distR="0" wp14:anchorId="698F96D4" wp14:editId="449A4192">
                  <wp:extent cx="129540" cy="121920"/>
                  <wp:effectExtent l="0" t="0" r="3810" b="0"/>
                  <wp:docPr id="239" name="Picture 2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2"/>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bookmarkStart w:id="43" w:name="fldQue6300_2"/>
            <w:r>
              <w:rPr>
                <w:noProof/>
              </w:rPr>
              <w:drawing>
                <wp:inline distT="0" distB="0" distL="0" distR="0" wp14:anchorId="5B4E923F" wp14:editId="704D674E">
                  <wp:extent cx="129540" cy="121920"/>
                  <wp:effectExtent l="0" t="0" r="3810" b="0"/>
                  <wp:docPr id="240" name="Picture 24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43"/>
            <w:r w:rsidR="00CF144B" w:rsidRPr="00901632">
              <w:t xml:space="preserve"> Final.</w:t>
            </w:r>
          </w:p>
          <w:p w:rsidR="00CF144B" w:rsidRPr="00901632" w:rsidRDefault="007A680F" w:rsidP="00233C3C">
            <w:pPr>
              <w:pStyle w:val="TableCell9TNR"/>
            </w:pPr>
            <w:bookmarkStart w:id="44" w:name="fldQue6300_3"/>
            <w:r>
              <w:rPr>
                <w:noProof/>
              </w:rPr>
              <w:drawing>
                <wp:inline distT="0" distB="0" distL="0" distR="0" wp14:anchorId="4715F9CC" wp14:editId="311CE585">
                  <wp:extent cx="129540" cy="121920"/>
                  <wp:effectExtent l="0" t="0" r="3810" b="0"/>
                  <wp:docPr id="241" name="Picture 2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4"/>
            <w:r w:rsidR="00CF144B" w:rsidRPr="00901632">
              <w:t xml:space="preserve"> Same data as reported in a previous year’s annual report.</w:t>
            </w:r>
          </w:p>
          <w:p w:rsidR="00CF144B" w:rsidRPr="00901632" w:rsidRDefault="00CF144B" w:rsidP="00233C3C">
            <w:pPr>
              <w:pStyle w:val="TableCell9TNR"/>
            </w:pPr>
            <w:r w:rsidRPr="00810693">
              <w:rPr>
                <w:rStyle w:val="TNRItalic"/>
              </w:rPr>
              <w:t>Specify year of annual report in which data previously reported:</w:t>
            </w:r>
            <w:r w:rsidRPr="00901632">
              <w:t xml:space="preserve"> </w:t>
            </w:r>
          </w:p>
        </w:tc>
        <w:tc>
          <w:tcPr>
            <w:tcW w:w="1666"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bookmarkStart w:id="45" w:name="fldQue5578_1"/>
            <w:r>
              <w:rPr>
                <w:noProof/>
              </w:rPr>
              <w:drawing>
                <wp:inline distT="0" distB="0" distL="0" distR="0" wp14:anchorId="12A8CE00" wp14:editId="70F394B6">
                  <wp:extent cx="129540" cy="121920"/>
                  <wp:effectExtent l="0" t="0" r="3810" b="0"/>
                  <wp:docPr id="242" name="Picture 2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5"/>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bookmarkStart w:id="46" w:name="fldQue5578_2"/>
            <w:r>
              <w:rPr>
                <w:noProof/>
              </w:rPr>
              <w:drawing>
                <wp:inline distT="0" distB="0" distL="0" distR="0" wp14:anchorId="62D29B43" wp14:editId="449B3966">
                  <wp:extent cx="129540" cy="121920"/>
                  <wp:effectExtent l="0" t="0" r="3810" b="0"/>
                  <wp:docPr id="243" name="Picture 24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46"/>
            <w:r w:rsidR="00CF144B" w:rsidRPr="00901632">
              <w:t xml:space="preserve"> Final.</w:t>
            </w:r>
          </w:p>
          <w:p w:rsidR="00CF144B" w:rsidRPr="00901632" w:rsidRDefault="007A680F" w:rsidP="00233C3C">
            <w:pPr>
              <w:pStyle w:val="TableCell9TNR"/>
            </w:pPr>
            <w:bookmarkStart w:id="47" w:name="fldQue5578_3"/>
            <w:r>
              <w:rPr>
                <w:noProof/>
              </w:rPr>
              <w:drawing>
                <wp:inline distT="0" distB="0" distL="0" distR="0" wp14:anchorId="1E9F06EB" wp14:editId="55D92C54">
                  <wp:extent cx="129540" cy="121920"/>
                  <wp:effectExtent l="0" t="0" r="3810" b="0"/>
                  <wp:docPr id="244" name="Picture 2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7"/>
            <w:r w:rsidR="00CF144B" w:rsidRPr="00901632">
              <w:t xml:space="preserve"> Same data as reported in a previous year’s annual report.</w:t>
            </w:r>
          </w:p>
          <w:p w:rsidR="00CF144B" w:rsidRPr="00901632" w:rsidRDefault="00CF144B" w:rsidP="00233C3C">
            <w:pPr>
              <w:pStyle w:val="TableCell9TNR"/>
            </w:pPr>
            <w:r w:rsidRPr="00810693">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45" name="Picture 2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233C3C">
            <w:pPr>
              <w:pStyle w:val="TableCell9TNR"/>
            </w:pPr>
            <w:r>
              <w:rPr>
                <w:noProof/>
              </w:rPr>
              <w:drawing>
                <wp:inline distT="0" distB="0" distL="0" distR="0">
                  <wp:extent cx="129540" cy="121920"/>
                  <wp:effectExtent l="0" t="0" r="3810" b="0"/>
                  <wp:docPr id="246" name="Picture 24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47" name="Picture 2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7A680F" w:rsidP="00233C3C">
            <w:pPr>
              <w:pStyle w:val="TableCell9TNR"/>
            </w:pPr>
            <w:r>
              <w:t>U.S. Census Bureau American Community Survey 1 year estimate 2016 (coverage  year)</w:t>
            </w:r>
          </w:p>
        </w:tc>
        <w:tc>
          <w:tcPr>
            <w:tcW w:w="1667"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48" name="Picture 2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49" name="Picture 24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50" name="Picture 2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7A680F" w:rsidP="00233C3C">
            <w:pPr>
              <w:pStyle w:val="TableCell9TNR"/>
            </w:pPr>
            <w:r>
              <w:t>U.S. Census Bureau American Community Survey 1 year estimate 2017 (coverage  year)</w:t>
            </w:r>
          </w:p>
        </w:tc>
        <w:tc>
          <w:tcPr>
            <w:tcW w:w="1666"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51" name="Picture 2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52" name="Picture 25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10693">
              <w:rPr>
                <w:rStyle w:val="TNRItalic"/>
              </w:rPr>
              <w:t>Specify:</w:t>
            </w:r>
          </w:p>
          <w:p w:rsidR="00CF144B" w:rsidRPr="00810693" w:rsidRDefault="007A680F" w:rsidP="00233C3C">
            <w:pPr>
              <w:pStyle w:val="TableCell9TNR"/>
              <w:rPr>
                <w:rStyle w:val="TNRItalic"/>
              </w:rPr>
            </w:pPr>
            <w:r>
              <w:rPr>
                <w:noProof/>
              </w:rPr>
              <w:drawing>
                <wp:inline distT="0" distB="0" distL="0" distR="0">
                  <wp:extent cx="129540" cy="121920"/>
                  <wp:effectExtent l="0" t="0" r="3810" b="0"/>
                  <wp:docPr id="253" name="Picture 2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10693">
              <w:rPr>
                <w:rStyle w:val="TNRItalic"/>
              </w:rPr>
              <w:t>Specify:</w:t>
            </w:r>
          </w:p>
          <w:p w:rsidR="00CF144B" w:rsidRPr="00901632" w:rsidRDefault="007A680F" w:rsidP="00233C3C">
            <w:pPr>
              <w:pStyle w:val="TableCell9TNR"/>
            </w:pPr>
            <w:r>
              <w:t>U.S. Census Bureau American Community Survey 1 year estimate 2018 (coverage  year).</w:t>
            </w: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18 years of age in Alabama who are 137% to below 300% FPL.</w:t>
            </w:r>
          </w:p>
          <w:p w:rsidR="00CF144B" w:rsidRPr="00901632" w:rsidRDefault="00CF144B" w:rsidP="00F45DE9">
            <w:pPr>
              <w:pStyle w:val="TableCell9TNRExtraSpace"/>
            </w:pPr>
            <w:r w:rsidRPr="00901632">
              <w:t xml:space="preserve">Definition of numerator: </w:t>
            </w:r>
            <w:r w:rsidR="007A680F">
              <w:t>The number of children less than 18 years of age in Alabama who are 137% to below 300% FPL and uninsured</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19 years of age in Alabama who are 137% to below 300% FPL.</w:t>
            </w:r>
          </w:p>
          <w:p w:rsidR="00CF144B" w:rsidRPr="00901632" w:rsidRDefault="00CF144B" w:rsidP="00F45DE9">
            <w:pPr>
              <w:pStyle w:val="TableCell9TNRExtraSpace"/>
            </w:pPr>
            <w:r w:rsidRPr="00901632">
              <w:t xml:space="preserve">Definition of numerator: </w:t>
            </w:r>
            <w:r w:rsidR="007A680F">
              <w:t>The number of children less than 19 years of age in Alabama who are 137% to below 300% FPL and uninsured</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19 years of age in Alabama who are 137% to below 300% FPL.</w:t>
            </w:r>
          </w:p>
          <w:p w:rsidR="00CF144B" w:rsidRPr="00901632" w:rsidRDefault="00CF144B" w:rsidP="00F45DE9">
            <w:pPr>
              <w:pStyle w:val="TableCell9TNRExtraSpace"/>
            </w:pPr>
            <w:r w:rsidRPr="00901632">
              <w:t xml:space="preserve">Definition of numerator: </w:t>
            </w:r>
            <w:r w:rsidR="007A680F">
              <w:t>The number of children less than 19 years of age in Alabama who are 137% to below 300% FPL and uninsured.</w:t>
            </w:r>
          </w:p>
        </w:tc>
      </w:tr>
      <w:tr w:rsidR="00CF144B" w:rsidRPr="00E60F52" w:rsidTr="00CF0E2E">
        <w:trPr>
          <w:cantSplit/>
        </w:trPr>
        <w:tc>
          <w:tcPr>
            <w:tcW w:w="1667" w:type="pct"/>
          </w:tcPr>
          <w:p w:rsidR="00CF144B" w:rsidRPr="00E60F52" w:rsidRDefault="00CF144B" w:rsidP="00005BB3">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05BB3">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01/2016</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12/2016</w:t>
            </w:r>
          </w:p>
        </w:tc>
        <w:tc>
          <w:tcPr>
            <w:tcW w:w="1667" w:type="pct"/>
          </w:tcPr>
          <w:p w:rsidR="00CF144B" w:rsidRPr="00E60F52" w:rsidRDefault="00CF144B" w:rsidP="00005BB3">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05BB3">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01/2017</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12/2017</w:t>
            </w:r>
          </w:p>
        </w:tc>
        <w:tc>
          <w:tcPr>
            <w:tcW w:w="1666" w:type="pct"/>
          </w:tcPr>
          <w:p w:rsidR="00CF144B" w:rsidRPr="00E60F52" w:rsidRDefault="00CF144B" w:rsidP="00005BB3">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05BB3">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01/2018</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12/2018</w:t>
            </w:r>
          </w:p>
        </w:tc>
      </w:tr>
      <w:tr w:rsidR="00CF144B" w:rsidRPr="00901632" w:rsidTr="00CF0E2E">
        <w:trPr>
          <w:cantSplit/>
        </w:trPr>
        <w:tc>
          <w:tcPr>
            <w:tcW w:w="1667" w:type="pct"/>
            <w:tcBorders>
              <w:bottom w:val="single" w:sz="4" w:space="0" w:color="auto"/>
            </w:tcBorders>
          </w:tcPr>
          <w:p w:rsidR="00CF144B" w:rsidRPr="005168D2" w:rsidRDefault="00CF144B" w:rsidP="00233C3C">
            <w:pPr>
              <w:pStyle w:val="TableCell9TNR"/>
              <w:rPr>
                <w:rStyle w:val="RequiresAttention"/>
              </w:rPr>
            </w:pPr>
            <w:r w:rsidRPr="005168D2">
              <w:rPr>
                <w:rStyle w:val="RequiresAttention"/>
              </w:rPr>
              <w:t>Performance Measurement Data:</w:t>
            </w:r>
          </w:p>
          <w:p w:rsidR="00CF144B" w:rsidRPr="00901632" w:rsidRDefault="00CF144B" w:rsidP="00233C3C">
            <w:pPr>
              <w:pStyle w:val="TableCell9TNR"/>
            </w:pPr>
            <w:r w:rsidRPr="00901632">
              <w:t>Described what is being measured:</w:t>
            </w:r>
          </w:p>
          <w:p w:rsidR="00CF144B" w:rsidRPr="00901632" w:rsidRDefault="007A680F" w:rsidP="005168D2">
            <w:pPr>
              <w:pStyle w:val="TableCell9TNRExtraSpace"/>
            </w:pPr>
            <w:r>
              <w:t>The percentage of Alabama children eligible for ALL Kids but not enrolled.</w:t>
            </w:r>
          </w:p>
          <w:p w:rsidR="00CF144B" w:rsidRPr="00901632" w:rsidRDefault="00CF144B" w:rsidP="00233C3C">
            <w:pPr>
              <w:pStyle w:val="TableCell9TNR"/>
            </w:pPr>
            <w:r w:rsidRPr="00901632">
              <w:t xml:space="preserve">Numerator: </w:t>
            </w:r>
            <w:r w:rsidR="007A680F">
              <w:t>8596</w:t>
            </w:r>
          </w:p>
          <w:p w:rsidR="00CF144B" w:rsidRPr="00901632" w:rsidRDefault="00CF144B" w:rsidP="00233C3C">
            <w:pPr>
              <w:pStyle w:val="TableCell9TNR"/>
            </w:pPr>
            <w:r w:rsidRPr="00901632">
              <w:t xml:space="preserve">Denominator: </w:t>
            </w:r>
            <w:r w:rsidR="007A680F">
              <w:t>324863</w:t>
            </w:r>
          </w:p>
          <w:p w:rsidR="00CF144B" w:rsidRPr="00901632" w:rsidRDefault="00CF144B" w:rsidP="005168D2">
            <w:pPr>
              <w:pStyle w:val="TableCell9TNRExtraSpace"/>
            </w:pPr>
            <w:r w:rsidRPr="00901632">
              <w:t xml:space="preserve">Rate: </w:t>
            </w:r>
            <w:r w:rsidR="007A680F">
              <w:t>2.6</w:t>
            </w:r>
          </w:p>
        </w:tc>
        <w:tc>
          <w:tcPr>
            <w:tcW w:w="1667" w:type="pct"/>
            <w:tcBorders>
              <w:bottom w:val="single" w:sz="4" w:space="0" w:color="auto"/>
            </w:tcBorders>
          </w:tcPr>
          <w:p w:rsidR="00CF144B" w:rsidRPr="005168D2" w:rsidRDefault="00CF144B" w:rsidP="00233C3C">
            <w:pPr>
              <w:pStyle w:val="TableCell9TNR"/>
              <w:rPr>
                <w:rStyle w:val="RequiresAttention"/>
              </w:rPr>
            </w:pPr>
            <w:r w:rsidRPr="005168D2">
              <w:rPr>
                <w:rStyle w:val="RequiresAttention"/>
              </w:rPr>
              <w:t>Performance Measurement Data:</w:t>
            </w:r>
          </w:p>
          <w:p w:rsidR="00CF144B" w:rsidRPr="00901632" w:rsidRDefault="00CF144B" w:rsidP="00233C3C">
            <w:pPr>
              <w:pStyle w:val="TableCell9TNR"/>
            </w:pPr>
            <w:r w:rsidRPr="00901632">
              <w:t xml:space="preserve">Described what is being measured: </w:t>
            </w:r>
          </w:p>
          <w:p w:rsidR="00CF144B" w:rsidRPr="00901632" w:rsidRDefault="007A680F" w:rsidP="005168D2">
            <w:pPr>
              <w:pStyle w:val="TableCell9TNRExtraSpace"/>
            </w:pPr>
            <w:r>
              <w:t>The percentage of Alabama children eligible for ALL Kids but not enrolled.</w:t>
            </w:r>
          </w:p>
          <w:p w:rsidR="00CF144B" w:rsidRPr="00901632" w:rsidRDefault="00CF144B" w:rsidP="00233C3C">
            <w:pPr>
              <w:pStyle w:val="TableCell9TNR"/>
            </w:pPr>
            <w:r w:rsidRPr="00901632">
              <w:t xml:space="preserve">Numerator: </w:t>
            </w:r>
            <w:r w:rsidR="007A680F">
              <w:t>11695</w:t>
            </w:r>
          </w:p>
          <w:p w:rsidR="00CF144B" w:rsidRPr="00901632" w:rsidRDefault="00CF144B" w:rsidP="00233C3C">
            <w:pPr>
              <w:pStyle w:val="TableCell9TNR"/>
            </w:pPr>
            <w:r w:rsidRPr="00901632">
              <w:t xml:space="preserve">Denominator: </w:t>
            </w:r>
            <w:r w:rsidR="007A680F">
              <w:t>338402</w:t>
            </w:r>
          </w:p>
          <w:p w:rsidR="00CF144B" w:rsidRPr="00901632" w:rsidRDefault="00CF144B" w:rsidP="005168D2">
            <w:pPr>
              <w:pStyle w:val="TableCell9TNRExtraSpace"/>
            </w:pPr>
            <w:r w:rsidRPr="00901632">
              <w:t xml:space="preserve">Rate: </w:t>
            </w:r>
            <w:r w:rsidR="007A680F">
              <w:t>3.5</w:t>
            </w:r>
          </w:p>
        </w:tc>
        <w:tc>
          <w:tcPr>
            <w:tcW w:w="1666" w:type="pct"/>
            <w:tcBorders>
              <w:bottom w:val="single" w:sz="4" w:space="0" w:color="auto"/>
            </w:tcBorders>
          </w:tcPr>
          <w:p w:rsidR="00CF144B" w:rsidRPr="005168D2" w:rsidRDefault="00CF144B" w:rsidP="00233C3C">
            <w:pPr>
              <w:pStyle w:val="TableCell9TNR"/>
              <w:rPr>
                <w:rStyle w:val="RequiresAttention"/>
              </w:rPr>
            </w:pPr>
            <w:r w:rsidRPr="005168D2">
              <w:rPr>
                <w:rStyle w:val="RequiresAttention"/>
              </w:rPr>
              <w:t>Performance Measurement Data:</w:t>
            </w:r>
          </w:p>
          <w:p w:rsidR="00CF144B" w:rsidRPr="00901632" w:rsidRDefault="00CF144B" w:rsidP="00233C3C">
            <w:pPr>
              <w:pStyle w:val="TableCell9TNR"/>
            </w:pPr>
            <w:r w:rsidRPr="00901632">
              <w:t xml:space="preserve">Described what is being measured: </w:t>
            </w:r>
          </w:p>
          <w:p w:rsidR="00CF144B" w:rsidRPr="00901632" w:rsidRDefault="007A680F" w:rsidP="005168D2">
            <w:pPr>
              <w:pStyle w:val="TableCell9TNRExtraSpace"/>
            </w:pPr>
            <w:r>
              <w:t>The percentage of Alabama children who are eligible for Medicaid but who are uninsured.</w:t>
            </w:r>
          </w:p>
          <w:p w:rsidR="00CF144B" w:rsidRPr="00901632" w:rsidRDefault="00CF144B" w:rsidP="00233C3C">
            <w:pPr>
              <w:pStyle w:val="TableCell9TNR"/>
            </w:pPr>
            <w:r w:rsidRPr="00901632">
              <w:t xml:space="preserve">Numerator: </w:t>
            </w:r>
            <w:r w:rsidR="007A680F">
              <w:t>12857</w:t>
            </w:r>
          </w:p>
          <w:p w:rsidR="00CF144B" w:rsidRPr="00901632" w:rsidRDefault="00CF144B" w:rsidP="00233C3C">
            <w:pPr>
              <w:pStyle w:val="TableCell9TNR"/>
            </w:pPr>
            <w:r w:rsidRPr="00901632">
              <w:t xml:space="preserve">Denominator: </w:t>
            </w:r>
            <w:r w:rsidR="007A680F">
              <w:t>334271</w:t>
            </w:r>
          </w:p>
          <w:p w:rsidR="00CF144B" w:rsidRPr="00901632" w:rsidRDefault="00CF144B" w:rsidP="005168D2">
            <w:pPr>
              <w:pStyle w:val="TableCell9TNRExtraSpace"/>
            </w:pPr>
            <w:r w:rsidRPr="00901632">
              <w:t xml:space="preserve">Rate: </w:t>
            </w:r>
            <w:r w:rsidR="007A680F">
              <w:t>3.8</w:t>
            </w:r>
          </w:p>
        </w:tc>
      </w:tr>
      <w:tr w:rsidR="00CF144B" w:rsidRPr="00901632" w:rsidTr="005168D2">
        <w:trPr>
          <w:cantSplit/>
          <w:trHeight w:val="864"/>
        </w:trPr>
        <w:tc>
          <w:tcPr>
            <w:tcW w:w="1667" w:type="pct"/>
            <w:tcBorders>
              <w:bottom w:val="single" w:sz="4" w:space="0" w:color="auto"/>
            </w:tcBorders>
          </w:tcPr>
          <w:p w:rsidR="00CF144B" w:rsidRPr="00901632" w:rsidRDefault="00CF144B" w:rsidP="00233C3C">
            <w:pPr>
              <w:pStyle w:val="TableCell9TNR"/>
            </w:pPr>
            <w:r w:rsidRPr="009D0F10">
              <w:rPr>
                <w:rStyle w:val="RequiresAttention"/>
              </w:rPr>
              <w:lastRenderedPageBreak/>
              <w:t>Additional notes on measure:</w:t>
            </w:r>
            <w:r w:rsidRPr="00901632">
              <w:t xml:space="preserve"> </w:t>
            </w:r>
          </w:p>
        </w:tc>
        <w:tc>
          <w:tcPr>
            <w:tcW w:w="1667" w:type="pct"/>
            <w:tcBorders>
              <w:bottom w:val="single" w:sz="4" w:space="0" w:color="auto"/>
            </w:tcBorders>
          </w:tcPr>
          <w:p w:rsidR="00CF144B" w:rsidRPr="00901632" w:rsidRDefault="00CF144B" w:rsidP="00233C3C">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F81084" w:rsidP="00233C3C">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CF0E2E">
        <w:trPr>
          <w:cantSplit/>
        </w:trPr>
        <w:tc>
          <w:tcPr>
            <w:tcW w:w="1667" w:type="pct"/>
            <w:tcBorders>
              <w:bottom w:val="nil"/>
            </w:tcBorders>
          </w:tcPr>
          <w:p w:rsidR="00CF144B" w:rsidRPr="00457A00" w:rsidRDefault="00CF144B" w:rsidP="00457A00">
            <w:pPr>
              <w:pStyle w:val="TableCell9TNRExtraSpace"/>
              <w:keepNext/>
              <w:rPr>
                <w:rStyle w:val="RequiresAttention"/>
              </w:rPr>
            </w:pPr>
            <w:r w:rsidRPr="00457A00">
              <w:rPr>
                <w:rStyle w:val="RequiresAttention"/>
              </w:rPr>
              <w:t>Explanation of Progress:</w:t>
            </w:r>
          </w:p>
          <w:p w:rsidR="00CF144B" w:rsidRPr="00901632" w:rsidRDefault="00F81084" w:rsidP="00457A00">
            <w:pPr>
              <w:pStyle w:val="TableCell9TNRIndentedExtraSpace"/>
              <w:keepNext/>
            </w:pPr>
            <w:r>
              <w:rPr>
                <w:rStyle w:val="RequiresAttention"/>
              </w:rPr>
              <w:t>How did your performance in 2017</w:t>
            </w:r>
            <w:r w:rsidR="00CF144B" w:rsidRPr="00457A00">
              <w:rPr>
                <w:rStyle w:val="RequiresAttention"/>
              </w:rPr>
              <w:t xml:space="preserve"> compare with the Annual Performance O</w:t>
            </w:r>
            <w:r>
              <w:rPr>
                <w:rStyle w:val="RequiresAttention"/>
              </w:rPr>
              <w:t>bjective documented in your 2016</w:t>
            </w:r>
            <w:r w:rsidR="00CF144B" w:rsidRPr="00457A00">
              <w:rPr>
                <w:rStyle w:val="RequiresAttention"/>
              </w:rPr>
              <w:t xml:space="preserve"> Annual Report?</w:t>
            </w:r>
            <w:r w:rsidR="00CF144B" w:rsidRPr="00901632">
              <w:t xml:space="preserve"> </w:t>
            </w:r>
            <w:r w:rsidR="007A680F">
              <w:t xml:space="preserve">The rate reported in the 2016 Annual Report (3.2) was higher than the rate reported for 2017 (2.6). </w:t>
            </w:r>
          </w:p>
        </w:tc>
        <w:tc>
          <w:tcPr>
            <w:tcW w:w="1667" w:type="pct"/>
            <w:tcBorders>
              <w:bottom w:val="nil"/>
            </w:tcBorders>
          </w:tcPr>
          <w:p w:rsidR="00CF144B" w:rsidRPr="00457A00" w:rsidRDefault="00CF144B" w:rsidP="00457A00">
            <w:pPr>
              <w:pStyle w:val="TableCell9TNRExtraSpace"/>
              <w:keepNext/>
              <w:rPr>
                <w:rStyle w:val="RequiresAttention"/>
              </w:rPr>
            </w:pPr>
            <w:r w:rsidRPr="00457A00">
              <w:rPr>
                <w:rStyle w:val="RequiresAttention"/>
              </w:rPr>
              <w:t>Explanation of Progress:</w:t>
            </w:r>
          </w:p>
          <w:p w:rsidR="00CF144B" w:rsidRPr="00901632" w:rsidRDefault="00F81084" w:rsidP="00457A00">
            <w:pPr>
              <w:pStyle w:val="TableCell9TNRIndentedExtraSpace"/>
              <w:keepNext/>
            </w:pPr>
            <w:r>
              <w:rPr>
                <w:rStyle w:val="RequiresAttention"/>
              </w:rPr>
              <w:t>How did your performance in 2018</w:t>
            </w:r>
            <w:r w:rsidR="00CF144B" w:rsidRPr="00457A00">
              <w:rPr>
                <w:rStyle w:val="RequiresAttention"/>
              </w:rPr>
              <w:t xml:space="preserve"> compare with the Annual Performance O</w:t>
            </w:r>
            <w:r>
              <w:rPr>
                <w:rStyle w:val="RequiresAttention"/>
              </w:rPr>
              <w:t>bjective documented in your 2017</w:t>
            </w:r>
            <w:r w:rsidR="00CF144B" w:rsidRPr="00457A00">
              <w:rPr>
                <w:rStyle w:val="RequiresAttention"/>
              </w:rPr>
              <w:t xml:space="preserve"> Annual Report?</w:t>
            </w:r>
            <w:r w:rsidR="00CF144B" w:rsidRPr="00901632">
              <w:t xml:space="preserve"> </w:t>
            </w:r>
            <w:r w:rsidR="007A680F">
              <w:t>The rate reported in the 2017 Annual Report (2.6) was lower than the rate reported for 2018 (3.5).  The increase reflected for 2018 may be due to a difference in the reporting methodology by the ACS.  See comments below in the "Other Comments on Measure" section.</w:t>
            </w:r>
          </w:p>
        </w:tc>
        <w:tc>
          <w:tcPr>
            <w:tcW w:w="1666" w:type="pct"/>
            <w:tcBorders>
              <w:bottom w:val="nil"/>
            </w:tcBorders>
          </w:tcPr>
          <w:p w:rsidR="00CF144B" w:rsidRPr="00457A00" w:rsidRDefault="00CF144B" w:rsidP="00457A00">
            <w:pPr>
              <w:pStyle w:val="TableCell9TNRExtraSpace"/>
              <w:keepNext/>
              <w:rPr>
                <w:rStyle w:val="RequiresAttention"/>
              </w:rPr>
            </w:pPr>
            <w:r w:rsidRPr="00457A00">
              <w:rPr>
                <w:rStyle w:val="RequiresAttention"/>
              </w:rPr>
              <w:t>Explanation of Progress:</w:t>
            </w:r>
          </w:p>
          <w:p w:rsidR="00CF144B" w:rsidRPr="00901632" w:rsidRDefault="00F81084" w:rsidP="00457A00">
            <w:pPr>
              <w:pStyle w:val="TableCell9TNRIndentedExtraSpace"/>
              <w:keepNext/>
            </w:pPr>
            <w:r>
              <w:rPr>
                <w:rStyle w:val="RequiresAttention"/>
              </w:rPr>
              <w:t>How did your performance in 2019</w:t>
            </w:r>
            <w:r w:rsidR="00CF144B" w:rsidRPr="00457A00">
              <w:rPr>
                <w:rStyle w:val="RequiresAttention"/>
              </w:rPr>
              <w:t xml:space="preserve"> compare with the Annual Performance O</w:t>
            </w:r>
            <w:r>
              <w:rPr>
                <w:rStyle w:val="RequiresAttention"/>
              </w:rPr>
              <w:t>bjective documented in your 2018</w:t>
            </w:r>
            <w:r w:rsidR="00CF144B" w:rsidRPr="00457A00">
              <w:rPr>
                <w:rStyle w:val="RequiresAttention"/>
              </w:rPr>
              <w:t xml:space="preserve"> Annual Report?</w:t>
            </w:r>
            <w:r w:rsidR="00CF144B" w:rsidRPr="00901632">
              <w:t xml:space="preserve"> </w:t>
            </w:r>
            <w:r w:rsidR="007A680F">
              <w:t>The rate reported in the 2018 Annual Report of 3.5% was lower than the rate reported for 2019 3.8%.  The increase reflected for 2019 may be due to a difference in the reporting methodology by the ACS.  See comments below in the "Other Comments on Measure" section.</w:t>
            </w:r>
          </w:p>
        </w:tc>
      </w:tr>
      <w:tr w:rsidR="00CF144B" w:rsidRPr="00901632" w:rsidTr="00CF0E2E">
        <w:trPr>
          <w:cantSplit/>
        </w:trPr>
        <w:tc>
          <w:tcPr>
            <w:tcW w:w="1667" w:type="pct"/>
            <w:tcBorders>
              <w:top w:val="nil"/>
              <w:bottom w:val="single" w:sz="4" w:space="0" w:color="auto"/>
            </w:tcBorders>
          </w:tcPr>
          <w:p w:rsidR="00CF144B" w:rsidRPr="00901632" w:rsidRDefault="00CF144B" w:rsidP="00457A00">
            <w:pPr>
              <w:pStyle w:val="TableCell9TNRIndentedExtraSpace"/>
            </w:pPr>
            <w:r w:rsidRPr="00457A00">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None</w:t>
            </w:r>
          </w:p>
        </w:tc>
        <w:tc>
          <w:tcPr>
            <w:tcW w:w="1667" w:type="pct"/>
            <w:tcBorders>
              <w:top w:val="nil"/>
              <w:bottom w:val="single" w:sz="4" w:space="0" w:color="auto"/>
            </w:tcBorders>
          </w:tcPr>
          <w:p w:rsidR="00CF144B" w:rsidRPr="00901632" w:rsidRDefault="00CF144B" w:rsidP="00457A00">
            <w:pPr>
              <w:pStyle w:val="TableCell9TNRIndentedExtraSpace"/>
            </w:pPr>
            <w:r w:rsidRPr="00457A00">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Continuing to improve the functionality of the joint eligibility and enrollment system used for CHIP and Medicaid.</w:t>
            </w:r>
          </w:p>
        </w:tc>
        <w:tc>
          <w:tcPr>
            <w:tcW w:w="1666" w:type="pct"/>
            <w:tcBorders>
              <w:top w:val="nil"/>
              <w:bottom w:val="single" w:sz="4" w:space="0" w:color="auto"/>
            </w:tcBorders>
          </w:tcPr>
          <w:p w:rsidR="00CF144B" w:rsidRPr="00901632" w:rsidRDefault="00CF144B" w:rsidP="00457A00">
            <w:pPr>
              <w:pStyle w:val="TableCell9TNRIndentedExtraSpace"/>
            </w:pPr>
            <w:r w:rsidRPr="00457A00">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Continuing to improve the functionality of the joint eligibility and enrollment system used for CHIP and Medicaid.</w:t>
            </w:r>
          </w:p>
        </w:tc>
      </w:tr>
      <w:tr w:rsidR="00CF144B" w:rsidRPr="00901632" w:rsidTr="00CF0E2E">
        <w:trPr>
          <w:cantSplit/>
        </w:trPr>
        <w:tc>
          <w:tcPr>
            <w:tcW w:w="1667" w:type="pct"/>
            <w:tcBorders>
              <w:top w:val="nil"/>
              <w:bottom w:val="nil"/>
            </w:tcBorders>
          </w:tcPr>
          <w:p w:rsidR="00CF144B" w:rsidRPr="00457A00" w:rsidRDefault="00CF144B" w:rsidP="002B5F58">
            <w:pPr>
              <w:pStyle w:val="TableCell9TNRIndentedExtraSpace"/>
              <w:keepNext/>
              <w:rPr>
                <w:rStyle w:val="RequiresAttention"/>
              </w:rPr>
            </w:pPr>
            <w:r w:rsidRPr="00457A00">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457A00">
              <w:rPr>
                <w:rStyle w:val="RequiresAttention"/>
              </w:rPr>
              <w:t>Annual Pe</w:t>
            </w:r>
            <w:r w:rsidR="00F81084">
              <w:rPr>
                <w:rStyle w:val="RequiresAttention"/>
              </w:rPr>
              <w:t>rformance Objective for FFY 2018</w:t>
            </w:r>
            <w:r w:rsidRPr="00457A00">
              <w:rPr>
                <w:rStyle w:val="RequiresAttention"/>
              </w:rPr>
              <w:t>:</w:t>
            </w:r>
            <w:r w:rsidRPr="00901632">
              <w:t xml:space="preserve"> </w:t>
            </w:r>
            <w:r w:rsidR="007A680F">
              <w:t>The percentage of low-income uninsured children within the ALL Kids income range will be equal to or less than 4.0% of all children in the state within the same income range.</w:t>
            </w:r>
          </w:p>
          <w:p w:rsidR="00CF144B" w:rsidRDefault="00CF144B" w:rsidP="002B5F58">
            <w:pPr>
              <w:pStyle w:val="TableCell9TNRIndented"/>
              <w:keepNext/>
            </w:pPr>
            <w:r w:rsidRPr="00457A00">
              <w:rPr>
                <w:rStyle w:val="RequiresAttention"/>
              </w:rPr>
              <w:t>Annual Pe</w:t>
            </w:r>
            <w:r w:rsidR="00F81084">
              <w:rPr>
                <w:rStyle w:val="RequiresAttention"/>
              </w:rPr>
              <w:t>rformance Objective for FFY 2019</w:t>
            </w:r>
            <w:r w:rsidRPr="00457A00">
              <w:rPr>
                <w:rStyle w:val="RequiresAttention"/>
              </w:rPr>
              <w:t>:</w:t>
            </w:r>
            <w:r w:rsidRPr="00901632">
              <w:t xml:space="preserve"> </w:t>
            </w:r>
            <w:r w:rsidR="007A680F">
              <w:t>The percentage of low-income uninsured children within the ALL Kids income range will be equal to or less than 3.75% of all children in the state within the same income range.</w:t>
            </w:r>
          </w:p>
          <w:p w:rsidR="00550834" w:rsidRPr="00901632" w:rsidRDefault="00550834" w:rsidP="002B5F58">
            <w:pPr>
              <w:pStyle w:val="TableCell9TNRIndentedExtraSpace"/>
              <w:keepNext/>
            </w:pPr>
            <w:r w:rsidRPr="00457A00">
              <w:rPr>
                <w:rStyle w:val="RequiresAttention"/>
              </w:rPr>
              <w:t>Annual Pe</w:t>
            </w:r>
            <w:r w:rsidR="00F81084">
              <w:rPr>
                <w:rStyle w:val="RequiresAttention"/>
              </w:rPr>
              <w:t>rformance Objective for FFY 2020</w:t>
            </w:r>
            <w:r w:rsidRPr="00457A00">
              <w:rPr>
                <w:rStyle w:val="RequiresAttention"/>
              </w:rPr>
              <w:t>:</w:t>
            </w:r>
            <w:r w:rsidRPr="00901632">
              <w:t xml:space="preserve"> </w:t>
            </w:r>
            <w:r w:rsidR="007A680F">
              <w:t>The percentage of low-income uninsured children within the ALL Kids income range will be equal to or less than 3.5% of all children in the state within the same income range.</w:t>
            </w:r>
          </w:p>
        </w:tc>
        <w:tc>
          <w:tcPr>
            <w:tcW w:w="1667" w:type="pct"/>
            <w:tcBorders>
              <w:top w:val="nil"/>
              <w:bottom w:val="nil"/>
            </w:tcBorders>
          </w:tcPr>
          <w:p w:rsidR="00CF144B" w:rsidRPr="00457A00" w:rsidRDefault="00CF144B" w:rsidP="002B5F58">
            <w:pPr>
              <w:pStyle w:val="TableCell9TNRIndentedExtraSpace"/>
              <w:keepNext/>
              <w:rPr>
                <w:rStyle w:val="RequiresAttention"/>
              </w:rPr>
            </w:pPr>
            <w:r w:rsidRPr="00457A00">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457A00">
              <w:rPr>
                <w:rStyle w:val="RequiresAttention"/>
              </w:rPr>
              <w:t>Annual Pe</w:t>
            </w:r>
            <w:r w:rsidR="00F81084">
              <w:rPr>
                <w:rStyle w:val="RequiresAttention"/>
              </w:rPr>
              <w:t>rformance Objective for FFY 2019</w:t>
            </w:r>
            <w:r w:rsidRPr="00457A00">
              <w:rPr>
                <w:rStyle w:val="RequiresAttention"/>
              </w:rPr>
              <w:t xml:space="preserve">: </w:t>
            </w:r>
            <w:r w:rsidR="007A680F">
              <w:t>The percentage of low-income uninsured children within the ALL Kids income range will be equal to or less than 3.75% of all children in the state within the same income range.</w:t>
            </w:r>
          </w:p>
          <w:p w:rsidR="00CF144B" w:rsidRDefault="00CF144B" w:rsidP="002B5F58">
            <w:pPr>
              <w:pStyle w:val="TableCell9TNRIndented"/>
              <w:keepNext/>
            </w:pPr>
            <w:r w:rsidRPr="00457A00">
              <w:rPr>
                <w:rStyle w:val="RequiresAttention"/>
              </w:rPr>
              <w:t xml:space="preserve">Annual Performance Objective for </w:t>
            </w:r>
            <w:r w:rsidR="00F81084">
              <w:rPr>
                <w:rStyle w:val="RequiresAttention"/>
              </w:rPr>
              <w:t>FFY 2020</w:t>
            </w:r>
            <w:r w:rsidRPr="00457A00">
              <w:rPr>
                <w:rStyle w:val="RequiresAttention"/>
              </w:rPr>
              <w:t>:</w:t>
            </w:r>
            <w:r w:rsidRPr="00901632">
              <w:t xml:space="preserve"> </w:t>
            </w:r>
            <w:r w:rsidR="007A680F">
              <w:t>The percentage of low-income uninsured children within the ALL Kids income range will be equal to or less than 3.75% of all children in the state within the same income range.</w:t>
            </w:r>
          </w:p>
          <w:p w:rsidR="00550834" w:rsidRPr="00901632" w:rsidRDefault="00550834" w:rsidP="002B5F58">
            <w:pPr>
              <w:pStyle w:val="TableCell9TNRIndentedExtraSpace"/>
              <w:keepNext/>
            </w:pPr>
            <w:r w:rsidRPr="00457A00">
              <w:rPr>
                <w:rStyle w:val="RequiresAttention"/>
              </w:rPr>
              <w:t>Annual Pe</w:t>
            </w:r>
            <w:r w:rsidR="00F81084">
              <w:rPr>
                <w:rStyle w:val="RequiresAttention"/>
              </w:rPr>
              <w:t>rformance Objective for FFY 2021</w:t>
            </w:r>
            <w:r w:rsidRPr="00457A00">
              <w:rPr>
                <w:rStyle w:val="RequiresAttention"/>
              </w:rPr>
              <w:t>:</w:t>
            </w:r>
            <w:r w:rsidRPr="00901632">
              <w:t xml:space="preserve"> </w:t>
            </w:r>
            <w:r w:rsidR="007A680F">
              <w:t>The percentage of low-income uninsured children within the ALL Kids income range will be equal to or less than 3.75% of all children in the state within the same income range.</w:t>
            </w:r>
          </w:p>
        </w:tc>
        <w:tc>
          <w:tcPr>
            <w:tcW w:w="1666" w:type="pct"/>
            <w:tcBorders>
              <w:top w:val="nil"/>
              <w:bottom w:val="nil"/>
            </w:tcBorders>
          </w:tcPr>
          <w:p w:rsidR="00CF144B" w:rsidRPr="00457A00" w:rsidRDefault="00CF144B" w:rsidP="002B5F58">
            <w:pPr>
              <w:pStyle w:val="TableCell9TNRIndentedExtraSpace"/>
              <w:keepNext/>
              <w:rPr>
                <w:rStyle w:val="RequiresAttention"/>
              </w:rPr>
            </w:pPr>
            <w:r w:rsidRPr="00457A00">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457A00">
              <w:rPr>
                <w:rStyle w:val="RequiresAttention"/>
              </w:rPr>
              <w:t>Annual Pe</w:t>
            </w:r>
            <w:r w:rsidR="00F81084">
              <w:rPr>
                <w:rStyle w:val="RequiresAttention"/>
              </w:rPr>
              <w:t>rformance Objective for FFY 2020</w:t>
            </w:r>
            <w:r w:rsidRPr="00457A00">
              <w:rPr>
                <w:rStyle w:val="RequiresAttention"/>
              </w:rPr>
              <w:t>:</w:t>
            </w:r>
            <w:r w:rsidRPr="00901632">
              <w:t xml:space="preserve"> </w:t>
            </w:r>
            <w:r w:rsidR="007A680F">
              <w:t>The percentage of low-income uninsured children within the ALL Kids income range will be equal to or less than 3.75% of all children in the state within the same income range.</w:t>
            </w:r>
          </w:p>
          <w:p w:rsidR="00CF144B" w:rsidRDefault="00CF144B" w:rsidP="002B5F58">
            <w:pPr>
              <w:pStyle w:val="TableCell9TNRIndented"/>
              <w:keepNext/>
            </w:pPr>
            <w:r w:rsidRPr="00457A00">
              <w:rPr>
                <w:rStyle w:val="RequiresAttention"/>
              </w:rPr>
              <w:t>Annual Pe</w:t>
            </w:r>
            <w:r w:rsidR="00F81084">
              <w:rPr>
                <w:rStyle w:val="RequiresAttention"/>
              </w:rPr>
              <w:t>rformance Objective for FFY 2021</w:t>
            </w:r>
            <w:r w:rsidRPr="00457A00">
              <w:rPr>
                <w:rStyle w:val="RequiresAttention"/>
              </w:rPr>
              <w:t>:</w:t>
            </w:r>
            <w:r w:rsidRPr="00901632">
              <w:t xml:space="preserve"> </w:t>
            </w:r>
            <w:r w:rsidR="007A680F">
              <w:t>The percentage of low-income uninsured children within the ALL Kids income range will be equal to or less than 3.75% of all children in the state within the same income range.</w:t>
            </w:r>
          </w:p>
          <w:p w:rsidR="00550834" w:rsidRPr="00901632" w:rsidRDefault="00550834" w:rsidP="002B5F58">
            <w:pPr>
              <w:pStyle w:val="TableCell9TNRIndentedExtraSpace"/>
              <w:keepNext/>
            </w:pPr>
            <w:r w:rsidRPr="00457A00">
              <w:rPr>
                <w:rStyle w:val="RequiresAttention"/>
              </w:rPr>
              <w:t>Annual Pe</w:t>
            </w:r>
            <w:r w:rsidR="00F81084">
              <w:rPr>
                <w:rStyle w:val="RequiresAttention"/>
              </w:rPr>
              <w:t>rformance Objective for FFY 2022</w:t>
            </w:r>
            <w:r w:rsidRPr="00457A00">
              <w:rPr>
                <w:rStyle w:val="RequiresAttention"/>
              </w:rPr>
              <w:t xml:space="preserve">: </w:t>
            </w:r>
            <w:r w:rsidR="007A680F">
              <w:t>The percentage of low-income uninsured children within the ALL Kids income range will be equal to or less than 3.75% of all children in the state within the same income range.</w:t>
            </w:r>
          </w:p>
        </w:tc>
      </w:tr>
      <w:tr w:rsidR="00CF144B" w:rsidRPr="00901632" w:rsidTr="009D0F10">
        <w:trPr>
          <w:cantSplit/>
          <w:trHeight w:val="288"/>
        </w:trPr>
        <w:tc>
          <w:tcPr>
            <w:tcW w:w="1667" w:type="pct"/>
            <w:tcBorders>
              <w:top w:val="nil"/>
            </w:tcBorders>
          </w:tcPr>
          <w:p w:rsidR="00CF144B" w:rsidRPr="00457A00" w:rsidRDefault="00CF144B" w:rsidP="00457A00">
            <w:pPr>
              <w:pStyle w:val="TableCell9TNRIndented"/>
            </w:pPr>
            <w:r w:rsidRPr="00457A00">
              <w:rPr>
                <w:rStyle w:val="Italic"/>
              </w:rPr>
              <w:t>Explain how these objectives were set:</w:t>
            </w:r>
            <w:r w:rsidRPr="00457A00">
              <w:t xml:space="preserve"> </w:t>
            </w:r>
            <w:r w:rsidR="007A680F">
              <w:t>Based on the observed trend and historical data.</w:t>
            </w:r>
          </w:p>
        </w:tc>
        <w:tc>
          <w:tcPr>
            <w:tcW w:w="1667" w:type="pct"/>
            <w:tcBorders>
              <w:top w:val="nil"/>
            </w:tcBorders>
          </w:tcPr>
          <w:p w:rsidR="00CF144B" w:rsidRPr="00901632" w:rsidRDefault="00CF144B" w:rsidP="00457A00">
            <w:pPr>
              <w:pStyle w:val="TableCell9TNRIndented"/>
            </w:pPr>
            <w:r w:rsidRPr="00457A00">
              <w:rPr>
                <w:rStyle w:val="Italic"/>
              </w:rPr>
              <w:t>Explain how these objectives were set:</w:t>
            </w:r>
            <w:r w:rsidRPr="00901632">
              <w:t xml:space="preserve"> </w:t>
            </w:r>
            <w:r w:rsidR="007A680F">
              <w:t>Based on the observed trend and historical data.</w:t>
            </w:r>
          </w:p>
        </w:tc>
        <w:tc>
          <w:tcPr>
            <w:tcW w:w="1666" w:type="pct"/>
            <w:tcBorders>
              <w:top w:val="nil"/>
            </w:tcBorders>
          </w:tcPr>
          <w:p w:rsidR="00CF144B" w:rsidRPr="00901632" w:rsidRDefault="00CF144B" w:rsidP="00457A00">
            <w:pPr>
              <w:pStyle w:val="TableCell9TNRIndented"/>
            </w:pPr>
            <w:r w:rsidRPr="00457A00">
              <w:rPr>
                <w:rStyle w:val="Italic"/>
              </w:rPr>
              <w:t>Explain how these objectives were set:</w:t>
            </w:r>
            <w:r w:rsidRPr="00901632">
              <w:t xml:space="preserve"> </w:t>
            </w:r>
            <w:r w:rsidR="007A680F">
              <w:t xml:space="preserve">Based on observed trend and historical data. </w:t>
            </w:r>
          </w:p>
        </w:tc>
      </w:tr>
      <w:tr w:rsidR="00CF144B" w:rsidRPr="00901632" w:rsidTr="00457A00">
        <w:trPr>
          <w:cantSplit/>
          <w:trHeight w:val="288"/>
        </w:trPr>
        <w:tc>
          <w:tcPr>
            <w:tcW w:w="1667" w:type="pct"/>
          </w:tcPr>
          <w:p w:rsidR="00CF144B" w:rsidRPr="00901632" w:rsidRDefault="00CF144B" w:rsidP="00233C3C">
            <w:pPr>
              <w:pStyle w:val="TableCell9TNR"/>
            </w:pPr>
            <w:r w:rsidRPr="00457A00">
              <w:rPr>
                <w:rStyle w:val="RequiresAttention"/>
              </w:rPr>
              <w:lastRenderedPageBreak/>
              <w:t>Other Comments on Measure:</w:t>
            </w:r>
            <w:r w:rsidRPr="00901632">
              <w:t xml:space="preserve"> </w:t>
            </w:r>
          </w:p>
        </w:tc>
        <w:tc>
          <w:tcPr>
            <w:tcW w:w="1667" w:type="pct"/>
          </w:tcPr>
          <w:p w:rsidR="00CF144B" w:rsidRPr="00901632" w:rsidRDefault="00CF144B" w:rsidP="00233C3C">
            <w:pPr>
              <w:pStyle w:val="TableCell9TNR"/>
            </w:pPr>
            <w:r w:rsidRPr="00457A00">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(2017) accounts for children under 19 years of age.  This may be related to the increased rate.</w:t>
            </w:r>
          </w:p>
        </w:tc>
        <w:tc>
          <w:tcPr>
            <w:tcW w:w="1666" w:type="pct"/>
          </w:tcPr>
          <w:p w:rsidR="00CF144B" w:rsidRPr="00901632" w:rsidRDefault="00CF144B" w:rsidP="00233C3C">
            <w:pPr>
              <w:pStyle w:val="TableCell9TNR"/>
            </w:pPr>
            <w:r w:rsidRPr="00457A00">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(2018) accounts for children under 19 years of age.  This may be related to the increased rate.</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CHIP Enrollment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4313B5">
              <w:t>7</w:t>
            </w:r>
          </w:p>
        </w:tc>
        <w:tc>
          <w:tcPr>
            <w:tcW w:w="1667" w:type="pct"/>
            <w:tcBorders>
              <w:bottom w:val="single" w:sz="4" w:space="0" w:color="auto"/>
            </w:tcBorders>
          </w:tcPr>
          <w:p w:rsidR="00CF144B" w:rsidRPr="00901632" w:rsidRDefault="00CF144B" w:rsidP="00144D0A">
            <w:pPr>
              <w:pStyle w:val="TableHead9TNR"/>
            </w:pPr>
            <w:r w:rsidRPr="00901632">
              <w:t>FFY 201</w:t>
            </w:r>
            <w:r w:rsidR="004313B5">
              <w:t>8</w:t>
            </w:r>
          </w:p>
        </w:tc>
        <w:tc>
          <w:tcPr>
            <w:tcW w:w="1666" w:type="pct"/>
            <w:tcBorders>
              <w:bottom w:val="single" w:sz="4" w:space="0" w:color="auto"/>
            </w:tcBorders>
          </w:tcPr>
          <w:p w:rsidR="00CF144B" w:rsidRPr="00901632" w:rsidRDefault="00CF144B" w:rsidP="00144D0A">
            <w:pPr>
              <w:pStyle w:val="TableHead9TNR"/>
            </w:pPr>
            <w:r w:rsidRPr="00901632">
              <w:t>FFY 201</w:t>
            </w:r>
            <w:r w:rsidR="004313B5">
              <w:t>9</w:t>
            </w:r>
          </w:p>
        </w:tc>
      </w:tr>
      <w:tr w:rsidR="00CF144B" w:rsidRPr="00901632" w:rsidTr="00CF0E2E">
        <w:trPr>
          <w:cantSplit/>
        </w:trPr>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233C3C">
            <w:pPr>
              <w:pStyle w:val="TableCell9TNR"/>
            </w:pPr>
          </w:p>
        </w:tc>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233C3C">
            <w:pPr>
              <w:pStyle w:val="TableCell9TNR"/>
            </w:pPr>
          </w:p>
        </w:tc>
        <w:tc>
          <w:tcPr>
            <w:tcW w:w="1666"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233C3C">
            <w:pPr>
              <w:pStyle w:val="TableCell9TNR"/>
            </w:pPr>
          </w:p>
        </w:tc>
      </w:tr>
      <w:tr w:rsidR="00CF144B" w:rsidRPr="00901632" w:rsidTr="00CF0E2E">
        <w:trPr>
          <w:cantSplit/>
        </w:trPr>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232CF8" w:rsidRDefault="007A680F" w:rsidP="00233C3C">
            <w:pPr>
              <w:pStyle w:val="TableCell9TNR"/>
              <w:rPr>
                <w:rStyle w:val="TNRItalic"/>
              </w:rPr>
            </w:pPr>
            <w:bookmarkStart w:id="48" w:name="fldQue6711_1"/>
            <w:r>
              <w:rPr>
                <w:noProof/>
              </w:rPr>
              <w:drawing>
                <wp:inline distT="0" distB="0" distL="0" distR="0" wp14:anchorId="010F8C48" wp14:editId="4C856698">
                  <wp:extent cx="129540" cy="121920"/>
                  <wp:effectExtent l="0" t="0" r="3810" b="0"/>
                  <wp:docPr id="254" name="Picture 2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8"/>
            <w:r w:rsidR="00CF144B" w:rsidRPr="00901632">
              <w:t xml:space="preserve"> New/revised.  </w:t>
            </w:r>
            <w:r w:rsidR="00CF144B" w:rsidRPr="00232CF8">
              <w:rPr>
                <w:rStyle w:val="TNRItalic"/>
              </w:rPr>
              <w:t>Explain:</w:t>
            </w:r>
          </w:p>
          <w:p w:rsidR="00CF144B" w:rsidRPr="00901632" w:rsidRDefault="007A680F" w:rsidP="00233C3C">
            <w:pPr>
              <w:pStyle w:val="TableCell9TNR"/>
            </w:pPr>
            <w:bookmarkStart w:id="49" w:name="fldQue6711_2"/>
            <w:r>
              <w:rPr>
                <w:noProof/>
              </w:rPr>
              <w:drawing>
                <wp:inline distT="0" distB="0" distL="0" distR="0" wp14:anchorId="6D28219E" wp14:editId="379E8B0F">
                  <wp:extent cx="129540" cy="121920"/>
                  <wp:effectExtent l="0" t="0" r="3810" b="0"/>
                  <wp:docPr id="255" name="Picture 2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49"/>
            <w:r w:rsidR="00CF144B" w:rsidRPr="00901632">
              <w:t xml:space="preserve"> Continuing.</w:t>
            </w:r>
          </w:p>
          <w:p w:rsidR="00CF144B" w:rsidRPr="00232CF8" w:rsidRDefault="007A680F" w:rsidP="00233C3C">
            <w:pPr>
              <w:pStyle w:val="TableCell9TNR"/>
              <w:rPr>
                <w:rStyle w:val="TNRItalic"/>
              </w:rPr>
            </w:pPr>
            <w:bookmarkStart w:id="50" w:name="fldQue6711_3"/>
            <w:r>
              <w:rPr>
                <w:noProof/>
              </w:rPr>
              <w:drawing>
                <wp:inline distT="0" distB="0" distL="0" distR="0" wp14:anchorId="16760DD2" wp14:editId="49FCFB3E">
                  <wp:extent cx="129540" cy="121920"/>
                  <wp:effectExtent l="0" t="0" r="3810" b="0"/>
                  <wp:docPr id="256" name="Picture 2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0"/>
            <w:r w:rsidR="00CF144B" w:rsidRPr="00901632">
              <w:t xml:space="preserve"> Discontinued.  </w:t>
            </w:r>
            <w:r w:rsidR="00CF144B" w:rsidRPr="00232CF8">
              <w:rPr>
                <w:rStyle w:val="TNRItalic"/>
              </w:rPr>
              <w:t>Explain:</w:t>
            </w:r>
          </w:p>
          <w:p w:rsidR="00CF144B" w:rsidRPr="00901632" w:rsidRDefault="00CF144B" w:rsidP="00233C3C">
            <w:pPr>
              <w:pStyle w:val="TableCell9TNR"/>
            </w:pPr>
          </w:p>
        </w:tc>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57" name="Picture 2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232CF8">
              <w:rPr>
                <w:rStyle w:val="TNRItalic"/>
              </w:rPr>
              <w:t>Explain:</w:t>
            </w:r>
          </w:p>
          <w:p w:rsidR="00CF144B" w:rsidRPr="00901632" w:rsidRDefault="007A680F" w:rsidP="00233C3C">
            <w:pPr>
              <w:pStyle w:val="TableCell9TNR"/>
            </w:pPr>
            <w:r>
              <w:rPr>
                <w:noProof/>
              </w:rPr>
              <w:drawing>
                <wp:inline distT="0" distB="0" distL="0" distR="0">
                  <wp:extent cx="129540" cy="121920"/>
                  <wp:effectExtent l="0" t="0" r="3810" b="0"/>
                  <wp:docPr id="258" name="Picture 2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59" name="Picture 2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232CF8">
              <w:rPr>
                <w:rStyle w:val="TNRItalic"/>
              </w:rPr>
              <w:t>Explain:</w:t>
            </w:r>
          </w:p>
          <w:p w:rsidR="00CF144B" w:rsidRPr="00901632" w:rsidRDefault="00CF144B" w:rsidP="00233C3C">
            <w:pPr>
              <w:pStyle w:val="TableCell9TNR"/>
            </w:pPr>
          </w:p>
        </w:tc>
        <w:tc>
          <w:tcPr>
            <w:tcW w:w="1666" w:type="pct"/>
            <w:shd w:val="clear" w:color="auto" w:fill="auto"/>
          </w:tcPr>
          <w:p w:rsidR="00CF144B" w:rsidRPr="00AB349E" w:rsidRDefault="00CF144B" w:rsidP="00233C3C">
            <w:pPr>
              <w:pStyle w:val="TableCell9TNR"/>
              <w:rPr>
                <w:rStyle w:val="RequiresAttention"/>
              </w:rPr>
            </w:pPr>
            <w:r w:rsidRPr="00AB349E">
              <w:rPr>
                <w:rStyle w:val="RequiresAttention"/>
              </w:rPr>
              <w:t>Type of Goal:</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60" name="Picture 2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232CF8">
              <w:rPr>
                <w:rStyle w:val="TNRItalic"/>
              </w:rPr>
              <w:t>Explain:</w:t>
            </w:r>
          </w:p>
          <w:p w:rsidR="00CF144B" w:rsidRPr="00901632" w:rsidRDefault="007A680F" w:rsidP="00233C3C">
            <w:pPr>
              <w:pStyle w:val="TableCell9TNR"/>
            </w:pPr>
            <w:r>
              <w:rPr>
                <w:noProof/>
              </w:rPr>
              <w:drawing>
                <wp:inline distT="0" distB="0" distL="0" distR="0">
                  <wp:extent cx="129540" cy="121920"/>
                  <wp:effectExtent l="0" t="0" r="3810" b="0"/>
                  <wp:docPr id="261" name="Picture 2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62" name="Picture 26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232CF8">
              <w:rPr>
                <w:rStyle w:val="TNRItalic"/>
              </w:rPr>
              <w:t>Explain:</w:t>
            </w:r>
          </w:p>
          <w:p w:rsidR="00CF144B" w:rsidRPr="00901632" w:rsidRDefault="00CF144B" w:rsidP="00233C3C">
            <w:pPr>
              <w:pStyle w:val="TableCell9TNR"/>
            </w:pPr>
          </w:p>
        </w:tc>
      </w:tr>
      <w:tr w:rsidR="00CF144B" w:rsidRPr="00901632" w:rsidTr="00CF0E2E">
        <w:trPr>
          <w:cantSplit/>
        </w:trPr>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r>
              <w:rPr>
                <w:noProof/>
              </w:rPr>
              <w:drawing>
                <wp:inline distT="0" distB="0" distL="0" distR="0">
                  <wp:extent cx="129540" cy="121920"/>
                  <wp:effectExtent l="0" t="0" r="3810" b="0"/>
                  <wp:docPr id="263" name="Picture 2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r>
              <w:rPr>
                <w:noProof/>
              </w:rPr>
              <w:drawing>
                <wp:inline distT="0" distB="0" distL="0" distR="0">
                  <wp:extent cx="129540" cy="121920"/>
                  <wp:effectExtent l="0" t="0" r="3810" b="0"/>
                  <wp:docPr id="264" name="Picture 2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233C3C">
            <w:pPr>
              <w:pStyle w:val="TableCell9TNR"/>
            </w:pPr>
            <w:bookmarkStart w:id="51" w:name="fldQue6588_3"/>
            <w:r>
              <w:rPr>
                <w:noProof/>
              </w:rPr>
              <w:drawing>
                <wp:inline distT="0" distB="0" distL="0" distR="0" wp14:anchorId="6B75BBF9" wp14:editId="1EB93B04">
                  <wp:extent cx="129540" cy="121920"/>
                  <wp:effectExtent l="0" t="0" r="3810" b="0"/>
                  <wp:docPr id="265" name="Picture 2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1"/>
            <w:r w:rsidR="00CF144B" w:rsidRPr="00901632">
              <w:t xml:space="preserve"> Same data as reported in a previous year’s annual report.</w:t>
            </w:r>
          </w:p>
          <w:p w:rsidR="00CF144B" w:rsidRPr="00901632" w:rsidRDefault="00CF144B" w:rsidP="00233C3C">
            <w:pPr>
              <w:pStyle w:val="TableCell9TNR"/>
            </w:pPr>
            <w:r w:rsidRPr="00232CF8">
              <w:rPr>
                <w:rStyle w:val="TNRItalic"/>
              </w:rPr>
              <w:t>Specify year of annual report in which data previously reported:</w:t>
            </w:r>
            <w:r w:rsidRPr="00901632">
              <w:t xml:space="preserve"> </w:t>
            </w:r>
          </w:p>
        </w:tc>
        <w:tc>
          <w:tcPr>
            <w:tcW w:w="1667"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bookmarkStart w:id="52" w:name="fldQue6305_1"/>
            <w:r>
              <w:rPr>
                <w:noProof/>
              </w:rPr>
              <w:drawing>
                <wp:inline distT="0" distB="0" distL="0" distR="0" wp14:anchorId="50538837" wp14:editId="2F9D7F39">
                  <wp:extent cx="129540" cy="121920"/>
                  <wp:effectExtent l="0" t="0" r="3810" b="0"/>
                  <wp:docPr id="266" name="Picture 2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2"/>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bookmarkStart w:id="53" w:name="fldQue6305_2"/>
            <w:r>
              <w:rPr>
                <w:noProof/>
              </w:rPr>
              <w:drawing>
                <wp:inline distT="0" distB="0" distL="0" distR="0" wp14:anchorId="0556A3A3" wp14:editId="67D04914">
                  <wp:extent cx="129540" cy="121920"/>
                  <wp:effectExtent l="0" t="0" r="3810" b="0"/>
                  <wp:docPr id="267" name="Picture 26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3"/>
            <w:r w:rsidR="00CF144B" w:rsidRPr="00901632">
              <w:t xml:space="preserve"> Final.</w:t>
            </w:r>
          </w:p>
          <w:p w:rsidR="00CF144B" w:rsidRPr="00901632" w:rsidRDefault="007A680F" w:rsidP="00233C3C">
            <w:pPr>
              <w:pStyle w:val="TableCell9TNR"/>
            </w:pPr>
            <w:bookmarkStart w:id="54" w:name="fldQue6305_3"/>
            <w:r>
              <w:rPr>
                <w:noProof/>
              </w:rPr>
              <w:drawing>
                <wp:inline distT="0" distB="0" distL="0" distR="0" wp14:anchorId="0B936B2C" wp14:editId="31832285">
                  <wp:extent cx="129540" cy="121920"/>
                  <wp:effectExtent l="0" t="0" r="3810" b="0"/>
                  <wp:docPr id="268" name="Picture 2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4"/>
            <w:r w:rsidR="00CF144B" w:rsidRPr="00901632">
              <w:t xml:space="preserve"> Same data as reported in a previous year’s annual report.</w:t>
            </w:r>
          </w:p>
          <w:p w:rsidR="00CF144B" w:rsidRPr="00901632" w:rsidRDefault="00CF144B" w:rsidP="00233C3C">
            <w:pPr>
              <w:pStyle w:val="TableCell9TNR"/>
            </w:pPr>
            <w:r w:rsidRPr="00232CF8">
              <w:rPr>
                <w:rStyle w:val="TNRItalic"/>
              </w:rPr>
              <w:t>Specify year of annual report in which data previously reported:</w:t>
            </w:r>
            <w:r w:rsidRPr="00901632">
              <w:t xml:space="preserve"> </w:t>
            </w:r>
          </w:p>
        </w:tc>
        <w:tc>
          <w:tcPr>
            <w:tcW w:w="1666" w:type="pct"/>
            <w:shd w:val="clear" w:color="auto" w:fill="auto"/>
          </w:tcPr>
          <w:p w:rsidR="00CF144B" w:rsidRPr="00AB349E" w:rsidRDefault="00CF144B" w:rsidP="00233C3C">
            <w:pPr>
              <w:pStyle w:val="TableCell9TNR"/>
              <w:rPr>
                <w:rStyle w:val="RequiresAttention"/>
              </w:rPr>
            </w:pPr>
            <w:r w:rsidRPr="00AB349E">
              <w:rPr>
                <w:rStyle w:val="RequiresAttention"/>
              </w:rPr>
              <w:t>Status of Data Reported:</w:t>
            </w:r>
          </w:p>
          <w:p w:rsidR="00CF144B" w:rsidRPr="00901632" w:rsidRDefault="007A680F" w:rsidP="00233C3C">
            <w:pPr>
              <w:pStyle w:val="TableCell9TNR"/>
            </w:pPr>
            <w:bookmarkStart w:id="55" w:name="fldQue5583_1"/>
            <w:r>
              <w:rPr>
                <w:noProof/>
              </w:rPr>
              <w:drawing>
                <wp:inline distT="0" distB="0" distL="0" distR="0" wp14:anchorId="5F0C291C" wp14:editId="70920A69">
                  <wp:extent cx="129540" cy="121920"/>
                  <wp:effectExtent l="0" t="0" r="3810" b="0"/>
                  <wp:docPr id="269" name="Picture 26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5"/>
            <w:r w:rsidR="00CF144B" w:rsidRPr="00901632">
              <w:t xml:space="preserve"> Provisional.</w:t>
            </w:r>
          </w:p>
          <w:p w:rsidR="00CF144B" w:rsidRPr="00901632" w:rsidRDefault="00534192" w:rsidP="00233C3C">
            <w:pPr>
              <w:pStyle w:val="TableCell9TNR"/>
            </w:pPr>
            <w:r>
              <w:tab/>
            </w:r>
            <w:r w:rsidR="00CF144B" w:rsidRPr="00534192">
              <w:rPr>
                <w:rStyle w:val="ArialItalic"/>
              </w:rPr>
              <w:t>Explanation of Provisional Data:</w:t>
            </w:r>
            <w:r w:rsidR="00CF144B" w:rsidRPr="00901632">
              <w:t xml:space="preserve"> </w:t>
            </w:r>
          </w:p>
          <w:p w:rsidR="00CF144B" w:rsidRPr="00901632" w:rsidRDefault="007A680F" w:rsidP="00233C3C">
            <w:pPr>
              <w:pStyle w:val="TableCell9TNR"/>
            </w:pPr>
            <w:bookmarkStart w:id="56" w:name="fldQue5583_2"/>
            <w:r>
              <w:rPr>
                <w:noProof/>
              </w:rPr>
              <w:drawing>
                <wp:inline distT="0" distB="0" distL="0" distR="0" wp14:anchorId="5ED5383D" wp14:editId="34DB5D45">
                  <wp:extent cx="129540" cy="121920"/>
                  <wp:effectExtent l="0" t="0" r="3810" b="0"/>
                  <wp:docPr id="270" name="Picture 2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6"/>
            <w:r w:rsidR="00CF144B" w:rsidRPr="00901632">
              <w:t xml:space="preserve"> Final.</w:t>
            </w:r>
          </w:p>
          <w:p w:rsidR="00CF144B" w:rsidRPr="00901632" w:rsidRDefault="007A680F" w:rsidP="00233C3C">
            <w:pPr>
              <w:pStyle w:val="TableCell9TNR"/>
            </w:pPr>
            <w:bookmarkStart w:id="57" w:name="fldQue5583_3"/>
            <w:r>
              <w:rPr>
                <w:noProof/>
              </w:rPr>
              <w:drawing>
                <wp:inline distT="0" distB="0" distL="0" distR="0" wp14:anchorId="37373245" wp14:editId="5B904D44">
                  <wp:extent cx="129540" cy="121920"/>
                  <wp:effectExtent l="0" t="0" r="3810" b="0"/>
                  <wp:docPr id="271" name="Picture 2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7"/>
            <w:r w:rsidR="00CF144B" w:rsidRPr="00901632">
              <w:t xml:space="preserve"> Same data as reported in a previous year’s annual report.</w:t>
            </w:r>
          </w:p>
          <w:p w:rsidR="00CF144B" w:rsidRPr="00901632" w:rsidRDefault="00CF144B" w:rsidP="00233C3C">
            <w:pPr>
              <w:pStyle w:val="TableCell9TNR"/>
            </w:pPr>
            <w:r w:rsidRPr="00232CF8">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72" name="Picture 2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73" name="Picture 2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232CF8">
              <w:rPr>
                <w:rStyle w:val="TNRItalic"/>
              </w:rPr>
              <w:t>Specify:</w:t>
            </w:r>
          </w:p>
          <w:p w:rsidR="00CF144B" w:rsidRPr="00232CF8" w:rsidRDefault="007A680F" w:rsidP="00233C3C">
            <w:pPr>
              <w:pStyle w:val="TableCell9TNR"/>
              <w:rPr>
                <w:rStyle w:val="TNRItalic"/>
              </w:rPr>
            </w:pPr>
            <w:r>
              <w:rPr>
                <w:noProof/>
              </w:rPr>
              <w:drawing>
                <wp:inline distT="0" distB="0" distL="0" distR="0">
                  <wp:extent cx="129540" cy="121920"/>
                  <wp:effectExtent l="0" t="0" r="3810" b="0"/>
                  <wp:docPr id="274" name="Picture 2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232CF8">
              <w:rPr>
                <w:rStyle w:val="TNRItalic"/>
              </w:rPr>
              <w:t xml:space="preserve">Specify: </w:t>
            </w:r>
          </w:p>
          <w:p w:rsidR="00CF144B" w:rsidRPr="00901632" w:rsidRDefault="00CF144B" w:rsidP="00233C3C">
            <w:pPr>
              <w:pStyle w:val="TableCell9TNR"/>
            </w:pPr>
          </w:p>
        </w:tc>
        <w:tc>
          <w:tcPr>
            <w:tcW w:w="1667"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75" name="Picture 2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233C3C">
            <w:pPr>
              <w:pStyle w:val="TableCell9TNR"/>
            </w:pPr>
            <w:r>
              <w:rPr>
                <w:noProof/>
              </w:rPr>
              <w:drawing>
                <wp:inline distT="0" distB="0" distL="0" distR="0">
                  <wp:extent cx="129540" cy="121920"/>
                  <wp:effectExtent l="0" t="0" r="3810" b="0"/>
                  <wp:docPr id="276" name="Picture 2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232CF8">
              <w:rPr>
                <w:rStyle w:val="TNRItalic"/>
              </w:rPr>
              <w:t>Specify:</w:t>
            </w:r>
          </w:p>
          <w:p w:rsidR="00CF144B" w:rsidRPr="00901632" w:rsidRDefault="007A680F" w:rsidP="00233C3C">
            <w:pPr>
              <w:pStyle w:val="TableCell9TNR"/>
            </w:pPr>
            <w:r>
              <w:rPr>
                <w:noProof/>
              </w:rPr>
              <w:drawing>
                <wp:inline distT="0" distB="0" distL="0" distR="0">
                  <wp:extent cx="129540" cy="121920"/>
                  <wp:effectExtent l="0" t="0" r="3810" b="0"/>
                  <wp:docPr id="277" name="Picture 2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232CF8">
              <w:rPr>
                <w:rStyle w:val="TNRItalic"/>
              </w:rPr>
              <w:t>Specify:</w:t>
            </w:r>
            <w:r w:rsidR="00CF144B" w:rsidRPr="00901632">
              <w:t xml:space="preserve"> </w:t>
            </w:r>
          </w:p>
          <w:p w:rsidR="00CF144B" w:rsidRPr="00901632" w:rsidRDefault="00CF144B" w:rsidP="00233C3C">
            <w:pPr>
              <w:pStyle w:val="TableCell9TNR"/>
            </w:pPr>
          </w:p>
        </w:tc>
        <w:tc>
          <w:tcPr>
            <w:tcW w:w="1666" w:type="pct"/>
          </w:tcPr>
          <w:p w:rsidR="00CF144B" w:rsidRPr="00AB349E" w:rsidRDefault="00CF144B" w:rsidP="00233C3C">
            <w:pPr>
              <w:pStyle w:val="TableCell9TNR"/>
              <w:rPr>
                <w:rStyle w:val="RequiresAttention"/>
              </w:rPr>
            </w:pPr>
            <w:r w:rsidRPr="00AB349E">
              <w:rPr>
                <w:rStyle w:val="RequiresAttention"/>
              </w:rPr>
              <w:t>Data Source:</w:t>
            </w:r>
          </w:p>
          <w:p w:rsidR="00CF144B" w:rsidRPr="00901632" w:rsidRDefault="007A680F" w:rsidP="00233C3C">
            <w:pPr>
              <w:pStyle w:val="TableCell9TNR"/>
            </w:pPr>
            <w:r>
              <w:rPr>
                <w:noProof/>
              </w:rPr>
              <w:drawing>
                <wp:inline distT="0" distB="0" distL="0" distR="0">
                  <wp:extent cx="129540" cy="121920"/>
                  <wp:effectExtent l="0" t="0" r="3810" b="0"/>
                  <wp:docPr id="278" name="Picture 2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901632" w:rsidRDefault="007A680F" w:rsidP="00233C3C">
            <w:pPr>
              <w:pStyle w:val="TableCell9TNR"/>
            </w:pPr>
            <w:r>
              <w:rPr>
                <w:noProof/>
              </w:rPr>
              <w:drawing>
                <wp:inline distT="0" distB="0" distL="0" distR="0">
                  <wp:extent cx="129540" cy="121920"/>
                  <wp:effectExtent l="0" t="0" r="3810" b="0"/>
                  <wp:docPr id="279" name="Picture 2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232CF8">
              <w:rPr>
                <w:rStyle w:val="TNRItalic"/>
              </w:rPr>
              <w:t>Specify:</w:t>
            </w:r>
          </w:p>
          <w:p w:rsidR="00CF144B" w:rsidRPr="00901632" w:rsidRDefault="007A680F" w:rsidP="00233C3C">
            <w:pPr>
              <w:pStyle w:val="TableCell9TNR"/>
            </w:pPr>
            <w:r>
              <w:rPr>
                <w:noProof/>
              </w:rPr>
              <w:drawing>
                <wp:inline distT="0" distB="0" distL="0" distR="0">
                  <wp:extent cx="129540" cy="121920"/>
                  <wp:effectExtent l="0" t="0" r="3810" b="0"/>
                  <wp:docPr id="280" name="Picture 2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232CF8">
              <w:rPr>
                <w:rStyle w:val="TNRItalic"/>
              </w:rPr>
              <w:t>Specify:</w:t>
            </w:r>
            <w:r w:rsidR="00CF144B" w:rsidRPr="00901632">
              <w:t xml:space="preserve"> </w:t>
            </w:r>
          </w:p>
          <w:p w:rsidR="00CF144B" w:rsidRPr="00901632" w:rsidRDefault="00CF144B" w:rsidP="00233C3C">
            <w:pPr>
              <w:pStyle w:val="TableCell9TNR"/>
            </w:pP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E60F52" w:rsidTr="00CF0E2E">
        <w:trPr>
          <w:cantSplit/>
        </w:trPr>
        <w:tc>
          <w:tcPr>
            <w:tcW w:w="1667" w:type="pct"/>
          </w:tcPr>
          <w:p w:rsidR="00CF144B" w:rsidRPr="00E60F52" w:rsidRDefault="00CF144B" w:rsidP="0007631A">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7631A">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c>
          <w:tcPr>
            <w:tcW w:w="1667" w:type="pct"/>
          </w:tcPr>
          <w:p w:rsidR="00CF144B" w:rsidRPr="00E60F52" w:rsidRDefault="00CF144B" w:rsidP="0007631A">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7631A">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c>
          <w:tcPr>
            <w:tcW w:w="1666" w:type="pct"/>
          </w:tcPr>
          <w:p w:rsidR="00CF144B" w:rsidRPr="00E60F52" w:rsidRDefault="00CF144B" w:rsidP="0007631A">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07631A">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r>
      <w:tr w:rsidR="00CF144B" w:rsidRPr="00901632" w:rsidTr="00CF0E2E">
        <w:trPr>
          <w:cantSplit/>
        </w:trPr>
        <w:tc>
          <w:tcPr>
            <w:tcW w:w="1667" w:type="pct"/>
            <w:tcBorders>
              <w:bottom w:val="single" w:sz="4" w:space="0" w:color="auto"/>
            </w:tcBorders>
          </w:tcPr>
          <w:p w:rsidR="00CF144B" w:rsidRPr="00085467" w:rsidRDefault="00CF144B" w:rsidP="00233C3C">
            <w:pPr>
              <w:pStyle w:val="TableCell9TNR"/>
              <w:rPr>
                <w:rStyle w:val="RequiresAttention"/>
              </w:rPr>
            </w:pPr>
            <w:r w:rsidRPr="00085467">
              <w:rPr>
                <w:rStyle w:val="RequiresAttention"/>
              </w:rPr>
              <w:t>Performance Measurement Data:</w:t>
            </w:r>
          </w:p>
          <w:p w:rsidR="00CF144B" w:rsidRPr="00901632" w:rsidRDefault="00CF144B" w:rsidP="00233C3C">
            <w:pPr>
              <w:pStyle w:val="TableCell9TNR"/>
            </w:pPr>
            <w:r w:rsidRPr="00901632">
              <w:t>Described what is being measured:</w:t>
            </w:r>
          </w:p>
          <w:p w:rsidR="00CF144B" w:rsidRPr="00901632" w:rsidRDefault="00CF144B" w:rsidP="00085467">
            <w:pPr>
              <w:pStyle w:val="TableCell9TNRExtraSpace"/>
            </w:pPr>
          </w:p>
          <w:p w:rsidR="00CF144B" w:rsidRPr="00901632" w:rsidRDefault="00CF144B" w:rsidP="00233C3C">
            <w:pPr>
              <w:pStyle w:val="TableCell9TNR"/>
            </w:pPr>
            <w:r w:rsidRPr="00901632">
              <w:t xml:space="preserve">Numerator: </w:t>
            </w:r>
          </w:p>
          <w:p w:rsidR="00CF144B" w:rsidRPr="00901632" w:rsidRDefault="00CF144B" w:rsidP="00233C3C">
            <w:pPr>
              <w:pStyle w:val="TableCell9TNR"/>
            </w:pPr>
            <w:r w:rsidRPr="00901632">
              <w:t xml:space="preserve">Denominator: </w:t>
            </w:r>
          </w:p>
          <w:p w:rsidR="00CF144B" w:rsidRPr="00901632" w:rsidRDefault="00CF144B" w:rsidP="00085467">
            <w:pPr>
              <w:pStyle w:val="TableCell9TNRExtraSpace"/>
            </w:pPr>
            <w:r w:rsidRPr="00901632">
              <w:t xml:space="preserve">Rate: </w:t>
            </w:r>
          </w:p>
        </w:tc>
        <w:tc>
          <w:tcPr>
            <w:tcW w:w="1667" w:type="pct"/>
            <w:tcBorders>
              <w:bottom w:val="single" w:sz="4" w:space="0" w:color="auto"/>
            </w:tcBorders>
          </w:tcPr>
          <w:p w:rsidR="00CF144B" w:rsidRPr="00085467" w:rsidRDefault="00CF144B" w:rsidP="00233C3C">
            <w:pPr>
              <w:pStyle w:val="TableCell9TNR"/>
              <w:rPr>
                <w:rStyle w:val="RequiresAttention"/>
              </w:rPr>
            </w:pPr>
            <w:r w:rsidRPr="00085467">
              <w:rPr>
                <w:rStyle w:val="RequiresAttention"/>
              </w:rPr>
              <w:t>Performance Measurement Data:</w:t>
            </w:r>
          </w:p>
          <w:p w:rsidR="00CF144B" w:rsidRPr="00901632" w:rsidRDefault="00CF144B" w:rsidP="00233C3C">
            <w:pPr>
              <w:pStyle w:val="TableCell9TNR"/>
            </w:pPr>
            <w:r w:rsidRPr="00901632">
              <w:t>Described what is being measured:</w:t>
            </w:r>
          </w:p>
          <w:p w:rsidR="00CF144B" w:rsidRPr="00901632" w:rsidRDefault="00CF144B" w:rsidP="00085467">
            <w:pPr>
              <w:pStyle w:val="TableCell9TNRExtraSpace"/>
            </w:pPr>
          </w:p>
          <w:p w:rsidR="00CF144B" w:rsidRPr="00901632" w:rsidRDefault="00CF144B" w:rsidP="00233C3C">
            <w:pPr>
              <w:pStyle w:val="TableCell9TNR"/>
            </w:pPr>
            <w:r w:rsidRPr="00901632">
              <w:t xml:space="preserve">Numerator: </w:t>
            </w:r>
          </w:p>
          <w:p w:rsidR="00CF144B" w:rsidRPr="00901632" w:rsidRDefault="00CF144B" w:rsidP="00233C3C">
            <w:pPr>
              <w:pStyle w:val="TableCell9TNR"/>
            </w:pPr>
            <w:r w:rsidRPr="00901632">
              <w:t xml:space="preserve">Denominator: </w:t>
            </w:r>
          </w:p>
          <w:p w:rsidR="00CF144B" w:rsidRPr="00901632" w:rsidRDefault="00CF144B" w:rsidP="00085467">
            <w:pPr>
              <w:pStyle w:val="TableCell9TNRExtraSpace"/>
            </w:pPr>
            <w:r w:rsidRPr="00901632">
              <w:t xml:space="preserve">Rate: </w:t>
            </w:r>
          </w:p>
        </w:tc>
        <w:tc>
          <w:tcPr>
            <w:tcW w:w="1666" w:type="pct"/>
            <w:tcBorders>
              <w:bottom w:val="single" w:sz="4" w:space="0" w:color="auto"/>
            </w:tcBorders>
          </w:tcPr>
          <w:p w:rsidR="00CF144B" w:rsidRPr="00085467" w:rsidRDefault="00CF144B" w:rsidP="00233C3C">
            <w:pPr>
              <w:pStyle w:val="TableCell9TNR"/>
              <w:rPr>
                <w:rStyle w:val="RequiresAttention"/>
              </w:rPr>
            </w:pPr>
            <w:r w:rsidRPr="00085467">
              <w:rPr>
                <w:rStyle w:val="RequiresAttention"/>
              </w:rPr>
              <w:t>Performance Measurement Data:</w:t>
            </w:r>
          </w:p>
          <w:p w:rsidR="00CF144B" w:rsidRPr="00901632" w:rsidRDefault="00CF144B" w:rsidP="00233C3C">
            <w:pPr>
              <w:pStyle w:val="TableCell9TNR"/>
            </w:pPr>
            <w:r w:rsidRPr="00901632">
              <w:t>Described what is being measured:</w:t>
            </w:r>
          </w:p>
          <w:p w:rsidR="00CF144B" w:rsidRPr="00901632" w:rsidRDefault="00CF144B" w:rsidP="00085467">
            <w:pPr>
              <w:pStyle w:val="TableCell9TNRExtraSpace"/>
            </w:pPr>
          </w:p>
          <w:p w:rsidR="00CF144B" w:rsidRPr="00901632" w:rsidRDefault="00CF144B" w:rsidP="00233C3C">
            <w:pPr>
              <w:pStyle w:val="TableCell9TNR"/>
            </w:pPr>
            <w:r w:rsidRPr="00901632">
              <w:t xml:space="preserve">Numerator: </w:t>
            </w:r>
          </w:p>
          <w:p w:rsidR="00CF144B" w:rsidRPr="00901632" w:rsidRDefault="00CF144B" w:rsidP="00233C3C">
            <w:pPr>
              <w:pStyle w:val="TableCell9TNR"/>
            </w:pPr>
            <w:r w:rsidRPr="00901632">
              <w:t xml:space="preserve">Denominator: </w:t>
            </w:r>
          </w:p>
          <w:p w:rsidR="00CF144B" w:rsidRPr="00901632" w:rsidRDefault="00CF144B" w:rsidP="00085467">
            <w:pPr>
              <w:pStyle w:val="TableCell9TNRExtraSpace"/>
            </w:pPr>
            <w:r w:rsidRPr="00901632">
              <w:t xml:space="preserve">Rate: </w:t>
            </w:r>
          </w:p>
        </w:tc>
      </w:tr>
      <w:tr w:rsidR="00CF144B" w:rsidRPr="00901632" w:rsidTr="00085467">
        <w:trPr>
          <w:cantSplit/>
          <w:trHeight w:val="720"/>
        </w:trPr>
        <w:tc>
          <w:tcPr>
            <w:tcW w:w="1667" w:type="pct"/>
            <w:tcBorders>
              <w:bottom w:val="single" w:sz="4" w:space="0" w:color="auto"/>
            </w:tcBorders>
          </w:tcPr>
          <w:p w:rsidR="00CF144B" w:rsidRPr="00901632" w:rsidRDefault="00CF144B" w:rsidP="00233C3C">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233C3C">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4313B5" w:rsidP="00233C3C">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CF0E2E">
        <w:trPr>
          <w:cantSplit/>
        </w:trPr>
        <w:tc>
          <w:tcPr>
            <w:tcW w:w="1667" w:type="pct"/>
            <w:tcBorders>
              <w:bottom w:val="nil"/>
            </w:tcBorders>
          </w:tcPr>
          <w:p w:rsidR="00CF144B" w:rsidRPr="002B5F58" w:rsidRDefault="00CF144B" w:rsidP="002B5F58">
            <w:pPr>
              <w:pStyle w:val="TableCell9TNRExtraSpace"/>
              <w:keepNext/>
              <w:rPr>
                <w:rStyle w:val="RequiresAttention"/>
              </w:rPr>
            </w:pPr>
            <w:r w:rsidRPr="002B5F58">
              <w:rPr>
                <w:rStyle w:val="RequiresAttention"/>
              </w:rPr>
              <w:lastRenderedPageBreak/>
              <w:t>Explanation of Progress:</w:t>
            </w:r>
          </w:p>
          <w:p w:rsidR="00CF144B" w:rsidRPr="00901632" w:rsidRDefault="00081FCC" w:rsidP="002B5F58">
            <w:pPr>
              <w:pStyle w:val="TableCell9TNRIndentedExtraSpace"/>
              <w:keepNext/>
            </w:pPr>
            <w:r>
              <w:rPr>
                <w:rStyle w:val="RequiresAttention"/>
              </w:rPr>
              <w:t>How did your performance in 2017</w:t>
            </w:r>
            <w:r w:rsidR="00CF144B" w:rsidRPr="002B5F58">
              <w:rPr>
                <w:rStyle w:val="RequiresAttention"/>
              </w:rPr>
              <w:t xml:space="preserve"> compare with the Annual Performance O</w:t>
            </w:r>
            <w:r>
              <w:rPr>
                <w:rStyle w:val="RequiresAttention"/>
              </w:rPr>
              <w:t>bjective documented in your 2016</w:t>
            </w:r>
            <w:r w:rsidR="00CF144B" w:rsidRPr="002B5F58">
              <w:rPr>
                <w:rStyle w:val="RequiresAttention"/>
              </w:rPr>
              <w:t xml:space="preserve"> Annual Report?</w:t>
            </w:r>
            <w:r w:rsidR="00CF144B" w:rsidRPr="00901632">
              <w:t xml:space="preserve"> </w:t>
            </w:r>
          </w:p>
        </w:tc>
        <w:tc>
          <w:tcPr>
            <w:tcW w:w="1667" w:type="pct"/>
            <w:tcBorders>
              <w:bottom w:val="nil"/>
            </w:tcBorders>
          </w:tcPr>
          <w:p w:rsidR="00CF144B" w:rsidRPr="002B5F58" w:rsidRDefault="00CF144B" w:rsidP="002B5F58">
            <w:pPr>
              <w:pStyle w:val="TableCell9TNRExtraSpace"/>
              <w:keepNext/>
              <w:rPr>
                <w:rStyle w:val="RequiresAttention"/>
              </w:rPr>
            </w:pPr>
            <w:r w:rsidRPr="002B5F58">
              <w:rPr>
                <w:rStyle w:val="RequiresAttention"/>
              </w:rPr>
              <w:t>Explanation of Progress:</w:t>
            </w:r>
          </w:p>
          <w:p w:rsidR="00CF144B" w:rsidRPr="00901632" w:rsidRDefault="00081FCC" w:rsidP="002B5F58">
            <w:pPr>
              <w:pStyle w:val="TableCell9TNRIndentedExtraSpace"/>
              <w:keepNext/>
            </w:pPr>
            <w:r>
              <w:rPr>
                <w:rStyle w:val="RequiresAttention"/>
              </w:rPr>
              <w:t>How did your performance in 2018</w:t>
            </w:r>
            <w:r w:rsidR="00CF144B" w:rsidRPr="002B5F58">
              <w:rPr>
                <w:rStyle w:val="RequiresAttention"/>
              </w:rPr>
              <w:t xml:space="preserve"> compare with the Annual Performance O</w:t>
            </w:r>
            <w:r>
              <w:rPr>
                <w:rStyle w:val="RequiresAttention"/>
              </w:rPr>
              <w:t>bjective documented in your 2017</w:t>
            </w:r>
            <w:r w:rsidR="00CF144B" w:rsidRPr="002B5F58">
              <w:rPr>
                <w:rStyle w:val="RequiresAttention"/>
              </w:rPr>
              <w:t xml:space="preserve"> Annual Report?</w:t>
            </w:r>
            <w:r w:rsidR="00CF144B" w:rsidRPr="00901632">
              <w:t xml:space="preserve"> </w:t>
            </w:r>
          </w:p>
        </w:tc>
        <w:tc>
          <w:tcPr>
            <w:tcW w:w="1666" w:type="pct"/>
            <w:tcBorders>
              <w:bottom w:val="nil"/>
            </w:tcBorders>
          </w:tcPr>
          <w:p w:rsidR="00CF144B" w:rsidRPr="002B5F58" w:rsidRDefault="00CF144B" w:rsidP="002B5F58">
            <w:pPr>
              <w:pStyle w:val="TableCell9TNRExtraSpace"/>
              <w:keepNext/>
              <w:rPr>
                <w:rStyle w:val="RequiresAttention"/>
              </w:rPr>
            </w:pPr>
            <w:r w:rsidRPr="002B5F58">
              <w:rPr>
                <w:rStyle w:val="RequiresAttention"/>
              </w:rPr>
              <w:t>Explanation of Progress:</w:t>
            </w:r>
          </w:p>
          <w:p w:rsidR="00CF144B" w:rsidRPr="00901632" w:rsidRDefault="00CF144B" w:rsidP="00081FCC">
            <w:pPr>
              <w:pStyle w:val="TableCell9TNRIndentedExtraSpace"/>
              <w:keepNext/>
            </w:pPr>
            <w:r w:rsidRPr="002B5F58">
              <w:rPr>
                <w:rStyle w:val="RequiresAttention"/>
              </w:rPr>
              <w:t>How did your performance in 201</w:t>
            </w:r>
            <w:r w:rsidR="00081FCC">
              <w:rPr>
                <w:rStyle w:val="RequiresAttention"/>
              </w:rPr>
              <w:t>9</w:t>
            </w:r>
            <w:r w:rsidRPr="002B5F58">
              <w:rPr>
                <w:rStyle w:val="RequiresAttention"/>
              </w:rPr>
              <w:t xml:space="preserve"> compare with the Annual Performance O</w:t>
            </w:r>
            <w:r w:rsidR="00081FCC">
              <w:rPr>
                <w:rStyle w:val="RequiresAttention"/>
              </w:rPr>
              <w:t>bjective documented in your 2018</w:t>
            </w:r>
            <w:r w:rsidRPr="002B5F58">
              <w:rPr>
                <w:rStyle w:val="RequiresAttention"/>
              </w:rPr>
              <w:t xml:space="preserve"> Annual Report?</w:t>
            </w:r>
            <w:r w:rsidRPr="00901632">
              <w:t xml:space="preserve"> </w:t>
            </w:r>
          </w:p>
        </w:tc>
      </w:tr>
      <w:tr w:rsidR="00CF144B" w:rsidRPr="00901632" w:rsidTr="00CF0E2E">
        <w:trPr>
          <w:cantSplit/>
        </w:trPr>
        <w:tc>
          <w:tcPr>
            <w:tcW w:w="1667" w:type="pct"/>
            <w:tcBorders>
              <w:top w:val="nil"/>
              <w:bottom w:val="single" w:sz="4" w:space="0" w:color="auto"/>
            </w:tcBorders>
          </w:tcPr>
          <w:p w:rsidR="00CF144B" w:rsidRPr="00901632" w:rsidRDefault="00CF144B" w:rsidP="002B5F58">
            <w:pPr>
              <w:pStyle w:val="TableCell9TNRIndentedExtraSpace"/>
            </w:pPr>
            <w:r w:rsidRPr="002B5F5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2B5F58">
            <w:pPr>
              <w:pStyle w:val="TableCell9TNRIndentedExtraSpace"/>
            </w:pPr>
            <w:r w:rsidRPr="002B5F5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2B5F58">
            <w:pPr>
              <w:pStyle w:val="TableCell9TNRIndentedExtraSpace"/>
            </w:pPr>
            <w:r w:rsidRPr="002B5F5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CF0E2E">
        <w:trPr>
          <w:cantSplit/>
        </w:trPr>
        <w:tc>
          <w:tcPr>
            <w:tcW w:w="1667" w:type="pct"/>
            <w:tcBorders>
              <w:top w:val="nil"/>
              <w:bottom w:val="nil"/>
            </w:tcBorders>
          </w:tcPr>
          <w:p w:rsidR="00CF144B" w:rsidRPr="002B5F58" w:rsidRDefault="00CF144B" w:rsidP="002B5F58">
            <w:pPr>
              <w:pStyle w:val="TableCell9TNRIndentedExtraSpace"/>
              <w:keepNext/>
              <w:rPr>
                <w:rStyle w:val="RequiresAttention"/>
              </w:rPr>
            </w:pPr>
            <w:r w:rsidRPr="002B5F58">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2B5F58">
              <w:rPr>
                <w:rStyle w:val="RequiresAttention"/>
              </w:rPr>
              <w:t>Annual Pe</w:t>
            </w:r>
            <w:r w:rsidR="00081FCC">
              <w:rPr>
                <w:rStyle w:val="RequiresAttention"/>
              </w:rPr>
              <w:t>rformance Objective for FFY 2018</w:t>
            </w:r>
            <w:r w:rsidRPr="002B5F58">
              <w:rPr>
                <w:rStyle w:val="RequiresAttention"/>
              </w:rPr>
              <w:t>:</w:t>
            </w:r>
            <w:r w:rsidRPr="00901632">
              <w:t xml:space="preserve"> </w:t>
            </w:r>
          </w:p>
          <w:p w:rsidR="00CF144B" w:rsidRDefault="00CF144B" w:rsidP="002B5F58">
            <w:pPr>
              <w:pStyle w:val="TableCell9TNRIndented"/>
              <w:keepNext/>
            </w:pPr>
            <w:r w:rsidRPr="002B5F58">
              <w:rPr>
                <w:rStyle w:val="RequiresAttention"/>
              </w:rPr>
              <w:t>Annual Pe</w:t>
            </w:r>
            <w:r w:rsidR="00081FCC">
              <w:rPr>
                <w:rStyle w:val="RequiresAttention"/>
              </w:rPr>
              <w:t>rformance Objective for FFY 2019</w:t>
            </w:r>
            <w:r w:rsidRPr="002B5F58">
              <w:rPr>
                <w:rStyle w:val="RequiresAttention"/>
              </w:rPr>
              <w:t>:</w:t>
            </w:r>
            <w:r w:rsidRPr="00901632">
              <w:t xml:space="preserve"> </w:t>
            </w:r>
          </w:p>
          <w:p w:rsidR="00B9734D" w:rsidRPr="00901632" w:rsidRDefault="00B9734D" w:rsidP="002B5F58">
            <w:pPr>
              <w:pStyle w:val="TableCell9TNRIndentedExtraSpace"/>
              <w:keepNext/>
            </w:pPr>
            <w:r w:rsidRPr="002B5F58">
              <w:rPr>
                <w:rStyle w:val="RequiresAttention"/>
              </w:rPr>
              <w:t>Annual Performance Objective for FFY 20</w:t>
            </w:r>
            <w:r w:rsidR="00081FCC">
              <w:rPr>
                <w:rStyle w:val="RequiresAttention"/>
              </w:rPr>
              <w:t>20</w:t>
            </w:r>
            <w:r w:rsidRPr="002B5F58">
              <w:rPr>
                <w:rStyle w:val="RequiresAttention"/>
              </w:rPr>
              <w:t>:</w:t>
            </w:r>
            <w:r w:rsidRPr="00901632">
              <w:t xml:space="preserve"> </w:t>
            </w:r>
          </w:p>
        </w:tc>
        <w:tc>
          <w:tcPr>
            <w:tcW w:w="1667" w:type="pct"/>
            <w:tcBorders>
              <w:top w:val="nil"/>
              <w:bottom w:val="nil"/>
            </w:tcBorders>
          </w:tcPr>
          <w:p w:rsidR="00CF144B" w:rsidRPr="002B5F58" w:rsidRDefault="00CF144B" w:rsidP="002B5F58">
            <w:pPr>
              <w:pStyle w:val="TableCell9TNRIndentedExtraSpace"/>
              <w:keepNext/>
              <w:rPr>
                <w:rStyle w:val="RequiresAttention"/>
              </w:rPr>
            </w:pPr>
            <w:r w:rsidRPr="002B5F58">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2B5F58">
              <w:rPr>
                <w:rStyle w:val="RequiresAttention"/>
              </w:rPr>
              <w:t xml:space="preserve">Annual Performance Objective for </w:t>
            </w:r>
            <w:r w:rsidR="00081FCC">
              <w:rPr>
                <w:rStyle w:val="RequiresAttention"/>
              </w:rPr>
              <w:t>FFY 2019</w:t>
            </w:r>
            <w:r w:rsidRPr="002B5F58">
              <w:rPr>
                <w:rStyle w:val="RequiresAttention"/>
              </w:rPr>
              <w:t>:</w:t>
            </w:r>
            <w:r w:rsidRPr="00901632">
              <w:t xml:space="preserve"> </w:t>
            </w:r>
          </w:p>
          <w:p w:rsidR="00CF144B" w:rsidRDefault="00CF144B" w:rsidP="002B5F58">
            <w:pPr>
              <w:pStyle w:val="TableCell9TNRIndented"/>
              <w:keepNext/>
            </w:pPr>
            <w:r w:rsidRPr="002B5F58">
              <w:rPr>
                <w:rStyle w:val="RequiresAttention"/>
              </w:rPr>
              <w:t>Annual Pe</w:t>
            </w:r>
            <w:r w:rsidR="00081FCC">
              <w:rPr>
                <w:rStyle w:val="RequiresAttention"/>
              </w:rPr>
              <w:t>rformance Objective for FFY 2020</w:t>
            </w:r>
            <w:r w:rsidRPr="002B5F58">
              <w:rPr>
                <w:rStyle w:val="RequiresAttention"/>
              </w:rPr>
              <w:t xml:space="preserve">: </w:t>
            </w:r>
          </w:p>
          <w:p w:rsidR="00B9734D" w:rsidRPr="00901632" w:rsidRDefault="00B9734D" w:rsidP="002B5F58">
            <w:pPr>
              <w:pStyle w:val="TableCell9TNRIndentedExtraSpace"/>
              <w:keepNext/>
            </w:pPr>
            <w:r w:rsidRPr="002B5F58">
              <w:rPr>
                <w:rStyle w:val="RequiresAttention"/>
              </w:rPr>
              <w:t>Annual Pe</w:t>
            </w:r>
            <w:r w:rsidR="00081FCC">
              <w:rPr>
                <w:rStyle w:val="RequiresAttention"/>
              </w:rPr>
              <w:t>rformance Objective for FFY 2021</w:t>
            </w:r>
            <w:r w:rsidRPr="002B5F58">
              <w:rPr>
                <w:rStyle w:val="RequiresAttention"/>
              </w:rPr>
              <w:t>:</w:t>
            </w:r>
            <w:r w:rsidRPr="00901632">
              <w:t xml:space="preserve"> </w:t>
            </w:r>
          </w:p>
        </w:tc>
        <w:tc>
          <w:tcPr>
            <w:tcW w:w="1666" w:type="pct"/>
            <w:tcBorders>
              <w:top w:val="nil"/>
              <w:bottom w:val="nil"/>
            </w:tcBorders>
          </w:tcPr>
          <w:p w:rsidR="00CF144B" w:rsidRPr="002B5F58" w:rsidRDefault="00CF144B" w:rsidP="002B5F58">
            <w:pPr>
              <w:pStyle w:val="TableCell9TNRIndentedExtraSpace"/>
              <w:keepNext/>
              <w:rPr>
                <w:rStyle w:val="RequiresAttention"/>
              </w:rPr>
            </w:pPr>
            <w:r w:rsidRPr="002B5F58">
              <w:rPr>
                <w:rStyle w:val="RequiresAttention"/>
              </w:rPr>
              <w:t>Please indicate how CMS might be of assistance in improving the completeness or accuracy of your reporting of the data.</w:t>
            </w:r>
          </w:p>
          <w:p w:rsidR="00CF144B" w:rsidRPr="00901632" w:rsidRDefault="00CF144B" w:rsidP="002B5F58">
            <w:pPr>
              <w:pStyle w:val="TableCell9TNRIndented"/>
              <w:keepNext/>
            </w:pPr>
            <w:r w:rsidRPr="002B5F58">
              <w:rPr>
                <w:rStyle w:val="RequiresAttention"/>
              </w:rPr>
              <w:t>Annual Pe</w:t>
            </w:r>
            <w:r w:rsidR="00081FCC">
              <w:rPr>
                <w:rStyle w:val="RequiresAttention"/>
              </w:rPr>
              <w:t>rformance Objective for FFY 2020</w:t>
            </w:r>
            <w:r w:rsidRPr="002B5F58">
              <w:rPr>
                <w:rStyle w:val="RequiresAttention"/>
              </w:rPr>
              <w:t>:</w:t>
            </w:r>
            <w:r w:rsidRPr="00901632">
              <w:t xml:space="preserve"> </w:t>
            </w:r>
          </w:p>
          <w:p w:rsidR="00CF144B" w:rsidRDefault="00CF144B" w:rsidP="002B5F58">
            <w:pPr>
              <w:pStyle w:val="TableCell9TNRIndented"/>
              <w:keepNext/>
            </w:pPr>
            <w:r w:rsidRPr="002B5F58">
              <w:rPr>
                <w:rStyle w:val="RequiresAttention"/>
              </w:rPr>
              <w:t>Annual Pe</w:t>
            </w:r>
            <w:r w:rsidR="00081FCC">
              <w:rPr>
                <w:rStyle w:val="RequiresAttention"/>
              </w:rPr>
              <w:t>rformance Objective for FFY 2021</w:t>
            </w:r>
            <w:r w:rsidRPr="002B5F58">
              <w:rPr>
                <w:rStyle w:val="RequiresAttention"/>
              </w:rPr>
              <w:t>:</w:t>
            </w:r>
            <w:r w:rsidRPr="00901632">
              <w:t xml:space="preserve"> </w:t>
            </w:r>
          </w:p>
          <w:p w:rsidR="00B9734D" w:rsidRPr="00901632" w:rsidRDefault="00B9734D" w:rsidP="002B5F58">
            <w:pPr>
              <w:pStyle w:val="TableCell9TNRIndentedExtraSpace"/>
              <w:keepNext/>
            </w:pPr>
            <w:r w:rsidRPr="002B5F58">
              <w:rPr>
                <w:rStyle w:val="RequiresAttention"/>
              </w:rPr>
              <w:t>Annual Pe</w:t>
            </w:r>
            <w:r w:rsidR="00081FCC">
              <w:rPr>
                <w:rStyle w:val="RequiresAttention"/>
              </w:rPr>
              <w:t>rformance Objective for FFY 2022</w:t>
            </w:r>
            <w:r w:rsidRPr="002B5F58">
              <w:rPr>
                <w:rStyle w:val="RequiresAttention"/>
              </w:rPr>
              <w:t>:</w:t>
            </w:r>
            <w:r w:rsidRPr="00901632">
              <w:t xml:space="preserve"> </w:t>
            </w:r>
          </w:p>
        </w:tc>
      </w:tr>
      <w:tr w:rsidR="00CF144B" w:rsidRPr="00901632" w:rsidTr="009D0F10">
        <w:trPr>
          <w:cantSplit/>
          <w:trHeight w:val="288"/>
        </w:trPr>
        <w:tc>
          <w:tcPr>
            <w:tcW w:w="1667" w:type="pct"/>
            <w:tcBorders>
              <w:top w:val="nil"/>
            </w:tcBorders>
          </w:tcPr>
          <w:p w:rsidR="00CF144B" w:rsidRPr="00901632" w:rsidRDefault="00CF144B" w:rsidP="002B5F58">
            <w:pPr>
              <w:pStyle w:val="TableCell9TNRIndented"/>
            </w:pPr>
            <w:r w:rsidRPr="002B5F58">
              <w:rPr>
                <w:rStyle w:val="Italic"/>
              </w:rPr>
              <w:t>Explain how these objectives were set:</w:t>
            </w:r>
            <w:r w:rsidRPr="00901632">
              <w:t xml:space="preserve"> </w:t>
            </w:r>
          </w:p>
        </w:tc>
        <w:tc>
          <w:tcPr>
            <w:tcW w:w="1667" w:type="pct"/>
            <w:tcBorders>
              <w:top w:val="nil"/>
            </w:tcBorders>
          </w:tcPr>
          <w:p w:rsidR="00CF144B" w:rsidRPr="00901632" w:rsidRDefault="00CF144B" w:rsidP="002B5F58">
            <w:pPr>
              <w:pStyle w:val="TableCell9TNRIndented"/>
            </w:pPr>
            <w:r w:rsidRPr="002B5F58">
              <w:rPr>
                <w:rStyle w:val="Italic"/>
              </w:rPr>
              <w:t>Explain how these objectives were set:</w:t>
            </w:r>
            <w:r w:rsidRPr="00901632">
              <w:t xml:space="preserve"> </w:t>
            </w:r>
          </w:p>
        </w:tc>
        <w:tc>
          <w:tcPr>
            <w:tcW w:w="1666" w:type="pct"/>
            <w:tcBorders>
              <w:top w:val="nil"/>
            </w:tcBorders>
          </w:tcPr>
          <w:p w:rsidR="00CF144B" w:rsidRPr="00901632" w:rsidRDefault="00CF144B" w:rsidP="002B5F58">
            <w:pPr>
              <w:pStyle w:val="TableCell9TNRIndented"/>
            </w:pPr>
            <w:r w:rsidRPr="002B5F58">
              <w:rPr>
                <w:rStyle w:val="Italic"/>
              </w:rPr>
              <w:t>Explain how these objectives were set:</w:t>
            </w:r>
            <w:r w:rsidRPr="00901632">
              <w:t xml:space="preserve"> </w:t>
            </w:r>
          </w:p>
        </w:tc>
      </w:tr>
      <w:tr w:rsidR="00CF144B" w:rsidRPr="00901632" w:rsidTr="002B5F58">
        <w:trPr>
          <w:cantSplit/>
          <w:trHeight w:val="288"/>
        </w:trPr>
        <w:tc>
          <w:tcPr>
            <w:tcW w:w="1667" w:type="pct"/>
          </w:tcPr>
          <w:p w:rsidR="00CF144B" w:rsidRPr="00901632" w:rsidRDefault="00CF144B" w:rsidP="00233C3C">
            <w:pPr>
              <w:pStyle w:val="TableCell9TNR"/>
            </w:pPr>
            <w:r w:rsidRPr="002B5F58">
              <w:rPr>
                <w:rStyle w:val="RequiresAttention"/>
              </w:rPr>
              <w:t>Other Comments on Measure:</w:t>
            </w:r>
            <w:r w:rsidRPr="00901632">
              <w:t xml:space="preserve"> </w:t>
            </w:r>
          </w:p>
        </w:tc>
        <w:tc>
          <w:tcPr>
            <w:tcW w:w="1667" w:type="pct"/>
          </w:tcPr>
          <w:p w:rsidR="00CF144B" w:rsidRPr="00901632" w:rsidRDefault="00CF144B" w:rsidP="00233C3C">
            <w:pPr>
              <w:pStyle w:val="TableCell9TNR"/>
            </w:pPr>
            <w:r w:rsidRPr="002B5F58">
              <w:rPr>
                <w:rStyle w:val="RequiresAttention"/>
              </w:rPr>
              <w:t>Other Comments on Measure:</w:t>
            </w:r>
            <w:r w:rsidRPr="00901632">
              <w:t xml:space="preserve"> </w:t>
            </w:r>
          </w:p>
        </w:tc>
        <w:tc>
          <w:tcPr>
            <w:tcW w:w="1666" w:type="pct"/>
          </w:tcPr>
          <w:p w:rsidR="00CF144B" w:rsidRPr="00901632" w:rsidRDefault="00CF144B" w:rsidP="00233C3C">
            <w:pPr>
              <w:pStyle w:val="TableCell9TNR"/>
            </w:pPr>
            <w:r w:rsidRPr="002B5F58">
              <w:rPr>
                <w:rStyle w:val="RequiresAttention"/>
              </w:rPr>
              <w:t>Other Comments on Measure:</w:t>
            </w:r>
            <w:r w:rsidRPr="00901632">
              <w:t xml:space="preserve"> </w:t>
            </w:r>
          </w:p>
        </w:tc>
      </w:tr>
    </w:tbl>
    <w:p w:rsidR="00CF144B" w:rsidRPr="00901632" w:rsidRDefault="00CF144B" w:rsidP="00233C3C">
      <w:pPr>
        <w:pStyle w:val="TableCell9TNR"/>
      </w:pPr>
    </w:p>
    <w:p w:rsidR="00CF144B" w:rsidRPr="00901632" w:rsidRDefault="00CF144B" w:rsidP="00173955">
      <w:pPr>
        <w:pStyle w:val="Heading3"/>
      </w:pPr>
      <w:r w:rsidRPr="00901632">
        <w:br w:type="page"/>
      </w:r>
      <w:r w:rsidRPr="00901632">
        <w:lastRenderedPageBreak/>
        <w:t>Objectives Related to CHIP Enrollment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81FCC">
              <w:t>7</w:t>
            </w:r>
          </w:p>
        </w:tc>
        <w:tc>
          <w:tcPr>
            <w:tcW w:w="1667" w:type="pct"/>
            <w:tcBorders>
              <w:bottom w:val="single" w:sz="4" w:space="0" w:color="auto"/>
            </w:tcBorders>
          </w:tcPr>
          <w:p w:rsidR="00CF144B" w:rsidRPr="00901632" w:rsidRDefault="00CF144B" w:rsidP="00144D0A">
            <w:pPr>
              <w:pStyle w:val="TableHead9TNR"/>
            </w:pPr>
            <w:r w:rsidRPr="00901632">
              <w:t>FFY 201</w:t>
            </w:r>
            <w:r w:rsidR="00081FCC">
              <w:t>8</w:t>
            </w:r>
          </w:p>
        </w:tc>
        <w:tc>
          <w:tcPr>
            <w:tcW w:w="1666" w:type="pct"/>
            <w:tcBorders>
              <w:bottom w:val="single" w:sz="4" w:space="0" w:color="auto"/>
            </w:tcBorders>
          </w:tcPr>
          <w:p w:rsidR="00CF144B" w:rsidRPr="00901632" w:rsidRDefault="00CF144B" w:rsidP="00144D0A">
            <w:pPr>
              <w:pStyle w:val="TableHead9TNR"/>
            </w:pPr>
            <w:r w:rsidRPr="00901632">
              <w:t>FFY 201</w:t>
            </w:r>
            <w:r w:rsidR="00081FCC">
              <w:t>9</w:t>
            </w:r>
          </w:p>
        </w:tc>
      </w:tr>
      <w:tr w:rsidR="00CF144B" w:rsidRPr="00901632" w:rsidTr="00CF0E2E">
        <w:trPr>
          <w:cantSplit/>
        </w:trPr>
        <w:tc>
          <w:tcPr>
            <w:tcW w:w="1667" w:type="pct"/>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c>
          <w:tcPr>
            <w:tcW w:w="1667" w:type="pct"/>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c>
          <w:tcPr>
            <w:tcW w:w="1666" w:type="pct"/>
            <w:shd w:val="clear" w:color="auto" w:fill="auto"/>
          </w:tcPr>
          <w:p w:rsidR="00144D0A" w:rsidRPr="00901632" w:rsidRDefault="00144D0A" w:rsidP="00144D0A">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AB349E" w:rsidRDefault="00CF144B" w:rsidP="00EE1298">
            <w:pPr>
              <w:pStyle w:val="TableCell9TNR"/>
              <w:rPr>
                <w:rStyle w:val="RequiresAttention"/>
              </w:rPr>
            </w:pPr>
            <w:r w:rsidRPr="00AB349E">
              <w:rPr>
                <w:rStyle w:val="RequiresAttention"/>
              </w:rPr>
              <w:t>Type of Goal:</w:t>
            </w:r>
          </w:p>
          <w:p w:rsidR="00CF144B" w:rsidRPr="008A2BE6" w:rsidRDefault="007A680F" w:rsidP="00EE1298">
            <w:pPr>
              <w:pStyle w:val="TableCell9TNR"/>
              <w:rPr>
                <w:rStyle w:val="TNRItalic"/>
              </w:rPr>
            </w:pPr>
            <w:bookmarkStart w:id="58" w:name="fldQue6713_1"/>
            <w:r>
              <w:rPr>
                <w:noProof/>
              </w:rPr>
              <w:drawing>
                <wp:inline distT="0" distB="0" distL="0" distR="0" wp14:anchorId="2B6BDD65" wp14:editId="641939D7">
                  <wp:extent cx="129540" cy="121920"/>
                  <wp:effectExtent l="0" t="0" r="3810" b="0"/>
                  <wp:docPr id="281" name="Picture 2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8"/>
            <w:r w:rsidR="00CF144B" w:rsidRPr="00901632">
              <w:t xml:space="preserve"> New/revised.  </w:t>
            </w:r>
            <w:r w:rsidR="00CF144B" w:rsidRPr="008A2BE6">
              <w:rPr>
                <w:rStyle w:val="TNRItalic"/>
              </w:rPr>
              <w:t>Explain:</w:t>
            </w:r>
          </w:p>
          <w:p w:rsidR="00CF144B" w:rsidRPr="00901632" w:rsidRDefault="007A680F" w:rsidP="00EE1298">
            <w:pPr>
              <w:pStyle w:val="TableCell9TNR"/>
            </w:pPr>
            <w:bookmarkStart w:id="59" w:name="fldQue6713_2"/>
            <w:r>
              <w:rPr>
                <w:noProof/>
              </w:rPr>
              <w:drawing>
                <wp:inline distT="0" distB="0" distL="0" distR="0" wp14:anchorId="6B9105B6" wp14:editId="3594F7A0">
                  <wp:extent cx="129540" cy="121920"/>
                  <wp:effectExtent l="0" t="0" r="3810" b="0"/>
                  <wp:docPr id="282" name="Picture 28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59"/>
            <w:r w:rsidR="00CF144B" w:rsidRPr="00901632">
              <w:t xml:space="preserve"> Continuing.</w:t>
            </w:r>
          </w:p>
          <w:p w:rsidR="00CF144B" w:rsidRPr="008A2BE6" w:rsidRDefault="007A680F" w:rsidP="00EE1298">
            <w:pPr>
              <w:pStyle w:val="TableCell9TNR"/>
              <w:rPr>
                <w:rStyle w:val="TNRItalic"/>
              </w:rPr>
            </w:pPr>
            <w:bookmarkStart w:id="60" w:name="fldQue6713_3"/>
            <w:r>
              <w:rPr>
                <w:noProof/>
              </w:rPr>
              <w:drawing>
                <wp:inline distT="0" distB="0" distL="0" distR="0" wp14:anchorId="43F06E82" wp14:editId="79CC3A6E">
                  <wp:extent cx="129540" cy="121920"/>
                  <wp:effectExtent l="0" t="0" r="3810" b="0"/>
                  <wp:docPr id="283" name="Picture 2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0"/>
            <w:r w:rsidR="00CF144B" w:rsidRPr="00901632">
              <w:t xml:space="preserve"> Discontinued.  </w:t>
            </w:r>
            <w:r w:rsidR="00CF144B" w:rsidRPr="008A2BE6">
              <w:rPr>
                <w:rStyle w:val="TNRItalic"/>
              </w:rPr>
              <w:t>Explain:</w:t>
            </w:r>
          </w:p>
          <w:p w:rsidR="00CF144B" w:rsidRPr="00901632" w:rsidRDefault="00CF144B" w:rsidP="00EE1298">
            <w:pPr>
              <w:pStyle w:val="TableCell9TNR"/>
            </w:pPr>
          </w:p>
        </w:tc>
        <w:tc>
          <w:tcPr>
            <w:tcW w:w="1667" w:type="pct"/>
            <w:shd w:val="clear" w:color="auto" w:fill="auto"/>
          </w:tcPr>
          <w:p w:rsidR="00CF144B" w:rsidRPr="00AB349E" w:rsidRDefault="00CF144B" w:rsidP="00EE1298">
            <w:pPr>
              <w:pStyle w:val="TableCell9TNR"/>
              <w:rPr>
                <w:rStyle w:val="RequiresAttention"/>
              </w:rPr>
            </w:pPr>
            <w:r w:rsidRPr="00AB349E">
              <w:rPr>
                <w:rStyle w:val="RequiresAttention"/>
              </w:rPr>
              <w:t>Type of Goal:</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284" name="Picture 2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A2BE6">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285" name="Picture 2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286" name="Picture 2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A2BE6">
              <w:rPr>
                <w:rStyle w:val="TNRItalic"/>
              </w:rPr>
              <w:t>Explain:</w:t>
            </w:r>
          </w:p>
          <w:p w:rsidR="00CF144B" w:rsidRPr="00901632" w:rsidRDefault="00CF144B" w:rsidP="00EE1298">
            <w:pPr>
              <w:pStyle w:val="TableCell9TNR"/>
            </w:pPr>
          </w:p>
        </w:tc>
        <w:tc>
          <w:tcPr>
            <w:tcW w:w="1666" w:type="pct"/>
            <w:shd w:val="clear" w:color="auto" w:fill="auto"/>
          </w:tcPr>
          <w:p w:rsidR="00CF144B" w:rsidRPr="00AB349E" w:rsidRDefault="00CF144B" w:rsidP="00EE1298">
            <w:pPr>
              <w:pStyle w:val="TableCell9TNR"/>
              <w:rPr>
                <w:rStyle w:val="RequiresAttention"/>
              </w:rPr>
            </w:pPr>
            <w:r w:rsidRPr="00AB349E">
              <w:rPr>
                <w:rStyle w:val="RequiresAttention"/>
              </w:rPr>
              <w:t>Type of Goal:</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287" name="Picture 2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A2BE6">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288" name="Picture 2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289" name="Picture 2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A2BE6">
              <w:rPr>
                <w:rStyle w:val="TNRItalic"/>
              </w:rPr>
              <w:t>Explain:</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AB349E" w:rsidRDefault="00CF144B" w:rsidP="00EE1298">
            <w:pPr>
              <w:pStyle w:val="TableCell9TNR"/>
              <w:rPr>
                <w:rStyle w:val="RequiresAttention"/>
              </w:rPr>
            </w:pPr>
            <w:r w:rsidRPr="00AB349E">
              <w:rPr>
                <w:rStyle w:val="RequiresAttention"/>
              </w:rPr>
              <w:t>Status of Data Reported:</w:t>
            </w:r>
          </w:p>
          <w:p w:rsidR="00CF144B" w:rsidRPr="00901632" w:rsidRDefault="007A680F" w:rsidP="00EE1298">
            <w:pPr>
              <w:pStyle w:val="TableCell9TNR"/>
            </w:pPr>
            <w:r>
              <w:rPr>
                <w:noProof/>
              </w:rPr>
              <w:drawing>
                <wp:inline distT="0" distB="0" distL="0" distR="0">
                  <wp:extent cx="129540" cy="121920"/>
                  <wp:effectExtent l="0" t="0" r="3810" b="0"/>
                  <wp:docPr id="290" name="Picture 2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r>
              <w:rPr>
                <w:noProof/>
              </w:rPr>
              <w:drawing>
                <wp:inline distT="0" distB="0" distL="0" distR="0">
                  <wp:extent cx="129540" cy="121920"/>
                  <wp:effectExtent l="0" t="0" r="3810" b="0"/>
                  <wp:docPr id="291" name="Picture 2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EE1298">
            <w:pPr>
              <w:pStyle w:val="TableCell9TNR"/>
            </w:pPr>
            <w:bookmarkStart w:id="61" w:name="fldQue6593_3"/>
            <w:r>
              <w:rPr>
                <w:noProof/>
              </w:rPr>
              <w:drawing>
                <wp:inline distT="0" distB="0" distL="0" distR="0" wp14:anchorId="43F2367C" wp14:editId="3E20F908">
                  <wp:extent cx="129540" cy="121920"/>
                  <wp:effectExtent l="0" t="0" r="3810" b="0"/>
                  <wp:docPr id="292" name="Picture 2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1"/>
            <w:r w:rsidR="00CF144B" w:rsidRPr="00901632">
              <w:t xml:space="preserve"> Same data as reported in a previous year’s annual report. </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c>
          <w:tcPr>
            <w:tcW w:w="1667" w:type="pct"/>
            <w:shd w:val="clear" w:color="auto" w:fill="auto"/>
          </w:tcPr>
          <w:p w:rsidR="00CF144B" w:rsidRPr="00AB349E" w:rsidRDefault="00CF144B" w:rsidP="00EE1298">
            <w:pPr>
              <w:pStyle w:val="TableCell9TNR"/>
              <w:rPr>
                <w:rStyle w:val="RequiresAttention"/>
              </w:rPr>
            </w:pPr>
            <w:r w:rsidRPr="00AB349E">
              <w:rPr>
                <w:rStyle w:val="RequiresAttention"/>
              </w:rPr>
              <w:t>Status of Data Reported:</w:t>
            </w:r>
          </w:p>
          <w:p w:rsidR="00CF144B" w:rsidRPr="00901632" w:rsidRDefault="007A680F" w:rsidP="00EE1298">
            <w:pPr>
              <w:pStyle w:val="TableCell9TNR"/>
            </w:pPr>
            <w:bookmarkStart w:id="62" w:name="fldQue6310_1"/>
            <w:r>
              <w:rPr>
                <w:noProof/>
              </w:rPr>
              <w:drawing>
                <wp:inline distT="0" distB="0" distL="0" distR="0" wp14:anchorId="69C4A514" wp14:editId="37FDCE4D">
                  <wp:extent cx="129540" cy="121920"/>
                  <wp:effectExtent l="0" t="0" r="3810" b="0"/>
                  <wp:docPr id="293" name="Picture 2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2"/>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bookmarkStart w:id="63" w:name="fldQue6310_2"/>
            <w:r>
              <w:rPr>
                <w:noProof/>
              </w:rPr>
              <w:drawing>
                <wp:inline distT="0" distB="0" distL="0" distR="0" wp14:anchorId="1ADA54F4" wp14:editId="44F9D17C">
                  <wp:extent cx="129540" cy="121920"/>
                  <wp:effectExtent l="0" t="0" r="3810" b="0"/>
                  <wp:docPr id="294" name="Picture 2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3"/>
            <w:r w:rsidR="00CF144B" w:rsidRPr="00901632">
              <w:t xml:space="preserve"> Final.</w:t>
            </w:r>
          </w:p>
          <w:p w:rsidR="00CF144B" w:rsidRPr="00901632" w:rsidRDefault="007A680F" w:rsidP="00EE1298">
            <w:pPr>
              <w:pStyle w:val="TableCell9TNR"/>
            </w:pPr>
            <w:bookmarkStart w:id="64" w:name="fldQue6310_3"/>
            <w:r>
              <w:rPr>
                <w:noProof/>
              </w:rPr>
              <w:drawing>
                <wp:inline distT="0" distB="0" distL="0" distR="0" wp14:anchorId="237486C3" wp14:editId="4862BD88">
                  <wp:extent cx="129540" cy="121920"/>
                  <wp:effectExtent l="0" t="0" r="3810" b="0"/>
                  <wp:docPr id="295" name="Picture 2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4"/>
            <w:r w:rsidR="00CF144B" w:rsidRPr="00901632">
              <w:t xml:space="preserve"> Same data as reported in a previous year’s annual report.</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c>
          <w:tcPr>
            <w:tcW w:w="1666" w:type="pct"/>
            <w:shd w:val="clear" w:color="auto" w:fill="auto"/>
          </w:tcPr>
          <w:p w:rsidR="00CF144B" w:rsidRPr="00AB349E" w:rsidRDefault="00CF144B" w:rsidP="00EE1298">
            <w:pPr>
              <w:pStyle w:val="TableCell9TNR"/>
              <w:rPr>
                <w:rStyle w:val="RequiresAttention"/>
              </w:rPr>
            </w:pPr>
            <w:r w:rsidRPr="00AB349E">
              <w:rPr>
                <w:rStyle w:val="RequiresAttention"/>
              </w:rPr>
              <w:t>Status of Data Reported:</w:t>
            </w:r>
          </w:p>
          <w:p w:rsidR="00CF144B" w:rsidRPr="00901632" w:rsidRDefault="007A680F" w:rsidP="00EE1298">
            <w:pPr>
              <w:pStyle w:val="TableCell9TNR"/>
            </w:pPr>
            <w:bookmarkStart w:id="65" w:name="fldQue5588_1"/>
            <w:r>
              <w:rPr>
                <w:noProof/>
              </w:rPr>
              <w:drawing>
                <wp:inline distT="0" distB="0" distL="0" distR="0" wp14:anchorId="23E2EC16" wp14:editId="5387C67B">
                  <wp:extent cx="129540" cy="121920"/>
                  <wp:effectExtent l="0" t="0" r="3810" b="0"/>
                  <wp:docPr id="296" name="Picture 2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5"/>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bookmarkStart w:id="66" w:name="fldQue5588_2"/>
            <w:r>
              <w:rPr>
                <w:noProof/>
              </w:rPr>
              <w:drawing>
                <wp:inline distT="0" distB="0" distL="0" distR="0" wp14:anchorId="29C52406" wp14:editId="0B03B2C1">
                  <wp:extent cx="129540" cy="121920"/>
                  <wp:effectExtent l="0" t="0" r="3810" b="0"/>
                  <wp:docPr id="297" name="Picture 2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6"/>
            <w:r w:rsidR="00CF144B" w:rsidRPr="00901632">
              <w:t xml:space="preserve"> Final.</w:t>
            </w:r>
          </w:p>
          <w:p w:rsidR="00CF144B" w:rsidRPr="00901632" w:rsidRDefault="007A680F" w:rsidP="00EE1298">
            <w:pPr>
              <w:pStyle w:val="TableCell9TNR"/>
            </w:pPr>
            <w:bookmarkStart w:id="67" w:name="fldQue5588_3"/>
            <w:r>
              <w:rPr>
                <w:noProof/>
              </w:rPr>
              <w:drawing>
                <wp:inline distT="0" distB="0" distL="0" distR="0" wp14:anchorId="55F90E58" wp14:editId="4EA82DAB">
                  <wp:extent cx="129540" cy="121920"/>
                  <wp:effectExtent l="0" t="0" r="3810" b="0"/>
                  <wp:docPr id="298" name="Picture 2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7"/>
            <w:r w:rsidR="00CF144B" w:rsidRPr="00901632">
              <w:t xml:space="preserve"> Same data as reported in a previous year’s annual report.  </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AB349E" w:rsidRDefault="00CF144B" w:rsidP="00EE1298">
            <w:pPr>
              <w:pStyle w:val="TableCell9TNR"/>
              <w:rPr>
                <w:rStyle w:val="RequiresAttention"/>
              </w:rPr>
            </w:pPr>
            <w:r w:rsidRPr="00AB349E">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299" name="Picture 2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0" name="Picture 3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1" name="Picture 3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 xml:space="preserve">Specify: </w:t>
            </w:r>
          </w:p>
          <w:p w:rsidR="00CF144B" w:rsidRPr="00901632" w:rsidRDefault="00CF144B" w:rsidP="00EE1298">
            <w:pPr>
              <w:pStyle w:val="TableCell9TNR"/>
            </w:pPr>
          </w:p>
        </w:tc>
        <w:tc>
          <w:tcPr>
            <w:tcW w:w="1667" w:type="pct"/>
          </w:tcPr>
          <w:p w:rsidR="00CF144B" w:rsidRPr="00AB349E" w:rsidRDefault="00CF144B" w:rsidP="00EE1298">
            <w:pPr>
              <w:pStyle w:val="TableCell9TNR"/>
              <w:rPr>
                <w:rStyle w:val="RequiresAttention"/>
              </w:rPr>
            </w:pPr>
            <w:r w:rsidRPr="00AB349E">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02" name="Picture 3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3" name="Picture 3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4" name="Picture 3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 xml:space="preserve">Specify: </w:t>
            </w:r>
          </w:p>
          <w:p w:rsidR="00CF144B" w:rsidRPr="00901632" w:rsidRDefault="00CF144B" w:rsidP="00EE1298">
            <w:pPr>
              <w:pStyle w:val="TableCell9TNR"/>
            </w:pPr>
          </w:p>
        </w:tc>
        <w:tc>
          <w:tcPr>
            <w:tcW w:w="1666" w:type="pct"/>
          </w:tcPr>
          <w:p w:rsidR="00CF144B" w:rsidRPr="00AB349E" w:rsidRDefault="00CF144B" w:rsidP="00EE1298">
            <w:pPr>
              <w:pStyle w:val="TableCell9TNR"/>
              <w:rPr>
                <w:rStyle w:val="RequiresAttention"/>
              </w:rPr>
            </w:pPr>
            <w:r w:rsidRPr="00AB349E">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05" name="Picture 3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6" name="Picture 3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07" name="Picture 3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 xml:space="preserve">Specify: </w:t>
            </w:r>
          </w:p>
          <w:p w:rsidR="00CF144B" w:rsidRPr="00901632" w:rsidRDefault="00CF144B" w:rsidP="00EE1298">
            <w:pPr>
              <w:pStyle w:val="TableCell9TNR"/>
            </w:pP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E60F52" w:rsidTr="00CF0E2E">
        <w:trPr>
          <w:cantSplit/>
        </w:trPr>
        <w:tc>
          <w:tcPr>
            <w:tcW w:w="1667" w:type="pct"/>
          </w:tcPr>
          <w:p w:rsidR="00CF144B" w:rsidRPr="00E60F52" w:rsidRDefault="00CF144B" w:rsidP="00421921">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21921">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c>
          <w:tcPr>
            <w:tcW w:w="1667" w:type="pct"/>
          </w:tcPr>
          <w:p w:rsidR="00CF144B" w:rsidRPr="00E60F52" w:rsidRDefault="00CF144B" w:rsidP="00421921">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21921">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c>
          <w:tcPr>
            <w:tcW w:w="1666" w:type="pct"/>
          </w:tcPr>
          <w:p w:rsidR="00CF144B" w:rsidRPr="00E60F52" w:rsidRDefault="00CF144B" w:rsidP="00421921">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21921">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p>
        </w:tc>
      </w:tr>
      <w:tr w:rsidR="00CF144B" w:rsidRPr="00901632" w:rsidTr="00CF0E2E">
        <w:trPr>
          <w:cantSplit/>
        </w:trPr>
        <w:tc>
          <w:tcPr>
            <w:tcW w:w="1667" w:type="pct"/>
            <w:tcBorders>
              <w:bottom w:val="single" w:sz="4" w:space="0" w:color="auto"/>
            </w:tcBorders>
          </w:tcPr>
          <w:p w:rsidR="00CF144B" w:rsidRPr="0005208A" w:rsidRDefault="00CF144B" w:rsidP="00EE1298">
            <w:pPr>
              <w:pStyle w:val="TableCell9TNR"/>
              <w:rPr>
                <w:rStyle w:val="RequiresAttention"/>
              </w:rPr>
            </w:pPr>
            <w:r w:rsidRPr="0005208A">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05208A">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05208A">
            <w:pPr>
              <w:pStyle w:val="TableCell9TNRExtraSpace"/>
            </w:pPr>
            <w:r w:rsidRPr="00901632">
              <w:t xml:space="preserve">Rate: </w:t>
            </w:r>
          </w:p>
        </w:tc>
        <w:tc>
          <w:tcPr>
            <w:tcW w:w="1667" w:type="pct"/>
            <w:tcBorders>
              <w:bottom w:val="single" w:sz="4" w:space="0" w:color="auto"/>
            </w:tcBorders>
          </w:tcPr>
          <w:p w:rsidR="00CF144B" w:rsidRPr="0005208A" w:rsidRDefault="00CF144B" w:rsidP="00EE1298">
            <w:pPr>
              <w:pStyle w:val="TableCell9TNR"/>
              <w:rPr>
                <w:rStyle w:val="RequiresAttention"/>
              </w:rPr>
            </w:pPr>
            <w:r w:rsidRPr="0005208A">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05208A">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05208A">
            <w:pPr>
              <w:pStyle w:val="TableCell9TNRExtraSpace"/>
            </w:pPr>
            <w:r w:rsidRPr="00901632">
              <w:t xml:space="preserve">Rate: </w:t>
            </w:r>
          </w:p>
        </w:tc>
        <w:tc>
          <w:tcPr>
            <w:tcW w:w="1666" w:type="pct"/>
            <w:tcBorders>
              <w:bottom w:val="single" w:sz="4" w:space="0" w:color="auto"/>
            </w:tcBorders>
          </w:tcPr>
          <w:p w:rsidR="00CF144B" w:rsidRPr="0005208A" w:rsidRDefault="00CF144B" w:rsidP="00EE1298">
            <w:pPr>
              <w:pStyle w:val="TableCell9TNR"/>
              <w:rPr>
                <w:rStyle w:val="RequiresAttention"/>
              </w:rPr>
            </w:pPr>
            <w:r w:rsidRPr="0005208A">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05208A">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05208A">
            <w:pPr>
              <w:pStyle w:val="TableCell9TNRExtraSpace"/>
            </w:pPr>
            <w:r w:rsidRPr="00901632">
              <w:t xml:space="preserve">Rate: </w:t>
            </w:r>
          </w:p>
        </w:tc>
      </w:tr>
      <w:tr w:rsidR="00CF144B" w:rsidRPr="00901632" w:rsidTr="0005208A">
        <w:trPr>
          <w:cantSplit/>
          <w:trHeight w:val="864"/>
        </w:trPr>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081FCC" w:rsidP="00EE1298">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CF0E2E">
        <w:trPr>
          <w:cantSplit/>
        </w:trPr>
        <w:tc>
          <w:tcPr>
            <w:tcW w:w="1667" w:type="pct"/>
            <w:tcBorders>
              <w:bottom w:val="nil"/>
            </w:tcBorders>
          </w:tcPr>
          <w:p w:rsidR="00CF144B" w:rsidRPr="00B632A2" w:rsidRDefault="00CF144B" w:rsidP="00216C42">
            <w:pPr>
              <w:pStyle w:val="TableCell9TNRExtraSpace"/>
              <w:keepNext/>
              <w:rPr>
                <w:rStyle w:val="RequiresAttention"/>
              </w:rPr>
            </w:pPr>
            <w:r w:rsidRPr="00B632A2">
              <w:rPr>
                <w:rStyle w:val="RequiresAttention"/>
              </w:rPr>
              <w:lastRenderedPageBreak/>
              <w:t>Explanation of Progress:</w:t>
            </w:r>
          </w:p>
          <w:p w:rsidR="00CF144B" w:rsidRPr="00901632" w:rsidRDefault="00C41F23" w:rsidP="00216C42">
            <w:pPr>
              <w:pStyle w:val="TableCell9TNRIndentedExtraSpace"/>
              <w:keepNext/>
            </w:pPr>
            <w:r>
              <w:rPr>
                <w:rStyle w:val="RequiresAttention"/>
              </w:rPr>
              <w:t>How did your performance in 2017</w:t>
            </w:r>
            <w:r w:rsidR="00CF144B" w:rsidRPr="00B632A2">
              <w:rPr>
                <w:rStyle w:val="RequiresAttention"/>
              </w:rPr>
              <w:t xml:space="preserve"> compare with the Annual Performance O</w:t>
            </w:r>
            <w:r>
              <w:rPr>
                <w:rStyle w:val="RequiresAttention"/>
              </w:rPr>
              <w:t>bjective documented in your 2016</w:t>
            </w:r>
            <w:r w:rsidR="00CF144B" w:rsidRPr="00B632A2">
              <w:rPr>
                <w:rStyle w:val="RequiresAttention"/>
              </w:rPr>
              <w:t xml:space="preserve"> Annual Report?</w:t>
            </w:r>
            <w:r w:rsidR="00CF144B" w:rsidRPr="00901632">
              <w:t xml:space="preserve"> </w:t>
            </w:r>
          </w:p>
        </w:tc>
        <w:tc>
          <w:tcPr>
            <w:tcW w:w="1667" w:type="pct"/>
            <w:tcBorders>
              <w:bottom w:val="nil"/>
            </w:tcBorders>
          </w:tcPr>
          <w:p w:rsidR="00CF144B" w:rsidRPr="00B632A2" w:rsidRDefault="00CF144B" w:rsidP="00216C42">
            <w:pPr>
              <w:pStyle w:val="TableCell9TNRExtraSpace"/>
              <w:keepNext/>
              <w:rPr>
                <w:rStyle w:val="RequiresAttention"/>
              </w:rPr>
            </w:pPr>
            <w:r w:rsidRPr="00B632A2">
              <w:rPr>
                <w:rStyle w:val="RequiresAttention"/>
              </w:rPr>
              <w:t>Explanation of Progress:</w:t>
            </w:r>
          </w:p>
          <w:p w:rsidR="00CF144B" w:rsidRPr="00901632" w:rsidRDefault="00C41F23" w:rsidP="00216C42">
            <w:pPr>
              <w:pStyle w:val="TableCell9TNRIndentedExtraSpace"/>
              <w:keepNext/>
            </w:pPr>
            <w:r>
              <w:rPr>
                <w:rStyle w:val="RequiresAttention"/>
              </w:rPr>
              <w:t>How did your performance in 2018</w:t>
            </w:r>
            <w:r w:rsidR="00CF144B" w:rsidRPr="00B632A2">
              <w:rPr>
                <w:rStyle w:val="RequiresAttention"/>
              </w:rPr>
              <w:t xml:space="preserve"> compare with the Annual Performance O</w:t>
            </w:r>
            <w:r>
              <w:rPr>
                <w:rStyle w:val="RequiresAttention"/>
              </w:rPr>
              <w:t>bjective documented in your 2017</w:t>
            </w:r>
            <w:r w:rsidR="00CF144B" w:rsidRPr="00B632A2">
              <w:rPr>
                <w:rStyle w:val="RequiresAttention"/>
              </w:rPr>
              <w:t xml:space="preserve"> Annual Report?</w:t>
            </w:r>
            <w:r w:rsidR="00CF144B" w:rsidRPr="00901632">
              <w:t xml:space="preserve"> </w:t>
            </w:r>
          </w:p>
        </w:tc>
        <w:tc>
          <w:tcPr>
            <w:tcW w:w="1666" w:type="pct"/>
            <w:tcBorders>
              <w:bottom w:val="nil"/>
            </w:tcBorders>
          </w:tcPr>
          <w:p w:rsidR="00CF144B" w:rsidRPr="00B632A2" w:rsidRDefault="00CF144B" w:rsidP="00216C42">
            <w:pPr>
              <w:pStyle w:val="TableCell9TNRExtraSpace"/>
              <w:keepNext/>
              <w:rPr>
                <w:rStyle w:val="RequiresAttention"/>
              </w:rPr>
            </w:pPr>
            <w:r w:rsidRPr="00B632A2">
              <w:rPr>
                <w:rStyle w:val="RequiresAttention"/>
              </w:rPr>
              <w:t>Explanation of Progress:</w:t>
            </w:r>
          </w:p>
          <w:p w:rsidR="00CF144B" w:rsidRPr="00901632" w:rsidRDefault="00C41F23" w:rsidP="00216C42">
            <w:pPr>
              <w:pStyle w:val="TableCell9TNRIndentedExtraSpace"/>
              <w:keepNext/>
            </w:pPr>
            <w:r>
              <w:rPr>
                <w:rStyle w:val="RequiresAttention"/>
              </w:rPr>
              <w:t>How did your performance in 2019</w:t>
            </w:r>
            <w:r w:rsidR="00CF144B" w:rsidRPr="00B632A2">
              <w:rPr>
                <w:rStyle w:val="RequiresAttention"/>
              </w:rPr>
              <w:t xml:space="preserve"> compare with the Annual Performance O</w:t>
            </w:r>
            <w:r>
              <w:rPr>
                <w:rStyle w:val="RequiresAttention"/>
              </w:rPr>
              <w:t>bjective documented in your 2018</w:t>
            </w:r>
            <w:r w:rsidR="00CF144B" w:rsidRPr="00B632A2">
              <w:rPr>
                <w:rStyle w:val="RequiresAttention"/>
              </w:rPr>
              <w:t xml:space="preserve"> Annual Report?</w:t>
            </w:r>
            <w:r w:rsidR="00CF144B" w:rsidRPr="00901632">
              <w:t xml:space="preserve"> </w:t>
            </w:r>
          </w:p>
        </w:tc>
      </w:tr>
      <w:tr w:rsidR="00CF144B" w:rsidRPr="00901632" w:rsidTr="00CF0E2E">
        <w:trPr>
          <w:cantSplit/>
        </w:trPr>
        <w:tc>
          <w:tcPr>
            <w:tcW w:w="1667" w:type="pct"/>
            <w:tcBorders>
              <w:top w:val="nil"/>
              <w:bottom w:val="single" w:sz="4" w:space="0" w:color="auto"/>
            </w:tcBorders>
          </w:tcPr>
          <w:p w:rsidR="00CF144B" w:rsidRPr="00901632" w:rsidRDefault="00CF144B" w:rsidP="00216C42">
            <w:pPr>
              <w:pStyle w:val="TableCell9TNRIndentedExtraSpace"/>
            </w:pPr>
            <w:r w:rsidRPr="00B632A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216C42">
            <w:pPr>
              <w:pStyle w:val="TableCell9TNRIndentedExtraSpace"/>
            </w:pPr>
            <w:r w:rsidRPr="00B632A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216C42">
            <w:pPr>
              <w:pStyle w:val="TableCell9TNRIndentedExtraSpace"/>
            </w:pPr>
            <w:r w:rsidRPr="00B632A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CF0E2E">
        <w:trPr>
          <w:cantSplit/>
        </w:trPr>
        <w:tc>
          <w:tcPr>
            <w:tcW w:w="1667" w:type="pct"/>
            <w:tcBorders>
              <w:top w:val="nil"/>
              <w:bottom w:val="nil"/>
            </w:tcBorders>
          </w:tcPr>
          <w:p w:rsidR="00CF144B" w:rsidRPr="00B632A2" w:rsidRDefault="00CF144B" w:rsidP="00216C42">
            <w:pPr>
              <w:pStyle w:val="TableCell9TNRIndentedExtraSpace"/>
              <w:keepNext/>
              <w:rPr>
                <w:rStyle w:val="RequiresAttention"/>
              </w:rPr>
            </w:pPr>
            <w:r w:rsidRPr="00B632A2">
              <w:rPr>
                <w:rStyle w:val="RequiresAttention"/>
              </w:rPr>
              <w:t>Please indicate how CMS might be of assistance in improving the completeness or accuracy of your reporting of the data.</w:t>
            </w:r>
          </w:p>
          <w:p w:rsidR="00CF144B" w:rsidRPr="00901632" w:rsidRDefault="00CF144B" w:rsidP="00216C42">
            <w:pPr>
              <w:pStyle w:val="TableCell9TNRIndented"/>
              <w:keepNext/>
            </w:pPr>
            <w:r w:rsidRPr="00B632A2">
              <w:rPr>
                <w:rStyle w:val="RequiresAttention"/>
              </w:rPr>
              <w:t>Annual Pe</w:t>
            </w:r>
            <w:r w:rsidR="00C41F23">
              <w:rPr>
                <w:rStyle w:val="RequiresAttention"/>
              </w:rPr>
              <w:t>rformance Objective for FFY 2018</w:t>
            </w:r>
            <w:r w:rsidRPr="00B632A2">
              <w:rPr>
                <w:rStyle w:val="RequiresAttention"/>
              </w:rPr>
              <w:t>:</w:t>
            </w:r>
            <w:r w:rsidRPr="00901632">
              <w:t xml:space="preserve"> </w:t>
            </w:r>
          </w:p>
          <w:p w:rsidR="00CF144B" w:rsidRDefault="00CF144B" w:rsidP="00216C42">
            <w:pPr>
              <w:pStyle w:val="TableCell9TNRIndented"/>
              <w:keepNext/>
            </w:pPr>
            <w:r w:rsidRPr="00B632A2">
              <w:rPr>
                <w:rStyle w:val="RequiresAttention"/>
              </w:rPr>
              <w:t>Annual Performa</w:t>
            </w:r>
            <w:r w:rsidR="00C41F23">
              <w:rPr>
                <w:rStyle w:val="RequiresAttention"/>
              </w:rPr>
              <w:t>nce Objective for FFY 2019</w:t>
            </w:r>
            <w:r w:rsidRPr="00B632A2">
              <w:rPr>
                <w:rStyle w:val="RequiresAttention"/>
              </w:rPr>
              <w:t>:</w:t>
            </w:r>
            <w:r w:rsidRPr="00901632">
              <w:t xml:space="preserve"> </w:t>
            </w:r>
          </w:p>
          <w:p w:rsidR="00827A02" w:rsidRPr="00901632" w:rsidRDefault="00827A02" w:rsidP="00216C42">
            <w:pPr>
              <w:pStyle w:val="TableCell9TNRIndentedExtraSpace"/>
              <w:keepNext/>
            </w:pPr>
            <w:r w:rsidRPr="00B632A2">
              <w:rPr>
                <w:rStyle w:val="RequiresAttention"/>
              </w:rPr>
              <w:t>Annual Pe</w:t>
            </w:r>
            <w:r w:rsidR="00C41F23">
              <w:rPr>
                <w:rStyle w:val="RequiresAttention"/>
              </w:rPr>
              <w:t>rformance Objective for FFY 2020</w:t>
            </w:r>
            <w:r w:rsidRPr="00B632A2">
              <w:rPr>
                <w:rStyle w:val="RequiresAttention"/>
              </w:rPr>
              <w:t>:</w:t>
            </w:r>
            <w:r w:rsidRPr="00901632">
              <w:t xml:space="preserve"> </w:t>
            </w:r>
          </w:p>
        </w:tc>
        <w:tc>
          <w:tcPr>
            <w:tcW w:w="1667" w:type="pct"/>
            <w:tcBorders>
              <w:top w:val="nil"/>
              <w:bottom w:val="nil"/>
            </w:tcBorders>
          </w:tcPr>
          <w:p w:rsidR="00CF144B" w:rsidRPr="00B632A2" w:rsidRDefault="00CF144B" w:rsidP="00216C42">
            <w:pPr>
              <w:pStyle w:val="TableCell9TNRIndentedExtraSpace"/>
              <w:keepNext/>
              <w:rPr>
                <w:rStyle w:val="RequiresAttention"/>
              </w:rPr>
            </w:pPr>
            <w:r w:rsidRPr="00B632A2">
              <w:rPr>
                <w:rStyle w:val="RequiresAttention"/>
              </w:rPr>
              <w:t>Please indicate how CMS might be of assistance in improving the completeness or accuracy of your reporting of the data.</w:t>
            </w:r>
          </w:p>
          <w:p w:rsidR="00CF144B" w:rsidRPr="00901632" w:rsidRDefault="00CF144B" w:rsidP="00216C42">
            <w:pPr>
              <w:pStyle w:val="TableCell9TNRIndented"/>
              <w:keepNext/>
            </w:pPr>
            <w:r w:rsidRPr="00B632A2">
              <w:rPr>
                <w:rStyle w:val="RequiresAttention"/>
              </w:rPr>
              <w:t>Annual Pe</w:t>
            </w:r>
            <w:r w:rsidR="00C41F23">
              <w:rPr>
                <w:rStyle w:val="RequiresAttention"/>
              </w:rPr>
              <w:t>rformance Objective for FFY 2019</w:t>
            </w:r>
            <w:r w:rsidRPr="00B632A2">
              <w:rPr>
                <w:rStyle w:val="RequiresAttention"/>
              </w:rPr>
              <w:t>:</w:t>
            </w:r>
            <w:r w:rsidRPr="00901632">
              <w:t xml:space="preserve"> </w:t>
            </w:r>
          </w:p>
          <w:p w:rsidR="00CF144B" w:rsidRDefault="00CF144B" w:rsidP="00216C42">
            <w:pPr>
              <w:pStyle w:val="TableCell9TNRIndented"/>
              <w:keepNext/>
            </w:pPr>
            <w:r w:rsidRPr="00B632A2">
              <w:rPr>
                <w:rStyle w:val="RequiresAttention"/>
              </w:rPr>
              <w:t>Annual Pe</w:t>
            </w:r>
            <w:r w:rsidR="00C41F23">
              <w:rPr>
                <w:rStyle w:val="RequiresAttention"/>
              </w:rPr>
              <w:t>rformance Objective for FFY 2020</w:t>
            </w:r>
            <w:r w:rsidRPr="00B632A2">
              <w:rPr>
                <w:rStyle w:val="RequiresAttention"/>
              </w:rPr>
              <w:t>:</w:t>
            </w:r>
            <w:r w:rsidRPr="00901632">
              <w:t xml:space="preserve"> </w:t>
            </w:r>
          </w:p>
          <w:p w:rsidR="00827A02" w:rsidRPr="00901632" w:rsidRDefault="00827A02" w:rsidP="00216C42">
            <w:pPr>
              <w:pStyle w:val="TableCell9TNRIndentedExtraSpace"/>
              <w:keepNext/>
            </w:pPr>
            <w:r w:rsidRPr="00B632A2">
              <w:rPr>
                <w:rStyle w:val="RequiresAttention"/>
              </w:rPr>
              <w:t>Annual Pe</w:t>
            </w:r>
            <w:r w:rsidR="00C41F23">
              <w:rPr>
                <w:rStyle w:val="RequiresAttention"/>
              </w:rPr>
              <w:t>rformance Objective for FFY 2021</w:t>
            </w:r>
            <w:r w:rsidRPr="00B632A2">
              <w:rPr>
                <w:rStyle w:val="RequiresAttention"/>
              </w:rPr>
              <w:t>:</w:t>
            </w:r>
            <w:r w:rsidRPr="00901632">
              <w:t xml:space="preserve"> </w:t>
            </w:r>
          </w:p>
        </w:tc>
        <w:tc>
          <w:tcPr>
            <w:tcW w:w="1666" w:type="pct"/>
            <w:tcBorders>
              <w:top w:val="nil"/>
              <w:bottom w:val="nil"/>
            </w:tcBorders>
          </w:tcPr>
          <w:p w:rsidR="00CF144B" w:rsidRPr="00B632A2" w:rsidRDefault="00CF144B" w:rsidP="00216C42">
            <w:pPr>
              <w:pStyle w:val="TableCell9TNRIndentedExtraSpace"/>
              <w:keepNext/>
              <w:rPr>
                <w:rStyle w:val="RequiresAttention"/>
              </w:rPr>
            </w:pPr>
            <w:r w:rsidRPr="00B632A2">
              <w:rPr>
                <w:rStyle w:val="RequiresAttention"/>
              </w:rPr>
              <w:t>Please indicate how CMS might be of assistance in improving the completeness or accuracy of your reporting of the data.</w:t>
            </w:r>
          </w:p>
          <w:p w:rsidR="00CF144B" w:rsidRPr="00901632" w:rsidRDefault="00CF144B" w:rsidP="00216C42">
            <w:pPr>
              <w:pStyle w:val="TableCell9TNRIndented"/>
              <w:keepNext/>
            </w:pPr>
            <w:r w:rsidRPr="00B632A2">
              <w:rPr>
                <w:rStyle w:val="RequiresAttention"/>
              </w:rPr>
              <w:t>Annual Pe</w:t>
            </w:r>
            <w:r w:rsidR="00C41F23">
              <w:rPr>
                <w:rStyle w:val="RequiresAttention"/>
              </w:rPr>
              <w:t>rformance Objective for FFY 2020</w:t>
            </w:r>
            <w:r w:rsidRPr="00B632A2">
              <w:rPr>
                <w:rStyle w:val="RequiresAttention"/>
              </w:rPr>
              <w:t>:</w:t>
            </w:r>
            <w:r w:rsidRPr="00901632">
              <w:t xml:space="preserve"> </w:t>
            </w:r>
          </w:p>
          <w:p w:rsidR="00CF144B" w:rsidRDefault="00CF144B" w:rsidP="00216C42">
            <w:pPr>
              <w:pStyle w:val="TableCell9TNRIndented"/>
              <w:keepNext/>
            </w:pPr>
            <w:r w:rsidRPr="00B632A2">
              <w:rPr>
                <w:rStyle w:val="RequiresAttention"/>
              </w:rPr>
              <w:t>Annual Pe</w:t>
            </w:r>
            <w:r w:rsidR="00C41F23">
              <w:rPr>
                <w:rStyle w:val="RequiresAttention"/>
              </w:rPr>
              <w:t>rformance Objective for FFY 2021</w:t>
            </w:r>
            <w:r w:rsidRPr="00B632A2">
              <w:rPr>
                <w:rStyle w:val="RequiresAttention"/>
              </w:rPr>
              <w:t>:</w:t>
            </w:r>
            <w:r w:rsidRPr="00901632">
              <w:t xml:space="preserve"> </w:t>
            </w:r>
          </w:p>
          <w:p w:rsidR="00827A02" w:rsidRPr="00901632" w:rsidRDefault="00827A02" w:rsidP="00216C42">
            <w:pPr>
              <w:pStyle w:val="TableCell9TNRIndentedExtraSpace"/>
              <w:keepNext/>
            </w:pPr>
            <w:r w:rsidRPr="00B632A2">
              <w:rPr>
                <w:rStyle w:val="RequiresAttention"/>
              </w:rPr>
              <w:t>Annual Performance Objective for FFY 20</w:t>
            </w:r>
            <w:r w:rsidR="00C41F23">
              <w:rPr>
                <w:rStyle w:val="RequiresAttention"/>
              </w:rPr>
              <w:t>22</w:t>
            </w:r>
            <w:r w:rsidRPr="00B632A2">
              <w:rPr>
                <w:rStyle w:val="RequiresAttention"/>
              </w:rPr>
              <w:t>:</w:t>
            </w:r>
            <w:r w:rsidRPr="00901632">
              <w:t xml:space="preserve"> </w:t>
            </w:r>
          </w:p>
        </w:tc>
      </w:tr>
      <w:tr w:rsidR="00CF144B" w:rsidRPr="00901632" w:rsidTr="009D0F10">
        <w:trPr>
          <w:cantSplit/>
          <w:trHeight w:val="288"/>
        </w:trPr>
        <w:tc>
          <w:tcPr>
            <w:tcW w:w="1667" w:type="pct"/>
            <w:tcBorders>
              <w:top w:val="nil"/>
            </w:tcBorders>
          </w:tcPr>
          <w:p w:rsidR="00CF144B" w:rsidRPr="00901632" w:rsidRDefault="00CF144B" w:rsidP="00216C42">
            <w:pPr>
              <w:pStyle w:val="TableCell9TNRIndented"/>
            </w:pPr>
            <w:r w:rsidRPr="00B632A2">
              <w:rPr>
                <w:rStyle w:val="Italic"/>
              </w:rPr>
              <w:t>Explain how these objectives were set:</w:t>
            </w:r>
            <w:r w:rsidRPr="00901632">
              <w:t xml:space="preserve"> </w:t>
            </w:r>
          </w:p>
        </w:tc>
        <w:tc>
          <w:tcPr>
            <w:tcW w:w="1667" w:type="pct"/>
            <w:tcBorders>
              <w:top w:val="nil"/>
            </w:tcBorders>
          </w:tcPr>
          <w:p w:rsidR="00CF144B" w:rsidRPr="00901632" w:rsidRDefault="00CF144B" w:rsidP="00216C42">
            <w:pPr>
              <w:pStyle w:val="TableCell9TNRIndented"/>
            </w:pPr>
            <w:r w:rsidRPr="00B632A2">
              <w:rPr>
                <w:rStyle w:val="Italic"/>
              </w:rPr>
              <w:t>Explain how these objectives were set:</w:t>
            </w:r>
            <w:r w:rsidRPr="00901632">
              <w:t xml:space="preserve"> </w:t>
            </w:r>
          </w:p>
        </w:tc>
        <w:tc>
          <w:tcPr>
            <w:tcW w:w="1666" w:type="pct"/>
            <w:tcBorders>
              <w:top w:val="nil"/>
            </w:tcBorders>
          </w:tcPr>
          <w:p w:rsidR="00CF144B" w:rsidRPr="00901632" w:rsidRDefault="00CF144B" w:rsidP="00216C42">
            <w:pPr>
              <w:pStyle w:val="TableCell9TNRIndented"/>
            </w:pPr>
            <w:r w:rsidRPr="00B632A2">
              <w:rPr>
                <w:rStyle w:val="Italic"/>
              </w:rPr>
              <w:t>Explain how these objectives were set:</w:t>
            </w:r>
            <w:r w:rsidRPr="00901632">
              <w:t xml:space="preserve"> </w:t>
            </w:r>
          </w:p>
        </w:tc>
      </w:tr>
      <w:tr w:rsidR="00CF144B" w:rsidRPr="00901632" w:rsidTr="00B632A2">
        <w:trPr>
          <w:cantSplit/>
          <w:trHeight w:val="288"/>
        </w:trPr>
        <w:tc>
          <w:tcPr>
            <w:tcW w:w="1667" w:type="pct"/>
          </w:tcPr>
          <w:p w:rsidR="00CF144B" w:rsidRPr="00901632" w:rsidRDefault="00CF144B" w:rsidP="00EE1298">
            <w:pPr>
              <w:pStyle w:val="TableCell9TNR"/>
            </w:pPr>
            <w:r w:rsidRPr="00B632A2">
              <w:rPr>
                <w:rStyle w:val="RequiresAttention"/>
              </w:rPr>
              <w:t>Other Comments on Measure:</w:t>
            </w:r>
            <w:r w:rsidRPr="00901632">
              <w:t xml:space="preserve"> </w:t>
            </w:r>
          </w:p>
        </w:tc>
        <w:tc>
          <w:tcPr>
            <w:tcW w:w="1667" w:type="pct"/>
          </w:tcPr>
          <w:p w:rsidR="00CF144B" w:rsidRPr="00901632" w:rsidRDefault="00CF144B" w:rsidP="00EE1298">
            <w:pPr>
              <w:pStyle w:val="TableCell9TNR"/>
            </w:pPr>
            <w:r w:rsidRPr="00B632A2">
              <w:rPr>
                <w:rStyle w:val="RequiresAttention"/>
              </w:rPr>
              <w:t>Other Comments on Measure:</w:t>
            </w:r>
            <w:r w:rsidRPr="00901632">
              <w:t xml:space="preserve"> </w:t>
            </w:r>
          </w:p>
        </w:tc>
        <w:tc>
          <w:tcPr>
            <w:tcW w:w="1666" w:type="pct"/>
          </w:tcPr>
          <w:p w:rsidR="00CF144B" w:rsidRPr="00901632" w:rsidRDefault="00CF144B" w:rsidP="00EE1298">
            <w:pPr>
              <w:pStyle w:val="TableCell9TNR"/>
            </w:pPr>
            <w:r w:rsidRPr="00B632A2">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Medicaid Enrollment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911F9">
              <w:t>7</w:t>
            </w:r>
          </w:p>
        </w:tc>
        <w:tc>
          <w:tcPr>
            <w:tcW w:w="1667" w:type="pct"/>
            <w:tcBorders>
              <w:bottom w:val="single" w:sz="4" w:space="0" w:color="auto"/>
            </w:tcBorders>
          </w:tcPr>
          <w:p w:rsidR="00CF144B" w:rsidRPr="00901632" w:rsidRDefault="00CF144B" w:rsidP="00144D0A">
            <w:pPr>
              <w:pStyle w:val="TableHead9TNR"/>
            </w:pPr>
            <w:r w:rsidRPr="00901632">
              <w:t>FFY 201</w:t>
            </w:r>
            <w:r w:rsidR="000911F9">
              <w:t>8</w:t>
            </w:r>
          </w:p>
        </w:tc>
        <w:tc>
          <w:tcPr>
            <w:tcW w:w="1666" w:type="pct"/>
            <w:tcBorders>
              <w:bottom w:val="single" w:sz="4" w:space="0" w:color="auto"/>
            </w:tcBorders>
          </w:tcPr>
          <w:p w:rsidR="00CF144B" w:rsidRPr="00901632" w:rsidRDefault="00CF144B" w:rsidP="00144D0A">
            <w:pPr>
              <w:pStyle w:val="TableHead9TNR"/>
            </w:pPr>
            <w:r w:rsidRPr="00901632">
              <w:t>FFY 201</w:t>
            </w:r>
            <w:r w:rsidR="000911F9">
              <w:t>9</w:t>
            </w:r>
          </w:p>
        </w:tc>
      </w:tr>
      <w:tr w:rsidR="00CF144B" w:rsidRPr="00901632" w:rsidTr="00CF0E2E">
        <w:trPr>
          <w:cantSplit/>
        </w:trPr>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EE1298">
            <w:pPr>
              <w:pStyle w:val="TableCell9TNR"/>
            </w:pPr>
            <w:r>
              <w:t>The percentage of children in the Alabama Medicaid income eligibility range who are uninsured will be equal to or less than 6%.</w:t>
            </w:r>
          </w:p>
        </w:tc>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EE1298">
            <w:pPr>
              <w:pStyle w:val="TableCell9TNR"/>
            </w:pPr>
            <w:r>
              <w:t>The percentage of children in the Alabama Medicaid income eligibility range who are uninsured will be equal to or less than 6%.</w:t>
            </w:r>
          </w:p>
        </w:tc>
        <w:tc>
          <w:tcPr>
            <w:tcW w:w="1666"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7A680F" w:rsidRDefault="007A680F" w:rsidP="00EE1298">
            <w:pPr>
              <w:pStyle w:val="TableCell9TNR"/>
            </w:pPr>
            <w:r>
              <w:t>The percentage of children in the Alabama Medicaid income eligibility range who are uninsured will be equal to or less than 6%.</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387233" w:rsidRDefault="00CF144B" w:rsidP="00EE1298">
            <w:pPr>
              <w:pStyle w:val="TableCell9TNR"/>
              <w:rPr>
                <w:rStyle w:val="RequiresAttention"/>
              </w:rPr>
            </w:pPr>
            <w:r w:rsidRPr="00387233">
              <w:rPr>
                <w:rStyle w:val="RequiresAttention"/>
              </w:rPr>
              <w:t>Type of Goal:</w:t>
            </w:r>
          </w:p>
          <w:p w:rsidR="00CF144B" w:rsidRPr="008A2BE6" w:rsidRDefault="007A680F" w:rsidP="00EE1298">
            <w:pPr>
              <w:pStyle w:val="TableCell9TNR"/>
              <w:rPr>
                <w:rStyle w:val="TNRItalic"/>
              </w:rPr>
            </w:pPr>
            <w:bookmarkStart w:id="68" w:name="fldQue6715_1"/>
            <w:r>
              <w:rPr>
                <w:noProof/>
              </w:rPr>
              <w:drawing>
                <wp:inline distT="0" distB="0" distL="0" distR="0" wp14:anchorId="0A35BCD6" wp14:editId="4A9A2440">
                  <wp:extent cx="129540" cy="121920"/>
                  <wp:effectExtent l="0" t="0" r="3810" b="0"/>
                  <wp:docPr id="308" name="Picture 3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68"/>
            <w:r w:rsidR="00CF144B" w:rsidRPr="00901632">
              <w:t xml:space="preserve"> New/revised.  </w:t>
            </w:r>
            <w:r w:rsidR="00CF144B" w:rsidRPr="008A2BE6">
              <w:rPr>
                <w:rStyle w:val="TNRItalic"/>
              </w:rPr>
              <w:t>Explain:</w:t>
            </w:r>
          </w:p>
          <w:p w:rsidR="00CF144B" w:rsidRPr="00901632" w:rsidRDefault="007A680F" w:rsidP="00EE1298">
            <w:pPr>
              <w:pStyle w:val="TableCell9TNR"/>
            </w:pPr>
            <w:bookmarkStart w:id="69" w:name="fldQue6715_2"/>
            <w:r>
              <w:rPr>
                <w:noProof/>
              </w:rPr>
              <w:drawing>
                <wp:inline distT="0" distB="0" distL="0" distR="0" wp14:anchorId="02277A13" wp14:editId="3F82E532">
                  <wp:extent cx="129540" cy="121920"/>
                  <wp:effectExtent l="0" t="0" r="3810" b="0"/>
                  <wp:docPr id="309" name="Picture 30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69"/>
            <w:r w:rsidR="00CF144B" w:rsidRPr="00901632">
              <w:t xml:space="preserve"> Continuing.</w:t>
            </w:r>
          </w:p>
          <w:p w:rsidR="00CF144B" w:rsidRPr="008A2BE6" w:rsidRDefault="007A680F" w:rsidP="00EE1298">
            <w:pPr>
              <w:pStyle w:val="TableCell9TNR"/>
              <w:rPr>
                <w:rStyle w:val="TNRItalic"/>
              </w:rPr>
            </w:pPr>
            <w:bookmarkStart w:id="70" w:name="fldQue6715_3"/>
            <w:r>
              <w:rPr>
                <w:noProof/>
              </w:rPr>
              <w:drawing>
                <wp:inline distT="0" distB="0" distL="0" distR="0" wp14:anchorId="54297F16" wp14:editId="56FD563E">
                  <wp:extent cx="129540" cy="121920"/>
                  <wp:effectExtent l="0" t="0" r="3810" b="0"/>
                  <wp:docPr id="310" name="Picture 31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0"/>
            <w:r w:rsidR="00CF144B" w:rsidRPr="00901632">
              <w:t xml:space="preserve"> Discontinued.  </w:t>
            </w:r>
            <w:r w:rsidR="00CF144B" w:rsidRPr="008A2BE6">
              <w:rPr>
                <w:rStyle w:val="TNRItalic"/>
              </w:rPr>
              <w:t>Explain:</w:t>
            </w:r>
          </w:p>
          <w:p w:rsidR="00CF144B" w:rsidRPr="00901632" w:rsidRDefault="00CF144B" w:rsidP="00EE1298">
            <w:pPr>
              <w:pStyle w:val="TableCell9TNR"/>
            </w:pPr>
          </w:p>
        </w:tc>
        <w:tc>
          <w:tcPr>
            <w:tcW w:w="1667" w:type="pct"/>
            <w:shd w:val="clear" w:color="auto" w:fill="auto"/>
          </w:tcPr>
          <w:p w:rsidR="00CF144B" w:rsidRPr="00387233" w:rsidRDefault="00CF144B" w:rsidP="00EE1298">
            <w:pPr>
              <w:pStyle w:val="TableCell9TNR"/>
              <w:rPr>
                <w:rStyle w:val="RequiresAttention"/>
              </w:rPr>
            </w:pPr>
            <w:r w:rsidRPr="00387233">
              <w:rPr>
                <w:rStyle w:val="RequiresAttention"/>
              </w:rPr>
              <w:t>Type of Goal:</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11" name="Picture 3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A2BE6">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12" name="Picture 31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13" name="Picture 3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A2BE6">
              <w:rPr>
                <w:rStyle w:val="TNRItalic"/>
              </w:rPr>
              <w:t>Explain:</w:t>
            </w:r>
          </w:p>
          <w:p w:rsidR="00CF144B" w:rsidRPr="00901632" w:rsidRDefault="00CF144B" w:rsidP="00EE1298">
            <w:pPr>
              <w:pStyle w:val="TableCell9TNR"/>
            </w:pPr>
          </w:p>
        </w:tc>
        <w:tc>
          <w:tcPr>
            <w:tcW w:w="1666" w:type="pct"/>
            <w:shd w:val="clear" w:color="auto" w:fill="auto"/>
          </w:tcPr>
          <w:p w:rsidR="00CF144B" w:rsidRPr="00387233" w:rsidRDefault="00CF144B" w:rsidP="00EE1298">
            <w:pPr>
              <w:pStyle w:val="TableCell9TNR"/>
              <w:rPr>
                <w:rStyle w:val="RequiresAttention"/>
              </w:rPr>
            </w:pPr>
            <w:r w:rsidRPr="00387233">
              <w:rPr>
                <w:rStyle w:val="RequiresAttention"/>
              </w:rPr>
              <w:t>Type of Goal:</w:t>
            </w:r>
          </w:p>
          <w:p w:rsidR="00CF144B" w:rsidRPr="00901632" w:rsidRDefault="007A680F" w:rsidP="00EE1298">
            <w:pPr>
              <w:pStyle w:val="TableCell9TNR"/>
            </w:pPr>
            <w:r>
              <w:rPr>
                <w:noProof/>
              </w:rPr>
              <w:drawing>
                <wp:inline distT="0" distB="0" distL="0" distR="0">
                  <wp:extent cx="129540" cy="121920"/>
                  <wp:effectExtent l="0" t="0" r="3810" b="0"/>
                  <wp:docPr id="314" name="Picture 3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8A2BE6">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15" name="Picture 31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16" name="Picture 31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8A2BE6">
              <w:rPr>
                <w:rStyle w:val="TNRItalic"/>
              </w:rPr>
              <w:t>Explain:</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387233" w:rsidRDefault="00CF144B" w:rsidP="00EE1298">
            <w:pPr>
              <w:pStyle w:val="TableCell9TNR"/>
              <w:rPr>
                <w:rStyle w:val="RequiresAttention"/>
              </w:rPr>
            </w:pPr>
            <w:r w:rsidRPr="00387233">
              <w:rPr>
                <w:rStyle w:val="RequiresAttention"/>
              </w:rPr>
              <w:t>Status of Data Reported:</w:t>
            </w:r>
          </w:p>
          <w:p w:rsidR="00CF144B" w:rsidRPr="00901632" w:rsidRDefault="007A680F" w:rsidP="00EE1298">
            <w:pPr>
              <w:pStyle w:val="TableCell9TNR"/>
            </w:pPr>
            <w:r>
              <w:rPr>
                <w:noProof/>
              </w:rPr>
              <w:drawing>
                <wp:inline distT="0" distB="0" distL="0" distR="0">
                  <wp:extent cx="129540" cy="121920"/>
                  <wp:effectExtent l="0" t="0" r="3810" b="0"/>
                  <wp:docPr id="317" name="Picture 3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bookmarkStart w:id="71" w:name="fldQue6598_2"/>
            <w:r>
              <w:rPr>
                <w:noProof/>
              </w:rPr>
              <w:drawing>
                <wp:inline distT="0" distB="0" distL="0" distR="0" wp14:anchorId="4BA055C7" wp14:editId="6107955F">
                  <wp:extent cx="129540" cy="121920"/>
                  <wp:effectExtent l="0" t="0" r="3810" b="0"/>
                  <wp:docPr id="318" name="Picture 31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71"/>
            <w:r w:rsidR="00CF144B" w:rsidRPr="00901632">
              <w:t xml:space="preserve"> Final.</w:t>
            </w:r>
          </w:p>
          <w:p w:rsidR="00CF144B" w:rsidRPr="00901632" w:rsidRDefault="007A680F" w:rsidP="00EE1298">
            <w:pPr>
              <w:pStyle w:val="TableCell9TNR"/>
            </w:pPr>
            <w:bookmarkStart w:id="72" w:name="fldQue6598_3"/>
            <w:r>
              <w:rPr>
                <w:noProof/>
              </w:rPr>
              <w:drawing>
                <wp:inline distT="0" distB="0" distL="0" distR="0" wp14:anchorId="7093F68A" wp14:editId="776603A4">
                  <wp:extent cx="129540" cy="121920"/>
                  <wp:effectExtent l="0" t="0" r="3810" b="0"/>
                  <wp:docPr id="319" name="Picture 3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2"/>
            <w:r w:rsidR="00CF144B" w:rsidRPr="00901632">
              <w:t xml:space="preserve"> Same data as reported in a previous year’s annual report.</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c>
          <w:tcPr>
            <w:tcW w:w="1667" w:type="pct"/>
            <w:shd w:val="clear" w:color="auto" w:fill="auto"/>
          </w:tcPr>
          <w:p w:rsidR="00CF144B" w:rsidRPr="00387233" w:rsidRDefault="00CF144B" w:rsidP="00EE1298">
            <w:pPr>
              <w:pStyle w:val="TableCell9TNR"/>
              <w:rPr>
                <w:rStyle w:val="RequiresAttention"/>
              </w:rPr>
            </w:pPr>
            <w:r w:rsidRPr="00387233">
              <w:rPr>
                <w:rStyle w:val="RequiresAttention"/>
              </w:rPr>
              <w:t>Status of Data Reported:</w:t>
            </w:r>
          </w:p>
          <w:p w:rsidR="00CF144B" w:rsidRPr="00901632" w:rsidRDefault="007A680F" w:rsidP="00EE1298">
            <w:pPr>
              <w:pStyle w:val="TableCell9TNR"/>
            </w:pPr>
            <w:bookmarkStart w:id="73" w:name="fldQue6315_1"/>
            <w:r>
              <w:rPr>
                <w:noProof/>
              </w:rPr>
              <w:drawing>
                <wp:inline distT="0" distB="0" distL="0" distR="0" wp14:anchorId="56549F06" wp14:editId="07659B86">
                  <wp:extent cx="129540" cy="121920"/>
                  <wp:effectExtent l="0" t="0" r="3810" b="0"/>
                  <wp:docPr id="320" name="Picture 3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3"/>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bookmarkStart w:id="74" w:name="fldQue6315_2"/>
            <w:r>
              <w:rPr>
                <w:noProof/>
              </w:rPr>
              <w:drawing>
                <wp:inline distT="0" distB="0" distL="0" distR="0" wp14:anchorId="4BEF5F0C" wp14:editId="391E2501">
                  <wp:extent cx="129540" cy="121920"/>
                  <wp:effectExtent l="0" t="0" r="3810" b="0"/>
                  <wp:docPr id="321" name="Picture 32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74"/>
            <w:r w:rsidR="00CF144B" w:rsidRPr="00901632">
              <w:t xml:space="preserve"> Final.</w:t>
            </w:r>
          </w:p>
          <w:p w:rsidR="00CF144B" w:rsidRPr="00901632" w:rsidRDefault="007A680F" w:rsidP="00EE1298">
            <w:pPr>
              <w:pStyle w:val="TableCell9TNR"/>
            </w:pPr>
            <w:bookmarkStart w:id="75" w:name="fldQue6315_3"/>
            <w:r>
              <w:rPr>
                <w:noProof/>
              </w:rPr>
              <w:drawing>
                <wp:inline distT="0" distB="0" distL="0" distR="0" wp14:anchorId="0F93630B" wp14:editId="244B563E">
                  <wp:extent cx="129540" cy="121920"/>
                  <wp:effectExtent l="0" t="0" r="3810" b="0"/>
                  <wp:docPr id="322" name="Picture 3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5"/>
            <w:r w:rsidR="00CF144B" w:rsidRPr="00901632">
              <w:t xml:space="preserve"> Same data as reported in a previous year’s annual report.</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c>
          <w:tcPr>
            <w:tcW w:w="1666" w:type="pct"/>
            <w:shd w:val="clear" w:color="auto" w:fill="auto"/>
          </w:tcPr>
          <w:p w:rsidR="00CF144B" w:rsidRPr="00387233" w:rsidRDefault="00CF144B" w:rsidP="00EE1298">
            <w:pPr>
              <w:pStyle w:val="TableCell9TNR"/>
              <w:rPr>
                <w:rStyle w:val="RequiresAttention"/>
              </w:rPr>
            </w:pPr>
            <w:r w:rsidRPr="00387233">
              <w:rPr>
                <w:rStyle w:val="RequiresAttention"/>
              </w:rPr>
              <w:t>Status of Data Reported:</w:t>
            </w:r>
          </w:p>
          <w:p w:rsidR="00CF144B" w:rsidRPr="00901632" w:rsidRDefault="007A680F" w:rsidP="00EE1298">
            <w:pPr>
              <w:pStyle w:val="TableCell9TNR"/>
            </w:pPr>
            <w:bookmarkStart w:id="76" w:name="fldQue5593_1"/>
            <w:r>
              <w:rPr>
                <w:noProof/>
              </w:rPr>
              <w:drawing>
                <wp:inline distT="0" distB="0" distL="0" distR="0" wp14:anchorId="01D4EA77" wp14:editId="60337593">
                  <wp:extent cx="129540" cy="121920"/>
                  <wp:effectExtent l="0" t="0" r="3810" b="0"/>
                  <wp:docPr id="323" name="Picture 3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6"/>
            <w:r w:rsidR="00CF144B" w:rsidRPr="00901632">
              <w:t xml:space="preserve"> Provisional.</w:t>
            </w:r>
          </w:p>
          <w:p w:rsidR="00CF144B" w:rsidRPr="00901632" w:rsidRDefault="00387233" w:rsidP="00EE1298">
            <w:pPr>
              <w:pStyle w:val="TableCell9TNR"/>
            </w:pPr>
            <w:r>
              <w:tab/>
            </w:r>
            <w:r w:rsidR="00CF144B" w:rsidRPr="00387233">
              <w:rPr>
                <w:rStyle w:val="ArialItalic"/>
              </w:rPr>
              <w:t>Explanation of Provisional Data:</w:t>
            </w:r>
            <w:r w:rsidR="00CF144B" w:rsidRPr="00901632">
              <w:t xml:space="preserve"> </w:t>
            </w:r>
          </w:p>
          <w:p w:rsidR="00CF144B" w:rsidRPr="00901632" w:rsidRDefault="007A680F" w:rsidP="00EE1298">
            <w:pPr>
              <w:pStyle w:val="TableCell9TNR"/>
            </w:pPr>
            <w:bookmarkStart w:id="77" w:name="fldQue5593_2"/>
            <w:r>
              <w:rPr>
                <w:noProof/>
              </w:rPr>
              <w:drawing>
                <wp:inline distT="0" distB="0" distL="0" distR="0" wp14:anchorId="782E87D2" wp14:editId="2C1D7841">
                  <wp:extent cx="129540" cy="121920"/>
                  <wp:effectExtent l="0" t="0" r="3810" b="0"/>
                  <wp:docPr id="324" name="Picture 32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77"/>
            <w:r w:rsidR="00CF144B" w:rsidRPr="00901632">
              <w:t xml:space="preserve"> Final.</w:t>
            </w:r>
          </w:p>
          <w:p w:rsidR="00CF144B" w:rsidRPr="00901632" w:rsidRDefault="007A680F" w:rsidP="00EE1298">
            <w:pPr>
              <w:pStyle w:val="TableCell9TNR"/>
            </w:pPr>
            <w:bookmarkStart w:id="78" w:name="fldQue5593_3"/>
            <w:r>
              <w:rPr>
                <w:noProof/>
              </w:rPr>
              <w:drawing>
                <wp:inline distT="0" distB="0" distL="0" distR="0" wp14:anchorId="36D7A513" wp14:editId="09E4A88B">
                  <wp:extent cx="129540" cy="121920"/>
                  <wp:effectExtent l="0" t="0" r="3810" b="0"/>
                  <wp:docPr id="325" name="Picture 3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8"/>
            <w:r w:rsidR="00CF144B" w:rsidRPr="00901632">
              <w:t xml:space="preserve"> Same data as reported in a previous year’s annual report.</w:t>
            </w:r>
          </w:p>
          <w:p w:rsidR="00CF144B" w:rsidRPr="00901632" w:rsidRDefault="00CF144B" w:rsidP="00EE1298">
            <w:pPr>
              <w:pStyle w:val="TableCell9TNR"/>
            </w:pPr>
            <w:r w:rsidRPr="008A2BE6">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387233" w:rsidRDefault="00CF144B" w:rsidP="00EE1298">
            <w:pPr>
              <w:pStyle w:val="TableCell9TNR"/>
              <w:rPr>
                <w:rStyle w:val="RequiresAttention"/>
              </w:rPr>
            </w:pPr>
            <w:r w:rsidRPr="00387233">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26" name="Picture 3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27" name="Picture 32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28" name="Picture 3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Specify:</w:t>
            </w:r>
          </w:p>
          <w:p w:rsidR="00CF144B" w:rsidRPr="00901632" w:rsidRDefault="007A680F" w:rsidP="00EE1298">
            <w:pPr>
              <w:pStyle w:val="TableCell9TNR"/>
            </w:pPr>
            <w:r>
              <w:t>U.S. Census Bureau American Community Survey 1 year estimate 2016 (coverage  year)</w:t>
            </w:r>
          </w:p>
        </w:tc>
        <w:tc>
          <w:tcPr>
            <w:tcW w:w="1667" w:type="pct"/>
          </w:tcPr>
          <w:p w:rsidR="00CF144B" w:rsidRPr="00387233" w:rsidRDefault="00CF144B" w:rsidP="00EE1298">
            <w:pPr>
              <w:pStyle w:val="TableCell9TNR"/>
              <w:rPr>
                <w:rStyle w:val="RequiresAttention"/>
              </w:rPr>
            </w:pPr>
            <w:r w:rsidRPr="00387233">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29" name="Picture 3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30" name="Picture 33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31" name="Picture 3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Specify:</w:t>
            </w:r>
          </w:p>
          <w:p w:rsidR="00CF144B" w:rsidRPr="00901632" w:rsidRDefault="007A680F" w:rsidP="00EE1298">
            <w:pPr>
              <w:pStyle w:val="TableCell9TNR"/>
            </w:pPr>
            <w:r>
              <w:t>U.S. Census Bureau American Community Survey 1 year estimate 2017 (coverage  year)</w:t>
            </w:r>
          </w:p>
        </w:tc>
        <w:tc>
          <w:tcPr>
            <w:tcW w:w="1666" w:type="pct"/>
          </w:tcPr>
          <w:p w:rsidR="00CF144B" w:rsidRPr="00387233" w:rsidRDefault="00CF144B" w:rsidP="00EE1298">
            <w:pPr>
              <w:pStyle w:val="TableCell9TNR"/>
              <w:rPr>
                <w:rStyle w:val="RequiresAttention"/>
              </w:rPr>
            </w:pPr>
            <w:r w:rsidRPr="00387233">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32" name="Picture 3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33" name="Picture 33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A2BE6">
              <w:rPr>
                <w:rStyle w:val="TNRItalic"/>
              </w:rPr>
              <w:t>Specify:</w:t>
            </w:r>
          </w:p>
          <w:p w:rsidR="00CF144B" w:rsidRPr="008A2BE6" w:rsidRDefault="007A680F" w:rsidP="00EE1298">
            <w:pPr>
              <w:pStyle w:val="TableCell9TNR"/>
              <w:rPr>
                <w:rStyle w:val="TNRItalic"/>
              </w:rPr>
            </w:pPr>
            <w:r>
              <w:rPr>
                <w:noProof/>
              </w:rPr>
              <w:drawing>
                <wp:inline distT="0" distB="0" distL="0" distR="0">
                  <wp:extent cx="129540" cy="121920"/>
                  <wp:effectExtent l="0" t="0" r="3810" b="0"/>
                  <wp:docPr id="334" name="Picture 3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A2BE6">
              <w:rPr>
                <w:rStyle w:val="TNRItalic"/>
              </w:rPr>
              <w:t>Specify:</w:t>
            </w:r>
          </w:p>
          <w:p w:rsidR="007A680F" w:rsidRDefault="007A680F" w:rsidP="00EE1298">
            <w:pPr>
              <w:pStyle w:val="TableCell9TNR"/>
            </w:pPr>
            <w:r>
              <w:t>U.S. Census Bureau American Community Survey 1 year estimate 2018 (coverage  year).</w:t>
            </w:r>
          </w:p>
          <w:p w:rsidR="00CF144B" w:rsidRPr="00901632" w:rsidRDefault="00CF144B" w:rsidP="00EE1298">
            <w:pPr>
              <w:pStyle w:val="TableCell9TNR"/>
            </w:pP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18 years of age who are below 137% FPL.</w:t>
            </w:r>
          </w:p>
          <w:p w:rsidR="00CF144B" w:rsidRPr="00901632" w:rsidRDefault="00CF144B" w:rsidP="00F45DE9">
            <w:pPr>
              <w:pStyle w:val="TableCell9TNRExtraSpace"/>
            </w:pPr>
            <w:r w:rsidRPr="00901632">
              <w:t xml:space="preserve">Definition of numerator: </w:t>
            </w:r>
            <w:r w:rsidR="007A680F">
              <w:t>The number of children under 18 years of age who are below 137% FPL and uninsured.</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18 years of age who are below 137% FPL.</w:t>
            </w:r>
          </w:p>
          <w:p w:rsidR="00CF144B" w:rsidRPr="00901632" w:rsidRDefault="00CF144B" w:rsidP="00F45DE9">
            <w:pPr>
              <w:pStyle w:val="TableCell9TNRExtraSpace"/>
            </w:pPr>
            <w:r w:rsidRPr="00901632">
              <w:t xml:space="preserve">Definition of numerator: </w:t>
            </w:r>
            <w:r w:rsidR="007A680F">
              <w:t>The number of children under 18 years of age who are below 137% FPL and uninsured.</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r w:rsidR="007A680F">
              <w:t>The number of children less than 18 years of age who are below 137% FPL.</w:t>
            </w:r>
          </w:p>
          <w:p w:rsidR="007A680F" w:rsidRDefault="00CF144B" w:rsidP="00F45DE9">
            <w:pPr>
              <w:pStyle w:val="TableCell9TNRExtraSpace"/>
            </w:pPr>
            <w:r w:rsidRPr="00901632">
              <w:t xml:space="preserve">Definition of numerator: </w:t>
            </w:r>
            <w:r w:rsidR="007A680F">
              <w:t>The number of children under 19 years of age who are below 137% FPL and uninsured.</w:t>
            </w:r>
          </w:p>
          <w:p w:rsidR="00CF144B" w:rsidRPr="00901632" w:rsidRDefault="00CF144B" w:rsidP="00F45DE9">
            <w:pPr>
              <w:pStyle w:val="TableCell9TNRExtraSpace"/>
            </w:pPr>
          </w:p>
        </w:tc>
      </w:tr>
      <w:tr w:rsidR="00CF144B" w:rsidRPr="00E60F52" w:rsidTr="00CF0E2E">
        <w:trPr>
          <w:cantSplit/>
        </w:trPr>
        <w:tc>
          <w:tcPr>
            <w:tcW w:w="1667" w:type="pct"/>
          </w:tcPr>
          <w:p w:rsidR="00CF144B" w:rsidRPr="00E60F52" w:rsidRDefault="00CF144B" w:rsidP="004F38AC">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F38AC">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01/2016</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12/2017</w:t>
            </w:r>
          </w:p>
        </w:tc>
        <w:tc>
          <w:tcPr>
            <w:tcW w:w="1667" w:type="pct"/>
          </w:tcPr>
          <w:p w:rsidR="00CF144B" w:rsidRPr="00E60F52" w:rsidRDefault="00CF144B" w:rsidP="004F38AC">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F38AC">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01/2017</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12/2017</w:t>
            </w:r>
          </w:p>
        </w:tc>
        <w:tc>
          <w:tcPr>
            <w:tcW w:w="1666" w:type="pct"/>
          </w:tcPr>
          <w:p w:rsidR="00CF144B" w:rsidRPr="00E60F52" w:rsidRDefault="00CF144B" w:rsidP="004F38AC">
            <w:pPr>
              <w:pStyle w:val="TableCell9Arial"/>
              <w:rPr>
                <w:rStyle w:val="RequiresAttention"/>
                <w:rFonts w:ascii="Times New Roman" w:hAnsi="Times New Roman"/>
              </w:rPr>
            </w:pPr>
            <w:r w:rsidRPr="00E60F52">
              <w:rPr>
                <w:rStyle w:val="RequiresAttention"/>
                <w:rFonts w:ascii="Times New Roman" w:hAnsi="Times New Roman"/>
              </w:rPr>
              <w:t>Date Range:</w:t>
            </w:r>
          </w:p>
          <w:p w:rsidR="00CF144B" w:rsidRPr="00E60F52" w:rsidRDefault="00CF144B" w:rsidP="004F38AC">
            <w:pPr>
              <w:pStyle w:val="TableCell9Arial"/>
              <w:rPr>
                <w:rFonts w:ascii="Times New Roman" w:hAnsi="Times New Roman"/>
              </w:rPr>
            </w:pPr>
            <w:r w:rsidRPr="00E60F52">
              <w:rPr>
                <w:rStyle w:val="RequiresAttention"/>
                <w:rFonts w:ascii="Times New Roman" w:hAnsi="Times New Roman"/>
              </w:rPr>
              <w:t>From:  (mm/yyyy)</w:t>
            </w:r>
            <w:r w:rsidRPr="00E60F52">
              <w:rPr>
                <w:rFonts w:ascii="Times New Roman" w:hAnsi="Times New Roman"/>
              </w:rPr>
              <w:t xml:space="preserve">  </w:t>
            </w:r>
            <w:r w:rsidR="007A680F">
              <w:rPr>
                <w:rFonts w:ascii="Times New Roman" w:hAnsi="Times New Roman"/>
              </w:rPr>
              <w:t>01/2018</w:t>
            </w:r>
            <w:r w:rsidRPr="00E60F52">
              <w:rPr>
                <w:rFonts w:ascii="Times New Roman" w:hAnsi="Times New Roman"/>
              </w:rPr>
              <w:t xml:space="preserve"> </w:t>
            </w:r>
            <w:r w:rsidRPr="00E60F52">
              <w:rPr>
                <w:rStyle w:val="RequiresAttention"/>
                <w:rFonts w:ascii="Times New Roman" w:hAnsi="Times New Roman"/>
              </w:rPr>
              <w:t>To: (mm/yyyy)</w:t>
            </w:r>
            <w:r w:rsidRPr="00E60F52">
              <w:rPr>
                <w:rFonts w:ascii="Times New Roman" w:hAnsi="Times New Roman"/>
              </w:rPr>
              <w:t xml:space="preserve"> </w:t>
            </w:r>
            <w:r w:rsidR="007A680F">
              <w:rPr>
                <w:rFonts w:ascii="Times New Roman" w:hAnsi="Times New Roman"/>
              </w:rPr>
              <w:t>12/2018</w:t>
            </w:r>
          </w:p>
        </w:tc>
      </w:tr>
      <w:tr w:rsidR="00CF144B" w:rsidRPr="00901632" w:rsidTr="00CF0E2E">
        <w:trPr>
          <w:cantSplit/>
        </w:trPr>
        <w:tc>
          <w:tcPr>
            <w:tcW w:w="1667" w:type="pct"/>
            <w:tcBorders>
              <w:bottom w:val="single" w:sz="4" w:space="0" w:color="auto"/>
            </w:tcBorders>
          </w:tcPr>
          <w:p w:rsidR="00CF144B" w:rsidRPr="00F94DC5" w:rsidRDefault="00CF144B" w:rsidP="00EE1298">
            <w:pPr>
              <w:pStyle w:val="TableCell9TNR"/>
              <w:rPr>
                <w:rStyle w:val="RequiresAttention"/>
              </w:rPr>
            </w:pPr>
            <w:r w:rsidRPr="00F94DC5">
              <w:rPr>
                <w:rStyle w:val="RequiresAttention"/>
              </w:rPr>
              <w:lastRenderedPageBreak/>
              <w:t>Performance Measurement Data:</w:t>
            </w:r>
          </w:p>
          <w:p w:rsidR="00CF144B" w:rsidRPr="00901632" w:rsidRDefault="00CF144B" w:rsidP="00EE1298">
            <w:pPr>
              <w:pStyle w:val="TableCell9TNR"/>
            </w:pPr>
            <w:r w:rsidRPr="00901632">
              <w:t>Described what is being measured:</w:t>
            </w:r>
          </w:p>
          <w:p w:rsidR="00CF144B" w:rsidRPr="00901632" w:rsidRDefault="007A680F" w:rsidP="00F94DC5">
            <w:pPr>
              <w:pStyle w:val="TableCell9TNRExtraSpace"/>
            </w:pPr>
            <w:r>
              <w:t>The percentage of Alabama children who are eligible for Medicaid but who are uninsured.</w:t>
            </w:r>
          </w:p>
          <w:p w:rsidR="00CF144B" w:rsidRPr="00901632" w:rsidRDefault="00CF144B" w:rsidP="00EE1298">
            <w:pPr>
              <w:pStyle w:val="TableCell9TNR"/>
            </w:pPr>
            <w:r w:rsidRPr="00901632">
              <w:t xml:space="preserve">Numerator: </w:t>
            </w:r>
            <w:r w:rsidR="007A680F">
              <w:t>11847</w:t>
            </w:r>
          </w:p>
          <w:p w:rsidR="00CF144B" w:rsidRPr="00901632" w:rsidRDefault="00CF144B" w:rsidP="00EE1298">
            <w:pPr>
              <w:pStyle w:val="TableCell9TNR"/>
            </w:pPr>
            <w:r w:rsidRPr="00901632">
              <w:t xml:space="preserve">Denominator: </w:t>
            </w:r>
            <w:r w:rsidR="007A680F">
              <w:t>363517</w:t>
            </w:r>
          </w:p>
          <w:p w:rsidR="00CF144B" w:rsidRPr="00901632" w:rsidRDefault="00CF144B" w:rsidP="00F94DC5">
            <w:pPr>
              <w:pStyle w:val="TableCell9TNRExtraSpace"/>
            </w:pPr>
            <w:r w:rsidRPr="00901632">
              <w:t xml:space="preserve">Rate: </w:t>
            </w:r>
            <w:r w:rsidR="007A680F">
              <w:t>3.3</w:t>
            </w:r>
          </w:p>
        </w:tc>
        <w:tc>
          <w:tcPr>
            <w:tcW w:w="1667" w:type="pct"/>
            <w:tcBorders>
              <w:bottom w:val="single" w:sz="4" w:space="0" w:color="auto"/>
            </w:tcBorders>
          </w:tcPr>
          <w:p w:rsidR="00CF144B" w:rsidRPr="00F94DC5" w:rsidRDefault="00CF144B" w:rsidP="00EE1298">
            <w:pPr>
              <w:pStyle w:val="TableCell9TNR"/>
              <w:rPr>
                <w:rStyle w:val="RequiresAttention"/>
              </w:rPr>
            </w:pPr>
            <w:r w:rsidRPr="00F94DC5">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7A680F" w:rsidP="00F94DC5">
            <w:pPr>
              <w:pStyle w:val="TableCell9TNRExtraSpace"/>
            </w:pPr>
            <w:r>
              <w:t>The percentage of Alabama children who are eligible for Medicaid but who are uninsured.</w:t>
            </w:r>
          </w:p>
          <w:p w:rsidR="00CF144B" w:rsidRPr="00901632" w:rsidRDefault="00CF144B" w:rsidP="00EE1298">
            <w:pPr>
              <w:pStyle w:val="TableCell9TNR"/>
            </w:pPr>
            <w:r w:rsidRPr="00901632">
              <w:t xml:space="preserve">Numerator: </w:t>
            </w:r>
            <w:r w:rsidR="007A680F">
              <w:t>15841</w:t>
            </w:r>
          </w:p>
          <w:p w:rsidR="00CF144B" w:rsidRPr="00901632" w:rsidRDefault="00CF144B" w:rsidP="00EE1298">
            <w:pPr>
              <w:pStyle w:val="TableCell9TNR"/>
            </w:pPr>
            <w:r w:rsidRPr="00901632">
              <w:t xml:space="preserve">Denominator: </w:t>
            </w:r>
            <w:r w:rsidR="007A680F">
              <w:t>389559</w:t>
            </w:r>
          </w:p>
          <w:p w:rsidR="00CF144B" w:rsidRPr="00901632" w:rsidRDefault="00CF144B" w:rsidP="00F94DC5">
            <w:pPr>
              <w:pStyle w:val="TableCell9TNRExtraSpace"/>
            </w:pPr>
            <w:r w:rsidRPr="00901632">
              <w:t xml:space="preserve">Rate: </w:t>
            </w:r>
            <w:r w:rsidR="007A680F">
              <w:t>4.1</w:t>
            </w:r>
          </w:p>
        </w:tc>
        <w:tc>
          <w:tcPr>
            <w:tcW w:w="1666" w:type="pct"/>
            <w:tcBorders>
              <w:bottom w:val="single" w:sz="4" w:space="0" w:color="auto"/>
            </w:tcBorders>
          </w:tcPr>
          <w:p w:rsidR="00CF144B" w:rsidRPr="000C02A1" w:rsidRDefault="00CF144B" w:rsidP="00EE1298">
            <w:pPr>
              <w:pStyle w:val="TableCell9TNR"/>
              <w:rPr>
                <w:rStyle w:val="RequiresAttention"/>
              </w:rPr>
            </w:pPr>
            <w:r w:rsidRPr="000C02A1">
              <w:rPr>
                <w:rStyle w:val="RequiresAttention"/>
              </w:rPr>
              <w:t>Performance Measurement Data:</w:t>
            </w:r>
          </w:p>
          <w:p w:rsidR="00CF144B" w:rsidRPr="00901632" w:rsidRDefault="00CF144B" w:rsidP="00EE1298">
            <w:pPr>
              <w:pStyle w:val="TableCell9TNR"/>
            </w:pPr>
            <w:r w:rsidRPr="00901632">
              <w:t>Described what is being measured:</w:t>
            </w:r>
          </w:p>
          <w:p w:rsidR="007A680F" w:rsidRDefault="007A680F" w:rsidP="000C02A1">
            <w:pPr>
              <w:pStyle w:val="TableCell9TNRExtraSpace"/>
            </w:pPr>
            <w:r>
              <w:t>The percentage of Alabama children who are eligible for Medicaid but who are uninsured.</w:t>
            </w:r>
          </w:p>
          <w:p w:rsidR="00CF144B" w:rsidRPr="00901632" w:rsidRDefault="00CF144B" w:rsidP="000C02A1">
            <w:pPr>
              <w:pStyle w:val="TableCell9TNRExtraSpace"/>
            </w:pPr>
          </w:p>
          <w:p w:rsidR="00CF144B" w:rsidRPr="00901632" w:rsidRDefault="00CF144B" w:rsidP="00EE1298">
            <w:pPr>
              <w:pStyle w:val="TableCell9TNR"/>
            </w:pPr>
            <w:r w:rsidRPr="00901632">
              <w:t xml:space="preserve">Numerator: </w:t>
            </w:r>
            <w:r w:rsidR="007A680F">
              <w:t>18953</w:t>
            </w:r>
          </w:p>
          <w:p w:rsidR="00CF144B" w:rsidRPr="00901632" w:rsidRDefault="00CF144B" w:rsidP="00EE1298">
            <w:pPr>
              <w:pStyle w:val="TableCell9TNR"/>
            </w:pPr>
            <w:r w:rsidRPr="00901632">
              <w:t xml:space="preserve">Denominator: </w:t>
            </w:r>
            <w:r w:rsidR="007A680F">
              <w:t>372833</w:t>
            </w:r>
          </w:p>
          <w:p w:rsidR="00CF144B" w:rsidRPr="00901632" w:rsidRDefault="00CF144B" w:rsidP="000C02A1">
            <w:pPr>
              <w:pStyle w:val="TableCell9TNRExtraSpace"/>
            </w:pPr>
            <w:r w:rsidRPr="00901632">
              <w:t xml:space="preserve">Rate: </w:t>
            </w:r>
            <w:r w:rsidR="007A680F">
              <w:t>5.1</w:t>
            </w:r>
          </w:p>
        </w:tc>
      </w:tr>
      <w:tr w:rsidR="00CF144B" w:rsidRPr="00901632" w:rsidTr="008F6DB5">
        <w:trPr>
          <w:cantSplit/>
          <w:trHeight w:val="864"/>
        </w:trPr>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0911F9" w:rsidP="00EE1298">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CF0E2E">
        <w:trPr>
          <w:cantSplit/>
        </w:trPr>
        <w:tc>
          <w:tcPr>
            <w:tcW w:w="1667" w:type="pct"/>
            <w:tcBorders>
              <w:bottom w:val="nil"/>
            </w:tcBorders>
          </w:tcPr>
          <w:p w:rsidR="00CF144B" w:rsidRPr="00B672E6" w:rsidRDefault="00CF144B" w:rsidP="008F3D51">
            <w:pPr>
              <w:pStyle w:val="TableCell9TNRExtraSpace"/>
              <w:keepNext/>
              <w:rPr>
                <w:rStyle w:val="RequiresAttention"/>
              </w:rPr>
            </w:pPr>
            <w:r w:rsidRPr="00B672E6">
              <w:rPr>
                <w:rStyle w:val="RequiresAttention"/>
              </w:rPr>
              <w:t>Explanation of Progress:</w:t>
            </w:r>
          </w:p>
          <w:p w:rsidR="00CF144B" w:rsidRPr="00901632" w:rsidRDefault="000911F9" w:rsidP="008F3D51">
            <w:pPr>
              <w:pStyle w:val="TableCell9TNRIndentedExtraSpace"/>
              <w:keepNext/>
            </w:pPr>
            <w:r>
              <w:rPr>
                <w:rStyle w:val="RequiresAttention"/>
              </w:rPr>
              <w:t>How did your performance in 2017</w:t>
            </w:r>
            <w:r w:rsidR="00CF144B" w:rsidRPr="00B672E6">
              <w:rPr>
                <w:rStyle w:val="RequiresAttention"/>
              </w:rPr>
              <w:t xml:space="preserve"> compare with the Annual Performance O</w:t>
            </w:r>
            <w:r>
              <w:rPr>
                <w:rStyle w:val="RequiresAttention"/>
              </w:rPr>
              <w:t>bjective documented in your 2016</w:t>
            </w:r>
            <w:r w:rsidR="00CF144B" w:rsidRPr="00B672E6">
              <w:rPr>
                <w:rStyle w:val="RequiresAttention"/>
              </w:rPr>
              <w:t xml:space="preserve"> Annual Report?</w:t>
            </w:r>
            <w:r w:rsidR="00CF144B" w:rsidRPr="00901632">
              <w:t xml:space="preserve"> </w:t>
            </w:r>
            <w:r w:rsidR="007A680F">
              <w:t>The rate reported in the 2016 Annual Report (4.4) is significantly higher than the rate reported for 2017 (3.3).</w:t>
            </w:r>
          </w:p>
        </w:tc>
        <w:tc>
          <w:tcPr>
            <w:tcW w:w="1667" w:type="pct"/>
            <w:tcBorders>
              <w:bottom w:val="nil"/>
            </w:tcBorders>
          </w:tcPr>
          <w:p w:rsidR="00CF144B" w:rsidRPr="00B672E6" w:rsidRDefault="00CF144B" w:rsidP="008F3D51">
            <w:pPr>
              <w:pStyle w:val="TableCell9TNRExtraSpace"/>
              <w:keepNext/>
              <w:rPr>
                <w:rStyle w:val="RequiresAttention"/>
              </w:rPr>
            </w:pPr>
            <w:r w:rsidRPr="00B672E6">
              <w:rPr>
                <w:rStyle w:val="RequiresAttention"/>
              </w:rPr>
              <w:t>Explanation of Progress:</w:t>
            </w:r>
          </w:p>
          <w:p w:rsidR="00CF144B" w:rsidRPr="00901632" w:rsidRDefault="000911F9" w:rsidP="008F3D51">
            <w:pPr>
              <w:pStyle w:val="TableCell9TNRIndentedExtraSpace"/>
              <w:keepNext/>
            </w:pPr>
            <w:r>
              <w:rPr>
                <w:rStyle w:val="RequiresAttention"/>
              </w:rPr>
              <w:t>How did your performance in 2018</w:t>
            </w:r>
            <w:r w:rsidR="00CF144B" w:rsidRPr="00B672E6">
              <w:rPr>
                <w:rStyle w:val="RequiresAttention"/>
              </w:rPr>
              <w:t xml:space="preserve"> compare with the Annual Performance O</w:t>
            </w:r>
            <w:r>
              <w:rPr>
                <w:rStyle w:val="RequiresAttention"/>
              </w:rPr>
              <w:t>bjective documented in your 2017</w:t>
            </w:r>
            <w:r w:rsidR="00CF144B" w:rsidRPr="00B672E6">
              <w:rPr>
                <w:rStyle w:val="RequiresAttention"/>
              </w:rPr>
              <w:t xml:space="preserve"> Annual Report?</w:t>
            </w:r>
            <w:r w:rsidR="00CF144B" w:rsidRPr="00901632">
              <w:t xml:space="preserve"> </w:t>
            </w:r>
            <w:r w:rsidR="007A680F">
              <w:t>The rate reported in the 2017 Annual Report (3.3) is lower than the rate reported for 2018 (4.1).  The increase reflected for 2018 may be due to a difference in the reporting methodology by the ACS.  See comments below in the "Other Comments on Measure" section.</w:t>
            </w:r>
          </w:p>
        </w:tc>
        <w:tc>
          <w:tcPr>
            <w:tcW w:w="1666" w:type="pct"/>
            <w:tcBorders>
              <w:top w:val="nil"/>
              <w:bottom w:val="nil"/>
            </w:tcBorders>
          </w:tcPr>
          <w:p w:rsidR="00CF144B" w:rsidRPr="00B672E6" w:rsidRDefault="00CF144B" w:rsidP="008F3D51">
            <w:pPr>
              <w:pStyle w:val="TableCell9TNRExtraSpace"/>
              <w:keepNext/>
              <w:rPr>
                <w:rStyle w:val="RequiresAttention"/>
              </w:rPr>
            </w:pPr>
            <w:r w:rsidRPr="00B672E6">
              <w:rPr>
                <w:rStyle w:val="RequiresAttention"/>
              </w:rPr>
              <w:t>Explanation of Progress:</w:t>
            </w:r>
          </w:p>
          <w:p w:rsidR="00CF144B" w:rsidRPr="00901632" w:rsidRDefault="000911F9" w:rsidP="008F3D51">
            <w:pPr>
              <w:pStyle w:val="TableCell9TNRIndentedExtraSpace"/>
              <w:keepNext/>
            </w:pPr>
            <w:r>
              <w:rPr>
                <w:rStyle w:val="RequiresAttention"/>
              </w:rPr>
              <w:t>How did your performance in 2019</w:t>
            </w:r>
            <w:r w:rsidR="00CF144B" w:rsidRPr="00B672E6">
              <w:rPr>
                <w:rStyle w:val="RequiresAttention"/>
              </w:rPr>
              <w:t xml:space="preserve"> compare with the Annual Performance O</w:t>
            </w:r>
            <w:r>
              <w:rPr>
                <w:rStyle w:val="RequiresAttention"/>
              </w:rPr>
              <w:t>bjective documented in your 2018</w:t>
            </w:r>
            <w:r w:rsidR="00CF144B" w:rsidRPr="00B672E6">
              <w:rPr>
                <w:rStyle w:val="RequiresAttention"/>
              </w:rPr>
              <w:t xml:space="preserve"> Annual Report?</w:t>
            </w:r>
            <w:r w:rsidR="00CF144B" w:rsidRPr="00901632">
              <w:t xml:space="preserve"> </w:t>
            </w:r>
            <w:r w:rsidR="007A680F">
              <w:t>The rate reported in the 2018 Annual Report of 4.1% is higher than the rate reported for 2019 of 5.1%.  The increase reflected for 2019 may be due to a difference in the reporting methodology by the ACS.  See comments below in the "Other Comments on Measure" section.</w:t>
            </w:r>
          </w:p>
        </w:tc>
      </w:tr>
      <w:tr w:rsidR="00CF144B" w:rsidRPr="00901632" w:rsidTr="00CF0E2E">
        <w:trPr>
          <w:cantSplit/>
        </w:trPr>
        <w:tc>
          <w:tcPr>
            <w:tcW w:w="1667" w:type="pct"/>
            <w:tcBorders>
              <w:top w:val="nil"/>
              <w:bottom w:val="single" w:sz="4" w:space="0" w:color="auto"/>
            </w:tcBorders>
          </w:tcPr>
          <w:p w:rsidR="00CF144B" w:rsidRPr="00901632" w:rsidRDefault="00CF144B" w:rsidP="008F3D51">
            <w:pPr>
              <w:pStyle w:val="TableCell9TNRIndentedExtraSpace"/>
            </w:pPr>
            <w:r w:rsidRPr="00B672E6">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The annual release of the American Community Survey results enhances our ability to report on this measure.</w:t>
            </w:r>
          </w:p>
        </w:tc>
        <w:tc>
          <w:tcPr>
            <w:tcW w:w="1667" w:type="pct"/>
            <w:tcBorders>
              <w:top w:val="nil"/>
              <w:bottom w:val="single" w:sz="4" w:space="0" w:color="auto"/>
            </w:tcBorders>
          </w:tcPr>
          <w:p w:rsidR="00CF144B" w:rsidRPr="00901632" w:rsidRDefault="00CF144B" w:rsidP="008F3D51">
            <w:pPr>
              <w:pStyle w:val="TableCell9TNRIndentedExtraSpace"/>
            </w:pPr>
            <w:r w:rsidRPr="00B672E6">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The state has a shared eligibility and enrollment system with the Alabama Medicaid Agency where applicants can apply online for public health insurance programs, such as CHIP. As well, the annual release of the American Community Survey results enhances our ability to report on this measure.</w:t>
            </w:r>
          </w:p>
        </w:tc>
        <w:tc>
          <w:tcPr>
            <w:tcW w:w="1666" w:type="pct"/>
            <w:tcBorders>
              <w:top w:val="nil"/>
              <w:bottom w:val="single" w:sz="4" w:space="0" w:color="auto"/>
            </w:tcBorders>
          </w:tcPr>
          <w:p w:rsidR="00CF144B" w:rsidRPr="00901632" w:rsidRDefault="00CF144B" w:rsidP="008F3D51">
            <w:pPr>
              <w:pStyle w:val="TableCell9TNRIndentedExtraSpace"/>
            </w:pPr>
            <w:r w:rsidRPr="00B672E6">
              <w:rPr>
                <w:rStyle w:val="RequiresAttention"/>
              </w:rPr>
              <w:t xml:space="preserve">What quality improvement activities that involve the CHIP program and benefit CHIP enrollees help enhance your ability to report on this measure, improve your results for this measure, or make progress toward your goal? </w:t>
            </w:r>
            <w:r w:rsidR="007A680F">
              <w:t>The state has a shared eligibility and enrollment system with the Alabama Medicaid Agency where applicants can apply online for public health insurance programs, such as CHIP. As well, the annual release of the American Community Survey results enhances our ability to report on this measure.</w:t>
            </w:r>
          </w:p>
        </w:tc>
      </w:tr>
      <w:tr w:rsidR="00CF144B" w:rsidRPr="00901632" w:rsidTr="00CF0E2E">
        <w:trPr>
          <w:cantSplit/>
        </w:trPr>
        <w:tc>
          <w:tcPr>
            <w:tcW w:w="1667" w:type="pct"/>
            <w:tcBorders>
              <w:bottom w:val="nil"/>
            </w:tcBorders>
          </w:tcPr>
          <w:p w:rsidR="00CF144B" w:rsidRPr="00B672E6" w:rsidRDefault="00CF144B" w:rsidP="008F3D51">
            <w:pPr>
              <w:pStyle w:val="TableCell9TNRIndentedExtraSpace"/>
              <w:keepNext/>
              <w:rPr>
                <w:rStyle w:val="RequiresAttention"/>
              </w:rPr>
            </w:pPr>
            <w:r w:rsidRPr="00B672E6">
              <w:rPr>
                <w:rStyle w:val="RequiresAttention"/>
              </w:rPr>
              <w:lastRenderedPageBreak/>
              <w:t>Please indicate how CMS might be of assistance in improving the completeness or accuracy of your reporting of the data.</w:t>
            </w:r>
          </w:p>
          <w:p w:rsidR="00CF144B" w:rsidRPr="00901632" w:rsidRDefault="00CF144B" w:rsidP="008F3D51">
            <w:pPr>
              <w:pStyle w:val="TableCell9TNRIndented"/>
              <w:keepNext/>
            </w:pPr>
            <w:r w:rsidRPr="00B672E6">
              <w:rPr>
                <w:rStyle w:val="RequiresAttention"/>
              </w:rPr>
              <w:t>Annual Performance Objective for FFY 201</w:t>
            </w:r>
            <w:r w:rsidR="000911F9">
              <w:rPr>
                <w:rStyle w:val="RequiresAttention"/>
              </w:rPr>
              <w:t>8</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p w:rsidR="00CF144B" w:rsidRPr="00901632" w:rsidRDefault="00CF144B" w:rsidP="008F3D51">
            <w:pPr>
              <w:pStyle w:val="TableCell9TNRIndented"/>
              <w:keepNext/>
            </w:pPr>
            <w:r w:rsidRPr="00B672E6">
              <w:rPr>
                <w:rStyle w:val="RequiresAttention"/>
              </w:rPr>
              <w:t>Annual Performa</w:t>
            </w:r>
            <w:r w:rsidR="000911F9">
              <w:rPr>
                <w:rStyle w:val="RequiresAttention"/>
              </w:rPr>
              <w:t>nce Objective for FFY 2019</w:t>
            </w:r>
            <w:r w:rsidRPr="00B672E6">
              <w:rPr>
                <w:rStyle w:val="RequiresAttention"/>
              </w:rPr>
              <w:t>:</w:t>
            </w:r>
            <w:r w:rsidRPr="00901632">
              <w:t xml:space="preserve"> </w:t>
            </w:r>
            <w:r w:rsidR="007A680F">
              <w:t>The percentage of children in the Alabama Medicaid income eligibility range (below 137% FPL) who are uninsured will be equal to or less than 4.0%.</w:t>
            </w:r>
          </w:p>
          <w:p w:rsidR="00CF144B" w:rsidRPr="00901632" w:rsidRDefault="00CF144B" w:rsidP="008F3D51">
            <w:pPr>
              <w:pStyle w:val="TableCell9TNRIndentedExtraSpace"/>
              <w:keepNext/>
            </w:pPr>
            <w:r w:rsidRPr="00B672E6">
              <w:rPr>
                <w:rStyle w:val="RequiresAttention"/>
              </w:rPr>
              <w:t>Annual Pe</w:t>
            </w:r>
            <w:r w:rsidR="000911F9">
              <w:rPr>
                <w:rStyle w:val="RequiresAttention"/>
              </w:rPr>
              <w:t>rformance Objective for FFY 2020</w:t>
            </w:r>
            <w:r w:rsidRPr="00B672E6">
              <w:rPr>
                <w:rStyle w:val="RequiresAttention"/>
              </w:rPr>
              <w:t>:</w:t>
            </w:r>
            <w:r w:rsidRPr="00901632">
              <w:t xml:space="preserve"> </w:t>
            </w:r>
            <w:r w:rsidR="007A680F">
              <w:t>: The percentage of children in the Alabama Medicaid income eligibility range (below 137% FPL) who are uninsured will be equal to or less than 4.0%.</w:t>
            </w:r>
          </w:p>
        </w:tc>
        <w:tc>
          <w:tcPr>
            <w:tcW w:w="1667" w:type="pct"/>
            <w:tcBorders>
              <w:top w:val="nil"/>
              <w:bottom w:val="nil"/>
            </w:tcBorders>
          </w:tcPr>
          <w:p w:rsidR="00CF144B" w:rsidRPr="00B672E6" w:rsidRDefault="00CF144B" w:rsidP="008F3D51">
            <w:pPr>
              <w:pStyle w:val="TableCell9TNRIndentedExtraSpace"/>
              <w:keepNext/>
              <w:rPr>
                <w:rStyle w:val="RequiresAttention"/>
              </w:rPr>
            </w:pPr>
            <w:r w:rsidRPr="00B672E6">
              <w:rPr>
                <w:rStyle w:val="RequiresAttention"/>
              </w:rPr>
              <w:t>Please indicate how CMS might be of assistance in improving the completeness or accuracy of your reporting of the data.</w:t>
            </w:r>
          </w:p>
          <w:p w:rsidR="00CF144B" w:rsidRPr="00901632" w:rsidRDefault="00CF144B" w:rsidP="008F3D51">
            <w:pPr>
              <w:pStyle w:val="TableCell9TNRIndented"/>
              <w:keepNext/>
            </w:pPr>
            <w:r w:rsidRPr="00B672E6">
              <w:rPr>
                <w:rStyle w:val="RequiresAttention"/>
              </w:rPr>
              <w:t>Annual Pe</w:t>
            </w:r>
            <w:r w:rsidR="000911F9">
              <w:rPr>
                <w:rStyle w:val="RequiresAttention"/>
              </w:rPr>
              <w:t>rformance Objective for FFY 2019</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p w:rsidR="00CF144B" w:rsidRDefault="00CF144B" w:rsidP="008F3D51">
            <w:pPr>
              <w:pStyle w:val="TableCell9TNRIndented"/>
              <w:keepNext/>
            </w:pPr>
            <w:r w:rsidRPr="00B672E6">
              <w:rPr>
                <w:rStyle w:val="RequiresAttention"/>
              </w:rPr>
              <w:t>Annual Pe</w:t>
            </w:r>
            <w:r w:rsidR="000911F9">
              <w:rPr>
                <w:rStyle w:val="RequiresAttention"/>
              </w:rPr>
              <w:t>rformance Objective for FFY 2020</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p w:rsidR="00CC7561" w:rsidRPr="00901632" w:rsidRDefault="00CC7561" w:rsidP="008F3D51">
            <w:pPr>
              <w:pStyle w:val="TableCell9TNRIndentedExtraSpace"/>
              <w:keepNext/>
            </w:pPr>
            <w:r w:rsidRPr="00B672E6">
              <w:rPr>
                <w:rStyle w:val="RequiresAttention"/>
              </w:rPr>
              <w:t>Annual Pe</w:t>
            </w:r>
            <w:r w:rsidR="000911F9">
              <w:rPr>
                <w:rStyle w:val="RequiresAttention"/>
              </w:rPr>
              <w:t>rformance Objective for FFY 2021</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tc>
        <w:tc>
          <w:tcPr>
            <w:tcW w:w="1666" w:type="pct"/>
            <w:tcBorders>
              <w:top w:val="nil"/>
              <w:bottom w:val="nil"/>
            </w:tcBorders>
          </w:tcPr>
          <w:p w:rsidR="00CF144B" w:rsidRPr="00B672E6" w:rsidRDefault="00CF144B" w:rsidP="008F3D51">
            <w:pPr>
              <w:pStyle w:val="TableCell9TNRIndentedExtraSpace"/>
              <w:keepNext/>
              <w:rPr>
                <w:rStyle w:val="RequiresAttention"/>
              </w:rPr>
            </w:pPr>
            <w:r w:rsidRPr="00B672E6">
              <w:rPr>
                <w:rStyle w:val="RequiresAttention"/>
              </w:rPr>
              <w:t>Please indicate how CMS might be of assistance in improving the completeness or accuracy of your reporting of the data.</w:t>
            </w:r>
          </w:p>
          <w:p w:rsidR="00CF144B" w:rsidRPr="00901632" w:rsidRDefault="00CF144B" w:rsidP="008F3D51">
            <w:pPr>
              <w:pStyle w:val="TableCell9TNRIndented"/>
              <w:keepNext/>
            </w:pPr>
            <w:r w:rsidRPr="00B672E6">
              <w:rPr>
                <w:rStyle w:val="RequiresAttention"/>
              </w:rPr>
              <w:t>Annual Pe</w:t>
            </w:r>
            <w:r w:rsidR="000911F9">
              <w:rPr>
                <w:rStyle w:val="RequiresAttention"/>
              </w:rPr>
              <w:t>rformance Objective for FFY 2020</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p w:rsidR="00CF144B" w:rsidRDefault="00CF144B" w:rsidP="008F3D51">
            <w:pPr>
              <w:pStyle w:val="TableCell9TNRIndented"/>
              <w:keepNext/>
            </w:pPr>
            <w:r w:rsidRPr="00B672E6">
              <w:rPr>
                <w:rStyle w:val="RequiresAttention"/>
              </w:rPr>
              <w:t>Annual Pe</w:t>
            </w:r>
            <w:r w:rsidR="000911F9">
              <w:rPr>
                <w:rStyle w:val="RequiresAttention"/>
              </w:rPr>
              <w:t>rformance Objective for FFY 2021</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p w:rsidR="00CC7561" w:rsidRPr="00901632" w:rsidRDefault="00CC7561" w:rsidP="008F3D51">
            <w:pPr>
              <w:pStyle w:val="TableCell9TNRIndentedExtraSpace"/>
              <w:keepNext/>
            </w:pPr>
            <w:r w:rsidRPr="00B672E6">
              <w:rPr>
                <w:rStyle w:val="RequiresAttention"/>
              </w:rPr>
              <w:t>Annual Performance Objective for FFY 20</w:t>
            </w:r>
            <w:r w:rsidR="000911F9">
              <w:rPr>
                <w:rStyle w:val="RequiresAttention"/>
              </w:rPr>
              <w:t>22</w:t>
            </w:r>
            <w:r w:rsidRPr="00B672E6">
              <w:rPr>
                <w:rStyle w:val="RequiresAttention"/>
              </w:rPr>
              <w:t>:</w:t>
            </w:r>
            <w:r w:rsidRPr="00901632">
              <w:t xml:space="preserve"> </w:t>
            </w:r>
            <w:r w:rsidR="007A680F">
              <w:t>The percentage of children in the Alabama Medicaid income eligibility range (below 137% FPL) who are uninsured will be equal to or less than 4.5%.</w:t>
            </w:r>
          </w:p>
        </w:tc>
      </w:tr>
      <w:tr w:rsidR="00CF144B" w:rsidRPr="00901632" w:rsidTr="009D0F10">
        <w:trPr>
          <w:cantSplit/>
          <w:trHeight w:val="288"/>
        </w:trPr>
        <w:tc>
          <w:tcPr>
            <w:tcW w:w="1667" w:type="pct"/>
            <w:tcBorders>
              <w:top w:val="nil"/>
            </w:tcBorders>
          </w:tcPr>
          <w:p w:rsidR="00CF144B" w:rsidRPr="00901632" w:rsidRDefault="00CC7561" w:rsidP="008F3D51">
            <w:pPr>
              <w:pStyle w:val="TableCell9TNRIndented"/>
            </w:pPr>
            <w:r w:rsidRPr="00B672E6">
              <w:rPr>
                <w:rStyle w:val="Italic"/>
              </w:rPr>
              <w:t>Explain how these objectives were set:</w:t>
            </w:r>
            <w:r w:rsidRPr="00901632">
              <w:t xml:space="preserve"> </w:t>
            </w:r>
            <w:r w:rsidR="007A680F">
              <w:t>Based on the observed trend and the overall improvement seen across prior reported years.</w:t>
            </w:r>
          </w:p>
        </w:tc>
        <w:tc>
          <w:tcPr>
            <w:tcW w:w="1667" w:type="pct"/>
            <w:tcBorders>
              <w:top w:val="nil"/>
            </w:tcBorders>
          </w:tcPr>
          <w:p w:rsidR="00CF144B" w:rsidRPr="00901632" w:rsidRDefault="00CF144B" w:rsidP="008F3D51">
            <w:pPr>
              <w:pStyle w:val="TableCell9TNRIndented"/>
            </w:pPr>
            <w:r w:rsidRPr="00B672E6">
              <w:rPr>
                <w:rStyle w:val="Italic"/>
              </w:rPr>
              <w:t>Explain how these objectives were set:</w:t>
            </w:r>
            <w:r w:rsidRPr="00901632">
              <w:t xml:space="preserve"> </w:t>
            </w:r>
            <w:r w:rsidR="007A680F">
              <w:t>Based on the observed trend between 2017 and 2018.</w:t>
            </w:r>
          </w:p>
        </w:tc>
        <w:tc>
          <w:tcPr>
            <w:tcW w:w="1666" w:type="pct"/>
            <w:tcBorders>
              <w:top w:val="nil"/>
            </w:tcBorders>
          </w:tcPr>
          <w:p w:rsidR="00CF144B" w:rsidRPr="00901632" w:rsidRDefault="00CF144B" w:rsidP="008F3D51">
            <w:pPr>
              <w:pStyle w:val="TableCell9TNRIndented"/>
            </w:pPr>
            <w:r w:rsidRPr="00B672E6">
              <w:rPr>
                <w:rStyle w:val="Italic"/>
              </w:rPr>
              <w:t xml:space="preserve">Explain how these objectives were set: </w:t>
            </w:r>
            <w:r w:rsidR="007A680F">
              <w:t>Based on the observed trend between 2018 and 2019.</w:t>
            </w:r>
          </w:p>
        </w:tc>
      </w:tr>
      <w:tr w:rsidR="00CF144B" w:rsidRPr="00901632" w:rsidTr="008F3D51">
        <w:trPr>
          <w:cantSplit/>
          <w:trHeight w:val="288"/>
        </w:trPr>
        <w:tc>
          <w:tcPr>
            <w:tcW w:w="1667" w:type="pct"/>
          </w:tcPr>
          <w:p w:rsidR="00CF144B" w:rsidRPr="00901632" w:rsidRDefault="00CF144B" w:rsidP="00EE1298">
            <w:pPr>
              <w:pStyle w:val="TableCell9TNR"/>
            </w:pPr>
            <w:r w:rsidRPr="00B672E6">
              <w:rPr>
                <w:rStyle w:val="RequiresAttention"/>
              </w:rPr>
              <w:t>Other Comments on Measure:</w:t>
            </w:r>
            <w:r w:rsidRPr="00901632">
              <w:t xml:space="preserve"> </w:t>
            </w:r>
          </w:p>
        </w:tc>
        <w:tc>
          <w:tcPr>
            <w:tcW w:w="1667" w:type="pct"/>
          </w:tcPr>
          <w:p w:rsidR="00CF144B" w:rsidRPr="00901632" w:rsidRDefault="00CF144B" w:rsidP="00EE1298">
            <w:pPr>
              <w:pStyle w:val="TableCell9TNR"/>
            </w:pPr>
            <w:r w:rsidRPr="00B672E6">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(2017) accounts for children under 19 years of age.  This may be related to the increased rate.</w:t>
            </w:r>
          </w:p>
        </w:tc>
        <w:tc>
          <w:tcPr>
            <w:tcW w:w="1666" w:type="pct"/>
          </w:tcPr>
          <w:p w:rsidR="00CF144B" w:rsidRPr="00901632" w:rsidRDefault="00CF144B" w:rsidP="00EE1298">
            <w:pPr>
              <w:pStyle w:val="TableCell9TNR"/>
            </w:pPr>
            <w:r w:rsidRPr="00B672E6">
              <w:rPr>
                <w:rStyle w:val="RequiresAttention"/>
              </w:rPr>
              <w:t>Other Comments on Measure:</w:t>
            </w:r>
            <w:r w:rsidRPr="00901632">
              <w:t xml:space="preserve"> </w:t>
            </w:r>
            <w:r w:rsidR="007A680F">
              <w:t>Prior American Community Survey (ACS), 1-Year Estimates (Table B27016) accounted for children under 18 years of age.  The most recent release, ACS, 1-Year Estimates (2018) accounts for children under 19 years of age.  This may be related to the increased rate.</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Medicaid Enrollment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911F9">
              <w:t>7</w:t>
            </w:r>
          </w:p>
        </w:tc>
        <w:tc>
          <w:tcPr>
            <w:tcW w:w="1667" w:type="pct"/>
            <w:tcBorders>
              <w:bottom w:val="single" w:sz="4" w:space="0" w:color="auto"/>
            </w:tcBorders>
          </w:tcPr>
          <w:p w:rsidR="00CF144B" w:rsidRPr="00901632" w:rsidRDefault="00CF144B" w:rsidP="00144D0A">
            <w:pPr>
              <w:pStyle w:val="TableHead9TNR"/>
            </w:pPr>
            <w:r w:rsidRPr="00901632">
              <w:t>FFY 201</w:t>
            </w:r>
            <w:r w:rsidR="000911F9">
              <w:t>8</w:t>
            </w:r>
          </w:p>
        </w:tc>
        <w:tc>
          <w:tcPr>
            <w:tcW w:w="1666" w:type="pct"/>
            <w:tcBorders>
              <w:bottom w:val="single" w:sz="4" w:space="0" w:color="auto"/>
            </w:tcBorders>
          </w:tcPr>
          <w:p w:rsidR="00CF144B" w:rsidRPr="00901632" w:rsidRDefault="00CF144B" w:rsidP="00144D0A">
            <w:pPr>
              <w:pStyle w:val="TableHead9TNR"/>
            </w:pPr>
            <w:r w:rsidRPr="00901632">
              <w:t>FFY 201</w:t>
            </w:r>
            <w:r w:rsidR="000911F9">
              <w:t>9</w:t>
            </w:r>
          </w:p>
        </w:tc>
      </w:tr>
      <w:tr w:rsidR="00CF144B" w:rsidRPr="00901632" w:rsidTr="00CF0E2E">
        <w:trPr>
          <w:cantSplit/>
        </w:trPr>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EE1298">
            <w:pPr>
              <w:pStyle w:val="TableCell9TNR"/>
            </w:pPr>
          </w:p>
        </w:tc>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EE1298">
            <w:pPr>
              <w:pStyle w:val="TableCell9TNR"/>
            </w:pPr>
          </w:p>
        </w:tc>
        <w:tc>
          <w:tcPr>
            <w:tcW w:w="1666"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Type of Goal:</w:t>
            </w:r>
          </w:p>
          <w:p w:rsidR="00CF144B" w:rsidRPr="00A07115" w:rsidRDefault="007A680F" w:rsidP="00EE1298">
            <w:pPr>
              <w:pStyle w:val="TableCell9TNR"/>
              <w:rPr>
                <w:rStyle w:val="TNRItalic"/>
              </w:rPr>
            </w:pPr>
            <w:bookmarkStart w:id="79" w:name="fldQue6717_1"/>
            <w:r>
              <w:rPr>
                <w:noProof/>
              </w:rPr>
              <w:drawing>
                <wp:inline distT="0" distB="0" distL="0" distR="0" wp14:anchorId="1708810A" wp14:editId="3C4B2A69">
                  <wp:extent cx="129540" cy="121920"/>
                  <wp:effectExtent l="0" t="0" r="3810" b="0"/>
                  <wp:docPr id="335" name="Picture 3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79"/>
            <w:r w:rsidR="00CF144B" w:rsidRPr="00901632">
              <w:t xml:space="preserve"> New/revised.  </w:t>
            </w:r>
            <w:r w:rsidR="00CF144B" w:rsidRPr="00A07115">
              <w:rPr>
                <w:rStyle w:val="TNRItalic"/>
              </w:rPr>
              <w:t>Explain:</w:t>
            </w:r>
          </w:p>
          <w:p w:rsidR="00CF144B" w:rsidRPr="00901632" w:rsidRDefault="007A680F" w:rsidP="00EE1298">
            <w:pPr>
              <w:pStyle w:val="TableCell9TNR"/>
            </w:pPr>
            <w:bookmarkStart w:id="80" w:name="fldQue6717_2"/>
            <w:r>
              <w:rPr>
                <w:noProof/>
              </w:rPr>
              <w:drawing>
                <wp:inline distT="0" distB="0" distL="0" distR="0" wp14:anchorId="5B180E7B" wp14:editId="44F06351">
                  <wp:extent cx="129540" cy="121920"/>
                  <wp:effectExtent l="0" t="0" r="3810" b="0"/>
                  <wp:docPr id="336" name="Picture 3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0"/>
            <w:r w:rsidR="00CF144B" w:rsidRPr="00901632">
              <w:t xml:space="preserve"> Continuing.</w:t>
            </w:r>
          </w:p>
          <w:p w:rsidR="00CF144B" w:rsidRPr="00A07115" w:rsidRDefault="007A680F" w:rsidP="00EE1298">
            <w:pPr>
              <w:pStyle w:val="TableCell9TNR"/>
              <w:rPr>
                <w:rStyle w:val="TNRItalic"/>
              </w:rPr>
            </w:pPr>
            <w:bookmarkStart w:id="81" w:name="fldQue6717_3"/>
            <w:r>
              <w:rPr>
                <w:noProof/>
              </w:rPr>
              <w:drawing>
                <wp:inline distT="0" distB="0" distL="0" distR="0" wp14:anchorId="21EC2B17" wp14:editId="7C3DD131">
                  <wp:extent cx="129540" cy="121920"/>
                  <wp:effectExtent l="0" t="0" r="3810" b="0"/>
                  <wp:docPr id="337" name="Picture 33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1"/>
            <w:r w:rsidR="00CF144B" w:rsidRPr="00901632">
              <w:t xml:space="preserve"> Discontinued.  </w:t>
            </w:r>
            <w:r w:rsidR="00CF144B" w:rsidRPr="00A07115">
              <w:rPr>
                <w:rStyle w:val="TNRItalic"/>
              </w:rPr>
              <w:t>Explain:</w:t>
            </w:r>
          </w:p>
          <w:p w:rsidR="00CF144B" w:rsidRPr="00901632" w:rsidRDefault="00CF144B" w:rsidP="00EE1298">
            <w:pPr>
              <w:pStyle w:val="TableCell9TNR"/>
            </w:pPr>
          </w:p>
        </w:tc>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Type of Goal:</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38" name="Picture 3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A07115">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39" name="Picture 3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40" name="Picture 3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A07115">
              <w:rPr>
                <w:rStyle w:val="TNRItalic"/>
              </w:rPr>
              <w:t>Explain:</w:t>
            </w:r>
          </w:p>
          <w:p w:rsidR="00CF144B" w:rsidRPr="00901632" w:rsidRDefault="00CF144B" w:rsidP="00EE1298">
            <w:pPr>
              <w:pStyle w:val="TableCell9TNR"/>
            </w:pPr>
          </w:p>
        </w:tc>
        <w:tc>
          <w:tcPr>
            <w:tcW w:w="1666" w:type="pct"/>
            <w:shd w:val="clear" w:color="auto" w:fill="auto"/>
          </w:tcPr>
          <w:p w:rsidR="00CF144B" w:rsidRPr="00901632" w:rsidRDefault="00CF144B" w:rsidP="00EE1298">
            <w:pPr>
              <w:pStyle w:val="TableCell9TNR"/>
            </w:pPr>
            <w:r w:rsidRPr="00901632">
              <w:t>Type of Goal:</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41" name="Picture 3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A07115">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42" name="Picture 3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43" name="Picture 3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A07115">
              <w:rPr>
                <w:rStyle w:val="TNRItalic"/>
              </w:rPr>
              <w:t>Explain:</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r>
              <w:rPr>
                <w:noProof/>
              </w:rPr>
              <w:drawing>
                <wp:inline distT="0" distB="0" distL="0" distR="0">
                  <wp:extent cx="129540" cy="121920"/>
                  <wp:effectExtent l="0" t="0" r="3810" b="0"/>
                  <wp:docPr id="344" name="Picture 3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D239D2" w:rsidP="00EE1298">
            <w:pPr>
              <w:pStyle w:val="TableCell9TNR"/>
            </w:pPr>
            <w:r>
              <w:tab/>
            </w:r>
            <w:r w:rsidR="00CF144B" w:rsidRPr="00EE3F07">
              <w:rPr>
                <w:rStyle w:val="RequiresAttention"/>
                <w:b w:val="0"/>
                <w:i/>
              </w:rPr>
              <w:t>Explanation of Provisional Data:</w:t>
            </w:r>
            <w:r w:rsidR="00CF144B" w:rsidRPr="00901632">
              <w:t xml:space="preserve"> </w:t>
            </w:r>
          </w:p>
          <w:p w:rsidR="00CF144B" w:rsidRPr="00901632" w:rsidRDefault="007A680F" w:rsidP="00EE1298">
            <w:pPr>
              <w:pStyle w:val="TableCell9TNR"/>
            </w:pPr>
            <w:r>
              <w:rPr>
                <w:noProof/>
              </w:rPr>
              <w:drawing>
                <wp:inline distT="0" distB="0" distL="0" distR="0">
                  <wp:extent cx="129540" cy="121920"/>
                  <wp:effectExtent l="0" t="0" r="3810" b="0"/>
                  <wp:docPr id="345" name="Picture 3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EE1298">
            <w:pPr>
              <w:pStyle w:val="TableCell9TNR"/>
            </w:pPr>
            <w:bookmarkStart w:id="82" w:name="fldQue6603_3"/>
            <w:r>
              <w:rPr>
                <w:noProof/>
              </w:rPr>
              <w:drawing>
                <wp:inline distT="0" distB="0" distL="0" distR="0" wp14:anchorId="71BC7902" wp14:editId="667B3B09">
                  <wp:extent cx="129540" cy="121920"/>
                  <wp:effectExtent l="0" t="0" r="3810" b="0"/>
                  <wp:docPr id="346" name="Picture 3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2"/>
            <w:r w:rsidR="00CF144B" w:rsidRPr="00901632">
              <w:t xml:space="preserve"> Same data as reported in a previous year’s annual report. </w:t>
            </w:r>
          </w:p>
          <w:p w:rsidR="00CF144B" w:rsidRPr="00901632" w:rsidRDefault="00CF144B" w:rsidP="00EE1298">
            <w:pPr>
              <w:pStyle w:val="TableCell9TNR"/>
            </w:pPr>
            <w:r w:rsidRPr="00A07115">
              <w:rPr>
                <w:rStyle w:val="TNRItalic"/>
              </w:rPr>
              <w:t>Specify year of annual report in which data previously reported:</w:t>
            </w:r>
            <w:r w:rsidRPr="00901632">
              <w:t xml:space="preserve"> </w:t>
            </w:r>
          </w:p>
        </w:tc>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bookmarkStart w:id="83" w:name="fldQue6320_1"/>
            <w:r>
              <w:rPr>
                <w:noProof/>
              </w:rPr>
              <w:drawing>
                <wp:inline distT="0" distB="0" distL="0" distR="0" wp14:anchorId="018ED8AD" wp14:editId="601B0C7C">
                  <wp:extent cx="129540" cy="121920"/>
                  <wp:effectExtent l="0" t="0" r="3810" b="0"/>
                  <wp:docPr id="347" name="Picture 3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3"/>
            <w:r w:rsidR="00CF144B" w:rsidRPr="00901632">
              <w:t xml:space="preserve"> Provisional.</w:t>
            </w:r>
          </w:p>
          <w:p w:rsidR="00CF144B" w:rsidRPr="00901632" w:rsidRDefault="00D239D2" w:rsidP="00EE1298">
            <w:pPr>
              <w:pStyle w:val="TableCell9TNR"/>
            </w:pPr>
            <w:r>
              <w:tab/>
            </w:r>
            <w:r w:rsidR="00CF144B" w:rsidRPr="00D239D2">
              <w:rPr>
                <w:rStyle w:val="ArialItalic"/>
              </w:rPr>
              <w:t>Explanation of Provisional Data:</w:t>
            </w:r>
            <w:r w:rsidR="00CF144B" w:rsidRPr="00901632">
              <w:t xml:space="preserve"> </w:t>
            </w:r>
          </w:p>
          <w:p w:rsidR="00CF144B" w:rsidRPr="00901632" w:rsidRDefault="007A680F" w:rsidP="00EE1298">
            <w:pPr>
              <w:pStyle w:val="TableCell9TNR"/>
            </w:pPr>
            <w:bookmarkStart w:id="84" w:name="fldQue6320_2"/>
            <w:r>
              <w:rPr>
                <w:noProof/>
              </w:rPr>
              <w:drawing>
                <wp:inline distT="0" distB="0" distL="0" distR="0" wp14:anchorId="01879DC9" wp14:editId="4ABCD966">
                  <wp:extent cx="129540" cy="121920"/>
                  <wp:effectExtent l="0" t="0" r="3810" b="0"/>
                  <wp:docPr id="348" name="Picture 3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4"/>
            <w:r w:rsidR="00CF144B" w:rsidRPr="00901632">
              <w:t xml:space="preserve"> Final.</w:t>
            </w:r>
          </w:p>
          <w:p w:rsidR="00CF144B" w:rsidRPr="00901632" w:rsidRDefault="007A680F" w:rsidP="00EE1298">
            <w:pPr>
              <w:pStyle w:val="TableCell9TNR"/>
            </w:pPr>
            <w:bookmarkStart w:id="85" w:name="fldQue6320_3"/>
            <w:r>
              <w:rPr>
                <w:noProof/>
              </w:rPr>
              <w:drawing>
                <wp:inline distT="0" distB="0" distL="0" distR="0" wp14:anchorId="21371D1E" wp14:editId="5A64C39D">
                  <wp:extent cx="129540" cy="121920"/>
                  <wp:effectExtent l="0" t="0" r="3810" b="0"/>
                  <wp:docPr id="349" name="Picture 3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5"/>
            <w:r w:rsidR="00CF144B" w:rsidRPr="00901632">
              <w:t xml:space="preserve"> Same data as reported in a previous year’s annual report.</w:t>
            </w:r>
          </w:p>
          <w:p w:rsidR="00CF144B" w:rsidRPr="00901632" w:rsidRDefault="00CF144B" w:rsidP="00EE1298">
            <w:pPr>
              <w:pStyle w:val="TableCell9TNR"/>
            </w:pPr>
            <w:r w:rsidRPr="00A07115">
              <w:rPr>
                <w:rStyle w:val="TNRItalic"/>
              </w:rPr>
              <w:t>Specify year of annual report in which data previously reported:</w:t>
            </w:r>
            <w:r w:rsidRPr="00901632">
              <w:t xml:space="preserve"> </w:t>
            </w:r>
          </w:p>
        </w:tc>
        <w:tc>
          <w:tcPr>
            <w:tcW w:w="1666"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bookmarkStart w:id="86" w:name="fldQue5598_1"/>
            <w:r>
              <w:rPr>
                <w:noProof/>
              </w:rPr>
              <w:drawing>
                <wp:inline distT="0" distB="0" distL="0" distR="0" wp14:anchorId="3C230B39" wp14:editId="27725AC8">
                  <wp:extent cx="129540" cy="121920"/>
                  <wp:effectExtent l="0" t="0" r="3810" b="0"/>
                  <wp:docPr id="350" name="Picture 3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6"/>
            <w:r w:rsidR="00CF144B" w:rsidRPr="00901632">
              <w:t xml:space="preserve"> Provisional.</w:t>
            </w:r>
          </w:p>
          <w:p w:rsidR="00CF144B" w:rsidRPr="00901632" w:rsidRDefault="00D239D2" w:rsidP="00EE1298">
            <w:pPr>
              <w:pStyle w:val="TableCell9TNR"/>
            </w:pPr>
            <w:r>
              <w:tab/>
            </w:r>
            <w:r w:rsidR="00CF144B" w:rsidRPr="00D239D2">
              <w:rPr>
                <w:rStyle w:val="ArialItalic"/>
              </w:rPr>
              <w:t>Explanation of Provisional Data:</w:t>
            </w:r>
            <w:r w:rsidR="00CF144B" w:rsidRPr="00901632">
              <w:t xml:space="preserve"> </w:t>
            </w:r>
          </w:p>
          <w:p w:rsidR="00CF144B" w:rsidRPr="00901632" w:rsidRDefault="007A680F" w:rsidP="00EE1298">
            <w:pPr>
              <w:pStyle w:val="TableCell9TNR"/>
            </w:pPr>
            <w:bookmarkStart w:id="87" w:name="fldQue5598_2"/>
            <w:r>
              <w:rPr>
                <w:noProof/>
              </w:rPr>
              <w:drawing>
                <wp:inline distT="0" distB="0" distL="0" distR="0" wp14:anchorId="5D68AC96" wp14:editId="13B1E59D">
                  <wp:extent cx="129540" cy="121920"/>
                  <wp:effectExtent l="0" t="0" r="3810" b="0"/>
                  <wp:docPr id="351" name="Picture 3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7"/>
            <w:r w:rsidR="00CF144B" w:rsidRPr="00901632">
              <w:t xml:space="preserve"> Final.</w:t>
            </w:r>
          </w:p>
          <w:p w:rsidR="00CF144B" w:rsidRPr="00901632" w:rsidRDefault="007A680F" w:rsidP="00EE1298">
            <w:pPr>
              <w:pStyle w:val="TableCell9TNR"/>
            </w:pPr>
            <w:bookmarkStart w:id="88" w:name="fldQue5598_3"/>
            <w:r>
              <w:rPr>
                <w:noProof/>
              </w:rPr>
              <w:drawing>
                <wp:inline distT="0" distB="0" distL="0" distR="0" wp14:anchorId="01C85991" wp14:editId="7E20AED8">
                  <wp:extent cx="129540" cy="121920"/>
                  <wp:effectExtent l="0" t="0" r="3810" b="0"/>
                  <wp:docPr id="352" name="Picture 3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8"/>
            <w:r w:rsidR="00CF144B" w:rsidRPr="00901632">
              <w:t xml:space="preserve"> Same data as reported in a previous year’s annual report.</w:t>
            </w:r>
          </w:p>
          <w:p w:rsidR="00CF144B" w:rsidRPr="00901632" w:rsidRDefault="00CF144B" w:rsidP="00EE1298">
            <w:pPr>
              <w:pStyle w:val="TableCell9TNR"/>
            </w:pPr>
            <w:r w:rsidRPr="00A07115">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53" name="Picture 3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54" name="Picture 3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A07115">
              <w:rPr>
                <w:rStyle w:val="TNRItalic"/>
              </w:rPr>
              <w:t>Specify:</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55" name="Picture 3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A07115">
              <w:rPr>
                <w:rStyle w:val="TNRItalic"/>
              </w:rPr>
              <w:t>Specify:</w:t>
            </w:r>
          </w:p>
          <w:p w:rsidR="00CF144B" w:rsidRPr="00901632" w:rsidRDefault="00CF144B" w:rsidP="00EE1298">
            <w:pPr>
              <w:pStyle w:val="TableCell9TNR"/>
            </w:pPr>
          </w:p>
        </w:tc>
        <w:tc>
          <w:tcPr>
            <w:tcW w:w="1667"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56" name="Picture 3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57" name="Picture 3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A07115">
              <w:rPr>
                <w:rStyle w:val="TNRItalic"/>
              </w:rPr>
              <w:t>Specify:</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58" name="Picture 3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A07115">
              <w:rPr>
                <w:rStyle w:val="TNRItalic"/>
              </w:rPr>
              <w:t>Specify:</w:t>
            </w:r>
          </w:p>
          <w:p w:rsidR="00CF144B" w:rsidRPr="00901632" w:rsidRDefault="00CF144B" w:rsidP="00EE1298">
            <w:pPr>
              <w:pStyle w:val="TableCell9TNR"/>
            </w:pPr>
          </w:p>
        </w:tc>
        <w:tc>
          <w:tcPr>
            <w:tcW w:w="1666"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59" name="Picture 3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60" name="Picture 3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A07115">
              <w:rPr>
                <w:rStyle w:val="TNRItalic"/>
              </w:rPr>
              <w:t>Specify:</w:t>
            </w:r>
          </w:p>
          <w:p w:rsidR="00CF144B" w:rsidRPr="00A07115" w:rsidRDefault="007A680F" w:rsidP="00EE1298">
            <w:pPr>
              <w:pStyle w:val="TableCell9TNR"/>
              <w:rPr>
                <w:rStyle w:val="TNRItalic"/>
              </w:rPr>
            </w:pPr>
            <w:r>
              <w:rPr>
                <w:noProof/>
              </w:rPr>
              <w:drawing>
                <wp:inline distT="0" distB="0" distL="0" distR="0">
                  <wp:extent cx="129540" cy="121920"/>
                  <wp:effectExtent l="0" t="0" r="3810" b="0"/>
                  <wp:docPr id="361" name="Picture 3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A07115">
              <w:rPr>
                <w:rStyle w:val="TNRItalic"/>
              </w:rPr>
              <w:t>Specify:</w:t>
            </w:r>
          </w:p>
          <w:p w:rsidR="00CF144B" w:rsidRPr="00901632" w:rsidRDefault="00CF144B" w:rsidP="00EE1298">
            <w:pPr>
              <w:pStyle w:val="TableCell9TNR"/>
            </w:pP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EE3F07" w:rsidTr="00CF0E2E">
        <w:trPr>
          <w:cantSplit/>
        </w:trPr>
        <w:tc>
          <w:tcPr>
            <w:tcW w:w="1667" w:type="pct"/>
          </w:tcPr>
          <w:p w:rsidR="00CF144B" w:rsidRPr="00EE3F07" w:rsidRDefault="00CF144B" w:rsidP="001835F6">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1835F6">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c>
          <w:tcPr>
            <w:tcW w:w="1667" w:type="pct"/>
          </w:tcPr>
          <w:p w:rsidR="00CF144B" w:rsidRPr="00EE3F07" w:rsidRDefault="00CF144B" w:rsidP="001835F6">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1835F6">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c>
          <w:tcPr>
            <w:tcW w:w="1666" w:type="pct"/>
          </w:tcPr>
          <w:p w:rsidR="00CF144B" w:rsidRPr="00EE3F07" w:rsidRDefault="00CF144B" w:rsidP="001835F6">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1835F6">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r>
      <w:tr w:rsidR="00CF144B" w:rsidRPr="00901632" w:rsidTr="00CF0E2E">
        <w:trPr>
          <w:cantSplit/>
        </w:trPr>
        <w:tc>
          <w:tcPr>
            <w:tcW w:w="1667" w:type="pct"/>
            <w:tcBorders>
              <w:bottom w:val="single" w:sz="4" w:space="0" w:color="auto"/>
            </w:tcBorders>
          </w:tcPr>
          <w:p w:rsidR="00CF144B" w:rsidRPr="00691AFE" w:rsidRDefault="00CF144B" w:rsidP="00EE1298">
            <w:pPr>
              <w:pStyle w:val="TableCell9TNR"/>
              <w:rPr>
                <w:rStyle w:val="RequiresAttention"/>
              </w:rPr>
            </w:pPr>
            <w:r w:rsidRPr="00691AFE">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691AFE">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691AFE">
            <w:pPr>
              <w:pStyle w:val="TableCell9TNRExtraSpace"/>
            </w:pPr>
            <w:r w:rsidRPr="00901632">
              <w:t xml:space="preserve">Rate: </w:t>
            </w:r>
          </w:p>
        </w:tc>
        <w:tc>
          <w:tcPr>
            <w:tcW w:w="1667" w:type="pct"/>
            <w:tcBorders>
              <w:bottom w:val="single" w:sz="4" w:space="0" w:color="auto"/>
            </w:tcBorders>
          </w:tcPr>
          <w:p w:rsidR="00CF144B" w:rsidRPr="00691AFE" w:rsidRDefault="00CF144B" w:rsidP="00EE1298">
            <w:pPr>
              <w:pStyle w:val="TableCell9TNR"/>
              <w:rPr>
                <w:rStyle w:val="RequiresAttention"/>
              </w:rPr>
            </w:pPr>
            <w:r w:rsidRPr="00691AFE">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691AFE">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691AFE">
            <w:pPr>
              <w:pStyle w:val="TableCell9TNRExtraSpace"/>
            </w:pPr>
            <w:r w:rsidRPr="00901632">
              <w:t xml:space="preserve">Rate: </w:t>
            </w:r>
          </w:p>
        </w:tc>
        <w:tc>
          <w:tcPr>
            <w:tcW w:w="1666" w:type="pct"/>
            <w:tcBorders>
              <w:bottom w:val="single" w:sz="4" w:space="0" w:color="auto"/>
            </w:tcBorders>
          </w:tcPr>
          <w:p w:rsidR="00CF144B" w:rsidRPr="00691AFE" w:rsidRDefault="00CF144B" w:rsidP="00EE1298">
            <w:pPr>
              <w:pStyle w:val="TableCell9TNR"/>
              <w:rPr>
                <w:rStyle w:val="RequiresAttention"/>
              </w:rPr>
            </w:pPr>
            <w:r w:rsidRPr="00691AFE">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691AFE">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691AFE">
            <w:pPr>
              <w:pStyle w:val="TableCell9TNRExtraSpace"/>
            </w:pPr>
            <w:r w:rsidRPr="00901632">
              <w:t xml:space="preserve">Rate: </w:t>
            </w:r>
          </w:p>
        </w:tc>
      </w:tr>
      <w:tr w:rsidR="00CF144B" w:rsidRPr="00901632" w:rsidTr="00691AFE">
        <w:trPr>
          <w:cantSplit/>
          <w:trHeight w:val="864"/>
        </w:trPr>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0911F9" w:rsidP="00EE1298">
            <w:pPr>
              <w:pStyle w:val="TableCell9TNR"/>
            </w:pPr>
            <w:r>
              <w:rPr>
                <w:rStyle w:val="RequiresAttention"/>
              </w:rPr>
              <w:t>Additional notes</w:t>
            </w:r>
            <w:r w:rsidR="00CF144B" w:rsidRPr="009D0F10">
              <w:rPr>
                <w:rStyle w:val="RequiresAttention"/>
              </w:rPr>
              <w:t xml:space="preserve"> on measure:</w:t>
            </w:r>
            <w:r w:rsidR="00CF144B" w:rsidRPr="00901632">
              <w:t xml:space="preserve"> </w:t>
            </w:r>
          </w:p>
        </w:tc>
      </w:tr>
      <w:tr w:rsidR="00CF144B" w:rsidRPr="00901632" w:rsidTr="00CF0E2E">
        <w:trPr>
          <w:cantSplit/>
        </w:trPr>
        <w:tc>
          <w:tcPr>
            <w:tcW w:w="1667" w:type="pct"/>
            <w:tcBorders>
              <w:bottom w:val="nil"/>
            </w:tcBorders>
          </w:tcPr>
          <w:p w:rsidR="00CF144B" w:rsidRPr="0060386B" w:rsidRDefault="00CF144B" w:rsidP="00FA7C56">
            <w:pPr>
              <w:pStyle w:val="TableCell9TNRExtraSpace"/>
              <w:keepNext/>
              <w:rPr>
                <w:rStyle w:val="RequiresAttention"/>
              </w:rPr>
            </w:pPr>
            <w:r w:rsidRPr="0060386B">
              <w:rPr>
                <w:rStyle w:val="RequiresAttention"/>
              </w:rPr>
              <w:lastRenderedPageBreak/>
              <w:t>Explanation of Progress:</w:t>
            </w:r>
          </w:p>
          <w:p w:rsidR="00CF144B" w:rsidRPr="00901632" w:rsidRDefault="000911F9" w:rsidP="00FA7C56">
            <w:pPr>
              <w:pStyle w:val="TableCell9TNRIndentedExtraSpace"/>
              <w:keepNext/>
            </w:pPr>
            <w:r>
              <w:rPr>
                <w:rStyle w:val="RequiresAttention"/>
              </w:rPr>
              <w:t>How did your performance in 2017</w:t>
            </w:r>
            <w:r w:rsidR="00CF144B" w:rsidRPr="0060386B">
              <w:rPr>
                <w:rStyle w:val="RequiresAttention"/>
              </w:rPr>
              <w:t xml:space="preserve"> compare with the Annual Performance O</w:t>
            </w:r>
            <w:r>
              <w:rPr>
                <w:rStyle w:val="RequiresAttention"/>
              </w:rPr>
              <w:t>bjective documented in your 2016</w:t>
            </w:r>
            <w:r w:rsidR="00CF144B" w:rsidRPr="0060386B">
              <w:rPr>
                <w:rStyle w:val="RequiresAttention"/>
              </w:rPr>
              <w:t xml:space="preserve"> Annual Report?</w:t>
            </w:r>
            <w:r w:rsidR="00CF144B" w:rsidRPr="00901632">
              <w:t xml:space="preserve"> </w:t>
            </w:r>
          </w:p>
        </w:tc>
        <w:tc>
          <w:tcPr>
            <w:tcW w:w="1667" w:type="pct"/>
            <w:tcBorders>
              <w:bottom w:val="nil"/>
            </w:tcBorders>
          </w:tcPr>
          <w:p w:rsidR="00CF144B" w:rsidRPr="0060386B" w:rsidRDefault="00CF144B" w:rsidP="00FA7C56">
            <w:pPr>
              <w:pStyle w:val="TableCell9TNRExtraSpace"/>
              <w:keepNext/>
              <w:rPr>
                <w:rStyle w:val="RequiresAttention"/>
              </w:rPr>
            </w:pPr>
            <w:r w:rsidRPr="0060386B">
              <w:rPr>
                <w:rStyle w:val="RequiresAttention"/>
              </w:rPr>
              <w:t>Explanation of Progress:</w:t>
            </w:r>
          </w:p>
          <w:p w:rsidR="00CF144B" w:rsidRPr="00901632" w:rsidRDefault="000911F9" w:rsidP="00FA7C56">
            <w:pPr>
              <w:pStyle w:val="TableCell9TNRIndentedExtraSpace"/>
              <w:keepNext/>
            </w:pPr>
            <w:r>
              <w:rPr>
                <w:rStyle w:val="RequiresAttention"/>
              </w:rPr>
              <w:t>How did your performance in 2018</w:t>
            </w:r>
            <w:r w:rsidR="00CF144B" w:rsidRPr="0060386B">
              <w:rPr>
                <w:rStyle w:val="RequiresAttention"/>
              </w:rPr>
              <w:t xml:space="preserve"> compare with the Annual Performance O</w:t>
            </w:r>
            <w:r>
              <w:rPr>
                <w:rStyle w:val="RequiresAttention"/>
              </w:rPr>
              <w:t>bjective documented in your 2017</w:t>
            </w:r>
            <w:r w:rsidR="00CF144B" w:rsidRPr="0060386B">
              <w:rPr>
                <w:rStyle w:val="RequiresAttention"/>
              </w:rPr>
              <w:t xml:space="preserve"> Annual Report?</w:t>
            </w:r>
            <w:r w:rsidR="00CF144B" w:rsidRPr="00901632">
              <w:t xml:space="preserve"> </w:t>
            </w:r>
          </w:p>
        </w:tc>
        <w:tc>
          <w:tcPr>
            <w:tcW w:w="1666" w:type="pct"/>
            <w:tcBorders>
              <w:bottom w:val="nil"/>
            </w:tcBorders>
          </w:tcPr>
          <w:p w:rsidR="00CF144B" w:rsidRPr="0060386B" w:rsidRDefault="00CF144B" w:rsidP="00FA7C56">
            <w:pPr>
              <w:pStyle w:val="TableCell9TNRExtraSpace"/>
              <w:keepNext/>
              <w:rPr>
                <w:rStyle w:val="RequiresAttention"/>
              </w:rPr>
            </w:pPr>
            <w:r w:rsidRPr="0060386B">
              <w:rPr>
                <w:rStyle w:val="RequiresAttention"/>
              </w:rPr>
              <w:t>Explanation of Progress:</w:t>
            </w:r>
          </w:p>
          <w:p w:rsidR="00CF144B" w:rsidRPr="00901632" w:rsidRDefault="000911F9" w:rsidP="00FA7C56">
            <w:pPr>
              <w:pStyle w:val="TableCell9TNRIndentedExtraSpace"/>
              <w:keepNext/>
            </w:pPr>
            <w:r>
              <w:rPr>
                <w:rStyle w:val="RequiresAttention"/>
              </w:rPr>
              <w:t>How did your performance in 2019</w:t>
            </w:r>
            <w:r w:rsidR="00CF144B" w:rsidRPr="0060386B">
              <w:rPr>
                <w:rStyle w:val="RequiresAttention"/>
              </w:rPr>
              <w:t xml:space="preserve"> compare with the Annual Performance O</w:t>
            </w:r>
            <w:r>
              <w:rPr>
                <w:rStyle w:val="RequiresAttention"/>
              </w:rPr>
              <w:t>bjective documented in your 2018</w:t>
            </w:r>
            <w:r w:rsidR="00CF144B" w:rsidRPr="0060386B">
              <w:rPr>
                <w:rStyle w:val="RequiresAttention"/>
              </w:rPr>
              <w:t xml:space="preserve"> Annual Report?</w:t>
            </w:r>
            <w:r w:rsidR="00CF144B" w:rsidRPr="00901632">
              <w:t xml:space="preserve"> </w:t>
            </w:r>
          </w:p>
        </w:tc>
      </w:tr>
      <w:tr w:rsidR="00CF144B" w:rsidRPr="00901632" w:rsidTr="00CF0E2E">
        <w:trPr>
          <w:cantSplit/>
        </w:trPr>
        <w:tc>
          <w:tcPr>
            <w:tcW w:w="1667" w:type="pct"/>
            <w:tcBorders>
              <w:top w:val="nil"/>
              <w:bottom w:val="single" w:sz="4" w:space="0" w:color="auto"/>
            </w:tcBorders>
          </w:tcPr>
          <w:p w:rsidR="00CF144B" w:rsidRPr="00901632" w:rsidRDefault="00F507B3" w:rsidP="00FA7C56">
            <w:pPr>
              <w:pStyle w:val="TableCell9TNRIndentedExtraSpace"/>
            </w:pPr>
            <w:r w:rsidRPr="0060386B">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tcBorders>
          </w:tcPr>
          <w:p w:rsidR="00CF144B" w:rsidRPr="00901632" w:rsidRDefault="00CF144B" w:rsidP="00FA7C56">
            <w:pPr>
              <w:pStyle w:val="TableCell9TNRIndentedExtraSpace"/>
            </w:pPr>
            <w:r w:rsidRPr="0060386B">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tcBorders>
          </w:tcPr>
          <w:p w:rsidR="00CF144B" w:rsidRPr="00901632" w:rsidRDefault="00CF144B" w:rsidP="00FA7C56">
            <w:pPr>
              <w:pStyle w:val="TableCell9TNRIndentedExtraSpace"/>
            </w:pPr>
            <w:r w:rsidRPr="0060386B">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CF0E2E">
        <w:trPr>
          <w:cantSplit/>
        </w:trPr>
        <w:tc>
          <w:tcPr>
            <w:tcW w:w="1667" w:type="pct"/>
            <w:tcBorders>
              <w:bottom w:val="nil"/>
            </w:tcBorders>
          </w:tcPr>
          <w:p w:rsidR="00CF144B" w:rsidRPr="0060386B" w:rsidRDefault="00CF144B" w:rsidP="00FA7C56">
            <w:pPr>
              <w:pStyle w:val="TableCell9TNRIndentedExtraSpace"/>
              <w:rPr>
                <w:rStyle w:val="RequiresAttention"/>
              </w:rPr>
            </w:pPr>
            <w:r w:rsidRPr="0060386B">
              <w:rPr>
                <w:rStyle w:val="RequiresAttention"/>
              </w:rPr>
              <w:t>Please indicate how CMS might be of assistance in improving the completeness or accuracy of your reporting of the data.</w:t>
            </w:r>
          </w:p>
          <w:p w:rsidR="00CF144B" w:rsidRPr="00901632" w:rsidRDefault="00CF144B" w:rsidP="00FA7C56">
            <w:pPr>
              <w:pStyle w:val="TableCell9TNRIndented"/>
            </w:pPr>
            <w:r w:rsidRPr="0060386B">
              <w:rPr>
                <w:rStyle w:val="RequiresAttention"/>
              </w:rPr>
              <w:t>Annual Pe</w:t>
            </w:r>
            <w:r w:rsidR="000911F9">
              <w:rPr>
                <w:rStyle w:val="RequiresAttention"/>
              </w:rPr>
              <w:t>rformance Objective for FFY 2018</w:t>
            </w:r>
            <w:r w:rsidRPr="0060386B">
              <w:rPr>
                <w:rStyle w:val="RequiresAttention"/>
              </w:rPr>
              <w:t>:</w:t>
            </w:r>
            <w:r w:rsidRPr="00901632">
              <w:t xml:space="preserve"> </w:t>
            </w:r>
          </w:p>
          <w:p w:rsidR="00CF144B" w:rsidRPr="00901632" w:rsidRDefault="00CF144B" w:rsidP="00FA7C56">
            <w:pPr>
              <w:pStyle w:val="TableCell9TNRIndented"/>
            </w:pPr>
            <w:r w:rsidRPr="0060386B">
              <w:rPr>
                <w:rStyle w:val="RequiresAttention"/>
              </w:rPr>
              <w:t>Annual Performa</w:t>
            </w:r>
            <w:r w:rsidR="000911F9">
              <w:rPr>
                <w:rStyle w:val="RequiresAttention"/>
              </w:rPr>
              <w:t>nce Objective for FFY 2019</w:t>
            </w:r>
            <w:r w:rsidRPr="0060386B">
              <w:rPr>
                <w:rStyle w:val="RequiresAttention"/>
              </w:rPr>
              <w:t>:</w:t>
            </w:r>
            <w:r w:rsidRPr="00901632">
              <w:t xml:space="preserve"> </w:t>
            </w:r>
          </w:p>
          <w:p w:rsidR="00CF144B" w:rsidRPr="00901632" w:rsidRDefault="00CF144B" w:rsidP="00FA7C56">
            <w:pPr>
              <w:pStyle w:val="TableCell9TNRIndentedExtraSpace"/>
            </w:pPr>
            <w:r w:rsidRPr="0060386B">
              <w:rPr>
                <w:rStyle w:val="RequiresAttention"/>
              </w:rPr>
              <w:t>Annual Pe</w:t>
            </w:r>
            <w:r w:rsidR="000911F9">
              <w:rPr>
                <w:rStyle w:val="RequiresAttention"/>
              </w:rPr>
              <w:t>rformance Objective for FFY 2020</w:t>
            </w:r>
            <w:r w:rsidRPr="0060386B">
              <w:rPr>
                <w:rStyle w:val="RequiresAttention"/>
              </w:rPr>
              <w:t>:</w:t>
            </w:r>
            <w:r w:rsidRPr="00901632">
              <w:t xml:space="preserve"> </w:t>
            </w:r>
          </w:p>
        </w:tc>
        <w:tc>
          <w:tcPr>
            <w:tcW w:w="1667" w:type="pct"/>
            <w:tcBorders>
              <w:bottom w:val="nil"/>
            </w:tcBorders>
          </w:tcPr>
          <w:p w:rsidR="00CF144B" w:rsidRPr="0060386B" w:rsidRDefault="00CF144B" w:rsidP="00FA7C56">
            <w:pPr>
              <w:pStyle w:val="TableCell9TNRIndentedExtraSpace"/>
              <w:rPr>
                <w:rStyle w:val="RequiresAttention"/>
              </w:rPr>
            </w:pPr>
            <w:r w:rsidRPr="0060386B">
              <w:rPr>
                <w:rStyle w:val="RequiresAttention"/>
              </w:rPr>
              <w:t>Please indicate how CMS might be of assistance in improving the completeness or accuracy of your reporting of the data.</w:t>
            </w:r>
          </w:p>
          <w:p w:rsidR="00CF144B" w:rsidRPr="00901632" w:rsidRDefault="00CF144B" w:rsidP="00FA7C56">
            <w:pPr>
              <w:pStyle w:val="TableCell9TNRIndented"/>
            </w:pPr>
            <w:r w:rsidRPr="0060386B">
              <w:rPr>
                <w:rStyle w:val="RequiresAttention"/>
              </w:rPr>
              <w:t>Annual Pe</w:t>
            </w:r>
            <w:r w:rsidR="000911F9">
              <w:rPr>
                <w:rStyle w:val="RequiresAttention"/>
              </w:rPr>
              <w:t>rformance Objective for FFY 2019</w:t>
            </w:r>
            <w:r w:rsidRPr="0060386B">
              <w:rPr>
                <w:rStyle w:val="RequiresAttention"/>
              </w:rPr>
              <w:t>:</w:t>
            </w:r>
            <w:r w:rsidRPr="00901632">
              <w:t xml:space="preserve"> </w:t>
            </w:r>
          </w:p>
          <w:p w:rsidR="00CF144B" w:rsidRDefault="00CF144B" w:rsidP="00FA7C56">
            <w:pPr>
              <w:pStyle w:val="TableCell9TNRIndented"/>
            </w:pPr>
            <w:r w:rsidRPr="0060386B">
              <w:rPr>
                <w:rStyle w:val="RequiresAttention"/>
              </w:rPr>
              <w:t>Annual Pe</w:t>
            </w:r>
            <w:r w:rsidR="000911F9">
              <w:rPr>
                <w:rStyle w:val="RequiresAttention"/>
              </w:rPr>
              <w:t>rformance Objective for FFY 2020</w:t>
            </w:r>
            <w:r w:rsidRPr="0060386B">
              <w:rPr>
                <w:rStyle w:val="RequiresAttention"/>
              </w:rPr>
              <w:t>:</w:t>
            </w:r>
            <w:r w:rsidRPr="00901632">
              <w:t xml:space="preserve"> </w:t>
            </w:r>
          </w:p>
          <w:p w:rsidR="0046703D" w:rsidRPr="00901632" w:rsidRDefault="0046703D" w:rsidP="00FA7C56">
            <w:pPr>
              <w:pStyle w:val="TableCell9TNRIndentedExtraSpace"/>
            </w:pPr>
            <w:r w:rsidRPr="0060386B">
              <w:rPr>
                <w:rStyle w:val="RequiresAttention"/>
              </w:rPr>
              <w:t>Annual Pe</w:t>
            </w:r>
            <w:r w:rsidR="000911F9">
              <w:rPr>
                <w:rStyle w:val="RequiresAttention"/>
              </w:rPr>
              <w:t>rformance Objective for FFY 2021</w:t>
            </w:r>
            <w:r w:rsidRPr="0060386B">
              <w:rPr>
                <w:rStyle w:val="RequiresAttention"/>
              </w:rPr>
              <w:t>:</w:t>
            </w:r>
            <w:r w:rsidRPr="00901632">
              <w:t xml:space="preserve"> </w:t>
            </w:r>
          </w:p>
        </w:tc>
        <w:tc>
          <w:tcPr>
            <w:tcW w:w="1666" w:type="pct"/>
            <w:tcBorders>
              <w:bottom w:val="nil"/>
            </w:tcBorders>
          </w:tcPr>
          <w:p w:rsidR="00CF144B" w:rsidRPr="0060386B" w:rsidRDefault="00CF144B" w:rsidP="00FA7C56">
            <w:pPr>
              <w:pStyle w:val="TableCell9TNRIndentedExtraSpace"/>
              <w:rPr>
                <w:rStyle w:val="RequiresAttention"/>
              </w:rPr>
            </w:pPr>
            <w:r w:rsidRPr="0060386B">
              <w:rPr>
                <w:rStyle w:val="RequiresAttention"/>
              </w:rPr>
              <w:t>Please indicate how CMS might be of assistance in improving the completeness or accuracy of your reporting of the data.</w:t>
            </w:r>
          </w:p>
          <w:p w:rsidR="00CF144B" w:rsidRPr="00901632" w:rsidRDefault="00CF144B" w:rsidP="00FA7C56">
            <w:pPr>
              <w:pStyle w:val="TableCell9TNRIndented"/>
            </w:pPr>
            <w:r w:rsidRPr="0060386B">
              <w:rPr>
                <w:rStyle w:val="RequiresAttention"/>
              </w:rPr>
              <w:t>Annual Pe</w:t>
            </w:r>
            <w:r w:rsidR="000911F9">
              <w:rPr>
                <w:rStyle w:val="RequiresAttention"/>
              </w:rPr>
              <w:t>rformance Objective for FFY 2020</w:t>
            </w:r>
            <w:r w:rsidRPr="0060386B">
              <w:rPr>
                <w:rStyle w:val="RequiresAttention"/>
              </w:rPr>
              <w:t>:</w:t>
            </w:r>
            <w:r w:rsidRPr="00901632">
              <w:t xml:space="preserve"> </w:t>
            </w:r>
          </w:p>
          <w:p w:rsidR="00CF144B" w:rsidRDefault="00CF144B" w:rsidP="00FA7C56">
            <w:pPr>
              <w:pStyle w:val="TableCell9TNRIndented"/>
            </w:pPr>
            <w:r w:rsidRPr="0060386B">
              <w:rPr>
                <w:rStyle w:val="RequiresAttention"/>
              </w:rPr>
              <w:t>Annual Pe</w:t>
            </w:r>
            <w:r w:rsidR="000911F9">
              <w:rPr>
                <w:rStyle w:val="RequiresAttention"/>
              </w:rPr>
              <w:t>rformance Objective for FFY 2021</w:t>
            </w:r>
            <w:r w:rsidRPr="0060386B">
              <w:rPr>
                <w:rStyle w:val="RequiresAttention"/>
              </w:rPr>
              <w:t>:</w:t>
            </w:r>
            <w:r w:rsidRPr="00901632">
              <w:t xml:space="preserve"> </w:t>
            </w:r>
          </w:p>
          <w:p w:rsidR="003A6D6E" w:rsidRPr="00901632" w:rsidRDefault="003A6D6E" w:rsidP="00FA7C56">
            <w:pPr>
              <w:pStyle w:val="TableCell9TNRIndentedExtraSpace"/>
            </w:pPr>
            <w:r w:rsidRPr="0060386B">
              <w:rPr>
                <w:rStyle w:val="RequiresAttention"/>
              </w:rPr>
              <w:t xml:space="preserve">Annual Performance Objective for </w:t>
            </w:r>
            <w:r w:rsidR="000911F9">
              <w:rPr>
                <w:rStyle w:val="RequiresAttention"/>
              </w:rPr>
              <w:t>FFY 2022</w:t>
            </w:r>
            <w:r w:rsidRPr="0060386B">
              <w:rPr>
                <w:rStyle w:val="RequiresAttention"/>
              </w:rPr>
              <w:t>:</w:t>
            </w:r>
            <w:r w:rsidRPr="00901632">
              <w:t xml:space="preserve"> </w:t>
            </w:r>
          </w:p>
        </w:tc>
      </w:tr>
      <w:tr w:rsidR="00CF144B" w:rsidRPr="00901632" w:rsidTr="009D0F10">
        <w:trPr>
          <w:cantSplit/>
          <w:trHeight w:val="288"/>
        </w:trPr>
        <w:tc>
          <w:tcPr>
            <w:tcW w:w="1667" w:type="pct"/>
            <w:tcBorders>
              <w:top w:val="nil"/>
            </w:tcBorders>
          </w:tcPr>
          <w:p w:rsidR="00CF144B" w:rsidRPr="00901632" w:rsidRDefault="003A6D6E" w:rsidP="00FA7C56">
            <w:pPr>
              <w:pStyle w:val="TableCell9TNRIndented"/>
            </w:pPr>
            <w:r w:rsidRPr="0060386B">
              <w:rPr>
                <w:rStyle w:val="Italic"/>
              </w:rPr>
              <w:t>Explain how these objectives were set:</w:t>
            </w:r>
            <w:r w:rsidRPr="00901632">
              <w:t xml:space="preserve"> </w:t>
            </w:r>
          </w:p>
        </w:tc>
        <w:tc>
          <w:tcPr>
            <w:tcW w:w="1667" w:type="pct"/>
            <w:tcBorders>
              <w:top w:val="nil"/>
            </w:tcBorders>
          </w:tcPr>
          <w:p w:rsidR="00CF144B" w:rsidRPr="00901632" w:rsidRDefault="00CF144B" w:rsidP="00FA7C56">
            <w:pPr>
              <w:pStyle w:val="TableCell9TNRIndented"/>
            </w:pPr>
            <w:r w:rsidRPr="0060386B">
              <w:rPr>
                <w:rStyle w:val="Italic"/>
              </w:rPr>
              <w:t>Explain how these objectives were set:</w:t>
            </w:r>
            <w:r w:rsidRPr="00901632">
              <w:t xml:space="preserve"> </w:t>
            </w:r>
          </w:p>
        </w:tc>
        <w:tc>
          <w:tcPr>
            <w:tcW w:w="1666" w:type="pct"/>
            <w:tcBorders>
              <w:top w:val="nil"/>
            </w:tcBorders>
          </w:tcPr>
          <w:p w:rsidR="00CF144B" w:rsidRPr="00901632" w:rsidRDefault="00CF144B" w:rsidP="00FA7C56">
            <w:pPr>
              <w:pStyle w:val="TableCell9TNRIndented"/>
            </w:pPr>
            <w:r w:rsidRPr="0060386B">
              <w:rPr>
                <w:rStyle w:val="Italic"/>
              </w:rPr>
              <w:t>Explain how these objectives were set:</w:t>
            </w:r>
            <w:r w:rsidRPr="00901632">
              <w:t xml:space="preserve"> </w:t>
            </w:r>
          </w:p>
        </w:tc>
      </w:tr>
      <w:tr w:rsidR="00CF144B" w:rsidRPr="00901632" w:rsidTr="00FA7C56">
        <w:trPr>
          <w:cantSplit/>
          <w:trHeight w:val="288"/>
        </w:trPr>
        <w:tc>
          <w:tcPr>
            <w:tcW w:w="1667" w:type="pct"/>
          </w:tcPr>
          <w:p w:rsidR="00CF144B" w:rsidRPr="00901632" w:rsidRDefault="00CF144B" w:rsidP="00EE1298">
            <w:pPr>
              <w:pStyle w:val="TableCell9TNR"/>
            </w:pPr>
            <w:r w:rsidRPr="0060386B">
              <w:rPr>
                <w:rStyle w:val="RequiresAttention"/>
              </w:rPr>
              <w:t>Other Comments on Measure:</w:t>
            </w:r>
            <w:r w:rsidRPr="00901632">
              <w:t xml:space="preserve"> </w:t>
            </w:r>
          </w:p>
        </w:tc>
        <w:tc>
          <w:tcPr>
            <w:tcW w:w="1667" w:type="pct"/>
          </w:tcPr>
          <w:p w:rsidR="00CF144B" w:rsidRPr="00901632" w:rsidRDefault="00CF144B" w:rsidP="00EE1298">
            <w:pPr>
              <w:pStyle w:val="TableCell9TNR"/>
            </w:pPr>
            <w:r w:rsidRPr="0060386B">
              <w:rPr>
                <w:rStyle w:val="RequiresAttention"/>
              </w:rPr>
              <w:t>Other Comments on Measure:</w:t>
            </w:r>
            <w:r w:rsidRPr="00901632">
              <w:t xml:space="preserve"> </w:t>
            </w:r>
          </w:p>
        </w:tc>
        <w:tc>
          <w:tcPr>
            <w:tcW w:w="1666" w:type="pct"/>
          </w:tcPr>
          <w:p w:rsidR="00CF144B" w:rsidRPr="00901632" w:rsidRDefault="00CF144B" w:rsidP="00EE1298">
            <w:pPr>
              <w:pStyle w:val="TableCell9TNR"/>
            </w:pPr>
            <w:r w:rsidRPr="0060386B">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Medicaid Enrollment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911F9">
              <w:t>7</w:t>
            </w:r>
          </w:p>
        </w:tc>
        <w:tc>
          <w:tcPr>
            <w:tcW w:w="1667" w:type="pct"/>
            <w:tcBorders>
              <w:bottom w:val="single" w:sz="4" w:space="0" w:color="auto"/>
            </w:tcBorders>
          </w:tcPr>
          <w:p w:rsidR="00CF144B" w:rsidRPr="00901632" w:rsidRDefault="00CF144B" w:rsidP="00144D0A">
            <w:pPr>
              <w:pStyle w:val="TableHead9TNR"/>
            </w:pPr>
            <w:r w:rsidRPr="00901632">
              <w:t>FFY 201</w:t>
            </w:r>
            <w:r w:rsidR="000911F9">
              <w:t>8</w:t>
            </w:r>
          </w:p>
        </w:tc>
        <w:tc>
          <w:tcPr>
            <w:tcW w:w="1666" w:type="pct"/>
            <w:tcBorders>
              <w:bottom w:val="single" w:sz="4" w:space="0" w:color="auto"/>
            </w:tcBorders>
          </w:tcPr>
          <w:p w:rsidR="00CF144B" w:rsidRPr="00901632" w:rsidRDefault="00CF144B" w:rsidP="00144D0A">
            <w:pPr>
              <w:pStyle w:val="TableHead9TNR"/>
            </w:pPr>
            <w:r w:rsidRPr="00901632">
              <w:t>FFY 201</w:t>
            </w:r>
            <w:r w:rsidR="000911F9">
              <w:t>9</w:t>
            </w:r>
          </w:p>
        </w:tc>
      </w:tr>
      <w:tr w:rsidR="00CF144B" w:rsidRPr="00901632" w:rsidTr="00CF0E2E">
        <w:trPr>
          <w:cantSplit/>
        </w:trPr>
        <w:tc>
          <w:tcPr>
            <w:tcW w:w="1667"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c>
          <w:tcPr>
            <w:tcW w:w="1667"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c>
          <w:tcPr>
            <w:tcW w:w="1666"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Type of Goal:</w:t>
            </w:r>
          </w:p>
          <w:p w:rsidR="00CF144B" w:rsidRPr="000E38B0" w:rsidRDefault="007A680F" w:rsidP="00EE1298">
            <w:pPr>
              <w:pStyle w:val="TableCell9TNR"/>
              <w:rPr>
                <w:rStyle w:val="TNRItalic"/>
              </w:rPr>
            </w:pPr>
            <w:bookmarkStart w:id="89" w:name="fldQue6719_1"/>
            <w:r>
              <w:rPr>
                <w:noProof/>
              </w:rPr>
              <w:drawing>
                <wp:inline distT="0" distB="0" distL="0" distR="0" wp14:anchorId="77EE47D9" wp14:editId="0B473A3C">
                  <wp:extent cx="129540" cy="121920"/>
                  <wp:effectExtent l="0" t="0" r="3810" b="0"/>
                  <wp:docPr id="362" name="Picture 36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89"/>
            <w:r w:rsidR="00CF144B" w:rsidRPr="00901632">
              <w:t xml:space="preserve"> New/revised.  </w:t>
            </w:r>
            <w:r w:rsidR="00CF144B" w:rsidRPr="000E38B0">
              <w:rPr>
                <w:rStyle w:val="TNRItalic"/>
              </w:rPr>
              <w:t>Explain:</w:t>
            </w:r>
          </w:p>
          <w:p w:rsidR="00CF144B" w:rsidRPr="00901632" w:rsidRDefault="007A680F" w:rsidP="00EE1298">
            <w:pPr>
              <w:pStyle w:val="TableCell9TNR"/>
            </w:pPr>
            <w:bookmarkStart w:id="90" w:name="fldQue6719_2"/>
            <w:r>
              <w:rPr>
                <w:noProof/>
              </w:rPr>
              <w:drawing>
                <wp:inline distT="0" distB="0" distL="0" distR="0" wp14:anchorId="6095AAC1" wp14:editId="68C4A8C5">
                  <wp:extent cx="129540" cy="121920"/>
                  <wp:effectExtent l="0" t="0" r="3810" b="0"/>
                  <wp:docPr id="363" name="Picture 3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0"/>
            <w:r w:rsidR="00CF144B" w:rsidRPr="00901632">
              <w:t xml:space="preserve"> Continuing.</w:t>
            </w:r>
          </w:p>
          <w:p w:rsidR="00CF144B" w:rsidRPr="000E38B0" w:rsidRDefault="007A680F" w:rsidP="00EE1298">
            <w:pPr>
              <w:pStyle w:val="TableCell9TNR"/>
              <w:rPr>
                <w:rStyle w:val="TNRItalic"/>
              </w:rPr>
            </w:pPr>
            <w:bookmarkStart w:id="91" w:name="fldQue6719_3"/>
            <w:r>
              <w:rPr>
                <w:noProof/>
              </w:rPr>
              <w:drawing>
                <wp:inline distT="0" distB="0" distL="0" distR="0" wp14:anchorId="10079B91" wp14:editId="0EE7BC2E">
                  <wp:extent cx="129540" cy="121920"/>
                  <wp:effectExtent l="0" t="0" r="3810" b="0"/>
                  <wp:docPr id="364" name="Picture 3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1"/>
            <w:r w:rsidR="00CF144B" w:rsidRPr="00901632">
              <w:t xml:space="preserve"> Discontinued.  </w:t>
            </w:r>
            <w:r w:rsidR="00CF144B" w:rsidRPr="000E38B0">
              <w:rPr>
                <w:rStyle w:val="TNRItalic"/>
              </w:rPr>
              <w:t>Explain:</w:t>
            </w:r>
          </w:p>
          <w:p w:rsidR="00CF144B" w:rsidRPr="00901632" w:rsidRDefault="00CF144B" w:rsidP="00EE1298">
            <w:pPr>
              <w:pStyle w:val="TableCell9TNR"/>
            </w:pPr>
          </w:p>
        </w:tc>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Type of Goal:</w:t>
            </w:r>
          </w:p>
          <w:p w:rsidR="00CF144B" w:rsidRPr="00901632" w:rsidRDefault="007A680F" w:rsidP="00EE1298">
            <w:pPr>
              <w:pStyle w:val="TableCell9TNR"/>
            </w:pPr>
            <w:r>
              <w:rPr>
                <w:noProof/>
              </w:rPr>
              <w:drawing>
                <wp:inline distT="0" distB="0" distL="0" distR="0">
                  <wp:extent cx="129540" cy="121920"/>
                  <wp:effectExtent l="0" t="0" r="3810" b="0"/>
                  <wp:docPr id="365" name="Picture 3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0E38B0">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66" name="Picture 3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67" name="Picture 36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0E38B0">
              <w:rPr>
                <w:rStyle w:val="TNRItalic"/>
              </w:rPr>
              <w:t>Explain:</w:t>
            </w:r>
          </w:p>
          <w:p w:rsidR="00CF144B" w:rsidRPr="00901632" w:rsidRDefault="00CF144B" w:rsidP="00EE1298">
            <w:pPr>
              <w:pStyle w:val="TableCell9TNR"/>
            </w:pPr>
          </w:p>
        </w:tc>
        <w:tc>
          <w:tcPr>
            <w:tcW w:w="1666" w:type="pct"/>
            <w:shd w:val="clear" w:color="auto" w:fill="auto"/>
          </w:tcPr>
          <w:p w:rsidR="00CF144B" w:rsidRPr="00F45DE9" w:rsidRDefault="00CF144B" w:rsidP="00EE1298">
            <w:pPr>
              <w:pStyle w:val="TableCell9TNR"/>
              <w:rPr>
                <w:rStyle w:val="RequiresAttention"/>
              </w:rPr>
            </w:pPr>
            <w:r w:rsidRPr="00F45DE9">
              <w:rPr>
                <w:rStyle w:val="RequiresAttention"/>
              </w:rPr>
              <w:t>Type of Goal:</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68" name="Picture 3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0E38B0">
              <w:rPr>
                <w:rStyle w:val="TNRItalic"/>
              </w:rPr>
              <w:t>Explain:</w:t>
            </w:r>
          </w:p>
          <w:p w:rsidR="00CF144B" w:rsidRPr="00901632" w:rsidRDefault="007A680F" w:rsidP="00EE1298">
            <w:pPr>
              <w:pStyle w:val="TableCell9TNR"/>
            </w:pPr>
            <w:r>
              <w:rPr>
                <w:noProof/>
              </w:rPr>
              <w:drawing>
                <wp:inline distT="0" distB="0" distL="0" distR="0">
                  <wp:extent cx="129540" cy="121920"/>
                  <wp:effectExtent l="0" t="0" r="3810" b="0"/>
                  <wp:docPr id="369" name="Picture 36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70" name="Picture 3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0E38B0">
              <w:rPr>
                <w:rStyle w:val="TNRItalic"/>
              </w:rPr>
              <w:t>Explain:</w:t>
            </w:r>
          </w:p>
          <w:p w:rsidR="00CF144B" w:rsidRPr="00901632" w:rsidRDefault="00CF144B" w:rsidP="00EE1298">
            <w:pPr>
              <w:pStyle w:val="TableCell9TNR"/>
            </w:pPr>
          </w:p>
        </w:tc>
      </w:tr>
      <w:tr w:rsidR="00CF144B" w:rsidRPr="00901632" w:rsidTr="00CF0E2E">
        <w:trPr>
          <w:cantSplit/>
        </w:trPr>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r>
              <w:rPr>
                <w:noProof/>
              </w:rPr>
              <w:drawing>
                <wp:inline distT="0" distB="0" distL="0" distR="0">
                  <wp:extent cx="129540" cy="121920"/>
                  <wp:effectExtent l="0" t="0" r="3810" b="0"/>
                  <wp:docPr id="371" name="Picture 3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Provisional.</w:t>
            </w:r>
          </w:p>
          <w:p w:rsidR="00CF144B" w:rsidRPr="00901632" w:rsidRDefault="00D239D2" w:rsidP="00EE1298">
            <w:pPr>
              <w:pStyle w:val="TableCell9TNR"/>
            </w:pPr>
            <w:r>
              <w:tab/>
            </w:r>
            <w:r w:rsidR="00CF144B" w:rsidRPr="00D239D2">
              <w:rPr>
                <w:rStyle w:val="ArialItalic"/>
              </w:rPr>
              <w:t>Explanation of Provisional Data:</w:t>
            </w:r>
            <w:r w:rsidR="00CF144B" w:rsidRPr="00901632">
              <w:t xml:space="preserve"> </w:t>
            </w:r>
          </w:p>
          <w:p w:rsidR="00CF144B" w:rsidRPr="00901632" w:rsidRDefault="007A680F" w:rsidP="00EE1298">
            <w:pPr>
              <w:pStyle w:val="TableCell9TNR"/>
            </w:pPr>
            <w:r>
              <w:rPr>
                <w:noProof/>
              </w:rPr>
              <w:drawing>
                <wp:inline distT="0" distB="0" distL="0" distR="0">
                  <wp:extent cx="129540" cy="121920"/>
                  <wp:effectExtent l="0" t="0" r="3810" b="0"/>
                  <wp:docPr id="372" name="Picture 3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Final.</w:t>
            </w:r>
          </w:p>
          <w:p w:rsidR="00CF144B" w:rsidRPr="00901632" w:rsidRDefault="007A680F" w:rsidP="00EE1298">
            <w:pPr>
              <w:pStyle w:val="TableCell9TNR"/>
            </w:pPr>
            <w:bookmarkStart w:id="92" w:name="fldQue6608_3"/>
            <w:r>
              <w:rPr>
                <w:noProof/>
              </w:rPr>
              <w:drawing>
                <wp:inline distT="0" distB="0" distL="0" distR="0" wp14:anchorId="24C85FC1" wp14:editId="360E3DDD">
                  <wp:extent cx="129540" cy="121920"/>
                  <wp:effectExtent l="0" t="0" r="3810" b="0"/>
                  <wp:docPr id="373" name="Picture 3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2"/>
            <w:r w:rsidR="00CF144B" w:rsidRPr="00901632">
              <w:t xml:space="preserve"> Same data as reported in a previous year’s annual report.</w:t>
            </w:r>
          </w:p>
          <w:p w:rsidR="00CF144B" w:rsidRPr="00901632" w:rsidRDefault="00CF144B" w:rsidP="00EE1298">
            <w:pPr>
              <w:pStyle w:val="TableCell9TNR"/>
            </w:pPr>
            <w:r w:rsidRPr="000E38B0">
              <w:rPr>
                <w:rStyle w:val="TNRItalic"/>
              </w:rPr>
              <w:t>Specify year of annual report in which data previously reported:</w:t>
            </w:r>
            <w:r w:rsidRPr="00901632">
              <w:t xml:space="preserve"> </w:t>
            </w:r>
          </w:p>
        </w:tc>
        <w:tc>
          <w:tcPr>
            <w:tcW w:w="1667"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bookmarkStart w:id="93" w:name="fldQue6325_1"/>
            <w:r>
              <w:rPr>
                <w:noProof/>
              </w:rPr>
              <w:drawing>
                <wp:inline distT="0" distB="0" distL="0" distR="0" wp14:anchorId="443EC0A2" wp14:editId="3670EA5B">
                  <wp:extent cx="129540" cy="121920"/>
                  <wp:effectExtent l="0" t="0" r="3810" b="0"/>
                  <wp:docPr id="374" name="Picture 3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3"/>
            <w:r w:rsidR="00CF144B" w:rsidRPr="00901632">
              <w:t xml:space="preserve"> Provisional.</w:t>
            </w:r>
          </w:p>
          <w:p w:rsidR="00CF144B" w:rsidRPr="00901632" w:rsidRDefault="00D239D2" w:rsidP="00EE1298">
            <w:pPr>
              <w:pStyle w:val="TableCell9TNR"/>
            </w:pPr>
            <w:r>
              <w:tab/>
            </w:r>
            <w:r w:rsidR="00CF144B" w:rsidRPr="00D239D2">
              <w:rPr>
                <w:rStyle w:val="ArialItalic"/>
              </w:rPr>
              <w:t>Explanation of Provisional Data:</w:t>
            </w:r>
            <w:r w:rsidR="00CF144B" w:rsidRPr="00901632">
              <w:t xml:space="preserve"> </w:t>
            </w:r>
          </w:p>
          <w:p w:rsidR="00CF144B" w:rsidRPr="00901632" w:rsidRDefault="007A680F" w:rsidP="00EE1298">
            <w:pPr>
              <w:pStyle w:val="TableCell9TNR"/>
            </w:pPr>
            <w:bookmarkStart w:id="94" w:name="fldQue6325_2"/>
            <w:r>
              <w:rPr>
                <w:noProof/>
              </w:rPr>
              <w:drawing>
                <wp:inline distT="0" distB="0" distL="0" distR="0" wp14:anchorId="14E200BF" wp14:editId="3D435137">
                  <wp:extent cx="129540" cy="121920"/>
                  <wp:effectExtent l="0" t="0" r="3810" b="0"/>
                  <wp:docPr id="375" name="Picture 3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4"/>
            <w:r w:rsidR="00CF144B" w:rsidRPr="00901632">
              <w:t xml:space="preserve"> Final.</w:t>
            </w:r>
          </w:p>
          <w:p w:rsidR="00CF144B" w:rsidRPr="00901632" w:rsidRDefault="007A680F" w:rsidP="00EE1298">
            <w:pPr>
              <w:pStyle w:val="TableCell9TNR"/>
            </w:pPr>
            <w:bookmarkStart w:id="95" w:name="fldQue6325_3"/>
            <w:r>
              <w:rPr>
                <w:noProof/>
              </w:rPr>
              <w:drawing>
                <wp:inline distT="0" distB="0" distL="0" distR="0" wp14:anchorId="4DB3ABCC" wp14:editId="00D29D76">
                  <wp:extent cx="129540" cy="121920"/>
                  <wp:effectExtent l="0" t="0" r="3810" b="0"/>
                  <wp:docPr id="376" name="Picture 3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5"/>
            <w:r w:rsidR="00CF144B" w:rsidRPr="00901632">
              <w:t xml:space="preserve"> Same data as reported in a previous year’s annual report.</w:t>
            </w:r>
          </w:p>
          <w:p w:rsidR="00CF144B" w:rsidRPr="00901632" w:rsidRDefault="00CF144B" w:rsidP="00EE1298">
            <w:pPr>
              <w:pStyle w:val="TableCell9TNR"/>
            </w:pPr>
            <w:r w:rsidRPr="000E38B0">
              <w:rPr>
                <w:rStyle w:val="TNRItalic"/>
              </w:rPr>
              <w:t>Specify year of annual report in which data previously reported:</w:t>
            </w:r>
            <w:r w:rsidRPr="00901632">
              <w:t xml:space="preserve"> </w:t>
            </w:r>
          </w:p>
        </w:tc>
        <w:tc>
          <w:tcPr>
            <w:tcW w:w="1666" w:type="pct"/>
            <w:shd w:val="clear" w:color="auto" w:fill="auto"/>
          </w:tcPr>
          <w:p w:rsidR="00CF144B" w:rsidRPr="00F45DE9" w:rsidRDefault="00CF144B" w:rsidP="00EE1298">
            <w:pPr>
              <w:pStyle w:val="TableCell9TNR"/>
              <w:rPr>
                <w:rStyle w:val="RequiresAttention"/>
              </w:rPr>
            </w:pPr>
            <w:r w:rsidRPr="00F45DE9">
              <w:rPr>
                <w:rStyle w:val="RequiresAttention"/>
              </w:rPr>
              <w:t>Status of Data Reported:</w:t>
            </w:r>
          </w:p>
          <w:p w:rsidR="00CF144B" w:rsidRPr="00901632" w:rsidRDefault="007A680F" w:rsidP="00EE1298">
            <w:pPr>
              <w:pStyle w:val="TableCell9TNR"/>
            </w:pPr>
            <w:bookmarkStart w:id="96" w:name="fldQue5603_1"/>
            <w:r>
              <w:rPr>
                <w:noProof/>
              </w:rPr>
              <w:drawing>
                <wp:inline distT="0" distB="0" distL="0" distR="0" wp14:anchorId="3BF637AA" wp14:editId="6FC237EE">
                  <wp:extent cx="129540" cy="121920"/>
                  <wp:effectExtent l="0" t="0" r="3810" b="0"/>
                  <wp:docPr id="377" name="Picture 3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6"/>
            <w:r w:rsidR="00CF144B" w:rsidRPr="00901632">
              <w:t xml:space="preserve"> Provisional.</w:t>
            </w:r>
          </w:p>
          <w:p w:rsidR="00CF144B" w:rsidRPr="00901632" w:rsidRDefault="00D239D2" w:rsidP="00EE1298">
            <w:pPr>
              <w:pStyle w:val="TableCell9TNR"/>
            </w:pPr>
            <w:r>
              <w:tab/>
            </w:r>
            <w:r w:rsidR="00CF144B" w:rsidRPr="00D239D2">
              <w:rPr>
                <w:rStyle w:val="ArialItalic"/>
              </w:rPr>
              <w:t>Explanation of Provisional Data:</w:t>
            </w:r>
            <w:r w:rsidR="00CF144B" w:rsidRPr="00901632">
              <w:t xml:space="preserve"> </w:t>
            </w:r>
          </w:p>
          <w:p w:rsidR="00CF144B" w:rsidRPr="00901632" w:rsidRDefault="007A680F" w:rsidP="00EE1298">
            <w:pPr>
              <w:pStyle w:val="TableCell9TNR"/>
            </w:pPr>
            <w:bookmarkStart w:id="97" w:name="fldQue5603_2"/>
            <w:r>
              <w:rPr>
                <w:noProof/>
              </w:rPr>
              <w:drawing>
                <wp:inline distT="0" distB="0" distL="0" distR="0" wp14:anchorId="5C5F8803" wp14:editId="57F1BC32">
                  <wp:extent cx="129540" cy="121920"/>
                  <wp:effectExtent l="0" t="0" r="3810" b="0"/>
                  <wp:docPr id="378" name="Picture 3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7"/>
            <w:r w:rsidR="00CF144B" w:rsidRPr="00901632">
              <w:t xml:space="preserve"> Final.</w:t>
            </w:r>
          </w:p>
          <w:p w:rsidR="00CF144B" w:rsidRPr="00901632" w:rsidRDefault="007A680F" w:rsidP="00EE1298">
            <w:pPr>
              <w:pStyle w:val="TableCell9TNR"/>
            </w:pPr>
            <w:bookmarkStart w:id="98" w:name="fldQue5603_3"/>
            <w:r>
              <w:rPr>
                <w:noProof/>
              </w:rPr>
              <w:drawing>
                <wp:inline distT="0" distB="0" distL="0" distR="0" wp14:anchorId="416F7123" wp14:editId="6B5417EA">
                  <wp:extent cx="129540" cy="121920"/>
                  <wp:effectExtent l="0" t="0" r="3810" b="0"/>
                  <wp:docPr id="379" name="Picture 3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8"/>
            <w:r w:rsidR="00CF144B" w:rsidRPr="00901632">
              <w:t xml:space="preserve"> Same data as reported in a previous year’s annual report.</w:t>
            </w:r>
          </w:p>
          <w:p w:rsidR="00CF144B" w:rsidRPr="00901632" w:rsidRDefault="00CF144B" w:rsidP="00EE1298">
            <w:pPr>
              <w:pStyle w:val="TableCell9TNR"/>
            </w:pPr>
            <w:r w:rsidRPr="000E38B0">
              <w:rPr>
                <w:rStyle w:val="TNR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80" name="Picture 3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81" name="Picture 3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0E38B0">
              <w:rPr>
                <w:rStyle w:val="TNRItalic"/>
              </w:rPr>
              <w:t>Specify:</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82" name="Picture 38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0E38B0">
              <w:rPr>
                <w:rStyle w:val="TNRItalic"/>
              </w:rPr>
              <w:t>Specify:</w:t>
            </w:r>
          </w:p>
          <w:p w:rsidR="00CF144B" w:rsidRPr="00901632" w:rsidRDefault="00CF144B" w:rsidP="00EE1298">
            <w:pPr>
              <w:pStyle w:val="TableCell9TNR"/>
            </w:pPr>
          </w:p>
        </w:tc>
        <w:tc>
          <w:tcPr>
            <w:tcW w:w="1667"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83" name="Picture 3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84" name="Picture 3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0E38B0">
              <w:rPr>
                <w:rStyle w:val="TNRItalic"/>
              </w:rPr>
              <w:t>Specify:</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85" name="Picture 3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0E38B0">
              <w:rPr>
                <w:rStyle w:val="TNRItalic"/>
              </w:rPr>
              <w:t>Specify:</w:t>
            </w:r>
          </w:p>
          <w:p w:rsidR="00CF144B" w:rsidRPr="00901632" w:rsidRDefault="00CF144B" w:rsidP="00EE1298">
            <w:pPr>
              <w:pStyle w:val="TableCell9TNR"/>
            </w:pPr>
          </w:p>
        </w:tc>
        <w:tc>
          <w:tcPr>
            <w:tcW w:w="1666" w:type="pct"/>
          </w:tcPr>
          <w:p w:rsidR="00CF144B" w:rsidRPr="00F45DE9" w:rsidRDefault="00CF144B" w:rsidP="00EE1298">
            <w:pPr>
              <w:pStyle w:val="TableCell9TNR"/>
              <w:rPr>
                <w:rStyle w:val="RequiresAttention"/>
              </w:rPr>
            </w:pPr>
            <w:r w:rsidRPr="00F45DE9">
              <w:rPr>
                <w:rStyle w:val="RequiresAttention"/>
              </w:rPr>
              <w:t>Data Source:</w:t>
            </w:r>
          </w:p>
          <w:p w:rsidR="00CF144B" w:rsidRPr="00901632" w:rsidRDefault="007A680F" w:rsidP="00EE1298">
            <w:pPr>
              <w:pStyle w:val="TableCell9TNR"/>
            </w:pPr>
            <w:r>
              <w:rPr>
                <w:noProof/>
              </w:rPr>
              <w:drawing>
                <wp:inline distT="0" distB="0" distL="0" distR="0">
                  <wp:extent cx="129540" cy="121920"/>
                  <wp:effectExtent l="0" t="0" r="3810" b="0"/>
                  <wp:docPr id="386" name="Picture 3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Eligibility/Enrollment data.</w:t>
            </w:r>
          </w:p>
          <w:p w:rsidR="00CF144B" w:rsidRPr="000E38B0" w:rsidRDefault="007A680F" w:rsidP="00EE1298">
            <w:pPr>
              <w:pStyle w:val="TableCell9TNR"/>
              <w:rPr>
                <w:rStyle w:val="TNRItalic"/>
              </w:rPr>
            </w:pPr>
            <w:r>
              <w:rPr>
                <w:noProof/>
              </w:rPr>
              <w:drawing>
                <wp:inline distT="0" distB="0" distL="0" distR="0">
                  <wp:extent cx="129540" cy="121920"/>
                  <wp:effectExtent l="0" t="0" r="3810" b="0"/>
                  <wp:docPr id="387" name="Picture 3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0E38B0">
              <w:rPr>
                <w:rStyle w:val="TNRItalic"/>
              </w:rPr>
              <w:t>Specify:</w:t>
            </w:r>
          </w:p>
          <w:p w:rsidR="00CF144B" w:rsidRPr="00901632" w:rsidRDefault="007A680F" w:rsidP="00EE1298">
            <w:pPr>
              <w:pStyle w:val="TableCell9TNR"/>
            </w:pPr>
            <w:r>
              <w:rPr>
                <w:noProof/>
              </w:rPr>
              <w:drawing>
                <wp:inline distT="0" distB="0" distL="0" distR="0">
                  <wp:extent cx="129540" cy="121920"/>
                  <wp:effectExtent l="0" t="0" r="3810" b="0"/>
                  <wp:docPr id="388" name="Picture 3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0E38B0">
              <w:rPr>
                <w:rStyle w:val="TNRItalic"/>
              </w:rPr>
              <w:t>Specify:</w:t>
            </w:r>
          </w:p>
          <w:p w:rsidR="00CF144B" w:rsidRPr="00901632" w:rsidRDefault="00CF144B" w:rsidP="00EE1298">
            <w:pPr>
              <w:pStyle w:val="TableCell9TNR"/>
            </w:pPr>
          </w:p>
        </w:tc>
      </w:tr>
      <w:tr w:rsidR="00CF144B" w:rsidRPr="00901632" w:rsidTr="00CF0E2E">
        <w:trPr>
          <w:cantSplit/>
        </w:trPr>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7"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c>
          <w:tcPr>
            <w:tcW w:w="1666" w:type="pct"/>
          </w:tcPr>
          <w:p w:rsidR="00CF144B" w:rsidRPr="00F45DE9" w:rsidRDefault="00CF144B" w:rsidP="00F45DE9">
            <w:pPr>
              <w:pStyle w:val="TableCell9TNRExtraSpace"/>
              <w:rPr>
                <w:rStyle w:val="RequiresAttention"/>
              </w:rPr>
            </w:pPr>
            <w:r w:rsidRPr="00F45DE9">
              <w:rPr>
                <w:rStyle w:val="RequiresAttention"/>
              </w:rPr>
              <w:t>Definition of Population Included in the Measure:</w:t>
            </w:r>
          </w:p>
          <w:p w:rsidR="00CF144B" w:rsidRPr="00901632" w:rsidRDefault="00CF144B" w:rsidP="00F45DE9">
            <w:pPr>
              <w:pStyle w:val="TableCell9TNRExtraSpace"/>
            </w:pPr>
            <w:r w:rsidRPr="00901632">
              <w:t xml:space="preserve">Definition of denominator: </w:t>
            </w:r>
          </w:p>
          <w:p w:rsidR="00CF144B" w:rsidRPr="00901632" w:rsidRDefault="00CF144B" w:rsidP="00F45DE9">
            <w:pPr>
              <w:pStyle w:val="TableCell9TNRExtraSpace"/>
            </w:pPr>
            <w:r w:rsidRPr="00901632">
              <w:t xml:space="preserve">Definition of numerator: </w:t>
            </w:r>
          </w:p>
        </w:tc>
      </w:tr>
      <w:tr w:rsidR="00CF144B" w:rsidRPr="00EE3F07" w:rsidTr="00CF0E2E">
        <w:trPr>
          <w:cantSplit/>
        </w:trPr>
        <w:tc>
          <w:tcPr>
            <w:tcW w:w="1667" w:type="pct"/>
          </w:tcPr>
          <w:p w:rsidR="00CF144B" w:rsidRPr="00EE3F07" w:rsidRDefault="00CF144B" w:rsidP="00EC5181">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EC5181">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c>
          <w:tcPr>
            <w:tcW w:w="1667" w:type="pct"/>
          </w:tcPr>
          <w:p w:rsidR="00CF144B" w:rsidRPr="00EE3F07" w:rsidRDefault="00CF144B" w:rsidP="00EC5181">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EC5181">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c>
          <w:tcPr>
            <w:tcW w:w="1666" w:type="pct"/>
          </w:tcPr>
          <w:p w:rsidR="00CF144B" w:rsidRPr="00EE3F07" w:rsidRDefault="00CF144B" w:rsidP="00EC5181">
            <w:pPr>
              <w:pStyle w:val="TableCell9Arial"/>
              <w:rPr>
                <w:rStyle w:val="RequiresAttention"/>
                <w:rFonts w:ascii="Times New Roman" w:hAnsi="Times New Roman"/>
              </w:rPr>
            </w:pPr>
            <w:r w:rsidRPr="00EE3F07">
              <w:rPr>
                <w:rStyle w:val="RequiresAttention"/>
                <w:rFonts w:ascii="Times New Roman" w:hAnsi="Times New Roman"/>
              </w:rPr>
              <w:t>Date Range:</w:t>
            </w:r>
          </w:p>
          <w:p w:rsidR="00CF144B" w:rsidRPr="00EE3F07" w:rsidRDefault="00CF144B" w:rsidP="00EC5181">
            <w:pPr>
              <w:pStyle w:val="TableCell9Arial"/>
              <w:rPr>
                <w:rFonts w:ascii="Times New Roman" w:hAnsi="Times New Roman"/>
              </w:rPr>
            </w:pPr>
            <w:r w:rsidRPr="00EE3F07">
              <w:rPr>
                <w:rStyle w:val="RequiresAttention"/>
                <w:rFonts w:ascii="Times New Roman" w:hAnsi="Times New Roman"/>
              </w:rPr>
              <w:t>From:  (mm/yyyy)</w:t>
            </w:r>
            <w:r w:rsidRPr="00EE3F07">
              <w:rPr>
                <w:rFonts w:ascii="Times New Roman" w:hAnsi="Times New Roman"/>
              </w:rPr>
              <w:t xml:space="preserve">   </w:t>
            </w:r>
            <w:r w:rsidRPr="00EE3F07">
              <w:rPr>
                <w:rStyle w:val="RequiresAttention"/>
                <w:rFonts w:ascii="Times New Roman" w:hAnsi="Times New Roman"/>
              </w:rPr>
              <w:t>To: (mm/yyyy)</w:t>
            </w:r>
            <w:r w:rsidRPr="00EE3F07">
              <w:rPr>
                <w:rFonts w:ascii="Times New Roman" w:hAnsi="Times New Roman"/>
              </w:rPr>
              <w:t xml:space="preserve"> </w:t>
            </w:r>
          </w:p>
        </w:tc>
      </w:tr>
      <w:tr w:rsidR="00CF144B" w:rsidRPr="00901632" w:rsidTr="00CF0E2E">
        <w:trPr>
          <w:cantSplit/>
        </w:trPr>
        <w:tc>
          <w:tcPr>
            <w:tcW w:w="1667" w:type="pct"/>
            <w:tcBorders>
              <w:bottom w:val="single" w:sz="4" w:space="0" w:color="auto"/>
            </w:tcBorders>
          </w:tcPr>
          <w:p w:rsidR="00CF144B" w:rsidRPr="00537720" w:rsidRDefault="00CF144B" w:rsidP="00EE1298">
            <w:pPr>
              <w:pStyle w:val="TableCell9TNR"/>
              <w:rPr>
                <w:rStyle w:val="RequiresAttention"/>
              </w:rPr>
            </w:pPr>
            <w:r w:rsidRPr="00537720">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537720">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537720">
            <w:pPr>
              <w:pStyle w:val="TableCell9TNRExtraSpace"/>
            </w:pPr>
            <w:r w:rsidRPr="00901632">
              <w:t xml:space="preserve">Rate: </w:t>
            </w:r>
          </w:p>
        </w:tc>
        <w:tc>
          <w:tcPr>
            <w:tcW w:w="1667" w:type="pct"/>
            <w:tcBorders>
              <w:bottom w:val="single" w:sz="4" w:space="0" w:color="auto"/>
            </w:tcBorders>
          </w:tcPr>
          <w:p w:rsidR="00CF144B" w:rsidRPr="00537720" w:rsidRDefault="00CF144B" w:rsidP="00EE1298">
            <w:pPr>
              <w:pStyle w:val="TableCell9TNR"/>
              <w:rPr>
                <w:rStyle w:val="RequiresAttention"/>
              </w:rPr>
            </w:pPr>
            <w:r w:rsidRPr="00537720">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537720">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537720">
            <w:pPr>
              <w:pStyle w:val="TableCell9TNRExtraSpace"/>
            </w:pPr>
            <w:r w:rsidRPr="00901632">
              <w:t xml:space="preserve">Rate: </w:t>
            </w:r>
          </w:p>
        </w:tc>
        <w:tc>
          <w:tcPr>
            <w:tcW w:w="1666" w:type="pct"/>
            <w:tcBorders>
              <w:bottom w:val="single" w:sz="4" w:space="0" w:color="auto"/>
            </w:tcBorders>
          </w:tcPr>
          <w:p w:rsidR="00CF144B" w:rsidRPr="00537720" w:rsidRDefault="00CF144B" w:rsidP="00EE1298">
            <w:pPr>
              <w:pStyle w:val="TableCell9TNR"/>
              <w:rPr>
                <w:rStyle w:val="RequiresAttention"/>
              </w:rPr>
            </w:pPr>
            <w:r w:rsidRPr="00537720">
              <w:rPr>
                <w:rStyle w:val="RequiresAttention"/>
              </w:rPr>
              <w:t>Performance Measurement Data:</w:t>
            </w:r>
          </w:p>
          <w:p w:rsidR="00CF144B" w:rsidRPr="00901632" w:rsidRDefault="00CF144B" w:rsidP="00EE1298">
            <w:pPr>
              <w:pStyle w:val="TableCell9TNR"/>
            </w:pPr>
            <w:r w:rsidRPr="00901632">
              <w:t>Described what is being measured:</w:t>
            </w:r>
          </w:p>
          <w:p w:rsidR="00CF144B" w:rsidRPr="00901632" w:rsidRDefault="00CF144B" w:rsidP="00537720">
            <w:pPr>
              <w:pStyle w:val="TableCell9TNRExtraSpace"/>
            </w:pPr>
          </w:p>
          <w:p w:rsidR="00CF144B" w:rsidRPr="00901632" w:rsidRDefault="00CF144B" w:rsidP="00EE1298">
            <w:pPr>
              <w:pStyle w:val="TableCell9TNR"/>
            </w:pPr>
            <w:r w:rsidRPr="00901632">
              <w:t xml:space="preserve">Numerator: </w:t>
            </w:r>
          </w:p>
          <w:p w:rsidR="00CF144B" w:rsidRPr="00901632" w:rsidRDefault="00CF144B" w:rsidP="00EE1298">
            <w:pPr>
              <w:pStyle w:val="TableCell9TNR"/>
            </w:pPr>
            <w:r w:rsidRPr="00901632">
              <w:t xml:space="preserve">Denominator: </w:t>
            </w:r>
          </w:p>
          <w:p w:rsidR="00CF144B" w:rsidRPr="00901632" w:rsidRDefault="00CF144B" w:rsidP="00537720">
            <w:pPr>
              <w:pStyle w:val="TableCell9TNRExtraSpace"/>
            </w:pPr>
            <w:r w:rsidRPr="00901632">
              <w:t xml:space="preserve">Rate: </w:t>
            </w:r>
          </w:p>
        </w:tc>
      </w:tr>
      <w:tr w:rsidR="00CF144B" w:rsidRPr="00901632" w:rsidTr="00537720">
        <w:trPr>
          <w:cantSplit/>
          <w:trHeight w:val="864"/>
        </w:trPr>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7" w:type="pct"/>
            <w:tcBorders>
              <w:bottom w:val="single" w:sz="4" w:space="0" w:color="auto"/>
            </w:tcBorders>
          </w:tcPr>
          <w:p w:rsidR="00CF144B" w:rsidRPr="00901632" w:rsidRDefault="00CF144B" w:rsidP="00EE1298">
            <w:pPr>
              <w:pStyle w:val="TableCell9TNR"/>
            </w:pPr>
            <w:r w:rsidRPr="009D0F10">
              <w:rPr>
                <w:rStyle w:val="RequiresAttention"/>
              </w:rPr>
              <w:t>Additional notes on measure:</w:t>
            </w:r>
            <w:r w:rsidRPr="00901632">
              <w:t xml:space="preserve"> </w:t>
            </w:r>
          </w:p>
        </w:tc>
        <w:tc>
          <w:tcPr>
            <w:tcW w:w="1666" w:type="pct"/>
            <w:tcBorders>
              <w:bottom w:val="single" w:sz="4" w:space="0" w:color="auto"/>
            </w:tcBorders>
          </w:tcPr>
          <w:p w:rsidR="00CF144B" w:rsidRPr="00901632" w:rsidRDefault="00CF144B" w:rsidP="000911F9">
            <w:pPr>
              <w:pStyle w:val="TableCell9TNR"/>
            </w:pPr>
            <w:r w:rsidRPr="009D0F10">
              <w:rPr>
                <w:rStyle w:val="RequiresAttention"/>
              </w:rPr>
              <w:t>Additional notes on measure:</w:t>
            </w:r>
            <w:r w:rsidRPr="00901632">
              <w:t xml:space="preserve"> </w:t>
            </w:r>
          </w:p>
        </w:tc>
      </w:tr>
      <w:tr w:rsidR="0095285D" w:rsidRPr="00901632" w:rsidTr="00CF0E2E">
        <w:trPr>
          <w:cantSplit/>
        </w:trPr>
        <w:tc>
          <w:tcPr>
            <w:tcW w:w="1667" w:type="pct"/>
            <w:tcBorders>
              <w:bottom w:val="nil"/>
            </w:tcBorders>
          </w:tcPr>
          <w:p w:rsidR="0095285D" w:rsidRPr="00803A12" w:rsidRDefault="0095285D" w:rsidP="009E2D32">
            <w:pPr>
              <w:pStyle w:val="TableCell9TNRExtraSpace"/>
              <w:keepNext/>
              <w:rPr>
                <w:rStyle w:val="RequiresAttention"/>
              </w:rPr>
            </w:pPr>
            <w:r w:rsidRPr="00803A12">
              <w:rPr>
                <w:rStyle w:val="RequiresAttention"/>
              </w:rPr>
              <w:lastRenderedPageBreak/>
              <w:t>Explanation of Progress:</w:t>
            </w:r>
          </w:p>
          <w:p w:rsidR="0095285D" w:rsidRPr="00901632" w:rsidRDefault="000911F9" w:rsidP="009E2D32">
            <w:pPr>
              <w:pStyle w:val="TableCell9TNRIndentedExtraSpace"/>
              <w:keepNext/>
            </w:pPr>
            <w:r>
              <w:rPr>
                <w:rStyle w:val="RequiresAttention"/>
              </w:rPr>
              <w:t>How did your performance in 2017</w:t>
            </w:r>
            <w:r w:rsidR="0095285D" w:rsidRPr="00803A12">
              <w:rPr>
                <w:rStyle w:val="RequiresAttention"/>
              </w:rPr>
              <w:t xml:space="preserve"> compare with the Annual Performance O</w:t>
            </w:r>
            <w:r>
              <w:rPr>
                <w:rStyle w:val="RequiresAttention"/>
              </w:rPr>
              <w:t>bjective documented in your 2016</w:t>
            </w:r>
            <w:r w:rsidR="0095285D" w:rsidRPr="00803A12">
              <w:rPr>
                <w:rStyle w:val="RequiresAttention"/>
              </w:rPr>
              <w:t xml:space="preserve"> Annual Report?</w:t>
            </w:r>
            <w:r w:rsidR="0095285D" w:rsidRPr="00901632">
              <w:t xml:space="preserve"> </w:t>
            </w:r>
          </w:p>
        </w:tc>
        <w:tc>
          <w:tcPr>
            <w:tcW w:w="1667" w:type="pct"/>
            <w:tcBorders>
              <w:bottom w:val="nil"/>
            </w:tcBorders>
          </w:tcPr>
          <w:p w:rsidR="0095285D" w:rsidRPr="00803A12" w:rsidRDefault="0095285D" w:rsidP="009E2D32">
            <w:pPr>
              <w:pStyle w:val="TableCell9TNRExtraSpace"/>
              <w:keepNext/>
              <w:rPr>
                <w:rStyle w:val="RequiresAttention"/>
              </w:rPr>
            </w:pPr>
            <w:r w:rsidRPr="00803A12">
              <w:rPr>
                <w:rStyle w:val="RequiresAttention"/>
              </w:rPr>
              <w:t>Explanation of Progress:</w:t>
            </w:r>
          </w:p>
          <w:p w:rsidR="0095285D" w:rsidRPr="00901632" w:rsidRDefault="000911F9" w:rsidP="009E2D32">
            <w:pPr>
              <w:pStyle w:val="TableCell9TNRIndentedExtraSpace"/>
              <w:keepNext/>
            </w:pPr>
            <w:r>
              <w:rPr>
                <w:rStyle w:val="RequiresAttention"/>
              </w:rPr>
              <w:t>How did your performance in 2018</w:t>
            </w:r>
            <w:r w:rsidR="0095285D" w:rsidRPr="00803A12">
              <w:rPr>
                <w:rStyle w:val="RequiresAttention"/>
              </w:rPr>
              <w:t xml:space="preserve"> compare with the Annual Performance O</w:t>
            </w:r>
            <w:r>
              <w:rPr>
                <w:rStyle w:val="RequiresAttention"/>
              </w:rPr>
              <w:t>bjective documented in your 2017</w:t>
            </w:r>
            <w:r w:rsidR="0095285D" w:rsidRPr="00803A12">
              <w:rPr>
                <w:rStyle w:val="RequiresAttention"/>
              </w:rPr>
              <w:t xml:space="preserve"> Annual Report?</w:t>
            </w:r>
            <w:r w:rsidR="0095285D" w:rsidRPr="00901632">
              <w:t xml:space="preserve"> </w:t>
            </w:r>
          </w:p>
        </w:tc>
        <w:tc>
          <w:tcPr>
            <w:tcW w:w="1666" w:type="pct"/>
            <w:tcBorders>
              <w:bottom w:val="nil"/>
            </w:tcBorders>
          </w:tcPr>
          <w:p w:rsidR="0095285D" w:rsidRPr="00803A12" w:rsidRDefault="0095285D" w:rsidP="009E2D32">
            <w:pPr>
              <w:pStyle w:val="TableCell9TNRExtraSpace"/>
              <w:keepNext/>
              <w:rPr>
                <w:rStyle w:val="RequiresAttention"/>
              </w:rPr>
            </w:pPr>
            <w:r w:rsidRPr="00803A12">
              <w:rPr>
                <w:rStyle w:val="RequiresAttention"/>
              </w:rPr>
              <w:t>Explanation of Progress:</w:t>
            </w:r>
          </w:p>
          <w:p w:rsidR="0095285D" w:rsidRPr="00901632" w:rsidRDefault="000911F9" w:rsidP="009E2D32">
            <w:pPr>
              <w:pStyle w:val="TableCell9TNRIndentedExtraSpace"/>
              <w:keepNext/>
            </w:pPr>
            <w:r>
              <w:rPr>
                <w:rStyle w:val="RequiresAttention"/>
              </w:rPr>
              <w:t>How did your performance in 2019</w:t>
            </w:r>
            <w:r w:rsidR="0095285D" w:rsidRPr="00803A12">
              <w:rPr>
                <w:rStyle w:val="RequiresAttention"/>
              </w:rPr>
              <w:t xml:space="preserve"> compare with the Annual Performance O</w:t>
            </w:r>
            <w:r>
              <w:rPr>
                <w:rStyle w:val="RequiresAttention"/>
              </w:rPr>
              <w:t>bjective documented in your 2018</w:t>
            </w:r>
            <w:r w:rsidR="0095285D" w:rsidRPr="00803A12">
              <w:rPr>
                <w:rStyle w:val="RequiresAttention"/>
              </w:rPr>
              <w:t xml:space="preserve"> Annual Report?</w:t>
            </w:r>
            <w:r w:rsidR="0095285D" w:rsidRPr="00901632">
              <w:t xml:space="preserve"> </w:t>
            </w:r>
          </w:p>
        </w:tc>
      </w:tr>
      <w:tr w:rsidR="0095285D" w:rsidRPr="00901632" w:rsidTr="00CF0E2E">
        <w:trPr>
          <w:cantSplit/>
        </w:trPr>
        <w:tc>
          <w:tcPr>
            <w:tcW w:w="1667" w:type="pct"/>
            <w:tcBorders>
              <w:top w:val="nil"/>
              <w:bottom w:val="single" w:sz="4" w:space="0" w:color="auto"/>
            </w:tcBorders>
          </w:tcPr>
          <w:p w:rsidR="0095285D" w:rsidRPr="00901632" w:rsidRDefault="0095285D" w:rsidP="009E2D32">
            <w:pPr>
              <w:pStyle w:val="TableCell9TNRIndentedExtraSpace"/>
            </w:pPr>
            <w:r w:rsidRPr="00803A1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tcBorders>
          </w:tcPr>
          <w:p w:rsidR="0095285D" w:rsidRPr="00901632" w:rsidRDefault="0095285D" w:rsidP="009E2D32">
            <w:pPr>
              <w:pStyle w:val="TableCell9TNRIndentedExtraSpace"/>
            </w:pPr>
            <w:r w:rsidRPr="00803A1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tcBorders>
          </w:tcPr>
          <w:p w:rsidR="0095285D" w:rsidRPr="00901632" w:rsidRDefault="0095285D" w:rsidP="009E2D32">
            <w:pPr>
              <w:pStyle w:val="TableCell9TNRIndentedExtraSpace"/>
            </w:pPr>
            <w:r w:rsidRPr="00803A12">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CF0E2E">
        <w:trPr>
          <w:cantSplit/>
        </w:trPr>
        <w:tc>
          <w:tcPr>
            <w:tcW w:w="1667" w:type="pct"/>
            <w:tcBorders>
              <w:bottom w:val="nil"/>
            </w:tcBorders>
          </w:tcPr>
          <w:p w:rsidR="00CF144B" w:rsidRPr="00DE5689" w:rsidRDefault="00CF144B" w:rsidP="009E2D32">
            <w:pPr>
              <w:pStyle w:val="TableCell9TNRIndentedExtraSpace"/>
              <w:keepNext/>
              <w:rPr>
                <w:rStyle w:val="RequiresAttention"/>
              </w:rPr>
            </w:pPr>
            <w:r w:rsidRPr="00DE5689">
              <w:rPr>
                <w:rStyle w:val="RequiresAttention"/>
              </w:rPr>
              <w:t>Please indicate how CMS might be of assistance in improving the completeness or accuracy of your reporting of the data.</w:t>
            </w:r>
          </w:p>
          <w:p w:rsidR="00CF144B" w:rsidRPr="00901632" w:rsidRDefault="00CF144B" w:rsidP="009E2D32">
            <w:pPr>
              <w:pStyle w:val="TableCell9TNRIndented"/>
              <w:keepNext/>
            </w:pPr>
            <w:r w:rsidRPr="00DE5689">
              <w:rPr>
                <w:rStyle w:val="RequiresAttention"/>
              </w:rPr>
              <w:t>Annual Pe</w:t>
            </w:r>
            <w:r w:rsidR="000911F9">
              <w:rPr>
                <w:rStyle w:val="RequiresAttention"/>
              </w:rPr>
              <w:t>rformance Objective for FFY 2018</w:t>
            </w:r>
            <w:r w:rsidRPr="00DE5689">
              <w:rPr>
                <w:rStyle w:val="RequiresAttention"/>
              </w:rPr>
              <w:t>:</w:t>
            </w:r>
            <w:r w:rsidRPr="00901632">
              <w:t xml:space="preserve"> </w:t>
            </w:r>
          </w:p>
          <w:p w:rsidR="00CF144B" w:rsidRDefault="00CF144B" w:rsidP="009E2D32">
            <w:pPr>
              <w:pStyle w:val="TableCell9TNRIndented"/>
              <w:keepNext/>
            </w:pPr>
            <w:r w:rsidRPr="00DE5689">
              <w:rPr>
                <w:rStyle w:val="RequiresAttention"/>
              </w:rPr>
              <w:t>Annual Pe</w:t>
            </w:r>
            <w:r w:rsidR="000911F9">
              <w:rPr>
                <w:rStyle w:val="RequiresAttention"/>
              </w:rPr>
              <w:t>rformance Objective for FFY 2019</w:t>
            </w:r>
            <w:r w:rsidRPr="00DE5689">
              <w:rPr>
                <w:rStyle w:val="RequiresAttention"/>
              </w:rPr>
              <w:t>:</w:t>
            </w:r>
            <w:r w:rsidRPr="00901632">
              <w:t xml:space="preserve"> </w:t>
            </w:r>
          </w:p>
          <w:p w:rsidR="009E7C3B" w:rsidRPr="00901632" w:rsidRDefault="009E7C3B" w:rsidP="009E2D32">
            <w:pPr>
              <w:pStyle w:val="TableCell9TNRIndentedExtraSpace"/>
              <w:keepNext/>
            </w:pPr>
            <w:r w:rsidRPr="00DE5689">
              <w:rPr>
                <w:rStyle w:val="RequiresAttention"/>
              </w:rPr>
              <w:t>Annual Pe</w:t>
            </w:r>
            <w:r w:rsidR="000911F9">
              <w:rPr>
                <w:rStyle w:val="RequiresAttention"/>
              </w:rPr>
              <w:t>rformance Objective for FFY 2020</w:t>
            </w:r>
            <w:r w:rsidRPr="00DE5689">
              <w:rPr>
                <w:rStyle w:val="RequiresAttention"/>
              </w:rPr>
              <w:t>:</w:t>
            </w:r>
            <w:r w:rsidRPr="00901632">
              <w:t xml:space="preserve"> </w:t>
            </w:r>
          </w:p>
        </w:tc>
        <w:tc>
          <w:tcPr>
            <w:tcW w:w="1667" w:type="pct"/>
            <w:tcBorders>
              <w:bottom w:val="nil"/>
            </w:tcBorders>
          </w:tcPr>
          <w:p w:rsidR="00CF144B" w:rsidRPr="00DE5689" w:rsidRDefault="00CF144B" w:rsidP="009E2D32">
            <w:pPr>
              <w:pStyle w:val="TableCell9TNRIndentedExtraSpace"/>
              <w:keepNext/>
              <w:rPr>
                <w:rStyle w:val="RequiresAttention"/>
              </w:rPr>
            </w:pPr>
            <w:r w:rsidRPr="00DE5689">
              <w:rPr>
                <w:rStyle w:val="RequiresAttention"/>
              </w:rPr>
              <w:t>Please indicate how CMS might be of assistance in improving the completeness or accuracy of your reporting of the data.</w:t>
            </w:r>
          </w:p>
          <w:p w:rsidR="00CF144B" w:rsidRPr="00901632" w:rsidRDefault="00CF144B" w:rsidP="009E2D32">
            <w:pPr>
              <w:pStyle w:val="TableCell9TNRIndented"/>
              <w:keepNext/>
            </w:pPr>
            <w:r w:rsidRPr="00DE5689">
              <w:rPr>
                <w:rStyle w:val="RequiresAttention"/>
              </w:rPr>
              <w:t>Annual Pe</w:t>
            </w:r>
            <w:r w:rsidR="000911F9">
              <w:rPr>
                <w:rStyle w:val="RequiresAttention"/>
              </w:rPr>
              <w:t>rformance Objective for FFY 2019</w:t>
            </w:r>
            <w:r w:rsidRPr="00DE5689">
              <w:rPr>
                <w:rStyle w:val="RequiresAttention"/>
              </w:rPr>
              <w:t>:</w:t>
            </w:r>
            <w:r w:rsidRPr="00901632">
              <w:t xml:space="preserve"> </w:t>
            </w:r>
          </w:p>
          <w:p w:rsidR="00CF144B" w:rsidRDefault="00CF144B" w:rsidP="009E2D32">
            <w:pPr>
              <w:pStyle w:val="TableCell9TNRIndented"/>
              <w:keepNext/>
            </w:pPr>
            <w:r w:rsidRPr="00DE5689">
              <w:rPr>
                <w:rStyle w:val="RequiresAttention"/>
              </w:rPr>
              <w:t>Annual Pe</w:t>
            </w:r>
            <w:r w:rsidR="000911F9">
              <w:rPr>
                <w:rStyle w:val="RequiresAttention"/>
              </w:rPr>
              <w:t>rformance Objective for FFY 2020</w:t>
            </w:r>
            <w:r w:rsidRPr="00DE5689">
              <w:rPr>
                <w:rStyle w:val="RequiresAttention"/>
              </w:rPr>
              <w:t>:</w:t>
            </w:r>
            <w:r w:rsidRPr="00901632">
              <w:t xml:space="preserve"> </w:t>
            </w:r>
          </w:p>
          <w:p w:rsidR="0071746E" w:rsidRPr="00901632" w:rsidRDefault="0071746E" w:rsidP="009E2D32">
            <w:pPr>
              <w:pStyle w:val="TableCell9TNRIndentedExtraSpace"/>
              <w:keepNext/>
            </w:pPr>
            <w:r w:rsidRPr="00DE5689">
              <w:rPr>
                <w:rStyle w:val="RequiresAttention"/>
              </w:rPr>
              <w:t>Annual Pe</w:t>
            </w:r>
            <w:r w:rsidR="000911F9">
              <w:rPr>
                <w:rStyle w:val="RequiresAttention"/>
              </w:rPr>
              <w:t>rformance Objective for FFY 2021</w:t>
            </w:r>
            <w:r w:rsidRPr="00DE5689">
              <w:rPr>
                <w:rStyle w:val="RequiresAttention"/>
              </w:rPr>
              <w:t>:</w:t>
            </w:r>
            <w:r w:rsidRPr="00901632">
              <w:t xml:space="preserve"> </w:t>
            </w:r>
          </w:p>
        </w:tc>
        <w:tc>
          <w:tcPr>
            <w:tcW w:w="1666" w:type="pct"/>
            <w:tcBorders>
              <w:bottom w:val="nil"/>
            </w:tcBorders>
          </w:tcPr>
          <w:p w:rsidR="00CF144B" w:rsidRPr="00DE5689" w:rsidRDefault="00CF144B" w:rsidP="009E2D32">
            <w:pPr>
              <w:pStyle w:val="TableCell9TNRIndentedExtraSpace"/>
              <w:keepNext/>
              <w:rPr>
                <w:rStyle w:val="RequiresAttention"/>
              </w:rPr>
            </w:pPr>
            <w:r w:rsidRPr="00DE5689">
              <w:rPr>
                <w:rStyle w:val="RequiresAttention"/>
              </w:rPr>
              <w:t>Please indicate how CMS might be of assistance in improving the completeness or accuracy of your reporting of the data.</w:t>
            </w:r>
          </w:p>
          <w:p w:rsidR="00CF144B" w:rsidRPr="00901632" w:rsidRDefault="00CF144B" w:rsidP="009E2D32">
            <w:pPr>
              <w:pStyle w:val="TableCell9TNRIndented"/>
              <w:keepNext/>
            </w:pPr>
            <w:r w:rsidRPr="00DE5689">
              <w:rPr>
                <w:rStyle w:val="RequiresAttention"/>
              </w:rPr>
              <w:t>Annual Pe</w:t>
            </w:r>
            <w:r w:rsidR="000911F9">
              <w:rPr>
                <w:rStyle w:val="RequiresAttention"/>
              </w:rPr>
              <w:t>rformance Objective for FFY 2020</w:t>
            </w:r>
            <w:r w:rsidRPr="00DE5689">
              <w:rPr>
                <w:rStyle w:val="RequiresAttention"/>
              </w:rPr>
              <w:t>:</w:t>
            </w:r>
            <w:r w:rsidRPr="00901632">
              <w:t xml:space="preserve"> </w:t>
            </w:r>
          </w:p>
          <w:p w:rsidR="00CF144B" w:rsidRDefault="00CF144B" w:rsidP="009E2D32">
            <w:pPr>
              <w:pStyle w:val="TableCell9TNRIndented"/>
              <w:keepNext/>
            </w:pPr>
            <w:r w:rsidRPr="00DE5689">
              <w:rPr>
                <w:rStyle w:val="RequiresAttention"/>
              </w:rPr>
              <w:t>Annual Pe</w:t>
            </w:r>
            <w:r w:rsidR="000911F9">
              <w:rPr>
                <w:rStyle w:val="RequiresAttention"/>
              </w:rPr>
              <w:t>rformance Objective for FFY 2021</w:t>
            </w:r>
            <w:r w:rsidRPr="00DE5689">
              <w:rPr>
                <w:rStyle w:val="RequiresAttention"/>
              </w:rPr>
              <w:t xml:space="preserve">: </w:t>
            </w:r>
          </w:p>
          <w:p w:rsidR="0071746E" w:rsidRPr="00901632" w:rsidRDefault="0071746E" w:rsidP="009E2D32">
            <w:pPr>
              <w:pStyle w:val="TableCell9TNRIndentedExtraSpace"/>
              <w:keepNext/>
            </w:pPr>
            <w:r w:rsidRPr="00DE5689">
              <w:rPr>
                <w:rStyle w:val="RequiresAttention"/>
              </w:rPr>
              <w:t>Annual Pe</w:t>
            </w:r>
            <w:r w:rsidR="000911F9">
              <w:rPr>
                <w:rStyle w:val="RequiresAttention"/>
              </w:rPr>
              <w:t>rformance Objective for FFY 2022</w:t>
            </w:r>
            <w:r w:rsidRPr="00DE5689">
              <w:rPr>
                <w:rStyle w:val="RequiresAttention"/>
              </w:rPr>
              <w:t xml:space="preserve">: </w:t>
            </w:r>
          </w:p>
        </w:tc>
      </w:tr>
      <w:tr w:rsidR="00CF144B" w:rsidRPr="00901632" w:rsidTr="009D0F10">
        <w:trPr>
          <w:cantSplit/>
          <w:trHeight w:val="288"/>
        </w:trPr>
        <w:tc>
          <w:tcPr>
            <w:tcW w:w="1667" w:type="pct"/>
            <w:tcBorders>
              <w:top w:val="nil"/>
            </w:tcBorders>
          </w:tcPr>
          <w:p w:rsidR="00CF144B" w:rsidRPr="00901632" w:rsidRDefault="00E518BC" w:rsidP="009E2D32">
            <w:pPr>
              <w:pStyle w:val="TableCell9TNRIndented"/>
            </w:pPr>
            <w:r w:rsidRPr="00DE5689">
              <w:rPr>
                <w:rStyle w:val="Italic"/>
              </w:rPr>
              <w:t>Explain how these objectives were set:</w:t>
            </w:r>
            <w:r w:rsidRPr="00901632">
              <w:t xml:space="preserve"> </w:t>
            </w:r>
          </w:p>
        </w:tc>
        <w:tc>
          <w:tcPr>
            <w:tcW w:w="1667" w:type="pct"/>
            <w:tcBorders>
              <w:top w:val="nil"/>
            </w:tcBorders>
          </w:tcPr>
          <w:p w:rsidR="00CF144B" w:rsidRPr="00901632" w:rsidRDefault="00CF144B" w:rsidP="009E2D32">
            <w:pPr>
              <w:pStyle w:val="TableCell9TNRIndented"/>
            </w:pPr>
            <w:r w:rsidRPr="00DE5689">
              <w:rPr>
                <w:rStyle w:val="Italic"/>
              </w:rPr>
              <w:t>Explain how these objectives were set:</w:t>
            </w:r>
            <w:r w:rsidRPr="00901632">
              <w:t xml:space="preserve"> </w:t>
            </w:r>
          </w:p>
        </w:tc>
        <w:tc>
          <w:tcPr>
            <w:tcW w:w="1666" w:type="pct"/>
            <w:tcBorders>
              <w:top w:val="nil"/>
            </w:tcBorders>
          </w:tcPr>
          <w:p w:rsidR="00CF144B" w:rsidRPr="00901632" w:rsidRDefault="00CF144B" w:rsidP="009E2D32">
            <w:pPr>
              <w:pStyle w:val="TableCell9TNRIndented"/>
            </w:pPr>
            <w:r w:rsidRPr="00DE5689">
              <w:rPr>
                <w:rStyle w:val="Italic"/>
              </w:rPr>
              <w:t>Explain how these objectives were set:</w:t>
            </w:r>
            <w:r w:rsidRPr="00901632">
              <w:t xml:space="preserve"> </w:t>
            </w:r>
          </w:p>
        </w:tc>
      </w:tr>
      <w:tr w:rsidR="00CF144B" w:rsidRPr="00901632" w:rsidTr="009E2D32">
        <w:trPr>
          <w:cantSplit/>
          <w:trHeight w:val="288"/>
        </w:trPr>
        <w:tc>
          <w:tcPr>
            <w:tcW w:w="1667" w:type="pct"/>
          </w:tcPr>
          <w:p w:rsidR="00CF144B" w:rsidRPr="00901632" w:rsidRDefault="00CF144B" w:rsidP="00EE1298">
            <w:pPr>
              <w:pStyle w:val="TableCell9TNR"/>
            </w:pPr>
            <w:r w:rsidRPr="00DE5689">
              <w:rPr>
                <w:rStyle w:val="RequiresAttention"/>
              </w:rPr>
              <w:t>Other Comments on Measure:</w:t>
            </w:r>
            <w:r w:rsidRPr="00901632">
              <w:t xml:space="preserve"> </w:t>
            </w:r>
          </w:p>
        </w:tc>
        <w:tc>
          <w:tcPr>
            <w:tcW w:w="1667" w:type="pct"/>
          </w:tcPr>
          <w:p w:rsidR="00CF144B" w:rsidRPr="00901632" w:rsidRDefault="00CF144B" w:rsidP="00EE1298">
            <w:pPr>
              <w:pStyle w:val="TableCell9TNR"/>
            </w:pPr>
            <w:r w:rsidRPr="00DE5689">
              <w:rPr>
                <w:rStyle w:val="RequiresAttention"/>
              </w:rPr>
              <w:t>Other Comments on Measure:</w:t>
            </w:r>
            <w:r w:rsidRPr="00901632">
              <w:t xml:space="preserve"> </w:t>
            </w:r>
          </w:p>
        </w:tc>
        <w:tc>
          <w:tcPr>
            <w:tcW w:w="1666" w:type="pct"/>
          </w:tcPr>
          <w:p w:rsidR="00CF144B" w:rsidRPr="00901632" w:rsidRDefault="00CF144B" w:rsidP="00EE1298">
            <w:pPr>
              <w:pStyle w:val="TableCell9TNR"/>
            </w:pPr>
            <w:r w:rsidRPr="00DE5689">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Increasing Access to Care (Usual Source of Care, Unmet Need)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A05732">
              <w:t>7</w:t>
            </w:r>
          </w:p>
        </w:tc>
        <w:tc>
          <w:tcPr>
            <w:tcW w:w="1667" w:type="pct"/>
            <w:tcBorders>
              <w:bottom w:val="single" w:sz="4" w:space="0" w:color="auto"/>
            </w:tcBorders>
          </w:tcPr>
          <w:p w:rsidR="00CF144B" w:rsidRPr="00901632" w:rsidRDefault="00CF144B" w:rsidP="00144D0A">
            <w:pPr>
              <w:pStyle w:val="TableHead9TNR"/>
            </w:pPr>
            <w:r w:rsidRPr="00901632">
              <w:t>FFY 201</w:t>
            </w:r>
            <w:r w:rsidR="00A05732">
              <w:t>8</w:t>
            </w:r>
          </w:p>
        </w:tc>
        <w:tc>
          <w:tcPr>
            <w:tcW w:w="1666" w:type="pct"/>
            <w:tcBorders>
              <w:bottom w:val="single" w:sz="4" w:space="0" w:color="auto"/>
            </w:tcBorders>
          </w:tcPr>
          <w:p w:rsidR="00CF144B" w:rsidRPr="00901632" w:rsidRDefault="00CF144B" w:rsidP="00144D0A">
            <w:pPr>
              <w:pStyle w:val="TableHead9TNR"/>
            </w:pPr>
            <w:r w:rsidRPr="00901632">
              <w:t>FFY 201</w:t>
            </w:r>
            <w:r w:rsidR="00A05732">
              <w:t>9</w:t>
            </w:r>
          </w:p>
        </w:tc>
      </w:tr>
      <w:tr w:rsidR="00CF144B" w:rsidRPr="00901632" w:rsidTr="00CF0E2E">
        <w:trPr>
          <w:cantSplit/>
        </w:trPr>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087C61">
            <w:pPr>
              <w:pStyle w:val="TableCell9TNR"/>
            </w:pPr>
            <w:r>
              <w:t>For at least 95% of enrollees, the provider network will make available 2 or more physicians within 20 miles of enrollees.</w:t>
            </w:r>
          </w:p>
        </w:tc>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087C61">
            <w:pPr>
              <w:pStyle w:val="TableCell9TNR"/>
            </w:pPr>
            <w:r>
              <w:t>For at least 95% of enrollees, the provider network will make available 2 or more physicians within 20 miles of enrollees.</w:t>
            </w:r>
          </w:p>
        </w:tc>
        <w:tc>
          <w:tcPr>
            <w:tcW w:w="1666"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7A680F" w:rsidP="00087C61">
            <w:pPr>
              <w:pStyle w:val="TableCell9TNR"/>
            </w:pPr>
            <w:r>
              <w:t>For at least 95% of enrollees, the provider network will make available 2 or more physicians within 20 miles of enrollees.</w:t>
            </w:r>
          </w:p>
        </w:tc>
      </w:tr>
      <w:tr w:rsidR="00CF144B" w:rsidRPr="00901632" w:rsidTr="00CF0E2E">
        <w:trPr>
          <w:cantSplit/>
        </w:trPr>
        <w:tc>
          <w:tcPr>
            <w:tcW w:w="1667" w:type="pct"/>
            <w:shd w:val="clear" w:color="auto" w:fill="auto"/>
          </w:tcPr>
          <w:p w:rsidR="00CF144B" w:rsidRPr="007B057B" w:rsidRDefault="00CF144B" w:rsidP="00087C61">
            <w:pPr>
              <w:pStyle w:val="TableCell9TNR"/>
              <w:rPr>
                <w:rStyle w:val="RequiresAttention"/>
              </w:rPr>
            </w:pPr>
            <w:r w:rsidRPr="007B057B">
              <w:rPr>
                <w:rStyle w:val="RequiresAttention"/>
              </w:rPr>
              <w:t>Type of Goal:</w:t>
            </w:r>
          </w:p>
          <w:p w:rsidR="00CF144B" w:rsidRPr="007B057B" w:rsidRDefault="007A680F" w:rsidP="00087C61">
            <w:pPr>
              <w:pStyle w:val="TableCell9TNR"/>
              <w:rPr>
                <w:rStyle w:val="Italic"/>
              </w:rPr>
            </w:pPr>
            <w:bookmarkStart w:id="99" w:name="fldQue6721_1"/>
            <w:r>
              <w:rPr>
                <w:noProof/>
              </w:rPr>
              <w:drawing>
                <wp:inline distT="0" distB="0" distL="0" distR="0" wp14:anchorId="25605B4A" wp14:editId="7C9ADF0D">
                  <wp:extent cx="129540" cy="121920"/>
                  <wp:effectExtent l="0" t="0" r="3810" b="0"/>
                  <wp:docPr id="389" name="Picture 3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99"/>
            <w:r w:rsidR="00CF144B" w:rsidRPr="00901632">
              <w:t xml:space="preserve"> New/revised.  </w:t>
            </w:r>
            <w:r w:rsidR="00CF144B" w:rsidRPr="007B057B">
              <w:rPr>
                <w:rStyle w:val="Italic"/>
              </w:rPr>
              <w:t>Explain:</w:t>
            </w:r>
          </w:p>
          <w:p w:rsidR="00CF144B" w:rsidRPr="00901632" w:rsidRDefault="007A680F" w:rsidP="00087C61">
            <w:pPr>
              <w:pStyle w:val="TableCell9TNR"/>
            </w:pPr>
            <w:bookmarkStart w:id="100" w:name="fldQue6721_2"/>
            <w:r>
              <w:rPr>
                <w:noProof/>
              </w:rPr>
              <w:drawing>
                <wp:inline distT="0" distB="0" distL="0" distR="0" wp14:anchorId="326D91CD" wp14:editId="307F29CF">
                  <wp:extent cx="129540" cy="121920"/>
                  <wp:effectExtent l="0" t="0" r="3810" b="0"/>
                  <wp:docPr id="390" name="Picture 39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00"/>
            <w:r w:rsidR="00CF144B" w:rsidRPr="00901632">
              <w:t xml:space="preserve"> Continuing.</w:t>
            </w:r>
          </w:p>
          <w:p w:rsidR="00CF144B" w:rsidRPr="007B057B" w:rsidRDefault="007A680F" w:rsidP="00087C61">
            <w:pPr>
              <w:pStyle w:val="TableCell9TNR"/>
              <w:rPr>
                <w:rStyle w:val="Italic"/>
              </w:rPr>
            </w:pPr>
            <w:bookmarkStart w:id="101" w:name="fldQue6721_3"/>
            <w:r>
              <w:rPr>
                <w:noProof/>
              </w:rPr>
              <w:drawing>
                <wp:inline distT="0" distB="0" distL="0" distR="0" wp14:anchorId="073A9C12" wp14:editId="6E820DF7">
                  <wp:extent cx="129540" cy="121920"/>
                  <wp:effectExtent l="0" t="0" r="3810" b="0"/>
                  <wp:docPr id="391" name="Picture 3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1"/>
            <w:r w:rsidR="00CF144B" w:rsidRPr="00901632">
              <w:t xml:space="preserve"> Discontinued.  </w:t>
            </w:r>
            <w:r w:rsidR="00CF144B" w:rsidRPr="007B057B">
              <w:rPr>
                <w:rStyle w:val="Italic"/>
              </w:rPr>
              <w:t>Explain:</w:t>
            </w:r>
          </w:p>
          <w:p w:rsidR="00CF144B" w:rsidRPr="00901632" w:rsidRDefault="00CF144B" w:rsidP="00087C61">
            <w:pPr>
              <w:pStyle w:val="TableCell9TNR"/>
            </w:pPr>
          </w:p>
        </w:tc>
        <w:tc>
          <w:tcPr>
            <w:tcW w:w="1667" w:type="pct"/>
            <w:shd w:val="clear" w:color="auto" w:fill="auto"/>
          </w:tcPr>
          <w:p w:rsidR="00CF144B" w:rsidRPr="007B057B" w:rsidRDefault="00CF144B" w:rsidP="00087C61">
            <w:pPr>
              <w:pStyle w:val="TableCell9TNR"/>
              <w:rPr>
                <w:rStyle w:val="RequiresAttention"/>
              </w:rPr>
            </w:pPr>
            <w:r w:rsidRPr="007B057B">
              <w:rPr>
                <w:rStyle w:val="RequiresAttention"/>
              </w:rPr>
              <w:t>Type of Goal:</w:t>
            </w:r>
          </w:p>
          <w:p w:rsidR="00CF144B" w:rsidRPr="007B057B" w:rsidRDefault="007A680F" w:rsidP="00087C61">
            <w:pPr>
              <w:pStyle w:val="TableCell9TNR"/>
              <w:rPr>
                <w:rStyle w:val="Italic"/>
              </w:rPr>
            </w:pPr>
            <w:r>
              <w:rPr>
                <w:noProof/>
              </w:rPr>
              <w:drawing>
                <wp:inline distT="0" distB="0" distL="0" distR="0">
                  <wp:extent cx="129540" cy="121920"/>
                  <wp:effectExtent l="0" t="0" r="3810" b="0"/>
                  <wp:docPr id="392" name="Picture 3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7B057B">
              <w:rPr>
                <w:rStyle w:val="Italic"/>
              </w:rPr>
              <w:t>Explain:</w:t>
            </w:r>
          </w:p>
          <w:p w:rsidR="00CF144B" w:rsidRPr="00901632" w:rsidRDefault="007A680F" w:rsidP="00087C61">
            <w:pPr>
              <w:pStyle w:val="TableCell9TNR"/>
            </w:pPr>
            <w:r>
              <w:rPr>
                <w:noProof/>
              </w:rPr>
              <w:drawing>
                <wp:inline distT="0" distB="0" distL="0" distR="0">
                  <wp:extent cx="129540" cy="121920"/>
                  <wp:effectExtent l="0" t="0" r="3810" b="0"/>
                  <wp:docPr id="393" name="Picture 39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7B057B" w:rsidRDefault="007A680F" w:rsidP="00087C61">
            <w:pPr>
              <w:pStyle w:val="TableCell9TNR"/>
              <w:rPr>
                <w:rStyle w:val="Italic"/>
              </w:rPr>
            </w:pPr>
            <w:r>
              <w:rPr>
                <w:noProof/>
              </w:rPr>
              <w:drawing>
                <wp:inline distT="0" distB="0" distL="0" distR="0">
                  <wp:extent cx="129540" cy="121920"/>
                  <wp:effectExtent l="0" t="0" r="3810" b="0"/>
                  <wp:docPr id="394" name="Picture 3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7B057B">
              <w:rPr>
                <w:rStyle w:val="Italic"/>
              </w:rPr>
              <w:t>Explain:</w:t>
            </w:r>
          </w:p>
          <w:p w:rsidR="00CF144B" w:rsidRPr="00901632" w:rsidRDefault="00CF144B" w:rsidP="00087C61">
            <w:pPr>
              <w:pStyle w:val="TableCell9TNR"/>
            </w:pPr>
          </w:p>
        </w:tc>
        <w:tc>
          <w:tcPr>
            <w:tcW w:w="1666" w:type="pct"/>
            <w:shd w:val="clear" w:color="auto" w:fill="auto"/>
          </w:tcPr>
          <w:p w:rsidR="00CF144B" w:rsidRPr="007B057B" w:rsidRDefault="00CF144B" w:rsidP="00087C61">
            <w:pPr>
              <w:pStyle w:val="TableCell9TNR"/>
              <w:rPr>
                <w:rStyle w:val="RequiresAttention"/>
              </w:rPr>
            </w:pPr>
            <w:r w:rsidRPr="007B057B">
              <w:rPr>
                <w:rStyle w:val="RequiresAttention"/>
              </w:rPr>
              <w:t>Type of Goal:</w:t>
            </w:r>
          </w:p>
          <w:p w:rsidR="00CF144B" w:rsidRPr="007B057B" w:rsidRDefault="007A680F" w:rsidP="00087C61">
            <w:pPr>
              <w:pStyle w:val="TableCell9TNR"/>
              <w:rPr>
                <w:rStyle w:val="Italic"/>
              </w:rPr>
            </w:pPr>
            <w:r>
              <w:rPr>
                <w:noProof/>
              </w:rPr>
              <w:drawing>
                <wp:inline distT="0" distB="0" distL="0" distR="0">
                  <wp:extent cx="129540" cy="121920"/>
                  <wp:effectExtent l="0" t="0" r="3810" b="0"/>
                  <wp:docPr id="395" name="Picture 3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7B057B">
              <w:rPr>
                <w:rStyle w:val="Italic"/>
              </w:rPr>
              <w:t>Explain:</w:t>
            </w:r>
          </w:p>
          <w:p w:rsidR="00CF144B" w:rsidRPr="00901632" w:rsidRDefault="007A680F" w:rsidP="00087C61">
            <w:pPr>
              <w:pStyle w:val="TableCell9TNR"/>
            </w:pPr>
            <w:r>
              <w:rPr>
                <w:noProof/>
              </w:rPr>
              <w:drawing>
                <wp:inline distT="0" distB="0" distL="0" distR="0">
                  <wp:extent cx="129540" cy="121920"/>
                  <wp:effectExtent l="0" t="0" r="3810" b="0"/>
                  <wp:docPr id="396" name="Picture 39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7B057B" w:rsidRDefault="007A680F" w:rsidP="00087C61">
            <w:pPr>
              <w:pStyle w:val="TableCell9TNR"/>
              <w:rPr>
                <w:rStyle w:val="Italic"/>
              </w:rPr>
            </w:pPr>
            <w:r>
              <w:rPr>
                <w:noProof/>
              </w:rPr>
              <w:drawing>
                <wp:inline distT="0" distB="0" distL="0" distR="0">
                  <wp:extent cx="129540" cy="121920"/>
                  <wp:effectExtent l="0" t="0" r="3810" b="0"/>
                  <wp:docPr id="397" name="Picture 3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7B057B">
              <w:rPr>
                <w:rStyle w:val="Italic"/>
              </w:rPr>
              <w:t>Explain:</w:t>
            </w:r>
          </w:p>
          <w:p w:rsidR="00CF144B" w:rsidRPr="00901632" w:rsidRDefault="00CF144B" w:rsidP="00087C61">
            <w:pPr>
              <w:pStyle w:val="TableCell9TNR"/>
            </w:pPr>
          </w:p>
        </w:tc>
      </w:tr>
      <w:tr w:rsidR="00CF144B" w:rsidRPr="00901632" w:rsidTr="00CF0E2E">
        <w:trPr>
          <w:cantSplit/>
        </w:trPr>
        <w:tc>
          <w:tcPr>
            <w:tcW w:w="1667" w:type="pct"/>
            <w:shd w:val="clear" w:color="auto" w:fill="auto"/>
          </w:tcPr>
          <w:p w:rsidR="00CF144B" w:rsidRPr="007B057B" w:rsidRDefault="00CF144B" w:rsidP="00087C61">
            <w:pPr>
              <w:pStyle w:val="TableCell9TNR"/>
              <w:rPr>
                <w:rStyle w:val="RequiresAttention"/>
              </w:rPr>
            </w:pPr>
            <w:r w:rsidRPr="007B057B">
              <w:rPr>
                <w:rStyle w:val="RequiresAttention"/>
              </w:rPr>
              <w:t>Status of Data Reported:</w:t>
            </w:r>
          </w:p>
          <w:p w:rsidR="00CF144B" w:rsidRPr="00901632" w:rsidRDefault="007A680F" w:rsidP="00087C61">
            <w:pPr>
              <w:pStyle w:val="TableCell9TNR"/>
            </w:pPr>
            <w:bookmarkStart w:id="102" w:name="fldQue6613_1"/>
            <w:r>
              <w:rPr>
                <w:noProof/>
              </w:rPr>
              <w:drawing>
                <wp:inline distT="0" distB="0" distL="0" distR="0" wp14:anchorId="4C23500F" wp14:editId="01C33654">
                  <wp:extent cx="129540" cy="121920"/>
                  <wp:effectExtent l="0" t="0" r="3810" b="0"/>
                  <wp:docPr id="398" name="Picture 3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2"/>
            <w:r w:rsidR="00CF144B" w:rsidRPr="00901632">
              <w:t xml:space="preserve"> Provisional.</w:t>
            </w:r>
          </w:p>
          <w:p w:rsidR="00CF144B" w:rsidRPr="00901632" w:rsidRDefault="007B057B" w:rsidP="00087C61">
            <w:pPr>
              <w:pStyle w:val="TableCell9TNR"/>
            </w:pPr>
            <w:r>
              <w:tab/>
            </w:r>
            <w:r w:rsidR="00CF144B" w:rsidRPr="00621F5C">
              <w:rPr>
                <w:rStyle w:val="ArialItalic"/>
              </w:rPr>
              <w:t xml:space="preserve">Explanation of Provisional Data: </w:t>
            </w:r>
          </w:p>
          <w:p w:rsidR="00CF144B" w:rsidRPr="00901632" w:rsidRDefault="007A680F" w:rsidP="00087C61">
            <w:pPr>
              <w:pStyle w:val="TableCell9TNR"/>
            </w:pPr>
            <w:bookmarkStart w:id="103" w:name="fldQue6613_2"/>
            <w:r>
              <w:rPr>
                <w:noProof/>
              </w:rPr>
              <w:drawing>
                <wp:inline distT="0" distB="0" distL="0" distR="0" wp14:anchorId="019D92F5" wp14:editId="151B7455">
                  <wp:extent cx="129540" cy="121920"/>
                  <wp:effectExtent l="0" t="0" r="3810" b="0"/>
                  <wp:docPr id="399" name="Picture 39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03"/>
            <w:r w:rsidR="00CF144B" w:rsidRPr="00901632">
              <w:t xml:space="preserve"> Final.</w:t>
            </w:r>
          </w:p>
          <w:p w:rsidR="00CF144B" w:rsidRPr="00901632" w:rsidRDefault="007A680F" w:rsidP="00087C61">
            <w:pPr>
              <w:pStyle w:val="TableCell9TNR"/>
            </w:pPr>
            <w:bookmarkStart w:id="104" w:name="fldQue6613_3"/>
            <w:r>
              <w:rPr>
                <w:noProof/>
              </w:rPr>
              <w:drawing>
                <wp:inline distT="0" distB="0" distL="0" distR="0" wp14:anchorId="1F9A082C" wp14:editId="733835C8">
                  <wp:extent cx="129540" cy="121920"/>
                  <wp:effectExtent l="0" t="0" r="3810" b="0"/>
                  <wp:docPr id="400" name="Picture 4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4"/>
            <w:r w:rsidR="00CF144B" w:rsidRPr="00901632">
              <w:t xml:space="preserve"> Same data as reported in a previous year’s annual report.</w:t>
            </w:r>
          </w:p>
          <w:p w:rsidR="00CF144B" w:rsidRPr="00901632" w:rsidRDefault="00CF144B" w:rsidP="00087C61">
            <w:pPr>
              <w:pStyle w:val="TableCell9TNR"/>
            </w:pPr>
            <w:r w:rsidRPr="00805FDE">
              <w:rPr>
                <w:rStyle w:val="Italic"/>
              </w:rPr>
              <w:t>Specify year of annual report in which data previously reported:</w:t>
            </w:r>
            <w:r w:rsidRPr="00901632">
              <w:t xml:space="preserve"> </w:t>
            </w:r>
          </w:p>
        </w:tc>
        <w:tc>
          <w:tcPr>
            <w:tcW w:w="1667" w:type="pct"/>
            <w:shd w:val="clear" w:color="auto" w:fill="auto"/>
          </w:tcPr>
          <w:p w:rsidR="00CF144B" w:rsidRPr="007B057B" w:rsidRDefault="00CF144B" w:rsidP="00087C61">
            <w:pPr>
              <w:pStyle w:val="TableCell9TNR"/>
              <w:rPr>
                <w:rStyle w:val="RequiresAttention"/>
              </w:rPr>
            </w:pPr>
            <w:r w:rsidRPr="007B057B">
              <w:rPr>
                <w:rStyle w:val="RequiresAttention"/>
              </w:rPr>
              <w:t>Status of Data Reported:</w:t>
            </w:r>
          </w:p>
          <w:p w:rsidR="00CF144B" w:rsidRPr="00901632" w:rsidRDefault="007A680F" w:rsidP="00087C61">
            <w:pPr>
              <w:pStyle w:val="TableCell9TNR"/>
            </w:pPr>
            <w:bookmarkStart w:id="105" w:name="fldQue6330_1"/>
            <w:r>
              <w:rPr>
                <w:noProof/>
              </w:rPr>
              <w:drawing>
                <wp:inline distT="0" distB="0" distL="0" distR="0" wp14:anchorId="5883E535" wp14:editId="56FD030F">
                  <wp:extent cx="129540" cy="121920"/>
                  <wp:effectExtent l="0" t="0" r="3810" b="0"/>
                  <wp:docPr id="401" name="Picture 4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5"/>
            <w:r w:rsidR="00CF144B" w:rsidRPr="00901632">
              <w:t xml:space="preserve"> Provisional.</w:t>
            </w:r>
          </w:p>
          <w:p w:rsidR="00CF144B" w:rsidRPr="00901632" w:rsidRDefault="007B057B" w:rsidP="00087C61">
            <w:pPr>
              <w:pStyle w:val="TableCell9TNR"/>
            </w:pPr>
            <w:r>
              <w:tab/>
            </w:r>
            <w:r w:rsidR="00CF144B" w:rsidRPr="00621F5C">
              <w:rPr>
                <w:rStyle w:val="ArialItalic"/>
              </w:rPr>
              <w:t>Explanation of Provisional Data:</w:t>
            </w:r>
            <w:r w:rsidR="00CF144B" w:rsidRPr="00901632">
              <w:t xml:space="preserve"> </w:t>
            </w:r>
          </w:p>
          <w:p w:rsidR="00CF144B" w:rsidRPr="00901632" w:rsidRDefault="007A680F" w:rsidP="00087C61">
            <w:pPr>
              <w:pStyle w:val="TableCell9TNR"/>
            </w:pPr>
            <w:bookmarkStart w:id="106" w:name="fldQue6330_2"/>
            <w:r>
              <w:rPr>
                <w:noProof/>
              </w:rPr>
              <w:drawing>
                <wp:inline distT="0" distB="0" distL="0" distR="0" wp14:anchorId="0610AB8E" wp14:editId="48920AED">
                  <wp:extent cx="129540" cy="121920"/>
                  <wp:effectExtent l="0" t="0" r="3810" b="0"/>
                  <wp:docPr id="402" name="Picture 40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06"/>
            <w:r w:rsidR="00CF144B" w:rsidRPr="00901632">
              <w:t xml:space="preserve"> Final.</w:t>
            </w:r>
          </w:p>
          <w:p w:rsidR="00CF144B" w:rsidRPr="00901632" w:rsidRDefault="007A680F" w:rsidP="00087C61">
            <w:pPr>
              <w:pStyle w:val="TableCell9TNR"/>
            </w:pPr>
            <w:bookmarkStart w:id="107" w:name="fldQue6330_3"/>
            <w:r>
              <w:rPr>
                <w:noProof/>
              </w:rPr>
              <w:drawing>
                <wp:inline distT="0" distB="0" distL="0" distR="0" wp14:anchorId="6C294585" wp14:editId="065CF4F5">
                  <wp:extent cx="129540" cy="121920"/>
                  <wp:effectExtent l="0" t="0" r="3810" b="0"/>
                  <wp:docPr id="403" name="Picture 4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7"/>
            <w:r w:rsidR="00CF144B" w:rsidRPr="00901632">
              <w:t xml:space="preserve"> Same data as reported in a previous year’s annual report.</w:t>
            </w:r>
          </w:p>
          <w:p w:rsidR="00CF144B" w:rsidRPr="00901632" w:rsidRDefault="00CF144B" w:rsidP="00087C61">
            <w:pPr>
              <w:pStyle w:val="TableCell9TNR"/>
            </w:pPr>
            <w:r w:rsidRPr="00805FDE">
              <w:rPr>
                <w:rStyle w:val="Italic"/>
              </w:rPr>
              <w:t>Specify year of annual report in which data previously reported:</w:t>
            </w:r>
            <w:r w:rsidRPr="00901632">
              <w:t xml:space="preserve">  </w:t>
            </w:r>
          </w:p>
        </w:tc>
        <w:tc>
          <w:tcPr>
            <w:tcW w:w="1666" w:type="pct"/>
            <w:shd w:val="clear" w:color="auto" w:fill="auto"/>
          </w:tcPr>
          <w:p w:rsidR="00CF144B" w:rsidRPr="007B057B" w:rsidRDefault="00CF144B" w:rsidP="00087C61">
            <w:pPr>
              <w:pStyle w:val="TableCell9TNR"/>
              <w:rPr>
                <w:rStyle w:val="RequiresAttention"/>
              </w:rPr>
            </w:pPr>
            <w:r w:rsidRPr="007B057B">
              <w:rPr>
                <w:rStyle w:val="RequiresAttention"/>
              </w:rPr>
              <w:t>Status of Data Reported:</w:t>
            </w:r>
          </w:p>
          <w:p w:rsidR="00CF144B" w:rsidRPr="00901632" w:rsidRDefault="007A680F" w:rsidP="00087C61">
            <w:pPr>
              <w:pStyle w:val="TableCell9TNR"/>
            </w:pPr>
            <w:bookmarkStart w:id="108" w:name="fldQue5608_1"/>
            <w:r>
              <w:rPr>
                <w:noProof/>
              </w:rPr>
              <w:drawing>
                <wp:inline distT="0" distB="0" distL="0" distR="0" wp14:anchorId="7DF10AB6" wp14:editId="2334F49C">
                  <wp:extent cx="129540" cy="121920"/>
                  <wp:effectExtent l="0" t="0" r="3810" b="0"/>
                  <wp:docPr id="404" name="Picture 4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08"/>
            <w:r w:rsidR="00CF144B" w:rsidRPr="00901632">
              <w:t xml:space="preserve"> Provisional.</w:t>
            </w:r>
          </w:p>
          <w:p w:rsidR="00CF144B" w:rsidRPr="00901632" w:rsidRDefault="007B057B" w:rsidP="00087C61">
            <w:pPr>
              <w:pStyle w:val="TableCell9TNR"/>
            </w:pPr>
            <w:r>
              <w:tab/>
            </w:r>
            <w:r w:rsidR="00CF144B" w:rsidRPr="00621F5C">
              <w:rPr>
                <w:rStyle w:val="ArialItalic"/>
              </w:rPr>
              <w:t>Explanation of Provisional Data:</w:t>
            </w:r>
            <w:r w:rsidR="00CF144B" w:rsidRPr="00901632">
              <w:t xml:space="preserve"> </w:t>
            </w:r>
          </w:p>
          <w:p w:rsidR="00CF144B" w:rsidRPr="00901632" w:rsidRDefault="007A680F" w:rsidP="00087C61">
            <w:pPr>
              <w:pStyle w:val="TableCell9TNR"/>
            </w:pPr>
            <w:bookmarkStart w:id="109" w:name="fldQue5608_2"/>
            <w:r>
              <w:rPr>
                <w:noProof/>
              </w:rPr>
              <w:drawing>
                <wp:inline distT="0" distB="0" distL="0" distR="0" wp14:anchorId="1E303533" wp14:editId="3A75A059">
                  <wp:extent cx="129540" cy="121920"/>
                  <wp:effectExtent l="0" t="0" r="3810" b="0"/>
                  <wp:docPr id="405" name="Picture 40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09"/>
            <w:r w:rsidR="00CF144B" w:rsidRPr="00901632">
              <w:t xml:space="preserve"> Final.</w:t>
            </w:r>
          </w:p>
          <w:p w:rsidR="00CF144B" w:rsidRPr="00901632" w:rsidRDefault="007A680F" w:rsidP="00087C61">
            <w:pPr>
              <w:pStyle w:val="TableCell9TNR"/>
            </w:pPr>
            <w:bookmarkStart w:id="110" w:name="fldQue5608_3"/>
            <w:r>
              <w:rPr>
                <w:noProof/>
              </w:rPr>
              <w:drawing>
                <wp:inline distT="0" distB="0" distL="0" distR="0" wp14:anchorId="71D2F4F1" wp14:editId="450BB47E">
                  <wp:extent cx="129540" cy="121920"/>
                  <wp:effectExtent l="0" t="0" r="3810" b="0"/>
                  <wp:docPr id="406" name="Picture 4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0"/>
            <w:r w:rsidR="00CF144B" w:rsidRPr="00901632">
              <w:t xml:space="preserve"> Same data as reported in a previous year’s annual report.</w:t>
            </w:r>
          </w:p>
          <w:p w:rsidR="00CF144B" w:rsidRPr="00901632" w:rsidRDefault="00CF144B" w:rsidP="00087C61">
            <w:pPr>
              <w:pStyle w:val="TableCell9TNR"/>
            </w:pPr>
            <w:r w:rsidRPr="00805FDE">
              <w:rPr>
                <w:rStyle w:val="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7B057B" w:rsidRDefault="00CF144B" w:rsidP="00087C61">
            <w:pPr>
              <w:pStyle w:val="TableCell9TNR"/>
              <w:rPr>
                <w:rStyle w:val="RequiresAttention"/>
              </w:rPr>
            </w:pPr>
            <w:r w:rsidRPr="007B057B">
              <w:rPr>
                <w:rStyle w:val="RequiresAttention"/>
              </w:rPr>
              <w:t>Measurement Specification:</w:t>
            </w:r>
          </w:p>
          <w:p w:rsidR="00CF144B" w:rsidRPr="00901632" w:rsidRDefault="007A680F" w:rsidP="00087C61">
            <w:pPr>
              <w:pStyle w:val="TableCell9TNR"/>
            </w:pPr>
            <w:bookmarkStart w:id="111" w:name="fldQue6616_1"/>
            <w:r>
              <w:rPr>
                <w:noProof/>
              </w:rPr>
              <w:drawing>
                <wp:inline distT="0" distB="0" distL="0" distR="0" wp14:anchorId="4F6AF3C3" wp14:editId="5516587B">
                  <wp:extent cx="129540" cy="121920"/>
                  <wp:effectExtent l="0" t="0" r="3810" b="0"/>
                  <wp:docPr id="407" name="Picture 4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1"/>
            <w:r w:rsidR="00CF144B" w:rsidRPr="00901632">
              <w:t xml:space="preserve">HEDIS.  </w:t>
            </w:r>
            <w:r w:rsidR="00CF144B" w:rsidRPr="00805FDE">
              <w:rPr>
                <w:rStyle w:val="Italic"/>
              </w:rPr>
              <w:t>Specify version of HEDIS used:</w:t>
            </w:r>
            <w:r w:rsidR="00CF144B" w:rsidRPr="00901632">
              <w:t xml:space="preserve"> </w:t>
            </w:r>
          </w:p>
          <w:p w:rsidR="00CF144B" w:rsidRPr="00901632" w:rsidRDefault="007A680F" w:rsidP="007A680F">
            <w:pPr>
              <w:pStyle w:val="TableCell9TNRExtraSpace"/>
            </w:pPr>
            <w:bookmarkStart w:id="112" w:name="fldQue6616_2"/>
            <w:r>
              <w:rPr>
                <w:noProof/>
              </w:rPr>
              <w:drawing>
                <wp:inline distT="0" distB="0" distL="0" distR="0" wp14:anchorId="0F01CE3E" wp14:editId="5351E8C1">
                  <wp:extent cx="129540" cy="121920"/>
                  <wp:effectExtent l="0" t="0" r="3810" b="0"/>
                  <wp:docPr id="408" name="Picture 40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12"/>
            <w:r w:rsidR="00CF144B" w:rsidRPr="00901632">
              <w:t xml:space="preserve">Other.  </w:t>
            </w:r>
            <w:r w:rsidR="00CF144B" w:rsidRPr="00805FDE">
              <w:rPr>
                <w:rStyle w:val="Italic"/>
              </w:rPr>
              <w:t>Explain</w:t>
            </w:r>
            <w:r w:rsidR="00CF144B" w:rsidRPr="00901632">
              <w:t xml:space="preserve">: </w:t>
            </w:r>
            <w:r>
              <w:t>BCBSAL provider network geo-access measures.</w:t>
            </w:r>
          </w:p>
        </w:tc>
        <w:tc>
          <w:tcPr>
            <w:tcW w:w="1667" w:type="pct"/>
          </w:tcPr>
          <w:p w:rsidR="00CF144B" w:rsidRPr="007B057B" w:rsidRDefault="00CF144B" w:rsidP="00087C61">
            <w:pPr>
              <w:pStyle w:val="TableCell9TNR"/>
              <w:rPr>
                <w:rStyle w:val="RequiresAttention"/>
              </w:rPr>
            </w:pPr>
            <w:r w:rsidRPr="007B057B">
              <w:rPr>
                <w:rStyle w:val="RequiresAttention"/>
              </w:rPr>
              <w:t>Measurement Specification:</w:t>
            </w:r>
          </w:p>
          <w:p w:rsidR="00CF144B" w:rsidRPr="00901632" w:rsidRDefault="007A680F" w:rsidP="00087C61">
            <w:pPr>
              <w:pStyle w:val="TableCell9TNR"/>
            </w:pPr>
            <w:bookmarkStart w:id="113" w:name="fldQue6333_1"/>
            <w:r>
              <w:rPr>
                <w:noProof/>
              </w:rPr>
              <w:drawing>
                <wp:inline distT="0" distB="0" distL="0" distR="0" wp14:anchorId="31F927C5" wp14:editId="3E776BE9">
                  <wp:extent cx="129540" cy="121920"/>
                  <wp:effectExtent l="0" t="0" r="3810" b="0"/>
                  <wp:docPr id="409" name="Picture 4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3"/>
            <w:r w:rsidR="00CF144B" w:rsidRPr="00901632">
              <w:t xml:space="preserve">HEDIS.  </w:t>
            </w:r>
            <w:r w:rsidR="00CF144B" w:rsidRPr="00805FDE">
              <w:rPr>
                <w:rStyle w:val="Italic"/>
              </w:rPr>
              <w:t>Specify version of HEDIS used:</w:t>
            </w:r>
            <w:r w:rsidR="00CF144B" w:rsidRPr="00901632">
              <w:t xml:space="preserve"> </w:t>
            </w:r>
          </w:p>
          <w:p w:rsidR="00CF144B" w:rsidRPr="00901632" w:rsidRDefault="007A680F" w:rsidP="007A680F">
            <w:pPr>
              <w:pStyle w:val="TableCell9TNRExtraSpace"/>
            </w:pPr>
            <w:bookmarkStart w:id="114" w:name="fldQue6333_2"/>
            <w:r>
              <w:rPr>
                <w:noProof/>
              </w:rPr>
              <w:drawing>
                <wp:inline distT="0" distB="0" distL="0" distR="0" wp14:anchorId="1C84A708" wp14:editId="2808AD1B">
                  <wp:extent cx="129540" cy="121920"/>
                  <wp:effectExtent l="0" t="0" r="3810" b="0"/>
                  <wp:docPr id="410" name="Picture 41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14"/>
            <w:r w:rsidR="00CF144B" w:rsidRPr="00901632">
              <w:t xml:space="preserve">Other.  </w:t>
            </w:r>
            <w:r w:rsidR="00CF144B" w:rsidRPr="00805FDE">
              <w:rPr>
                <w:rStyle w:val="Italic"/>
              </w:rPr>
              <w:t>Explain</w:t>
            </w:r>
            <w:r w:rsidR="00CF144B" w:rsidRPr="00901632">
              <w:t xml:space="preserve">: </w:t>
            </w:r>
            <w:r>
              <w:t>BCBSAL provider network geo-access measures.</w:t>
            </w:r>
          </w:p>
        </w:tc>
        <w:tc>
          <w:tcPr>
            <w:tcW w:w="1666" w:type="pct"/>
          </w:tcPr>
          <w:p w:rsidR="00CF144B" w:rsidRPr="007B057B" w:rsidRDefault="00CF144B" w:rsidP="00087C61">
            <w:pPr>
              <w:pStyle w:val="TableCell9TNR"/>
              <w:rPr>
                <w:rStyle w:val="RequiresAttention"/>
              </w:rPr>
            </w:pPr>
            <w:r w:rsidRPr="007B057B">
              <w:rPr>
                <w:rStyle w:val="RequiresAttention"/>
              </w:rPr>
              <w:t>Measurement Specification:</w:t>
            </w:r>
          </w:p>
          <w:p w:rsidR="00CF144B" w:rsidRPr="00901632" w:rsidRDefault="007A680F" w:rsidP="00087C61">
            <w:pPr>
              <w:pStyle w:val="TableCell9TNR"/>
            </w:pPr>
            <w:bookmarkStart w:id="115" w:name="fldQue5611_1"/>
            <w:r>
              <w:rPr>
                <w:noProof/>
              </w:rPr>
              <w:drawing>
                <wp:inline distT="0" distB="0" distL="0" distR="0" wp14:anchorId="7FFE8D9C" wp14:editId="638B941A">
                  <wp:extent cx="129540" cy="121920"/>
                  <wp:effectExtent l="0" t="0" r="3810" b="0"/>
                  <wp:docPr id="411" name="Picture 4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5"/>
            <w:r w:rsidR="00CF144B" w:rsidRPr="00901632">
              <w:t xml:space="preserve">HEDIS.  </w:t>
            </w:r>
            <w:r w:rsidR="00CF144B" w:rsidRPr="00805FDE">
              <w:rPr>
                <w:rStyle w:val="Italic"/>
              </w:rPr>
              <w:t xml:space="preserve">Specify </w:t>
            </w:r>
            <w:r w:rsidR="00A05732">
              <w:rPr>
                <w:rStyle w:val="Italic"/>
              </w:rPr>
              <w:t xml:space="preserve">version of </w:t>
            </w:r>
            <w:r w:rsidR="00CF144B" w:rsidRPr="00805FDE">
              <w:rPr>
                <w:rStyle w:val="Italic"/>
              </w:rPr>
              <w:t>HEDIS used:</w:t>
            </w:r>
            <w:r w:rsidR="00CF144B" w:rsidRPr="00901632">
              <w:t xml:space="preserve"> </w:t>
            </w:r>
          </w:p>
          <w:p w:rsidR="00CF144B" w:rsidRPr="00901632" w:rsidRDefault="007A680F" w:rsidP="007A680F">
            <w:pPr>
              <w:pStyle w:val="TableCell9TNRExtraSpace"/>
            </w:pPr>
            <w:bookmarkStart w:id="116" w:name="fldQue5611_2"/>
            <w:r>
              <w:rPr>
                <w:noProof/>
              </w:rPr>
              <w:drawing>
                <wp:inline distT="0" distB="0" distL="0" distR="0" wp14:anchorId="11FCE42C" wp14:editId="2DCA1D5D">
                  <wp:extent cx="129540" cy="121920"/>
                  <wp:effectExtent l="0" t="0" r="3810" b="0"/>
                  <wp:docPr id="412" name="Picture 41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16"/>
            <w:r w:rsidR="00CF144B" w:rsidRPr="00901632">
              <w:t xml:space="preserve">Other.  </w:t>
            </w:r>
            <w:r w:rsidR="00CF144B" w:rsidRPr="00805FDE">
              <w:rPr>
                <w:rStyle w:val="Italic"/>
              </w:rPr>
              <w:t>Explain</w:t>
            </w:r>
            <w:r w:rsidR="00CF144B" w:rsidRPr="00901632">
              <w:t xml:space="preserve">: </w:t>
            </w:r>
            <w:r>
              <w:t>BCBSAL provider network geo-access measures</w:t>
            </w:r>
          </w:p>
        </w:tc>
      </w:tr>
      <w:tr w:rsidR="00CF144B" w:rsidRPr="00901632" w:rsidTr="00CF0E2E">
        <w:trPr>
          <w:cantSplit/>
        </w:trPr>
        <w:tc>
          <w:tcPr>
            <w:tcW w:w="1667" w:type="pct"/>
          </w:tcPr>
          <w:p w:rsidR="00CF144B" w:rsidRPr="007B057B" w:rsidRDefault="00CF144B" w:rsidP="00087C61">
            <w:pPr>
              <w:pStyle w:val="TableCell9TNR"/>
              <w:rPr>
                <w:rStyle w:val="RequiresAttention"/>
              </w:rPr>
            </w:pPr>
            <w:r w:rsidRPr="007B057B">
              <w:rPr>
                <w:rStyle w:val="RequiresAttention"/>
              </w:rPr>
              <w:t>Data Source:</w:t>
            </w:r>
          </w:p>
          <w:p w:rsidR="00CF144B" w:rsidRPr="00901632" w:rsidRDefault="007A680F" w:rsidP="00087C61">
            <w:pPr>
              <w:pStyle w:val="TableCell9TNR"/>
            </w:pPr>
            <w:r>
              <w:rPr>
                <w:noProof/>
              </w:rPr>
              <w:drawing>
                <wp:inline distT="0" distB="0" distL="0" distR="0">
                  <wp:extent cx="129540" cy="121920"/>
                  <wp:effectExtent l="0" t="0" r="3810" b="0"/>
                  <wp:docPr id="413" name="Picture 4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87C61">
            <w:pPr>
              <w:pStyle w:val="TableCell9TNR"/>
            </w:pPr>
            <w:r>
              <w:rPr>
                <w:noProof/>
              </w:rPr>
              <w:drawing>
                <wp:inline distT="0" distB="0" distL="0" distR="0">
                  <wp:extent cx="129540" cy="121920"/>
                  <wp:effectExtent l="0" t="0" r="3810" b="0"/>
                  <wp:docPr id="414" name="Picture 4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087C61">
            <w:pPr>
              <w:pStyle w:val="TableCell9TNR"/>
            </w:pPr>
            <w:r>
              <w:rPr>
                <w:noProof/>
              </w:rPr>
              <w:drawing>
                <wp:inline distT="0" distB="0" distL="0" distR="0">
                  <wp:extent cx="129540" cy="121920"/>
                  <wp:effectExtent l="0" t="0" r="3810" b="0"/>
                  <wp:docPr id="415" name="Picture 4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05FDE">
              <w:rPr>
                <w:rStyle w:val="Italic"/>
              </w:rPr>
              <w:t>Specify</w:t>
            </w:r>
            <w:r w:rsidR="00CF144B" w:rsidRPr="00901632">
              <w:t>:</w:t>
            </w:r>
          </w:p>
          <w:p w:rsidR="00CF144B" w:rsidRPr="00901632" w:rsidRDefault="007A680F" w:rsidP="00087C61">
            <w:pPr>
              <w:pStyle w:val="TableCell9TNR"/>
            </w:pPr>
            <w:r>
              <w:rPr>
                <w:noProof/>
              </w:rPr>
              <w:drawing>
                <wp:inline distT="0" distB="0" distL="0" distR="0">
                  <wp:extent cx="129540" cy="121920"/>
                  <wp:effectExtent l="0" t="0" r="3810" b="0"/>
                  <wp:docPr id="416" name="Picture 41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05FDE">
              <w:rPr>
                <w:rStyle w:val="Italic"/>
              </w:rPr>
              <w:t>Specify</w:t>
            </w:r>
            <w:r w:rsidR="00CF144B" w:rsidRPr="00901632">
              <w:t>:</w:t>
            </w:r>
          </w:p>
          <w:p w:rsidR="00CF144B" w:rsidRPr="00901632" w:rsidRDefault="007A680F" w:rsidP="00087C61">
            <w:pPr>
              <w:pStyle w:val="TableCell9TNR"/>
            </w:pPr>
            <w:r>
              <w:t>Administrator provider network and enrollment data</w:t>
            </w:r>
          </w:p>
        </w:tc>
        <w:tc>
          <w:tcPr>
            <w:tcW w:w="1667" w:type="pct"/>
          </w:tcPr>
          <w:p w:rsidR="00CF144B" w:rsidRPr="007B057B" w:rsidRDefault="00CF144B" w:rsidP="00087C61">
            <w:pPr>
              <w:pStyle w:val="TableCell9TNR"/>
              <w:rPr>
                <w:rStyle w:val="RequiresAttention"/>
              </w:rPr>
            </w:pPr>
            <w:r w:rsidRPr="007B057B">
              <w:rPr>
                <w:rStyle w:val="RequiresAttention"/>
              </w:rPr>
              <w:t>Data Source:</w:t>
            </w:r>
          </w:p>
          <w:p w:rsidR="00CF144B" w:rsidRPr="00901632" w:rsidRDefault="007A680F" w:rsidP="00087C61">
            <w:pPr>
              <w:pStyle w:val="TableCell9TNR"/>
            </w:pPr>
            <w:r>
              <w:rPr>
                <w:noProof/>
              </w:rPr>
              <w:drawing>
                <wp:inline distT="0" distB="0" distL="0" distR="0">
                  <wp:extent cx="129540" cy="121920"/>
                  <wp:effectExtent l="0" t="0" r="3810" b="0"/>
                  <wp:docPr id="417" name="Picture 4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 </w:t>
            </w:r>
          </w:p>
          <w:p w:rsidR="00CF144B" w:rsidRPr="00901632" w:rsidRDefault="007A680F" w:rsidP="00087C61">
            <w:pPr>
              <w:pStyle w:val="TableCell9TNR"/>
            </w:pPr>
            <w:r>
              <w:rPr>
                <w:noProof/>
              </w:rPr>
              <w:drawing>
                <wp:inline distT="0" distB="0" distL="0" distR="0">
                  <wp:extent cx="129540" cy="121920"/>
                  <wp:effectExtent l="0" t="0" r="3810" b="0"/>
                  <wp:docPr id="418" name="Picture 4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087C61">
            <w:pPr>
              <w:pStyle w:val="TableCell9TNR"/>
            </w:pPr>
            <w:r>
              <w:rPr>
                <w:noProof/>
              </w:rPr>
              <w:drawing>
                <wp:inline distT="0" distB="0" distL="0" distR="0">
                  <wp:extent cx="129540" cy="121920"/>
                  <wp:effectExtent l="0" t="0" r="3810" b="0"/>
                  <wp:docPr id="419" name="Picture 4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05FDE">
              <w:rPr>
                <w:rStyle w:val="Italic"/>
              </w:rPr>
              <w:t>Specify</w:t>
            </w:r>
            <w:r w:rsidR="00CF144B" w:rsidRPr="00901632">
              <w:t>:</w:t>
            </w:r>
          </w:p>
          <w:p w:rsidR="00CF144B" w:rsidRPr="00901632" w:rsidRDefault="007A680F" w:rsidP="00087C61">
            <w:pPr>
              <w:pStyle w:val="TableCell9TNR"/>
            </w:pPr>
            <w:r>
              <w:rPr>
                <w:noProof/>
              </w:rPr>
              <w:drawing>
                <wp:inline distT="0" distB="0" distL="0" distR="0">
                  <wp:extent cx="129540" cy="121920"/>
                  <wp:effectExtent l="0" t="0" r="3810" b="0"/>
                  <wp:docPr id="420" name="Picture 42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05FDE">
              <w:rPr>
                <w:rStyle w:val="Italic"/>
              </w:rPr>
              <w:t>Specify</w:t>
            </w:r>
            <w:r w:rsidR="00CF144B" w:rsidRPr="00901632">
              <w:t>:</w:t>
            </w:r>
          </w:p>
          <w:p w:rsidR="00CF144B" w:rsidRPr="00901632" w:rsidRDefault="007A680F" w:rsidP="00087C61">
            <w:pPr>
              <w:pStyle w:val="TableCell9TNR"/>
            </w:pPr>
            <w:r>
              <w:t>Administrator provider network and enrollment data</w:t>
            </w:r>
          </w:p>
        </w:tc>
        <w:tc>
          <w:tcPr>
            <w:tcW w:w="1666" w:type="pct"/>
          </w:tcPr>
          <w:p w:rsidR="00CF144B" w:rsidRPr="007B057B" w:rsidRDefault="00CF144B" w:rsidP="00087C61">
            <w:pPr>
              <w:pStyle w:val="TableCell9TNR"/>
              <w:rPr>
                <w:rStyle w:val="RequiresAttention"/>
              </w:rPr>
            </w:pPr>
            <w:r w:rsidRPr="007B057B">
              <w:rPr>
                <w:rStyle w:val="RequiresAttention"/>
              </w:rPr>
              <w:t>Data Source:</w:t>
            </w:r>
          </w:p>
          <w:p w:rsidR="00CF144B" w:rsidRPr="00901632" w:rsidRDefault="007A680F" w:rsidP="00087C61">
            <w:pPr>
              <w:pStyle w:val="TableCell9TNR"/>
            </w:pPr>
            <w:r>
              <w:rPr>
                <w:noProof/>
              </w:rPr>
              <w:drawing>
                <wp:inline distT="0" distB="0" distL="0" distR="0">
                  <wp:extent cx="129540" cy="121920"/>
                  <wp:effectExtent l="0" t="0" r="3810" b="0"/>
                  <wp:docPr id="421" name="Picture 4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 </w:t>
            </w:r>
          </w:p>
          <w:p w:rsidR="00CF144B" w:rsidRPr="00901632" w:rsidRDefault="007A680F" w:rsidP="00087C61">
            <w:pPr>
              <w:pStyle w:val="TableCell9TNR"/>
            </w:pPr>
            <w:r>
              <w:rPr>
                <w:noProof/>
              </w:rPr>
              <w:drawing>
                <wp:inline distT="0" distB="0" distL="0" distR="0">
                  <wp:extent cx="129540" cy="121920"/>
                  <wp:effectExtent l="0" t="0" r="3810" b="0"/>
                  <wp:docPr id="422" name="Picture 4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087C61">
            <w:pPr>
              <w:pStyle w:val="TableCell9TNR"/>
            </w:pPr>
            <w:r>
              <w:rPr>
                <w:noProof/>
              </w:rPr>
              <w:drawing>
                <wp:inline distT="0" distB="0" distL="0" distR="0">
                  <wp:extent cx="129540" cy="121920"/>
                  <wp:effectExtent l="0" t="0" r="3810" b="0"/>
                  <wp:docPr id="423" name="Picture 4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805FDE">
              <w:rPr>
                <w:rStyle w:val="Italic"/>
              </w:rPr>
              <w:t>Specify</w:t>
            </w:r>
            <w:r w:rsidR="00CF144B" w:rsidRPr="00901632">
              <w:t>:</w:t>
            </w:r>
          </w:p>
          <w:p w:rsidR="00CF144B" w:rsidRPr="00901632" w:rsidRDefault="007A680F" w:rsidP="00087C61">
            <w:pPr>
              <w:pStyle w:val="TableCell9TNR"/>
            </w:pPr>
            <w:r>
              <w:rPr>
                <w:noProof/>
              </w:rPr>
              <w:drawing>
                <wp:inline distT="0" distB="0" distL="0" distR="0">
                  <wp:extent cx="129540" cy="121920"/>
                  <wp:effectExtent l="0" t="0" r="3810" b="0"/>
                  <wp:docPr id="424" name="Picture 42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805FDE">
              <w:rPr>
                <w:rStyle w:val="Italic"/>
              </w:rPr>
              <w:t>Specify</w:t>
            </w:r>
            <w:r w:rsidR="00CF144B" w:rsidRPr="00901632">
              <w:t>:</w:t>
            </w:r>
          </w:p>
          <w:p w:rsidR="00CF144B" w:rsidRPr="00901632" w:rsidRDefault="007A680F" w:rsidP="00087C61">
            <w:pPr>
              <w:pStyle w:val="TableCell9TNR"/>
            </w:pPr>
            <w:r>
              <w:t>Administrator provider network and enrollment data</w:t>
            </w:r>
          </w:p>
        </w:tc>
      </w:tr>
      <w:tr w:rsidR="00CF144B" w:rsidRPr="00901632" w:rsidTr="00CF0E2E">
        <w:trPr>
          <w:cantSplit/>
        </w:trPr>
        <w:tc>
          <w:tcPr>
            <w:tcW w:w="1667" w:type="pct"/>
          </w:tcPr>
          <w:p w:rsidR="00CF144B" w:rsidRPr="007B057B" w:rsidRDefault="00CF144B" w:rsidP="00087C61">
            <w:pPr>
              <w:pStyle w:val="TableCell9TNR"/>
              <w:rPr>
                <w:rStyle w:val="RequiresAttention"/>
              </w:rPr>
            </w:pPr>
            <w:r w:rsidRPr="007B057B">
              <w:rPr>
                <w:rStyle w:val="RequiresAttention"/>
              </w:rPr>
              <w:t>Definition of Population Included in the Measure:</w:t>
            </w:r>
          </w:p>
          <w:p w:rsidR="00CF144B" w:rsidRPr="00901632" w:rsidRDefault="00CF144B" w:rsidP="00087C61">
            <w:pPr>
              <w:pStyle w:val="TableCell9TNR"/>
            </w:pPr>
            <w:r w:rsidRPr="00901632">
              <w:t xml:space="preserve">Definition of numerator: </w:t>
            </w:r>
            <w:r w:rsidR="007A680F">
              <w:t>The number of enrollees who have 2 or more network physicians available within 20 miles.</w:t>
            </w:r>
          </w:p>
          <w:p w:rsidR="00CF144B" w:rsidRPr="00901632" w:rsidRDefault="00CF144B" w:rsidP="00087C61">
            <w:pPr>
              <w:pStyle w:val="TableCell9TNR"/>
            </w:pPr>
            <w:r w:rsidRPr="00901632">
              <w:t>Definition of denominator:</w:t>
            </w:r>
          </w:p>
          <w:p w:rsidR="00CF144B" w:rsidRPr="00901632" w:rsidRDefault="007A680F" w:rsidP="00087C61">
            <w:pPr>
              <w:pStyle w:val="TableCell9TNR"/>
            </w:pPr>
            <w:r>
              <w:rPr>
                <w:noProof/>
              </w:rPr>
              <w:drawing>
                <wp:inline distT="0" distB="0" distL="0" distR="0">
                  <wp:extent cx="129540" cy="121920"/>
                  <wp:effectExtent l="0" t="0" r="3810" b="0"/>
                  <wp:docPr id="425" name="Picture 42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87C61">
            <w:pPr>
              <w:pStyle w:val="TableCell9TNR"/>
            </w:pPr>
            <w:r>
              <w:rPr>
                <w:noProof/>
              </w:rPr>
              <w:drawing>
                <wp:inline distT="0" distB="0" distL="0" distR="0">
                  <wp:extent cx="129540" cy="121920"/>
                  <wp:effectExtent l="0" t="0" r="3810" b="0"/>
                  <wp:docPr id="426" name="Picture 4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87C61">
            <w:pPr>
              <w:pStyle w:val="TableCell9TNR"/>
            </w:pPr>
            <w:r w:rsidRPr="00901632">
              <w:t xml:space="preserve">If denominator is a subset of the definition selected above, please further define the Denominator, please indicate the number of children excluded: </w:t>
            </w:r>
          </w:p>
        </w:tc>
        <w:tc>
          <w:tcPr>
            <w:tcW w:w="1667" w:type="pct"/>
          </w:tcPr>
          <w:p w:rsidR="00CF144B" w:rsidRPr="007B057B" w:rsidRDefault="00CF144B" w:rsidP="00087C61">
            <w:pPr>
              <w:pStyle w:val="TableCell9TNR"/>
              <w:rPr>
                <w:rStyle w:val="RequiresAttention"/>
              </w:rPr>
            </w:pPr>
            <w:r w:rsidRPr="007B057B">
              <w:rPr>
                <w:rStyle w:val="RequiresAttention"/>
              </w:rPr>
              <w:t>Definition of Population Included in the Measure:</w:t>
            </w:r>
          </w:p>
          <w:p w:rsidR="00CF144B" w:rsidRPr="00901632" w:rsidRDefault="00CF144B" w:rsidP="00087C61">
            <w:pPr>
              <w:pStyle w:val="TableCell9TNR"/>
            </w:pPr>
            <w:r w:rsidRPr="00901632">
              <w:t xml:space="preserve">Definition of numerator: </w:t>
            </w:r>
            <w:r w:rsidR="007A680F">
              <w:t>The number of enrollees who have 2 or more network physicians available within 20 miles.</w:t>
            </w:r>
          </w:p>
          <w:p w:rsidR="00CF144B" w:rsidRPr="00901632" w:rsidRDefault="00CF144B" w:rsidP="00087C61">
            <w:pPr>
              <w:pStyle w:val="TableCell9TNR"/>
            </w:pPr>
            <w:r w:rsidRPr="00901632">
              <w:t xml:space="preserve">Definition of denominator: </w:t>
            </w:r>
          </w:p>
          <w:p w:rsidR="00CF144B" w:rsidRPr="00901632" w:rsidRDefault="007A680F" w:rsidP="00087C61">
            <w:pPr>
              <w:pStyle w:val="TableCell9TNR"/>
            </w:pPr>
            <w:r>
              <w:rPr>
                <w:noProof/>
              </w:rPr>
              <w:drawing>
                <wp:inline distT="0" distB="0" distL="0" distR="0">
                  <wp:extent cx="129540" cy="121920"/>
                  <wp:effectExtent l="0" t="0" r="3810" b="0"/>
                  <wp:docPr id="427" name="Picture 42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87C61">
            <w:pPr>
              <w:pStyle w:val="TableCell9TNR"/>
            </w:pPr>
            <w:r>
              <w:rPr>
                <w:noProof/>
              </w:rPr>
              <w:drawing>
                <wp:inline distT="0" distB="0" distL="0" distR="0">
                  <wp:extent cx="129540" cy="121920"/>
                  <wp:effectExtent l="0" t="0" r="3810" b="0"/>
                  <wp:docPr id="428" name="Picture 4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 </w:t>
            </w:r>
          </w:p>
          <w:p w:rsidR="00CF144B" w:rsidRPr="00901632" w:rsidRDefault="00CF144B" w:rsidP="00087C61">
            <w:pPr>
              <w:pStyle w:val="TableCell9TNR"/>
            </w:pPr>
            <w:r w:rsidRPr="00901632">
              <w:t xml:space="preserve">If denominator is a subset of the definition selected above, please further define the Denominator, please indicate the number of children excluded: </w:t>
            </w:r>
          </w:p>
        </w:tc>
        <w:tc>
          <w:tcPr>
            <w:tcW w:w="1666" w:type="pct"/>
          </w:tcPr>
          <w:p w:rsidR="00CF144B" w:rsidRPr="007B057B" w:rsidRDefault="00CF144B" w:rsidP="00087C61">
            <w:pPr>
              <w:pStyle w:val="TableCell9TNR"/>
              <w:rPr>
                <w:rStyle w:val="RequiresAttention"/>
              </w:rPr>
            </w:pPr>
            <w:r w:rsidRPr="007B057B">
              <w:rPr>
                <w:rStyle w:val="RequiresAttention"/>
              </w:rPr>
              <w:t>Definition of Population Included in the Measure:</w:t>
            </w:r>
          </w:p>
          <w:p w:rsidR="00CF144B" w:rsidRPr="00901632" w:rsidRDefault="00CF144B" w:rsidP="00087C61">
            <w:pPr>
              <w:pStyle w:val="TableCell9TNR"/>
            </w:pPr>
            <w:r w:rsidRPr="00901632">
              <w:t xml:space="preserve">Definition of numerator: </w:t>
            </w:r>
            <w:r w:rsidR="007A680F">
              <w:t>The number of enrollees who have 2 or more network physicians available within 20 miles.</w:t>
            </w:r>
          </w:p>
          <w:p w:rsidR="00CF144B" w:rsidRPr="00901632" w:rsidRDefault="00CF144B" w:rsidP="00087C61">
            <w:pPr>
              <w:pStyle w:val="TableCell9TNR"/>
            </w:pPr>
            <w:r w:rsidRPr="00901632">
              <w:t xml:space="preserve">Definition of denominator: </w:t>
            </w:r>
          </w:p>
          <w:p w:rsidR="00CF144B" w:rsidRPr="00901632" w:rsidRDefault="007A680F" w:rsidP="00087C61">
            <w:pPr>
              <w:pStyle w:val="TableCell9TNR"/>
            </w:pPr>
            <w:r>
              <w:rPr>
                <w:noProof/>
              </w:rPr>
              <w:drawing>
                <wp:inline distT="0" distB="0" distL="0" distR="0">
                  <wp:extent cx="129540" cy="121920"/>
                  <wp:effectExtent l="0" t="0" r="3810" b="0"/>
                  <wp:docPr id="429" name="Picture 42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87C61">
            <w:pPr>
              <w:pStyle w:val="TableCell9TNR"/>
            </w:pPr>
            <w:r>
              <w:rPr>
                <w:noProof/>
              </w:rPr>
              <w:drawing>
                <wp:inline distT="0" distB="0" distL="0" distR="0">
                  <wp:extent cx="129540" cy="121920"/>
                  <wp:effectExtent l="0" t="0" r="3810" b="0"/>
                  <wp:docPr id="430" name="Picture 4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87C61">
            <w:pPr>
              <w:pStyle w:val="TableCell9TNR"/>
            </w:pPr>
            <w:r w:rsidRPr="00901632">
              <w:t xml:space="preserve">If denominator is a subset of the definition selected above, please further define the Denominator, please indicate the number of children excluded: </w:t>
            </w:r>
          </w:p>
        </w:tc>
      </w:tr>
      <w:tr w:rsidR="00CF144B" w:rsidRPr="0028503B" w:rsidTr="00CF0E2E">
        <w:trPr>
          <w:cantSplit/>
        </w:trPr>
        <w:tc>
          <w:tcPr>
            <w:tcW w:w="1667" w:type="pct"/>
          </w:tcPr>
          <w:p w:rsidR="00CF144B" w:rsidRPr="0028503B" w:rsidRDefault="00CF144B" w:rsidP="007B057B">
            <w:pPr>
              <w:pStyle w:val="TableCell9Arial"/>
              <w:rPr>
                <w:rStyle w:val="RequiresAttention"/>
                <w:rFonts w:ascii="Times New Roman" w:hAnsi="Times New Roman"/>
              </w:rPr>
            </w:pPr>
            <w:r w:rsidRPr="0028503B">
              <w:rPr>
                <w:rStyle w:val="RequiresAttention"/>
                <w:rFonts w:ascii="Times New Roman" w:hAnsi="Times New Roman"/>
              </w:rPr>
              <w:t>Date Range:</w:t>
            </w:r>
          </w:p>
          <w:p w:rsidR="00CF144B" w:rsidRPr="0028503B" w:rsidRDefault="00CF144B" w:rsidP="007B057B">
            <w:pPr>
              <w:pStyle w:val="TableCell9Arial"/>
              <w:rPr>
                <w:rFonts w:ascii="Times New Roman" w:hAnsi="Times New Roman"/>
              </w:rPr>
            </w:pPr>
            <w:r w:rsidRPr="0028503B">
              <w:rPr>
                <w:rStyle w:val="RequiresAttention"/>
                <w:rFonts w:ascii="Times New Roman" w:hAnsi="Times New Roman"/>
              </w:rPr>
              <w:t>From:  (mm/yyyy)</w:t>
            </w:r>
            <w:r w:rsidRPr="0028503B">
              <w:rPr>
                <w:rFonts w:ascii="Times New Roman" w:hAnsi="Times New Roman"/>
              </w:rPr>
              <w:t xml:space="preserve">  </w:t>
            </w:r>
            <w:r w:rsidR="007A680F">
              <w:rPr>
                <w:rFonts w:ascii="Times New Roman" w:hAnsi="Times New Roman"/>
              </w:rPr>
              <w:t>07/2017</w:t>
            </w:r>
            <w:r w:rsidRPr="0028503B">
              <w:rPr>
                <w:rFonts w:ascii="Times New Roman" w:hAnsi="Times New Roman"/>
              </w:rPr>
              <w:t xml:space="preserve"> </w:t>
            </w:r>
            <w:r w:rsidRPr="0028503B">
              <w:rPr>
                <w:rStyle w:val="RequiresAttention"/>
                <w:rFonts w:ascii="Times New Roman" w:hAnsi="Times New Roman"/>
              </w:rPr>
              <w:t>To: (mm/yyyy)</w:t>
            </w:r>
            <w:r w:rsidRPr="0028503B">
              <w:rPr>
                <w:rFonts w:ascii="Times New Roman" w:hAnsi="Times New Roman"/>
              </w:rPr>
              <w:t xml:space="preserve"> </w:t>
            </w:r>
            <w:r w:rsidR="007A680F">
              <w:rPr>
                <w:rFonts w:ascii="Times New Roman" w:hAnsi="Times New Roman"/>
              </w:rPr>
              <w:t>08/2017</w:t>
            </w:r>
          </w:p>
        </w:tc>
        <w:tc>
          <w:tcPr>
            <w:tcW w:w="1667" w:type="pct"/>
          </w:tcPr>
          <w:p w:rsidR="00CF144B" w:rsidRPr="0028503B" w:rsidRDefault="00CF144B" w:rsidP="007B057B">
            <w:pPr>
              <w:pStyle w:val="TableCell9Arial"/>
              <w:rPr>
                <w:rStyle w:val="RequiresAttention"/>
                <w:rFonts w:ascii="Times New Roman" w:hAnsi="Times New Roman"/>
              </w:rPr>
            </w:pPr>
            <w:r w:rsidRPr="0028503B">
              <w:rPr>
                <w:rStyle w:val="RequiresAttention"/>
                <w:rFonts w:ascii="Times New Roman" w:hAnsi="Times New Roman"/>
              </w:rPr>
              <w:t>Date Range:</w:t>
            </w:r>
          </w:p>
          <w:p w:rsidR="00CF144B" w:rsidRPr="0028503B" w:rsidRDefault="00CF144B" w:rsidP="007B057B">
            <w:pPr>
              <w:pStyle w:val="TableCell9Arial"/>
              <w:rPr>
                <w:rFonts w:ascii="Times New Roman" w:hAnsi="Times New Roman"/>
              </w:rPr>
            </w:pPr>
            <w:r w:rsidRPr="0028503B">
              <w:rPr>
                <w:rStyle w:val="RequiresAttention"/>
                <w:rFonts w:ascii="Times New Roman" w:hAnsi="Times New Roman"/>
              </w:rPr>
              <w:t>From:  (mm/yyyy)</w:t>
            </w:r>
            <w:r w:rsidRPr="0028503B">
              <w:rPr>
                <w:rFonts w:ascii="Times New Roman" w:hAnsi="Times New Roman"/>
              </w:rPr>
              <w:t xml:space="preserve">  </w:t>
            </w:r>
            <w:r w:rsidR="007A680F">
              <w:rPr>
                <w:rFonts w:ascii="Times New Roman" w:hAnsi="Times New Roman"/>
              </w:rPr>
              <w:t>10/2017</w:t>
            </w:r>
            <w:r w:rsidRPr="0028503B">
              <w:rPr>
                <w:rFonts w:ascii="Times New Roman" w:hAnsi="Times New Roman"/>
              </w:rPr>
              <w:t xml:space="preserve"> </w:t>
            </w:r>
            <w:r w:rsidRPr="0028503B">
              <w:rPr>
                <w:rStyle w:val="RequiresAttention"/>
                <w:rFonts w:ascii="Times New Roman" w:hAnsi="Times New Roman"/>
              </w:rPr>
              <w:t>To: (mm/yyyy)</w:t>
            </w:r>
            <w:r w:rsidRPr="0028503B">
              <w:rPr>
                <w:rFonts w:ascii="Times New Roman" w:hAnsi="Times New Roman"/>
              </w:rPr>
              <w:t xml:space="preserve"> </w:t>
            </w:r>
            <w:r w:rsidR="007A680F">
              <w:rPr>
                <w:rFonts w:ascii="Times New Roman" w:hAnsi="Times New Roman"/>
              </w:rPr>
              <w:t>09/2018</w:t>
            </w:r>
          </w:p>
        </w:tc>
        <w:tc>
          <w:tcPr>
            <w:tcW w:w="1666" w:type="pct"/>
          </w:tcPr>
          <w:p w:rsidR="00CF144B" w:rsidRPr="0028503B" w:rsidRDefault="00CF144B" w:rsidP="007B057B">
            <w:pPr>
              <w:pStyle w:val="TableCell9Arial"/>
              <w:rPr>
                <w:rStyle w:val="RequiresAttention"/>
                <w:rFonts w:ascii="Times New Roman" w:hAnsi="Times New Roman"/>
              </w:rPr>
            </w:pPr>
            <w:r w:rsidRPr="0028503B">
              <w:rPr>
                <w:rStyle w:val="RequiresAttention"/>
                <w:rFonts w:ascii="Times New Roman" w:hAnsi="Times New Roman"/>
              </w:rPr>
              <w:t>Date Range:</w:t>
            </w:r>
          </w:p>
          <w:p w:rsidR="00CF144B" w:rsidRPr="0028503B" w:rsidRDefault="00CF144B" w:rsidP="007B057B">
            <w:pPr>
              <w:pStyle w:val="TableCell9Arial"/>
              <w:rPr>
                <w:rFonts w:ascii="Times New Roman" w:hAnsi="Times New Roman"/>
              </w:rPr>
            </w:pPr>
            <w:r w:rsidRPr="0028503B">
              <w:rPr>
                <w:rStyle w:val="RequiresAttention"/>
                <w:rFonts w:ascii="Times New Roman" w:hAnsi="Times New Roman"/>
              </w:rPr>
              <w:t>From:  (mm/yyyy)</w:t>
            </w:r>
            <w:r w:rsidRPr="0028503B">
              <w:rPr>
                <w:rFonts w:ascii="Times New Roman" w:hAnsi="Times New Roman"/>
              </w:rPr>
              <w:t xml:space="preserve">  </w:t>
            </w:r>
            <w:r w:rsidR="007A680F">
              <w:rPr>
                <w:rFonts w:ascii="Times New Roman" w:hAnsi="Times New Roman"/>
              </w:rPr>
              <w:t>10/2018</w:t>
            </w:r>
            <w:r w:rsidRPr="0028503B">
              <w:rPr>
                <w:rFonts w:ascii="Times New Roman" w:hAnsi="Times New Roman"/>
              </w:rPr>
              <w:t xml:space="preserve"> </w:t>
            </w:r>
            <w:r w:rsidRPr="0028503B">
              <w:rPr>
                <w:rStyle w:val="RequiresAttention"/>
                <w:rFonts w:ascii="Times New Roman" w:hAnsi="Times New Roman"/>
              </w:rPr>
              <w:t>To: (mm/yyyy)</w:t>
            </w:r>
            <w:r w:rsidRPr="0028503B">
              <w:rPr>
                <w:rFonts w:ascii="Times New Roman" w:hAnsi="Times New Roman"/>
              </w:rPr>
              <w:t xml:space="preserve"> </w:t>
            </w:r>
            <w:r w:rsidR="007A680F">
              <w:rPr>
                <w:rFonts w:ascii="Times New Roman" w:hAnsi="Times New Roman"/>
              </w:rPr>
              <w:t>09/2019</w:t>
            </w:r>
          </w:p>
        </w:tc>
      </w:tr>
      <w:tr w:rsidR="00CF144B" w:rsidRPr="00901632" w:rsidTr="00CF0E2E">
        <w:trPr>
          <w:cantSplit/>
        </w:trPr>
        <w:tc>
          <w:tcPr>
            <w:tcW w:w="1667" w:type="pct"/>
          </w:tcPr>
          <w:p w:rsidR="00CF144B" w:rsidRPr="007B057B" w:rsidRDefault="00CF144B" w:rsidP="00087C61">
            <w:pPr>
              <w:pStyle w:val="TableCell9TNR"/>
              <w:rPr>
                <w:rStyle w:val="RequiresAttention"/>
              </w:rPr>
            </w:pPr>
            <w:r w:rsidRPr="007B057B">
              <w:rPr>
                <w:rStyle w:val="RequiresAttention"/>
              </w:rPr>
              <w:t>HEDIS Performance Measurement Data:</w:t>
            </w:r>
          </w:p>
          <w:p w:rsidR="00CF144B" w:rsidRPr="00805FDE" w:rsidRDefault="00CF144B" w:rsidP="007B057B">
            <w:pPr>
              <w:pStyle w:val="TableCell9TNRExtraSpace"/>
              <w:rPr>
                <w:rStyle w:val="Italic"/>
              </w:rPr>
            </w:pPr>
            <w:r w:rsidRPr="00805FDE">
              <w:rPr>
                <w:rStyle w:val="Italic"/>
              </w:rPr>
              <w:t>(If reporting with HEDIS)</w:t>
            </w:r>
          </w:p>
          <w:p w:rsidR="00CF144B" w:rsidRPr="00901632" w:rsidRDefault="00CF144B" w:rsidP="00087C61">
            <w:pPr>
              <w:pStyle w:val="TableCell9TNR"/>
            </w:pPr>
            <w:r w:rsidRPr="00901632">
              <w:t xml:space="preserve">Numerator: </w:t>
            </w:r>
          </w:p>
          <w:p w:rsidR="00CF144B" w:rsidRPr="00901632" w:rsidRDefault="00CF144B" w:rsidP="00087C61">
            <w:pPr>
              <w:pStyle w:val="TableCell9TNR"/>
            </w:pPr>
            <w:r w:rsidRPr="00901632">
              <w:t xml:space="preserve">Denominator: </w:t>
            </w:r>
          </w:p>
          <w:p w:rsidR="00CF144B" w:rsidRPr="00901632" w:rsidRDefault="00CF144B" w:rsidP="007B057B">
            <w:pPr>
              <w:pStyle w:val="TableCell9TNRExtraSpace"/>
            </w:pPr>
            <w:r w:rsidRPr="00901632">
              <w:t xml:space="preserve">Rate: </w:t>
            </w:r>
          </w:p>
        </w:tc>
        <w:tc>
          <w:tcPr>
            <w:tcW w:w="1667" w:type="pct"/>
          </w:tcPr>
          <w:p w:rsidR="00CF144B" w:rsidRPr="007B057B" w:rsidRDefault="00CF144B" w:rsidP="00087C61">
            <w:pPr>
              <w:pStyle w:val="TableCell9TNR"/>
              <w:rPr>
                <w:rStyle w:val="RequiresAttention"/>
              </w:rPr>
            </w:pPr>
            <w:r w:rsidRPr="007B057B">
              <w:rPr>
                <w:rStyle w:val="RequiresAttention"/>
              </w:rPr>
              <w:t>HEDIS Performance Measurement Data:</w:t>
            </w:r>
          </w:p>
          <w:p w:rsidR="00CF144B" w:rsidRPr="00805FDE" w:rsidRDefault="00CF144B" w:rsidP="007B057B">
            <w:pPr>
              <w:pStyle w:val="TableCell9TNRExtraSpace"/>
              <w:rPr>
                <w:rStyle w:val="Italic"/>
              </w:rPr>
            </w:pPr>
            <w:r w:rsidRPr="00805FDE">
              <w:rPr>
                <w:rStyle w:val="Italic"/>
              </w:rPr>
              <w:t>(If reporting with HEDIS)</w:t>
            </w:r>
          </w:p>
          <w:p w:rsidR="00CF144B" w:rsidRPr="00901632" w:rsidRDefault="00CF144B" w:rsidP="00087C61">
            <w:pPr>
              <w:pStyle w:val="TableCell9TNR"/>
            </w:pPr>
            <w:r w:rsidRPr="00901632">
              <w:t xml:space="preserve">Numerator: </w:t>
            </w:r>
          </w:p>
          <w:p w:rsidR="00CF144B" w:rsidRPr="00901632" w:rsidRDefault="00CF144B" w:rsidP="00087C61">
            <w:pPr>
              <w:pStyle w:val="TableCell9TNR"/>
            </w:pPr>
            <w:r w:rsidRPr="00901632">
              <w:t xml:space="preserve">Denominator: </w:t>
            </w:r>
          </w:p>
          <w:p w:rsidR="00CF144B" w:rsidRPr="00901632" w:rsidRDefault="00CF144B" w:rsidP="007B057B">
            <w:pPr>
              <w:pStyle w:val="TableCell9TNRExtraSpace"/>
            </w:pPr>
            <w:r w:rsidRPr="00901632">
              <w:t xml:space="preserve">Rate: </w:t>
            </w:r>
          </w:p>
        </w:tc>
        <w:tc>
          <w:tcPr>
            <w:tcW w:w="1666" w:type="pct"/>
          </w:tcPr>
          <w:p w:rsidR="00CF144B" w:rsidRPr="007B057B" w:rsidRDefault="00CF144B" w:rsidP="00087C61">
            <w:pPr>
              <w:pStyle w:val="TableCell9TNR"/>
              <w:rPr>
                <w:rStyle w:val="RequiresAttention"/>
              </w:rPr>
            </w:pPr>
            <w:r w:rsidRPr="007B057B">
              <w:rPr>
                <w:rStyle w:val="RequiresAttention"/>
              </w:rPr>
              <w:t>HEDIS Performance Measurement Data:</w:t>
            </w:r>
          </w:p>
          <w:p w:rsidR="00CF144B" w:rsidRPr="00805FDE" w:rsidRDefault="00CF144B" w:rsidP="007B057B">
            <w:pPr>
              <w:pStyle w:val="TableCell9TNRExtraSpace"/>
              <w:rPr>
                <w:rStyle w:val="Italic"/>
              </w:rPr>
            </w:pPr>
            <w:r w:rsidRPr="00805FDE">
              <w:rPr>
                <w:rStyle w:val="Italic"/>
              </w:rPr>
              <w:t>(If reporting with HEDIS)</w:t>
            </w:r>
          </w:p>
          <w:p w:rsidR="00CF144B" w:rsidRPr="00901632" w:rsidRDefault="00CF144B" w:rsidP="00087C61">
            <w:pPr>
              <w:pStyle w:val="TableCell9TNR"/>
            </w:pPr>
            <w:r w:rsidRPr="00901632">
              <w:t xml:space="preserve">Numerator: </w:t>
            </w:r>
          </w:p>
          <w:p w:rsidR="00CF144B" w:rsidRPr="00901632" w:rsidRDefault="00CF144B" w:rsidP="00087C61">
            <w:pPr>
              <w:pStyle w:val="TableCell9TNR"/>
            </w:pPr>
            <w:r w:rsidRPr="00901632">
              <w:t xml:space="preserve">Denominator: </w:t>
            </w:r>
          </w:p>
          <w:p w:rsidR="00CF144B" w:rsidRPr="00901632" w:rsidRDefault="00CF144B" w:rsidP="007B057B">
            <w:pPr>
              <w:pStyle w:val="TableCell9TNRExtraSpace"/>
            </w:pPr>
            <w:r w:rsidRPr="00901632">
              <w:t xml:space="preserve">Rate: </w:t>
            </w:r>
          </w:p>
        </w:tc>
      </w:tr>
      <w:tr w:rsidR="00CF144B" w:rsidRPr="00901632" w:rsidTr="00CF0E2E">
        <w:trPr>
          <w:cantSplit/>
        </w:trPr>
        <w:tc>
          <w:tcPr>
            <w:tcW w:w="1667" w:type="pct"/>
          </w:tcPr>
          <w:p w:rsidR="00DE6197" w:rsidRPr="0004484C" w:rsidRDefault="00CF144B" w:rsidP="00087C61">
            <w:pPr>
              <w:pStyle w:val="TableCell9TNR"/>
              <w:rPr>
                <w:rStyle w:val="RequiresAttention"/>
              </w:rPr>
            </w:pPr>
            <w:r w:rsidRPr="0004484C">
              <w:rPr>
                <w:rStyle w:val="RequiresAttention"/>
              </w:rPr>
              <w:lastRenderedPageBreak/>
              <w:t>Deviations from Measure Specifications:</w:t>
            </w:r>
          </w:p>
          <w:p w:rsidR="00456F66" w:rsidRDefault="007A680F" w:rsidP="00087C61">
            <w:pPr>
              <w:pStyle w:val="TableCell9TNR"/>
            </w:pPr>
            <w:bookmarkStart w:id="117" w:name="fldQue6622_1"/>
            <w:r>
              <w:rPr>
                <w:noProof/>
              </w:rPr>
              <w:drawing>
                <wp:inline distT="0" distB="0" distL="0" distR="0" wp14:anchorId="27F8B41A" wp14:editId="0B221C05">
                  <wp:extent cx="129540" cy="121920"/>
                  <wp:effectExtent l="0" t="0" r="3810" b="0"/>
                  <wp:docPr id="431" name="Picture 4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7"/>
            <w:r w:rsidR="00CF144B" w:rsidRPr="00901632">
              <w:t xml:space="preserve"> Year of Data, </w:t>
            </w:r>
            <w:r w:rsidR="00CF144B" w:rsidRPr="0064501E">
              <w:rPr>
                <w:rStyle w:val="Italic"/>
              </w:rPr>
              <w:t>Explain.</w:t>
            </w:r>
            <w:bookmarkStart w:id="118" w:name="fldQue6623"/>
          </w:p>
          <w:bookmarkEnd w:id="118"/>
          <w:p w:rsidR="00456F66" w:rsidRDefault="00456F66" w:rsidP="00AF3063">
            <w:pPr>
              <w:pStyle w:val="TableCell9TNRIndented"/>
            </w:pPr>
          </w:p>
          <w:p w:rsidR="00456F66" w:rsidRDefault="007A680F" w:rsidP="00087C61">
            <w:pPr>
              <w:pStyle w:val="TableCell9TNR"/>
            </w:pPr>
            <w:bookmarkStart w:id="119" w:name="fldQue6622_2"/>
            <w:r>
              <w:rPr>
                <w:noProof/>
              </w:rPr>
              <w:drawing>
                <wp:inline distT="0" distB="0" distL="0" distR="0" wp14:anchorId="3F7806CC" wp14:editId="7AA9905B">
                  <wp:extent cx="129540" cy="121920"/>
                  <wp:effectExtent l="0" t="0" r="3810" b="0"/>
                  <wp:docPr id="432" name="Picture 4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19"/>
            <w:r w:rsidR="00CF144B" w:rsidRPr="00901632">
              <w:t xml:space="preserve"> Data Source,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0" w:name="fldQue6622_3"/>
            <w:r>
              <w:rPr>
                <w:noProof/>
              </w:rPr>
              <w:drawing>
                <wp:inline distT="0" distB="0" distL="0" distR="0" wp14:anchorId="53BEE1A9" wp14:editId="5CE3FB64">
                  <wp:extent cx="129540" cy="121920"/>
                  <wp:effectExtent l="0" t="0" r="3810" b="0"/>
                  <wp:docPr id="433" name="Picture 43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0"/>
            <w:r w:rsidR="00CF144B" w:rsidRPr="00901632">
              <w:t xml:space="preserve"> Numerator,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1" w:name="fldQue6622_4"/>
            <w:r>
              <w:rPr>
                <w:noProof/>
              </w:rPr>
              <w:drawing>
                <wp:inline distT="0" distB="0" distL="0" distR="0" wp14:anchorId="1C767AF3" wp14:editId="08576D36">
                  <wp:extent cx="129540" cy="121920"/>
                  <wp:effectExtent l="0" t="0" r="3810" b="0"/>
                  <wp:docPr id="434" name="Picture 4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1"/>
            <w:r w:rsidR="00CF144B" w:rsidRPr="00901632">
              <w:t xml:space="preserve">Denominator,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2" w:name="fldQue6622_5"/>
            <w:r>
              <w:rPr>
                <w:noProof/>
              </w:rPr>
              <w:drawing>
                <wp:inline distT="0" distB="0" distL="0" distR="0" wp14:anchorId="70A1B820" wp14:editId="07218B7B">
                  <wp:extent cx="129540" cy="121920"/>
                  <wp:effectExtent l="0" t="0" r="3810" b="0"/>
                  <wp:docPr id="435" name="Picture 4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2"/>
            <w:r w:rsidR="00CF144B" w:rsidRPr="00901632">
              <w:t xml:space="preserve"> Other, </w:t>
            </w:r>
            <w:r w:rsidR="0064501E" w:rsidRPr="0064501E">
              <w:rPr>
                <w:rStyle w:val="Italic"/>
              </w:rPr>
              <w:t>Explain.</w:t>
            </w:r>
          </w:p>
          <w:p w:rsidR="00CF144B" w:rsidRPr="00901632" w:rsidRDefault="00CF144B" w:rsidP="00AF3063">
            <w:pPr>
              <w:pStyle w:val="TableCell9TNRIndentedExtraSpace"/>
            </w:pPr>
          </w:p>
        </w:tc>
        <w:tc>
          <w:tcPr>
            <w:tcW w:w="1667" w:type="pct"/>
          </w:tcPr>
          <w:p w:rsidR="00DE6197" w:rsidRPr="0004484C" w:rsidRDefault="00CF144B" w:rsidP="00087C61">
            <w:pPr>
              <w:pStyle w:val="TableCell9TNR"/>
              <w:rPr>
                <w:rStyle w:val="RequiresAttention"/>
              </w:rPr>
            </w:pPr>
            <w:r w:rsidRPr="0004484C">
              <w:rPr>
                <w:rStyle w:val="RequiresAttention"/>
              </w:rPr>
              <w:t>Deviations from Measure Specifications:</w:t>
            </w:r>
          </w:p>
          <w:p w:rsidR="00456F66" w:rsidRDefault="007A680F" w:rsidP="00087C61">
            <w:pPr>
              <w:pStyle w:val="TableCell9TNR"/>
            </w:pPr>
            <w:bookmarkStart w:id="123" w:name="fldQue6339_1"/>
            <w:r>
              <w:rPr>
                <w:noProof/>
              </w:rPr>
              <w:drawing>
                <wp:inline distT="0" distB="0" distL="0" distR="0" wp14:anchorId="24F943DD" wp14:editId="09AD3CD8">
                  <wp:extent cx="129540" cy="121920"/>
                  <wp:effectExtent l="0" t="0" r="3810" b="0"/>
                  <wp:docPr id="436" name="Picture 4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3"/>
            <w:r w:rsidR="00CF144B" w:rsidRPr="00901632">
              <w:t xml:space="preserve"> Year of Data, </w:t>
            </w:r>
            <w:r w:rsidR="0064501E" w:rsidRPr="0064501E">
              <w:rPr>
                <w:rStyle w:val="Italic"/>
              </w:rPr>
              <w:t>Explain.</w:t>
            </w:r>
          </w:p>
          <w:p w:rsidR="00456F66" w:rsidRDefault="00456F66" w:rsidP="00AF3063">
            <w:pPr>
              <w:pStyle w:val="TableCell9TNRIndented"/>
            </w:pPr>
          </w:p>
          <w:p w:rsidR="00456F66" w:rsidRDefault="007A680F" w:rsidP="00087C61">
            <w:pPr>
              <w:pStyle w:val="TableCell9TNR"/>
            </w:pPr>
            <w:bookmarkStart w:id="124" w:name="fldQue6339_2"/>
            <w:r>
              <w:rPr>
                <w:noProof/>
              </w:rPr>
              <w:drawing>
                <wp:inline distT="0" distB="0" distL="0" distR="0" wp14:anchorId="70155FAD" wp14:editId="7F0455BF">
                  <wp:extent cx="129540" cy="121920"/>
                  <wp:effectExtent l="0" t="0" r="3810" b="0"/>
                  <wp:docPr id="437" name="Picture 43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4"/>
            <w:r w:rsidR="00CF144B" w:rsidRPr="00901632">
              <w:t xml:space="preserve"> Data Source,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5" w:name="fldQue6339_3"/>
            <w:r>
              <w:rPr>
                <w:noProof/>
              </w:rPr>
              <w:drawing>
                <wp:inline distT="0" distB="0" distL="0" distR="0" wp14:anchorId="7F31F088" wp14:editId="39E57C8E">
                  <wp:extent cx="129540" cy="121920"/>
                  <wp:effectExtent l="0" t="0" r="3810" b="0"/>
                  <wp:docPr id="438" name="Picture 4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5"/>
            <w:r w:rsidR="00CF144B" w:rsidRPr="00901632">
              <w:t xml:space="preserve"> Numerator,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6" w:name="fldQue6339_4"/>
            <w:r>
              <w:rPr>
                <w:noProof/>
              </w:rPr>
              <w:drawing>
                <wp:inline distT="0" distB="0" distL="0" distR="0" wp14:anchorId="6BADD114" wp14:editId="063AEAAC">
                  <wp:extent cx="129540" cy="121920"/>
                  <wp:effectExtent l="0" t="0" r="3810" b="0"/>
                  <wp:docPr id="439" name="Picture 4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6"/>
            <w:r w:rsidR="00CF144B" w:rsidRPr="00901632">
              <w:t xml:space="preserve">Denominator,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27" w:name="fldQue6339_5"/>
            <w:r>
              <w:rPr>
                <w:noProof/>
              </w:rPr>
              <w:drawing>
                <wp:inline distT="0" distB="0" distL="0" distR="0" wp14:anchorId="299DC197" wp14:editId="24187EF8">
                  <wp:extent cx="129540" cy="121920"/>
                  <wp:effectExtent l="0" t="0" r="3810" b="0"/>
                  <wp:docPr id="440" name="Picture 4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7"/>
            <w:r w:rsidR="00CF144B" w:rsidRPr="00901632">
              <w:t xml:space="preserve"> Other, </w:t>
            </w:r>
            <w:r w:rsidR="0064501E" w:rsidRPr="0064501E">
              <w:rPr>
                <w:rStyle w:val="Italic"/>
              </w:rPr>
              <w:t>Explain.</w:t>
            </w:r>
          </w:p>
          <w:p w:rsidR="00CF144B" w:rsidRPr="00901632" w:rsidRDefault="00CF144B" w:rsidP="00AF3063">
            <w:pPr>
              <w:pStyle w:val="TableCell9TNRIndentedExtraSpace"/>
            </w:pPr>
          </w:p>
        </w:tc>
        <w:tc>
          <w:tcPr>
            <w:tcW w:w="1666" w:type="pct"/>
          </w:tcPr>
          <w:p w:rsidR="00DE6197" w:rsidRPr="0004484C" w:rsidRDefault="00CF144B" w:rsidP="00087C61">
            <w:pPr>
              <w:pStyle w:val="TableCell9TNR"/>
              <w:rPr>
                <w:rStyle w:val="RequiresAttention"/>
              </w:rPr>
            </w:pPr>
            <w:r w:rsidRPr="0004484C">
              <w:rPr>
                <w:rStyle w:val="RequiresAttention"/>
              </w:rPr>
              <w:t>Deviations from Measure Specifications:</w:t>
            </w:r>
          </w:p>
          <w:p w:rsidR="00456F66" w:rsidRDefault="007A680F" w:rsidP="00087C61">
            <w:pPr>
              <w:pStyle w:val="TableCell9TNR"/>
            </w:pPr>
            <w:bookmarkStart w:id="128" w:name="fldQue5617_1"/>
            <w:r>
              <w:rPr>
                <w:noProof/>
              </w:rPr>
              <w:drawing>
                <wp:inline distT="0" distB="0" distL="0" distR="0" wp14:anchorId="562B91B6" wp14:editId="6081DF2A">
                  <wp:extent cx="129540" cy="121920"/>
                  <wp:effectExtent l="0" t="0" r="3810" b="0"/>
                  <wp:docPr id="441" name="Picture 4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8"/>
            <w:r w:rsidR="00CF144B" w:rsidRPr="00901632">
              <w:t xml:space="preserve"> Year of Data, </w:t>
            </w:r>
            <w:r w:rsidR="0064501E" w:rsidRPr="0064501E">
              <w:rPr>
                <w:rStyle w:val="Italic"/>
              </w:rPr>
              <w:t>Explain.</w:t>
            </w:r>
          </w:p>
          <w:p w:rsidR="00456F66" w:rsidRDefault="00456F66" w:rsidP="00AF3063">
            <w:pPr>
              <w:pStyle w:val="TableCell9TNRIndented"/>
            </w:pPr>
          </w:p>
          <w:p w:rsidR="00456F66" w:rsidRDefault="007A680F" w:rsidP="00087C61">
            <w:pPr>
              <w:pStyle w:val="TableCell9TNR"/>
            </w:pPr>
            <w:bookmarkStart w:id="129" w:name="fldQue5617_2"/>
            <w:r>
              <w:rPr>
                <w:noProof/>
              </w:rPr>
              <w:drawing>
                <wp:inline distT="0" distB="0" distL="0" distR="0" wp14:anchorId="50B0DDAB" wp14:editId="2C34C5A9">
                  <wp:extent cx="129540" cy="121920"/>
                  <wp:effectExtent l="0" t="0" r="3810" b="0"/>
                  <wp:docPr id="442" name="Picture 4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29"/>
            <w:r w:rsidR="00CF144B" w:rsidRPr="00901632">
              <w:t xml:space="preserve"> Data Source,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30" w:name="fldQue5617_3"/>
            <w:r>
              <w:rPr>
                <w:noProof/>
              </w:rPr>
              <w:drawing>
                <wp:inline distT="0" distB="0" distL="0" distR="0" wp14:anchorId="44A22216" wp14:editId="1B0281C8">
                  <wp:extent cx="129540" cy="121920"/>
                  <wp:effectExtent l="0" t="0" r="3810" b="0"/>
                  <wp:docPr id="443" name="Picture 4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0"/>
            <w:r w:rsidR="00CF144B" w:rsidRPr="00901632">
              <w:t xml:space="preserve"> Numerator,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31" w:name="fldQue5617_4"/>
            <w:r>
              <w:rPr>
                <w:noProof/>
              </w:rPr>
              <w:drawing>
                <wp:inline distT="0" distB="0" distL="0" distR="0" wp14:anchorId="1F3CED46" wp14:editId="7F674807">
                  <wp:extent cx="129540" cy="121920"/>
                  <wp:effectExtent l="0" t="0" r="3810" b="0"/>
                  <wp:docPr id="444" name="Picture 4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1"/>
            <w:r w:rsidR="00CF144B" w:rsidRPr="00901632">
              <w:t xml:space="preserve">Denominator, </w:t>
            </w:r>
            <w:r w:rsidR="0064501E" w:rsidRPr="0064501E">
              <w:rPr>
                <w:rStyle w:val="Italic"/>
              </w:rPr>
              <w:t>Explain.</w:t>
            </w:r>
          </w:p>
          <w:p w:rsidR="00CF144B" w:rsidRPr="00901632" w:rsidRDefault="00CF144B" w:rsidP="00AF3063">
            <w:pPr>
              <w:pStyle w:val="TableCell9TNRIndented"/>
            </w:pPr>
          </w:p>
          <w:p w:rsidR="00456F66" w:rsidRDefault="007A680F" w:rsidP="00087C61">
            <w:pPr>
              <w:pStyle w:val="TableCell9TNR"/>
            </w:pPr>
            <w:bookmarkStart w:id="132" w:name="fldQue5617_5"/>
            <w:r>
              <w:rPr>
                <w:noProof/>
              </w:rPr>
              <w:drawing>
                <wp:inline distT="0" distB="0" distL="0" distR="0" wp14:anchorId="06B584D8" wp14:editId="7CB5F7EE">
                  <wp:extent cx="129540" cy="121920"/>
                  <wp:effectExtent l="0" t="0" r="3810" b="0"/>
                  <wp:docPr id="445" name="Picture 4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2"/>
            <w:r w:rsidR="00CF144B" w:rsidRPr="00901632">
              <w:t xml:space="preserve"> Other, </w:t>
            </w:r>
            <w:r w:rsidR="0064501E" w:rsidRPr="0064501E">
              <w:rPr>
                <w:rStyle w:val="Italic"/>
              </w:rPr>
              <w:t>Explain.</w:t>
            </w:r>
          </w:p>
          <w:p w:rsidR="00CF144B" w:rsidRPr="00901632" w:rsidRDefault="00CF144B" w:rsidP="00AF3063">
            <w:pPr>
              <w:pStyle w:val="TableCell9TNRIndentedExtraSpace"/>
            </w:pPr>
          </w:p>
        </w:tc>
      </w:tr>
      <w:tr w:rsidR="00CF144B" w:rsidRPr="00901632" w:rsidTr="0025628C">
        <w:trPr>
          <w:cantSplit/>
          <w:trHeight w:val="720"/>
        </w:trPr>
        <w:tc>
          <w:tcPr>
            <w:tcW w:w="1667" w:type="pct"/>
          </w:tcPr>
          <w:p w:rsidR="00CF144B" w:rsidRPr="00901632" w:rsidRDefault="00CF144B" w:rsidP="00087C61">
            <w:pPr>
              <w:pStyle w:val="TableCell9TNR"/>
            </w:pPr>
            <w:r w:rsidRPr="0004484C">
              <w:rPr>
                <w:rStyle w:val="RequiresAttention"/>
              </w:rPr>
              <w:t>Additional notes on measure</w:t>
            </w:r>
            <w:r w:rsidRPr="00901632">
              <w:t xml:space="preserve">: </w:t>
            </w:r>
          </w:p>
        </w:tc>
        <w:tc>
          <w:tcPr>
            <w:tcW w:w="1667" w:type="pct"/>
          </w:tcPr>
          <w:p w:rsidR="00CF144B" w:rsidRPr="00901632" w:rsidRDefault="00CF144B" w:rsidP="00087C61">
            <w:pPr>
              <w:pStyle w:val="TableCell9TNR"/>
            </w:pPr>
            <w:r w:rsidRPr="0004484C">
              <w:rPr>
                <w:rStyle w:val="RequiresAttention"/>
              </w:rPr>
              <w:t>Additional notes on measure</w:t>
            </w:r>
            <w:r w:rsidRPr="00901632">
              <w:t xml:space="preserve">: </w:t>
            </w:r>
          </w:p>
        </w:tc>
        <w:tc>
          <w:tcPr>
            <w:tcW w:w="1666" w:type="pct"/>
          </w:tcPr>
          <w:p w:rsidR="00CF144B" w:rsidRPr="00901632" w:rsidRDefault="00CF144B" w:rsidP="00087C61">
            <w:pPr>
              <w:pStyle w:val="TableCell9TNR"/>
            </w:pPr>
            <w:r w:rsidRPr="0004484C">
              <w:rPr>
                <w:rStyle w:val="RequiresAttention"/>
              </w:rPr>
              <w:t>Additional notes on measure</w:t>
            </w:r>
            <w:r w:rsidRPr="00901632">
              <w:t xml:space="preserve">: </w:t>
            </w:r>
          </w:p>
        </w:tc>
      </w:tr>
      <w:tr w:rsidR="00CF144B" w:rsidRPr="00901632" w:rsidTr="00CF0E2E">
        <w:trPr>
          <w:cantSplit/>
        </w:trPr>
        <w:tc>
          <w:tcPr>
            <w:tcW w:w="1667" w:type="pct"/>
            <w:tcBorders>
              <w:bottom w:val="single" w:sz="4" w:space="0" w:color="auto"/>
            </w:tcBorders>
          </w:tcPr>
          <w:p w:rsidR="00CF144B" w:rsidRPr="0004484C" w:rsidRDefault="00CF144B" w:rsidP="0004484C">
            <w:pPr>
              <w:pStyle w:val="TableCell9TNR"/>
              <w:rPr>
                <w:rStyle w:val="RequiresAttention"/>
              </w:rPr>
            </w:pPr>
            <w:r w:rsidRPr="0004484C">
              <w:rPr>
                <w:rStyle w:val="RequiresAttention"/>
              </w:rPr>
              <w:t>Other Performance Measurement Data:</w:t>
            </w:r>
          </w:p>
          <w:p w:rsidR="0004484C" w:rsidRPr="0004484C" w:rsidRDefault="0004484C" w:rsidP="0004484C">
            <w:pPr>
              <w:pStyle w:val="TableCell9TNR"/>
              <w:rPr>
                <w:rStyle w:val="Italic"/>
              </w:rPr>
            </w:pPr>
            <w:r w:rsidRPr="0004484C">
              <w:rPr>
                <w:rStyle w:val="Italic"/>
              </w:rPr>
              <w:t>(If reporting with another methodology)</w:t>
            </w:r>
          </w:p>
          <w:p w:rsidR="00CF144B" w:rsidRPr="00901632" w:rsidRDefault="00CF144B" w:rsidP="00087C61">
            <w:pPr>
              <w:pStyle w:val="TableCell9TNR"/>
            </w:pPr>
            <w:r w:rsidRPr="00901632">
              <w:t xml:space="preserve">Numerator: </w:t>
            </w:r>
            <w:r w:rsidR="007A680F">
              <w:t>80321</w:t>
            </w:r>
          </w:p>
          <w:p w:rsidR="00CF144B" w:rsidRPr="00901632" w:rsidRDefault="00CF144B" w:rsidP="00087C61">
            <w:pPr>
              <w:pStyle w:val="TableCell9TNR"/>
            </w:pPr>
            <w:r w:rsidRPr="00901632">
              <w:t xml:space="preserve">Denominator: </w:t>
            </w:r>
            <w:r w:rsidR="007A680F">
              <w:t>80337</w:t>
            </w:r>
          </w:p>
          <w:p w:rsidR="00CF144B" w:rsidRPr="00901632" w:rsidRDefault="00CF144B" w:rsidP="0004484C">
            <w:pPr>
              <w:pStyle w:val="TableCell9TNRExtraSpace"/>
            </w:pPr>
            <w:r w:rsidRPr="00901632">
              <w:t xml:space="preserve">Rate: </w:t>
            </w:r>
            <w:r w:rsidR="007A680F">
              <w:t>100</w:t>
            </w:r>
          </w:p>
          <w:p w:rsidR="00CF144B" w:rsidRPr="00901632" w:rsidRDefault="00CF144B" w:rsidP="00087C61">
            <w:pPr>
              <w:pStyle w:val="TableCell9TNR"/>
            </w:pPr>
            <w:r w:rsidRPr="00901632">
              <w:t xml:space="preserve">Additional notes on measure: </w:t>
            </w:r>
          </w:p>
        </w:tc>
        <w:tc>
          <w:tcPr>
            <w:tcW w:w="1667" w:type="pct"/>
            <w:tcBorders>
              <w:bottom w:val="single" w:sz="4" w:space="0" w:color="auto"/>
            </w:tcBorders>
          </w:tcPr>
          <w:p w:rsidR="00CF144B" w:rsidRPr="0004484C" w:rsidRDefault="00CF144B" w:rsidP="00087C61">
            <w:pPr>
              <w:pStyle w:val="TableCell9TNR"/>
              <w:rPr>
                <w:rStyle w:val="RequiresAttention"/>
              </w:rPr>
            </w:pPr>
            <w:r w:rsidRPr="0004484C">
              <w:rPr>
                <w:rStyle w:val="RequiresAttention"/>
              </w:rPr>
              <w:t>Other Performance Measurement Data:</w:t>
            </w:r>
          </w:p>
          <w:p w:rsidR="00CF144B" w:rsidRPr="0004484C" w:rsidRDefault="00CF144B" w:rsidP="00087C61">
            <w:pPr>
              <w:pStyle w:val="TableCell9TNR"/>
              <w:rPr>
                <w:rStyle w:val="Italic"/>
              </w:rPr>
            </w:pPr>
            <w:r w:rsidRPr="0004484C">
              <w:rPr>
                <w:rStyle w:val="Italic"/>
              </w:rPr>
              <w:t>(If reporting with another methodology)</w:t>
            </w:r>
          </w:p>
          <w:p w:rsidR="00CF144B" w:rsidRPr="00901632" w:rsidRDefault="00CF144B" w:rsidP="00087C61">
            <w:pPr>
              <w:pStyle w:val="TableCell9TNR"/>
            </w:pPr>
            <w:r w:rsidRPr="00901632">
              <w:t xml:space="preserve">Numerator: </w:t>
            </w:r>
            <w:r w:rsidR="007A680F">
              <w:t>81340</w:t>
            </w:r>
          </w:p>
          <w:p w:rsidR="00CF144B" w:rsidRPr="00901632" w:rsidRDefault="00CF144B" w:rsidP="00087C61">
            <w:pPr>
              <w:pStyle w:val="TableCell9TNR"/>
            </w:pPr>
            <w:r w:rsidRPr="00901632">
              <w:t xml:space="preserve">Denominator: </w:t>
            </w:r>
            <w:r w:rsidR="007A680F">
              <w:t>81402</w:t>
            </w:r>
          </w:p>
          <w:p w:rsidR="00CF144B" w:rsidRPr="00901632" w:rsidRDefault="00CF144B" w:rsidP="0004484C">
            <w:pPr>
              <w:pStyle w:val="TableCell9TNRExtraSpace"/>
            </w:pPr>
            <w:r w:rsidRPr="00901632">
              <w:t xml:space="preserve">Rate: </w:t>
            </w:r>
            <w:r w:rsidR="007A680F">
              <w:t>99.9</w:t>
            </w:r>
          </w:p>
          <w:p w:rsidR="00CF144B" w:rsidRPr="00901632" w:rsidRDefault="00CF144B" w:rsidP="00087C61">
            <w:pPr>
              <w:pStyle w:val="TableCell9TNR"/>
            </w:pPr>
            <w:r w:rsidRPr="00901632">
              <w:t xml:space="preserve">Additional notes on measure: </w:t>
            </w:r>
          </w:p>
        </w:tc>
        <w:tc>
          <w:tcPr>
            <w:tcW w:w="1666" w:type="pct"/>
            <w:tcBorders>
              <w:bottom w:val="single" w:sz="4" w:space="0" w:color="auto"/>
            </w:tcBorders>
          </w:tcPr>
          <w:p w:rsidR="00CF144B" w:rsidRPr="0004484C" w:rsidRDefault="00CF144B" w:rsidP="00087C61">
            <w:pPr>
              <w:pStyle w:val="TableCell9TNR"/>
              <w:rPr>
                <w:rStyle w:val="RequiresAttention"/>
              </w:rPr>
            </w:pPr>
            <w:r w:rsidRPr="0004484C">
              <w:rPr>
                <w:rStyle w:val="RequiresAttention"/>
              </w:rPr>
              <w:t>Other Performance Measurement Data:</w:t>
            </w:r>
          </w:p>
          <w:p w:rsidR="00CF144B" w:rsidRPr="0004484C" w:rsidRDefault="00CF144B" w:rsidP="00087C61">
            <w:pPr>
              <w:pStyle w:val="TableCell9TNR"/>
              <w:rPr>
                <w:rStyle w:val="Italic"/>
              </w:rPr>
            </w:pPr>
            <w:r w:rsidRPr="0004484C">
              <w:rPr>
                <w:rStyle w:val="Italic"/>
              </w:rPr>
              <w:t>(If reporting with another methodology)</w:t>
            </w:r>
          </w:p>
          <w:p w:rsidR="00CF144B" w:rsidRPr="00901632" w:rsidRDefault="00CF144B" w:rsidP="00087C61">
            <w:pPr>
              <w:pStyle w:val="TableCell9TNR"/>
            </w:pPr>
            <w:r w:rsidRPr="00901632">
              <w:t xml:space="preserve">Numerator: </w:t>
            </w:r>
            <w:r w:rsidR="007A680F">
              <w:t>83001</w:t>
            </w:r>
          </w:p>
          <w:p w:rsidR="00CF144B" w:rsidRPr="00901632" w:rsidRDefault="00CF144B" w:rsidP="00087C61">
            <w:pPr>
              <w:pStyle w:val="TableCell9TNR"/>
            </w:pPr>
            <w:r w:rsidRPr="00901632">
              <w:t xml:space="preserve">Denominator: </w:t>
            </w:r>
            <w:r w:rsidR="007A680F">
              <w:t>83251</w:t>
            </w:r>
          </w:p>
          <w:p w:rsidR="00CF144B" w:rsidRPr="00901632" w:rsidRDefault="00CF144B" w:rsidP="0004484C">
            <w:pPr>
              <w:pStyle w:val="TableCell9TNRExtraSpace"/>
            </w:pPr>
            <w:r w:rsidRPr="00901632">
              <w:t xml:space="preserve">Rate: </w:t>
            </w:r>
            <w:r w:rsidR="007A680F">
              <w:t>99.7</w:t>
            </w:r>
          </w:p>
          <w:p w:rsidR="00CF144B" w:rsidRPr="00901632" w:rsidRDefault="00CF144B" w:rsidP="00087C61">
            <w:pPr>
              <w:pStyle w:val="TableCell9TNR"/>
            </w:pPr>
            <w:r w:rsidRPr="00901632">
              <w:t xml:space="preserve">Additional notes on measure: </w:t>
            </w:r>
          </w:p>
        </w:tc>
      </w:tr>
      <w:tr w:rsidR="00CF144B" w:rsidRPr="00901632" w:rsidTr="00CF0E2E">
        <w:trPr>
          <w:cantSplit/>
        </w:trPr>
        <w:tc>
          <w:tcPr>
            <w:tcW w:w="1667" w:type="pct"/>
            <w:tcBorders>
              <w:bottom w:val="nil"/>
            </w:tcBorders>
          </w:tcPr>
          <w:p w:rsidR="00456F66" w:rsidRPr="00C97145" w:rsidRDefault="00CF144B" w:rsidP="00EF56AA">
            <w:pPr>
              <w:pStyle w:val="TableCell9TNRExtraSpace"/>
              <w:keepNext/>
              <w:rPr>
                <w:rStyle w:val="RequiresAttention"/>
              </w:rPr>
            </w:pPr>
            <w:r w:rsidRPr="00C97145">
              <w:rPr>
                <w:rStyle w:val="RequiresAttention"/>
              </w:rPr>
              <w:t>Explanation of Progress:</w:t>
            </w:r>
          </w:p>
          <w:p w:rsidR="00CF144B" w:rsidRPr="00901632" w:rsidRDefault="00CF144B" w:rsidP="00EF56AA">
            <w:pPr>
              <w:pStyle w:val="TableCell9TNRIndentedExtraSpace"/>
              <w:keepNext/>
            </w:pPr>
            <w:r w:rsidRPr="00C97145">
              <w:rPr>
                <w:rStyle w:val="RequiresAttention"/>
              </w:rPr>
              <w:t>How did your performance in</w:t>
            </w:r>
            <w:r w:rsidR="00A05732">
              <w:rPr>
                <w:rStyle w:val="RequiresAttention"/>
              </w:rPr>
              <w:t xml:space="preserve"> 2017</w:t>
            </w:r>
            <w:r w:rsidRPr="00C97145">
              <w:rPr>
                <w:rStyle w:val="RequiresAttention"/>
              </w:rPr>
              <w:t xml:space="preserve"> compare with the Annual Performance O</w:t>
            </w:r>
            <w:r w:rsidR="00A05732">
              <w:rPr>
                <w:rStyle w:val="RequiresAttention"/>
              </w:rPr>
              <w:t>bjective documented in your 2016</w:t>
            </w:r>
            <w:r w:rsidRPr="00C97145">
              <w:rPr>
                <w:rStyle w:val="RequiresAttention"/>
              </w:rPr>
              <w:t xml:space="preserve"> Annual Report?</w:t>
            </w:r>
            <w:r w:rsidRPr="00901632">
              <w:t xml:space="preserve"> </w:t>
            </w:r>
            <w:r w:rsidR="007A680F">
              <w:t>Performance was essentially the same for both years.</w:t>
            </w:r>
          </w:p>
        </w:tc>
        <w:tc>
          <w:tcPr>
            <w:tcW w:w="1667" w:type="pct"/>
            <w:tcBorders>
              <w:bottom w:val="nil"/>
            </w:tcBorders>
          </w:tcPr>
          <w:p w:rsidR="00CF144B" w:rsidRPr="008D01E9" w:rsidRDefault="00CF144B" w:rsidP="00EF56AA">
            <w:pPr>
              <w:pStyle w:val="TableCell9TNRExtraSpace"/>
              <w:keepNext/>
              <w:rPr>
                <w:rStyle w:val="RequiresAttention"/>
              </w:rPr>
            </w:pPr>
            <w:r w:rsidRPr="008D01E9">
              <w:rPr>
                <w:rStyle w:val="RequiresAttention"/>
              </w:rPr>
              <w:t>Explanation of Progress:</w:t>
            </w:r>
          </w:p>
          <w:p w:rsidR="00CF144B" w:rsidRPr="00901632" w:rsidRDefault="00A05732" w:rsidP="00EF56AA">
            <w:pPr>
              <w:pStyle w:val="TableCell9TNRIndentedExtraSpace"/>
              <w:keepNext/>
            </w:pPr>
            <w:r>
              <w:rPr>
                <w:rStyle w:val="RequiresAttention"/>
              </w:rPr>
              <w:t>How did your performance in 2018</w:t>
            </w:r>
            <w:r w:rsidR="00CF144B" w:rsidRPr="008D01E9">
              <w:rPr>
                <w:rStyle w:val="RequiresAttention"/>
              </w:rPr>
              <w:t xml:space="preserve"> compare with the Annual Performance O</w:t>
            </w:r>
            <w:r>
              <w:rPr>
                <w:rStyle w:val="RequiresAttention"/>
              </w:rPr>
              <w:t>bjective documented in your 2017</w:t>
            </w:r>
            <w:r w:rsidR="00CF144B" w:rsidRPr="008D01E9">
              <w:rPr>
                <w:rStyle w:val="RequiresAttention"/>
              </w:rPr>
              <w:t xml:space="preserve"> Annual Report?</w:t>
            </w:r>
            <w:r w:rsidR="00CF144B" w:rsidRPr="00901632">
              <w:t xml:space="preserve"> </w:t>
            </w:r>
            <w:r w:rsidR="007A680F">
              <w:t xml:space="preserve">Performance was essentially the same for both years and the established goal is being met. </w:t>
            </w:r>
          </w:p>
        </w:tc>
        <w:tc>
          <w:tcPr>
            <w:tcW w:w="1666" w:type="pct"/>
            <w:tcBorders>
              <w:bottom w:val="nil"/>
            </w:tcBorders>
          </w:tcPr>
          <w:p w:rsidR="00CF144B" w:rsidRPr="008D01E9" w:rsidRDefault="00CF144B" w:rsidP="00EF56AA">
            <w:pPr>
              <w:pStyle w:val="TableCell9TNRExtraSpace"/>
              <w:keepNext/>
              <w:rPr>
                <w:rStyle w:val="RequiresAttention"/>
              </w:rPr>
            </w:pPr>
            <w:r w:rsidRPr="008D01E9">
              <w:rPr>
                <w:rStyle w:val="RequiresAttention"/>
              </w:rPr>
              <w:t>Explanation of Progress:</w:t>
            </w:r>
          </w:p>
          <w:p w:rsidR="00CF144B" w:rsidRPr="00901632" w:rsidRDefault="00A05732" w:rsidP="00EF56AA">
            <w:pPr>
              <w:pStyle w:val="TableCell9TNRIndentedExtraSpace"/>
              <w:keepNext/>
            </w:pPr>
            <w:r>
              <w:rPr>
                <w:rStyle w:val="RequiresAttention"/>
              </w:rPr>
              <w:t>How did your performance in 2019</w:t>
            </w:r>
            <w:r w:rsidR="00CF144B" w:rsidRPr="008D01E9">
              <w:rPr>
                <w:rStyle w:val="RequiresAttention"/>
              </w:rPr>
              <w:t xml:space="preserve"> compare with the Annual Performance O</w:t>
            </w:r>
            <w:r>
              <w:rPr>
                <w:rStyle w:val="RequiresAttention"/>
              </w:rPr>
              <w:t>bjective documented in your 2018</w:t>
            </w:r>
            <w:r w:rsidR="00CF144B" w:rsidRPr="008D01E9">
              <w:rPr>
                <w:rStyle w:val="RequiresAttention"/>
              </w:rPr>
              <w:t xml:space="preserve"> Annual Report?</w:t>
            </w:r>
            <w:r w:rsidR="00CF144B" w:rsidRPr="00901632">
              <w:t xml:space="preserve"> </w:t>
            </w:r>
            <w:r w:rsidR="007A680F">
              <w:t>Performance was approximately the same for both years and met the established goal.</w:t>
            </w:r>
            <w:r w:rsidR="00CF144B" w:rsidRPr="00901632">
              <w:t xml:space="preserve"> </w:t>
            </w:r>
          </w:p>
        </w:tc>
      </w:tr>
      <w:tr w:rsidR="00CF144B" w:rsidRPr="00901632" w:rsidTr="00EF56AA">
        <w:trPr>
          <w:cantSplit/>
        </w:trPr>
        <w:tc>
          <w:tcPr>
            <w:tcW w:w="1667" w:type="pct"/>
            <w:tcBorders>
              <w:top w:val="nil"/>
              <w:bottom w:val="single" w:sz="4" w:space="0" w:color="auto"/>
            </w:tcBorders>
          </w:tcPr>
          <w:p w:rsidR="00CF144B" w:rsidRPr="00901632" w:rsidRDefault="004E4212" w:rsidP="0025628C">
            <w:pPr>
              <w:pStyle w:val="TableCell9TNRIndentedExtraSpace"/>
            </w:pPr>
            <w:r w:rsidRPr="00C97145">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c>
          <w:tcPr>
            <w:tcW w:w="1667" w:type="pct"/>
            <w:tcBorders>
              <w:top w:val="nil"/>
              <w:bottom w:val="single" w:sz="4" w:space="0" w:color="auto"/>
            </w:tcBorders>
          </w:tcPr>
          <w:p w:rsidR="00CF144B" w:rsidRPr="00901632" w:rsidRDefault="00CF144B" w:rsidP="0025628C">
            <w:pPr>
              <w:pStyle w:val="TableCell9TNRIndentedExtraSpace"/>
            </w:pPr>
            <w:r w:rsidRPr="008D01E9">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c>
          <w:tcPr>
            <w:tcW w:w="1666" w:type="pct"/>
            <w:tcBorders>
              <w:top w:val="nil"/>
              <w:bottom w:val="single" w:sz="4" w:space="0" w:color="auto"/>
            </w:tcBorders>
          </w:tcPr>
          <w:p w:rsidR="00CF144B" w:rsidRPr="00901632" w:rsidRDefault="00CF144B" w:rsidP="0025628C">
            <w:pPr>
              <w:pStyle w:val="TableCell9TNRIndentedExtraSpace"/>
            </w:pPr>
            <w:r w:rsidRPr="008D01E9">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 xml:space="preserve">All Kids has monthly meetings with the BCBSAL account staff where provider issues may be addressed.  </w:t>
            </w:r>
          </w:p>
        </w:tc>
      </w:tr>
      <w:tr w:rsidR="00CF144B" w:rsidRPr="00901632" w:rsidTr="00EF56AA">
        <w:trPr>
          <w:cantSplit/>
        </w:trPr>
        <w:tc>
          <w:tcPr>
            <w:tcW w:w="1667" w:type="pct"/>
            <w:tcBorders>
              <w:top w:val="single" w:sz="4" w:space="0" w:color="auto"/>
              <w:bottom w:val="nil"/>
            </w:tcBorders>
          </w:tcPr>
          <w:p w:rsidR="004E4212" w:rsidRPr="00C97145" w:rsidRDefault="004E4212" w:rsidP="00EF56AA">
            <w:pPr>
              <w:pStyle w:val="TableCell9TNRIndentedExtraSpace"/>
              <w:keepNext/>
              <w:rPr>
                <w:rStyle w:val="RequiresAttention"/>
              </w:rPr>
            </w:pPr>
            <w:r w:rsidRPr="00C97145">
              <w:rPr>
                <w:rStyle w:val="RequiresAttention"/>
              </w:rPr>
              <w:lastRenderedPageBreak/>
              <w:t>Please indicate how CMS might be of assistance in improving the completeness or accuracy of your reporting of the data.</w:t>
            </w:r>
          </w:p>
          <w:p w:rsidR="004E4212" w:rsidRPr="00DD7538" w:rsidRDefault="004E4212" w:rsidP="00EF56AA">
            <w:pPr>
              <w:pStyle w:val="TableCell9TNRIndented"/>
              <w:keepNext/>
            </w:pPr>
            <w:r w:rsidRPr="00DD7538">
              <w:rPr>
                <w:rStyle w:val="RequiresAttention"/>
              </w:rPr>
              <w:t>Annual Performance Objective for FFY</w:t>
            </w:r>
            <w:r w:rsidR="00A05732" w:rsidRPr="00DD7538">
              <w:rPr>
                <w:rStyle w:val="RequiresAttention"/>
              </w:rPr>
              <w:t xml:space="preserve"> 2018</w:t>
            </w:r>
            <w:r w:rsidRPr="00DD7538">
              <w:rPr>
                <w:rStyle w:val="RequiresAttention"/>
              </w:rPr>
              <w:t>:</w:t>
            </w:r>
            <w:r w:rsidRPr="00DD7538">
              <w:t xml:space="preserve"> </w:t>
            </w:r>
            <w:r w:rsidR="007A680F">
              <w:t>For at least 95% of enrollees, the provider network will make available 2 or more physicians within 20 miles of enrollees.</w:t>
            </w:r>
          </w:p>
          <w:p w:rsidR="004E4212" w:rsidRPr="00DD7538" w:rsidRDefault="004E4212" w:rsidP="00EF56AA">
            <w:pPr>
              <w:pStyle w:val="TableCell9TNRIndented"/>
              <w:keepNext/>
            </w:pPr>
            <w:r w:rsidRPr="00DD7538">
              <w:rPr>
                <w:rStyle w:val="RequiresAttention"/>
              </w:rPr>
              <w:t>Annual Pe</w:t>
            </w:r>
            <w:r w:rsidR="00A05732" w:rsidRPr="00DD7538">
              <w:rPr>
                <w:rStyle w:val="RequiresAttention"/>
              </w:rPr>
              <w:t>rformance Objective for FFY 2019</w:t>
            </w:r>
            <w:r w:rsidRPr="00DD7538">
              <w:rPr>
                <w:rStyle w:val="RequiresAttention"/>
              </w:rPr>
              <w:t>:</w:t>
            </w:r>
            <w:r w:rsidRPr="00DD7538">
              <w:t xml:space="preserve"> </w:t>
            </w:r>
            <w:r w:rsidR="007A680F">
              <w:t>For at least 95% of enrollees, the provider network will make available 2 or more physicians within 20 miles of enrollees.</w:t>
            </w:r>
          </w:p>
          <w:p w:rsidR="00CF144B" w:rsidRPr="00901632" w:rsidRDefault="004E4212" w:rsidP="00EF56AA">
            <w:pPr>
              <w:pStyle w:val="TableCell9TNRIndentedExtraSpace"/>
              <w:keepNext/>
            </w:pPr>
            <w:r w:rsidRPr="00DD7538">
              <w:rPr>
                <w:rStyle w:val="RequiresAttention"/>
              </w:rPr>
              <w:t>Annual Pe</w:t>
            </w:r>
            <w:r w:rsidR="00A05732" w:rsidRPr="00DD7538">
              <w:rPr>
                <w:rStyle w:val="RequiresAttention"/>
              </w:rPr>
              <w:t>rformance Objective for FFY 2020</w:t>
            </w:r>
            <w:r w:rsidRPr="00DD7538">
              <w:rPr>
                <w:rStyle w:val="RequiresAttention"/>
              </w:rPr>
              <w:t>:</w:t>
            </w:r>
            <w:r w:rsidRPr="00DD7538">
              <w:t xml:space="preserve"> </w:t>
            </w:r>
            <w:r w:rsidR="007A680F">
              <w:t>For at least 95% of enrollees, the provider network will make available 2 or more physicians within 20 miles of enrollees.</w:t>
            </w:r>
          </w:p>
        </w:tc>
        <w:tc>
          <w:tcPr>
            <w:tcW w:w="1667" w:type="pct"/>
            <w:tcBorders>
              <w:top w:val="single" w:sz="4" w:space="0" w:color="auto"/>
              <w:bottom w:val="nil"/>
            </w:tcBorders>
          </w:tcPr>
          <w:p w:rsidR="00CF144B" w:rsidRPr="008D01E9" w:rsidRDefault="00CF144B" w:rsidP="00EF56AA">
            <w:pPr>
              <w:pStyle w:val="TableCell9TNRIndentedExtraSpace"/>
              <w:keepNext/>
              <w:rPr>
                <w:rStyle w:val="RequiresAttention"/>
              </w:rPr>
            </w:pPr>
            <w:r w:rsidRPr="008D01E9">
              <w:rPr>
                <w:rStyle w:val="RequiresAttention"/>
              </w:rPr>
              <w:t>Please indicate how CMS might be of assistance in improving the completeness or accuracy of your reporting of the data.</w:t>
            </w:r>
          </w:p>
          <w:p w:rsidR="00CF144B" w:rsidRPr="00DD7538" w:rsidRDefault="00CF144B" w:rsidP="00EF56AA">
            <w:pPr>
              <w:pStyle w:val="TableCell9TNRIndented"/>
              <w:keepNext/>
            </w:pPr>
            <w:r w:rsidRPr="00DD7538">
              <w:rPr>
                <w:rStyle w:val="RequiresAttention"/>
              </w:rPr>
              <w:t>Annual Pe</w:t>
            </w:r>
            <w:r w:rsidR="00A05732" w:rsidRPr="00DD7538">
              <w:rPr>
                <w:rStyle w:val="RequiresAttention"/>
              </w:rPr>
              <w:t>rformance Objective for FFY 2019</w:t>
            </w:r>
            <w:r w:rsidRPr="00DD7538">
              <w:rPr>
                <w:rStyle w:val="RequiresAttention"/>
              </w:rPr>
              <w:t>:</w:t>
            </w:r>
            <w:r w:rsidRPr="00DD7538">
              <w:t xml:space="preserve"> </w:t>
            </w:r>
            <w:r w:rsidR="007A680F">
              <w:t>For at least 95% of enrollees, the provider network will make available 2 or more physicians within 20 miles of enrollees.</w:t>
            </w:r>
          </w:p>
          <w:p w:rsidR="00CF144B" w:rsidRPr="00DD7538" w:rsidRDefault="00CF144B" w:rsidP="00EF56AA">
            <w:pPr>
              <w:pStyle w:val="TableCell9TNRIndented"/>
              <w:keepNext/>
            </w:pPr>
            <w:r w:rsidRPr="00DD7538">
              <w:rPr>
                <w:rStyle w:val="RequiresAttention"/>
              </w:rPr>
              <w:t>Annual Pe</w:t>
            </w:r>
            <w:r w:rsidR="00A05732" w:rsidRPr="00DD7538">
              <w:rPr>
                <w:rStyle w:val="RequiresAttention"/>
              </w:rPr>
              <w:t>rformance Objective for FFY 2020</w:t>
            </w:r>
            <w:r w:rsidRPr="00DD7538">
              <w:rPr>
                <w:rStyle w:val="RequiresAttention"/>
              </w:rPr>
              <w:t>:</w:t>
            </w:r>
            <w:r w:rsidRPr="00DD7538">
              <w:t xml:space="preserve"> </w:t>
            </w:r>
            <w:r w:rsidR="007A680F">
              <w:t>For at least 95% of enrollees, the provider network will make available 2 or more physicians within 20 miles of enrollees.</w:t>
            </w:r>
          </w:p>
          <w:p w:rsidR="004E4212" w:rsidRPr="00901632" w:rsidRDefault="004E4212" w:rsidP="00EF56AA">
            <w:pPr>
              <w:pStyle w:val="TableCell9TNRIndentedExtraSpace"/>
              <w:keepNext/>
            </w:pPr>
            <w:r w:rsidRPr="00DD7538">
              <w:rPr>
                <w:rStyle w:val="RequiresAttention"/>
              </w:rPr>
              <w:t>Annual Pe</w:t>
            </w:r>
            <w:r w:rsidR="00A05732" w:rsidRPr="00DD7538">
              <w:rPr>
                <w:rStyle w:val="RequiresAttention"/>
              </w:rPr>
              <w:t>rformance Objective for FFY 2021</w:t>
            </w:r>
            <w:r w:rsidRPr="00DD7538">
              <w:rPr>
                <w:rStyle w:val="RequiresAttention"/>
              </w:rPr>
              <w:t>:</w:t>
            </w:r>
            <w:r w:rsidRPr="00DD7538">
              <w:t xml:space="preserve"> </w:t>
            </w:r>
            <w:r w:rsidR="007A680F">
              <w:t>For at least 95% of enrollees, the provider network will make available 2 or more physicians within 20 miles of enrollees.</w:t>
            </w:r>
          </w:p>
        </w:tc>
        <w:tc>
          <w:tcPr>
            <w:tcW w:w="1666" w:type="pct"/>
            <w:tcBorders>
              <w:top w:val="single" w:sz="4" w:space="0" w:color="auto"/>
              <w:bottom w:val="nil"/>
            </w:tcBorders>
          </w:tcPr>
          <w:p w:rsidR="00CF144B" w:rsidRPr="008D01E9" w:rsidRDefault="00CF144B" w:rsidP="00EF56AA">
            <w:pPr>
              <w:pStyle w:val="TableCell9TNRIndentedExtraSpace"/>
              <w:keepNext/>
              <w:rPr>
                <w:rStyle w:val="RequiresAttention"/>
              </w:rPr>
            </w:pPr>
            <w:r w:rsidRPr="008D01E9">
              <w:rPr>
                <w:rStyle w:val="RequiresAttention"/>
              </w:rPr>
              <w:t>Please indicate how CMS might be of assistance in improving the completeness or accuracy of your reporting of the data.</w:t>
            </w:r>
          </w:p>
          <w:p w:rsidR="00CF144B" w:rsidRPr="00DD7538" w:rsidRDefault="00CF144B" w:rsidP="00EF56AA">
            <w:pPr>
              <w:pStyle w:val="TableCell9TNRIndented"/>
              <w:keepNext/>
            </w:pPr>
            <w:r w:rsidRPr="00DD7538">
              <w:rPr>
                <w:rStyle w:val="RequiresAttention"/>
              </w:rPr>
              <w:t>Annual Pe</w:t>
            </w:r>
            <w:r w:rsidR="00A05732" w:rsidRPr="00DD7538">
              <w:rPr>
                <w:rStyle w:val="RequiresAttention"/>
              </w:rPr>
              <w:t>rformance Objective for FFY 2020</w:t>
            </w:r>
            <w:r w:rsidRPr="00DD7538">
              <w:rPr>
                <w:rStyle w:val="RequiresAttention"/>
              </w:rPr>
              <w:t>:</w:t>
            </w:r>
            <w:r w:rsidRPr="00DD7538">
              <w:t xml:space="preserve"> </w:t>
            </w:r>
            <w:r w:rsidR="007A680F">
              <w:t>For at least 95% of enrollees, the provider network will make available 2 or more physicians within 20 miles of enrollees.</w:t>
            </w:r>
          </w:p>
          <w:p w:rsidR="00CF144B" w:rsidRPr="00DD7538" w:rsidRDefault="00CF144B" w:rsidP="00EF56AA">
            <w:pPr>
              <w:pStyle w:val="TableCell9TNRIndented"/>
              <w:keepNext/>
            </w:pPr>
            <w:r w:rsidRPr="00DD7538">
              <w:rPr>
                <w:rStyle w:val="RequiresAttention"/>
              </w:rPr>
              <w:t>Annual Pe</w:t>
            </w:r>
            <w:r w:rsidR="00A05732" w:rsidRPr="00DD7538">
              <w:rPr>
                <w:rStyle w:val="RequiresAttention"/>
              </w:rPr>
              <w:t>rformance Objective for FFY 2021</w:t>
            </w:r>
            <w:r w:rsidRPr="00DD7538">
              <w:rPr>
                <w:rStyle w:val="RequiresAttention"/>
              </w:rPr>
              <w:t>:</w:t>
            </w:r>
            <w:r w:rsidRPr="00DD7538">
              <w:t xml:space="preserve"> </w:t>
            </w:r>
            <w:r w:rsidR="007A680F">
              <w:t>For at least 95% of enrollees, the provider network will make available 2 or more physicians within 20 miles of enrollees.</w:t>
            </w:r>
          </w:p>
          <w:p w:rsidR="004E4212" w:rsidRPr="00901632" w:rsidRDefault="004E4212" w:rsidP="00EF56AA">
            <w:pPr>
              <w:pStyle w:val="TableCell9TNRIndentedExtraSpace"/>
              <w:keepNext/>
            </w:pPr>
            <w:r w:rsidRPr="00DD7538">
              <w:rPr>
                <w:rStyle w:val="RequiresAttention"/>
              </w:rPr>
              <w:t xml:space="preserve">Annual Performance Objective for </w:t>
            </w:r>
            <w:r w:rsidR="00A05732" w:rsidRPr="00DD7538">
              <w:rPr>
                <w:rStyle w:val="RequiresAttention"/>
              </w:rPr>
              <w:t>FFY 2022</w:t>
            </w:r>
            <w:r w:rsidRPr="00DD7538">
              <w:rPr>
                <w:rStyle w:val="RequiresAttention"/>
              </w:rPr>
              <w:t>:</w:t>
            </w:r>
            <w:r w:rsidRPr="00DD7538">
              <w:t xml:space="preserve"> </w:t>
            </w:r>
            <w:r w:rsidR="007A680F">
              <w:t>For at least 95% of enrollees, the provider network will make available 2 or more physicians within 20 miles of enrollees.</w:t>
            </w:r>
          </w:p>
        </w:tc>
      </w:tr>
      <w:tr w:rsidR="00CF144B" w:rsidRPr="00901632" w:rsidTr="008D01E9">
        <w:trPr>
          <w:cantSplit/>
          <w:trHeight w:val="288"/>
        </w:trPr>
        <w:tc>
          <w:tcPr>
            <w:tcW w:w="1667" w:type="pct"/>
            <w:tcBorders>
              <w:top w:val="nil"/>
            </w:tcBorders>
          </w:tcPr>
          <w:p w:rsidR="00CF144B" w:rsidRPr="00901632" w:rsidRDefault="004E4212" w:rsidP="0025628C">
            <w:pPr>
              <w:pStyle w:val="TableCell9TNRIndented"/>
            </w:pPr>
            <w:r w:rsidRPr="00C97145">
              <w:rPr>
                <w:rStyle w:val="Italic"/>
              </w:rPr>
              <w:t>Explain how these objectives were set:</w:t>
            </w:r>
            <w:r w:rsidRPr="00901632">
              <w:t xml:space="preserve"> </w:t>
            </w:r>
            <w:r w:rsidR="007A680F">
              <w:t>Based on historical data</w:t>
            </w:r>
          </w:p>
        </w:tc>
        <w:tc>
          <w:tcPr>
            <w:tcW w:w="1667" w:type="pct"/>
            <w:tcBorders>
              <w:top w:val="nil"/>
            </w:tcBorders>
          </w:tcPr>
          <w:p w:rsidR="00CF144B" w:rsidRPr="00901632" w:rsidRDefault="00CF144B" w:rsidP="0025628C">
            <w:pPr>
              <w:pStyle w:val="TableCell9TNRIndented"/>
            </w:pPr>
            <w:r w:rsidRPr="008D01E9">
              <w:rPr>
                <w:rStyle w:val="Italic"/>
              </w:rPr>
              <w:t>Explain how these objectives were set:</w:t>
            </w:r>
            <w:r w:rsidRPr="00901632">
              <w:t xml:space="preserve"> </w:t>
            </w:r>
            <w:r w:rsidR="007A680F">
              <w:t>Based on historical data</w:t>
            </w:r>
          </w:p>
        </w:tc>
        <w:tc>
          <w:tcPr>
            <w:tcW w:w="1666" w:type="pct"/>
            <w:tcBorders>
              <w:top w:val="nil"/>
            </w:tcBorders>
          </w:tcPr>
          <w:p w:rsidR="00CF144B" w:rsidRPr="00901632" w:rsidRDefault="00CF144B" w:rsidP="0025628C">
            <w:pPr>
              <w:pStyle w:val="TableCell9TNRIndented"/>
            </w:pPr>
            <w:r w:rsidRPr="008D01E9">
              <w:rPr>
                <w:rStyle w:val="Italic"/>
              </w:rPr>
              <w:t>Explain how these objectives were set:</w:t>
            </w:r>
            <w:r w:rsidRPr="00901632">
              <w:t xml:space="preserve"> </w:t>
            </w:r>
            <w:r w:rsidR="007A680F">
              <w:t>Based on historical data</w:t>
            </w:r>
          </w:p>
        </w:tc>
      </w:tr>
      <w:tr w:rsidR="00CF144B" w:rsidRPr="00901632" w:rsidTr="00CD31C2">
        <w:trPr>
          <w:cantSplit/>
          <w:trHeight w:val="288"/>
        </w:trPr>
        <w:tc>
          <w:tcPr>
            <w:tcW w:w="1667" w:type="pct"/>
          </w:tcPr>
          <w:p w:rsidR="00CF144B" w:rsidRPr="00901632" w:rsidRDefault="00CF144B" w:rsidP="00087C61">
            <w:pPr>
              <w:pStyle w:val="TableCell9TNR"/>
            </w:pPr>
            <w:r w:rsidRPr="00CD31C2">
              <w:rPr>
                <w:rStyle w:val="RequiresAttention"/>
              </w:rPr>
              <w:t>Other Comments on Measure:</w:t>
            </w:r>
            <w:r w:rsidRPr="00901632">
              <w:t xml:space="preserve"> </w:t>
            </w:r>
          </w:p>
        </w:tc>
        <w:tc>
          <w:tcPr>
            <w:tcW w:w="1667" w:type="pct"/>
          </w:tcPr>
          <w:p w:rsidR="00CF144B" w:rsidRPr="00901632" w:rsidRDefault="00CF144B" w:rsidP="00087C61">
            <w:pPr>
              <w:pStyle w:val="TableCell9TNR"/>
            </w:pPr>
            <w:r w:rsidRPr="00CD31C2">
              <w:rPr>
                <w:rStyle w:val="RequiresAttention"/>
              </w:rPr>
              <w:t>Other Comments on Measure:</w:t>
            </w:r>
            <w:r w:rsidRPr="00901632">
              <w:t xml:space="preserve"> </w:t>
            </w:r>
          </w:p>
        </w:tc>
        <w:tc>
          <w:tcPr>
            <w:tcW w:w="1666" w:type="pct"/>
          </w:tcPr>
          <w:p w:rsidR="00CF144B" w:rsidRPr="00901632" w:rsidRDefault="00CF144B" w:rsidP="00087C61">
            <w:pPr>
              <w:pStyle w:val="TableCell9TNR"/>
            </w:pPr>
            <w:r w:rsidRPr="00CD31C2">
              <w:rPr>
                <w:rStyle w:val="RequiresAttention"/>
              </w:rPr>
              <w:t>Other Comments on Measure:</w:t>
            </w:r>
            <w:r w:rsidRPr="00901632">
              <w:t xml:space="preserve"> </w:t>
            </w:r>
          </w:p>
        </w:tc>
      </w:tr>
    </w:tbl>
    <w:p w:rsidR="0025628C" w:rsidRPr="0025628C" w:rsidRDefault="0025628C" w:rsidP="009D0F10">
      <w:pPr>
        <w:pStyle w:val="Normal10"/>
        <w:spacing w:after="0"/>
      </w:pPr>
    </w:p>
    <w:p w:rsidR="00CF144B" w:rsidRPr="00901632" w:rsidRDefault="00CF144B" w:rsidP="00173955">
      <w:pPr>
        <w:pStyle w:val="Heading3"/>
      </w:pPr>
      <w:r w:rsidRPr="00901632">
        <w:br w:type="page"/>
      </w:r>
      <w:r w:rsidRPr="00055C9E">
        <w:lastRenderedPageBreak/>
        <w:t>Objectives Related to Increasing Access to Care (Usual Source of Care, Unmet Need)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5C188A">
        <w:trPr>
          <w:cantSplit/>
          <w:tblHeader/>
        </w:trPr>
        <w:tc>
          <w:tcPr>
            <w:tcW w:w="1667" w:type="pct"/>
            <w:tcBorders>
              <w:bottom w:val="single" w:sz="4" w:space="0" w:color="auto"/>
            </w:tcBorders>
          </w:tcPr>
          <w:p w:rsidR="00CF144B" w:rsidRPr="00901632" w:rsidRDefault="00CF144B" w:rsidP="00144D0A">
            <w:pPr>
              <w:pStyle w:val="TableHead9TNR"/>
            </w:pPr>
            <w:r w:rsidRPr="00901632">
              <w:t>FY 201</w:t>
            </w:r>
            <w:r w:rsidR="00BB00C5">
              <w:t>7</w:t>
            </w:r>
          </w:p>
        </w:tc>
        <w:tc>
          <w:tcPr>
            <w:tcW w:w="1667" w:type="pct"/>
            <w:tcBorders>
              <w:bottom w:val="single" w:sz="4" w:space="0" w:color="auto"/>
            </w:tcBorders>
          </w:tcPr>
          <w:p w:rsidR="00CF144B" w:rsidRPr="00901632" w:rsidRDefault="00CF144B" w:rsidP="00144D0A">
            <w:pPr>
              <w:pStyle w:val="TableHead9TNR"/>
            </w:pPr>
            <w:r w:rsidRPr="00901632">
              <w:t>FFY 201</w:t>
            </w:r>
            <w:r w:rsidR="00BB00C5">
              <w:t>8</w:t>
            </w:r>
          </w:p>
        </w:tc>
        <w:tc>
          <w:tcPr>
            <w:tcW w:w="1666" w:type="pct"/>
            <w:tcBorders>
              <w:bottom w:val="single" w:sz="4" w:space="0" w:color="auto"/>
            </w:tcBorders>
          </w:tcPr>
          <w:p w:rsidR="00CF144B" w:rsidRPr="00901632" w:rsidRDefault="00CF144B" w:rsidP="00144D0A">
            <w:pPr>
              <w:pStyle w:val="TableHead9TNR"/>
            </w:pPr>
            <w:r w:rsidRPr="00901632">
              <w:t>FFY 201</w:t>
            </w:r>
            <w:r w:rsidR="00BB00C5">
              <w:t>9</w:t>
            </w:r>
          </w:p>
        </w:tc>
      </w:tr>
      <w:tr w:rsidR="00CF144B" w:rsidRPr="00901632" w:rsidTr="005C188A">
        <w:trPr>
          <w:cantSplit/>
        </w:trPr>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7A680F" w:rsidP="007B5A80">
            <w:pPr>
              <w:pStyle w:val="TableCell9TNR"/>
            </w:pPr>
            <w:r>
              <w:t>For at least 95% of enrollees, the provider network will make available 2 or more dentists within 10 miles of urban enrollees, 2 or more dentists within 15 miles of suburban enrollees and at least 1 dentist within 25 miles of rural enrollees</w:t>
            </w:r>
          </w:p>
        </w:tc>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7A680F" w:rsidP="007B5A80">
            <w:pPr>
              <w:pStyle w:val="TableCell9TNR"/>
            </w:pPr>
            <w:r>
              <w:t>For at least 95% of enrollees, the provider network will make available 2 or more dentists within 10 miles of urban enrollees, 2 or more dentists within 15 miles of suburban enrollees and at least 1 dentist within 25 miles of rural enrollees</w:t>
            </w:r>
          </w:p>
        </w:tc>
        <w:tc>
          <w:tcPr>
            <w:tcW w:w="1666"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7A680F" w:rsidP="007B5A80">
            <w:pPr>
              <w:pStyle w:val="TableCell9TNR"/>
            </w:pPr>
            <w:r>
              <w:t>For at least 95% of enrollees, the provider network will make 2 or more dentists available within 10 miles of urban enrollees, 2 or more dentists available within 15 miles of suburban enrollees, and at least 1 dentist available within 25 miles of rural enrollees.</w:t>
            </w:r>
          </w:p>
        </w:tc>
      </w:tr>
      <w:tr w:rsidR="00CF144B" w:rsidRPr="00901632" w:rsidTr="005C188A">
        <w:trPr>
          <w:cantSplit/>
        </w:trPr>
        <w:tc>
          <w:tcPr>
            <w:tcW w:w="1667" w:type="pct"/>
            <w:shd w:val="clear" w:color="auto" w:fill="auto"/>
          </w:tcPr>
          <w:p w:rsidR="00CF144B" w:rsidRPr="00413B6C" w:rsidRDefault="00CF144B" w:rsidP="007B5A80">
            <w:pPr>
              <w:pStyle w:val="TableCell9TNR"/>
              <w:rPr>
                <w:rStyle w:val="RequiresAttention"/>
              </w:rPr>
            </w:pPr>
            <w:r w:rsidRPr="00413B6C">
              <w:rPr>
                <w:rStyle w:val="RequiresAttention"/>
              </w:rPr>
              <w:t>Type of Goal:</w:t>
            </w:r>
          </w:p>
          <w:p w:rsidR="00CF144B" w:rsidRPr="00621F5C" w:rsidRDefault="007A680F" w:rsidP="007B5A80">
            <w:pPr>
              <w:pStyle w:val="TableCell9TNR"/>
              <w:rPr>
                <w:rStyle w:val="Italic"/>
              </w:rPr>
            </w:pPr>
            <w:bookmarkStart w:id="133" w:name="fldQue6723_1"/>
            <w:r>
              <w:rPr>
                <w:noProof/>
              </w:rPr>
              <w:drawing>
                <wp:inline distT="0" distB="0" distL="0" distR="0" wp14:anchorId="3F418867" wp14:editId="501AB35B">
                  <wp:extent cx="129540" cy="121920"/>
                  <wp:effectExtent l="0" t="0" r="3810" b="0"/>
                  <wp:docPr id="446" name="Picture 4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3"/>
            <w:r w:rsidR="00CF144B" w:rsidRPr="00901632">
              <w:t xml:space="preserve"> New/revised.  </w:t>
            </w:r>
            <w:r w:rsidR="00CF144B" w:rsidRPr="00621F5C">
              <w:rPr>
                <w:rStyle w:val="Italic"/>
              </w:rPr>
              <w:t>Explain:</w:t>
            </w:r>
          </w:p>
          <w:p w:rsidR="00CF144B" w:rsidRPr="00901632" w:rsidRDefault="007A680F" w:rsidP="007B5A80">
            <w:pPr>
              <w:pStyle w:val="TableCell9TNR"/>
            </w:pPr>
            <w:bookmarkStart w:id="134" w:name="fldQue6723_2"/>
            <w:r>
              <w:rPr>
                <w:noProof/>
              </w:rPr>
              <w:drawing>
                <wp:inline distT="0" distB="0" distL="0" distR="0" wp14:anchorId="099908A3" wp14:editId="4EED0791">
                  <wp:extent cx="129540" cy="121920"/>
                  <wp:effectExtent l="0" t="0" r="3810" b="0"/>
                  <wp:docPr id="447" name="Picture 44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34"/>
            <w:r w:rsidR="00CF144B" w:rsidRPr="00901632">
              <w:t xml:space="preserve"> Continuing.</w:t>
            </w:r>
          </w:p>
          <w:p w:rsidR="00CF144B" w:rsidRPr="00621F5C" w:rsidRDefault="007A680F" w:rsidP="007B5A80">
            <w:pPr>
              <w:pStyle w:val="TableCell9TNR"/>
              <w:rPr>
                <w:rStyle w:val="Italic"/>
              </w:rPr>
            </w:pPr>
            <w:bookmarkStart w:id="135" w:name="fldQue6723_3"/>
            <w:r>
              <w:rPr>
                <w:noProof/>
              </w:rPr>
              <w:drawing>
                <wp:inline distT="0" distB="0" distL="0" distR="0" wp14:anchorId="4849D87D" wp14:editId="5402FC04">
                  <wp:extent cx="129540" cy="121920"/>
                  <wp:effectExtent l="0" t="0" r="3810" b="0"/>
                  <wp:docPr id="448" name="Picture 4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5"/>
            <w:r w:rsidR="00CF144B" w:rsidRPr="00901632">
              <w:t xml:space="preserve"> Discontinued.  </w:t>
            </w:r>
            <w:r w:rsidR="00CF144B" w:rsidRPr="00621F5C">
              <w:rPr>
                <w:rStyle w:val="Italic"/>
              </w:rPr>
              <w:t>Explain:</w:t>
            </w:r>
          </w:p>
          <w:p w:rsidR="00CF144B" w:rsidRPr="00901632" w:rsidRDefault="00CF144B" w:rsidP="007B5A80">
            <w:pPr>
              <w:pStyle w:val="TableCell9TNR"/>
            </w:pPr>
          </w:p>
        </w:tc>
        <w:tc>
          <w:tcPr>
            <w:tcW w:w="1667" w:type="pct"/>
            <w:shd w:val="clear" w:color="auto" w:fill="auto"/>
          </w:tcPr>
          <w:p w:rsidR="00CF144B" w:rsidRPr="00413B6C" w:rsidRDefault="00CF144B" w:rsidP="007B5A80">
            <w:pPr>
              <w:pStyle w:val="TableCell9TNR"/>
              <w:rPr>
                <w:rStyle w:val="RequiresAttention"/>
              </w:rPr>
            </w:pPr>
            <w:r w:rsidRPr="00413B6C">
              <w:rPr>
                <w:rStyle w:val="RequiresAttention"/>
              </w:rPr>
              <w:t>Type of Goal:</w:t>
            </w:r>
          </w:p>
          <w:p w:rsidR="00CF144B" w:rsidRPr="00621F5C" w:rsidRDefault="007A680F" w:rsidP="007B5A80">
            <w:pPr>
              <w:pStyle w:val="TableCell9TNR"/>
              <w:rPr>
                <w:rStyle w:val="Italic"/>
              </w:rPr>
            </w:pPr>
            <w:r>
              <w:rPr>
                <w:noProof/>
              </w:rPr>
              <w:drawing>
                <wp:inline distT="0" distB="0" distL="0" distR="0">
                  <wp:extent cx="129540" cy="121920"/>
                  <wp:effectExtent l="0" t="0" r="3810" b="0"/>
                  <wp:docPr id="449" name="Picture 4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621F5C">
              <w:rPr>
                <w:rStyle w:val="Italic"/>
              </w:rPr>
              <w:t>Explain:</w:t>
            </w:r>
          </w:p>
          <w:p w:rsidR="00CF144B" w:rsidRPr="00901632" w:rsidRDefault="007A680F" w:rsidP="007B5A80">
            <w:pPr>
              <w:pStyle w:val="TableCell9TNR"/>
            </w:pPr>
            <w:r>
              <w:rPr>
                <w:noProof/>
              </w:rPr>
              <w:drawing>
                <wp:inline distT="0" distB="0" distL="0" distR="0">
                  <wp:extent cx="129540" cy="121920"/>
                  <wp:effectExtent l="0" t="0" r="3810" b="0"/>
                  <wp:docPr id="450" name="Picture 45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621F5C" w:rsidRDefault="007A680F" w:rsidP="007B5A80">
            <w:pPr>
              <w:pStyle w:val="TableCell9TNR"/>
              <w:rPr>
                <w:rStyle w:val="Italic"/>
              </w:rPr>
            </w:pPr>
            <w:r>
              <w:rPr>
                <w:noProof/>
              </w:rPr>
              <w:drawing>
                <wp:inline distT="0" distB="0" distL="0" distR="0">
                  <wp:extent cx="129540" cy="121920"/>
                  <wp:effectExtent l="0" t="0" r="3810" b="0"/>
                  <wp:docPr id="451" name="Picture 4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621F5C">
              <w:rPr>
                <w:rStyle w:val="Italic"/>
              </w:rPr>
              <w:t>Explain:</w:t>
            </w:r>
          </w:p>
          <w:p w:rsidR="00CF144B" w:rsidRPr="00901632" w:rsidRDefault="00CF144B" w:rsidP="007B5A80">
            <w:pPr>
              <w:pStyle w:val="TableCell9TNR"/>
            </w:pPr>
          </w:p>
        </w:tc>
        <w:tc>
          <w:tcPr>
            <w:tcW w:w="1666" w:type="pct"/>
            <w:shd w:val="clear" w:color="auto" w:fill="auto"/>
          </w:tcPr>
          <w:p w:rsidR="00CF144B" w:rsidRPr="00413B6C" w:rsidRDefault="00CF144B" w:rsidP="007B5A80">
            <w:pPr>
              <w:pStyle w:val="TableCell9TNR"/>
              <w:rPr>
                <w:rStyle w:val="RequiresAttention"/>
              </w:rPr>
            </w:pPr>
            <w:r w:rsidRPr="00413B6C">
              <w:rPr>
                <w:rStyle w:val="RequiresAttention"/>
              </w:rPr>
              <w:t>Type of Goal:</w:t>
            </w:r>
          </w:p>
          <w:p w:rsidR="00CF144B" w:rsidRPr="00621F5C" w:rsidRDefault="007A680F" w:rsidP="007B5A80">
            <w:pPr>
              <w:pStyle w:val="TableCell9TNR"/>
              <w:rPr>
                <w:rStyle w:val="Italic"/>
              </w:rPr>
            </w:pPr>
            <w:r>
              <w:rPr>
                <w:noProof/>
              </w:rPr>
              <w:drawing>
                <wp:inline distT="0" distB="0" distL="0" distR="0">
                  <wp:extent cx="129540" cy="121920"/>
                  <wp:effectExtent l="0" t="0" r="3810" b="0"/>
                  <wp:docPr id="452" name="Picture 4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621F5C">
              <w:rPr>
                <w:rStyle w:val="Italic"/>
              </w:rPr>
              <w:t>Explain:</w:t>
            </w:r>
          </w:p>
          <w:p w:rsidR="00CF144B" w:rsidRPr="00901632" w:rsidRDefault="007A680F" w:rsidP="007B5A80">
            <w:pPr>
              <w:pStyle w:val="TableCell9TNR"/>
            </w:pPr>
            <w:r>
              <w:rPr>
                <w:noProof/>
              </w:rPr>
              <w:drawing>
                <wp:inline distT="0" distB="0" distL="0" distR="0">
                  <wp:extent cx="129540" cy="121920"/>
                  <wp:effectExtent l="0" t="0" r="3810" b="0"/>
                  <wp:docPr id="453" name="Picture 45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621F5C" w:rsidRDefault="007A680F" w:rsidP="007B5A80">
            <w:pPr>
              <w:pStyle w:val="TableCell9TNR"/>
              <w:rPr>
                <w:rStyle w:val="Italic"/>
              </w:rPr>
            </w:pPr>
            <w:r>
              <w:rPr>
                <w:noProof/>
              </w:rPr>
              <w:drawing>
                <wp:inline distT="0" distB="0" distL="0" distR="0">
                  <wp:extent cx="129540" cy="121920"/>
                  <wp:effectExtent l="0" t="0" r="3810" b="0"/>
                  <wp:docPr id="454" name="Picture 4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621F5C">
              <w:rPr>
                <w:rStyle w:val="Italic"/>
              </w:rPr>
              <w:t>Explain:</w:t>
            </w:r>
          </w:p>
          <w:p w:rsidR="00CF144B" w:rsidRPr="00901632" w:rsidRDefault="00CF144B" w:rsidP="007B5A80">
            <w:pPr>
              <w:pStyle w:val="TableCell9TNR"/>
            </w:pPr>
          </w:p>
        </w:tc>
      </w:tr>
      <w:tr w:rsidR="00CF144B" w:rsidRPr="00901632" w:rsidTr="005C188A">
        <w:trPr>
          <w:cantSplit/>
        </w:trPr>
        <w:tc>
          <w:tcPr>
            <w:tcW w:w="1667" w:type="pct"/>
            <w:shd w:val="clear" w:color="auto" w:fill="auto"/>
          </w:tcPr>
          <w:p w:rsidR="00CF144B" w:rsidRPr="00413B6C" w:rsidRDefault="00CF144B" w:rsidP="007B5A80">
            <w:pPr>
              <w:pStyle w:val="TableCell9TNR"/>
              <w:rPr>
                <w:rStyle w:val="RequiresAttention"/>
              </w:rPr>
            </w:pPr>
            <w:r w:rsidRPr="00413B6C">
              <w:rPr>
                <w:rStyle w:val="RequiresAttention"/>
              </w:rPr>
              <w:t>Status of Data Reported:</w:t>
            </w:r>
          </w:p>
          <w:p w:rsidR="00CF144B" w:rsidRPr="00901632" w:rsidRDefault="007A680F" w:rsidP="007B5A80">
            <w:pPr>
              <w:pStyle w:val="TableCell9TNR"/>
            </w:pPr>
            <w:bookmarkStart w:id="136" w:name="fldQue6628_1"/>
            <w:r>
              <w:rPr>
                <w:noProof/>
              </w:rPr>
              <w:drawing>
                <wp:inline distT="0" distB="0" distL="0" distR="0" wp14:anchorId="4EEDA42C" wp14:editId="0DC01796">
                  <wp:extent cx="129540" cy="121920"/>
                  <wp:effectExtent l="0" t="0" r="3810" b="0"/>
                  <wp:docPr id="455" name="Picture 4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6"/>
            <w:r w:rsidR="00CF144B" w:rsidRPr="00901632">
              <w:t xml:space="preserve"> Provisional.</w:t>
            </w:r>
          </w:p>
          <w:p w:rsidR="00CF144B" w:rsidRPr="00901632" w:rsidRDefault="00621F5C" w:rsidP="007B5A80">
            <w:pPr>
              <w:pStyle w:val="TableCell9TNR"/>
            </w:pPr>
            <w:r>
              <w:tab/>
            </w:r>
            <w:r w:rsidR="00CF144B" w:rsidRPr="00621F5C">
              <w:rPr>
                <w:rStyle w:val="ArialItalic"/>
              </w:rPr>
              <w:t>Explanation of Provisional Data:</w:t>
            </w:r>
            <w:r w:rsidR="00CF144B" w:rsidRPr="00901632">
              <w:t xml:space="preserve"> </w:t>
            </w:r>
          </w:p>
          <w:p w:rsidR="00CF144B" w:rsidRPr="00901632" w:rsidRDefault="007A680F" w:rsidP="007B5A80">
            <w:pPr>
              <w:pStyle w:val="TableCell9TNR"/>
            </w:pPr>
            <w:bookmarkStart w:id="137" w:name="fldQue6628_2"/>
            <w:r>
              <w:rPr>
                <w:noProof/>
              </w:rPr>
              <w:drawing>
                <wp:inline distT="0" distB="0" distL="0" distR="0" wp14:anchorId="7482EEA0" wp14:editId="5E0970C6">
                  <wp:extent cx="129540" cy="121920"/>
                  <wp:effectExtent l="0" t="0" r="3810" b="0"/>
                  <wp:docPr id="456" name="Picture 45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37"/>
            <w:r w:rsidR="00CF144B" w:rsidRPr="00901632">
              <w:t xml:space="preserve"> Final.</w:t>
            </w:r>
          </w:p>
          <w:p w:rsidR="00CF144B" w:rsidRPr="00901632" w:rsidRDefault="007A680F" w:rsidP="007B5A80">
            <w:pPr>
              <w:pStyle w:val="TableCell9TNR"/>
            </w:pPr>
            <w:bookmarkStart w:id="138" w:name="fldQue6628_3"/>
            <w:r>
              <w:rPr>
                <w:noProof/>
              </w:rPr>
              <w:drawing>
                <wp:inline distT="0" distB="0" distL="0" distR="0" wp14:anchorId="2B811E0B" wp14:editId="136A585A">
                  <wp:extent cx="129540" cy="121920"/>
                  <wp:effectExtent l="0" t="0" r="3810" b="0"/>
                  <wp:docPr id="457" name="Picture 4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8"/>
            <w:r w:rsidR="00CF144B" w:rsidRPr="00901632">
              <w:t xml:space="preserve"> Same data as reported in a previous year’s annual report. </w:t>
            </w:r>
          </w:p>
          <w:p w:rsidR="00CF144B" w:rsidRPr="00901632" w:rsidRDefault="00CF144B" w:rsidP="007B5A80">
            <w:pPr>
              <w:pStyle w:val="TableCell9TNR"/>
            </w:pPr>
            <w:r w:rsidRPr="000A75AD">
              <w:rPr>
                <w:rStyle w:val="Italic"/>
              </w:rPr>
              <w:t>Specify year of annual report in which data previously reported:</w:t>
            </w:r>
            <w:r w:rsidRPr="00901632">
              <w:t xml:space="preserve"> </w:t>
            </w:r>
          </w:p>
        </w:tc>
        <w:tc>
          <w:tcPr>
            <w:tcW w:w="1667" w:type="pct"/>
            <w:shd w:val="clear" w:color="auto" w:fill="auto"/>
          </w:tcPr>
          <w:p w:rsidR="00CF144B" w:rsidRPr="00413B6C" w:rsidRDefault="00CF144B" w:rsidP="007B5A80">
            <w:pPr>
              <w:pStyle w:val="TableCell9TNR"/>
              <w:rPr>
                <w:rStyle w:val="RequiresAttention"/>
              </w:rPr>
            </w:pPr>
            <w:r w:rsidRPr="00413B6C">
              <w:rPr>
                <w:rStyle w:val="RequiresAttention"/>
              </w:rPr>
              <w:t>Status of Data Reported:</w:t>
            </w:r>
          </w:p>
          <w:p w:rsidR="00CF144B" w:rsidRPr="00901632" w:rsidRDefault="007A680F" w:rsidP="007B5A80">
            <w:pPr>
              <w:pStyle w:val="TableCell9TNR"/>
            </w:pPr>
            <w:bookmarkStart w:id="139" w:name="fldQue6345_1"/>
            <w:r>
              <w:rPr>
                <w:noProof/>
              </w:rPr>
              <w:drawing>
                <wp:inline distT="0" distB="0" distL="0" distR="0" wp14:anchorId="40B50B94" wp14:editId="7C8A045A">
                  <wp:extent cx="129540" cy="121920"/>
                  <wp:effectExtent l="0" t="0" r="3810" b="0"/>
                  <wp:docPr id="458" name="Picture 4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39"/>
            <w:r w:rsidR="00CF144B" w:rsidRPr="00901632">
              <w:t xml:space="preserve"> Provisional.</w:t>
            </w:r>
          </w:p>
          <w:p w:rsidR="00CF144B" w:rsidRPr="00901632" w:rsidRDefault="000A75AD" w:rsidP="007B5A80">
            <w:pPr>
              <w:pStyle w:val="TableCell9TNR"/>
            </w:pPr>
            <w:r>
              <w:tab/>
            </w:r>
            <w:r w:rsidR="00CF144B" w:rsidRPr="000A75AD">
              <w:rPr>
                <w:rStyle w:val="ArialItalic"/>
              </w:rPr>
              <w:t>Explanation of Provisional Data:</w:t>
            </w:r>
            <w:r w:rsidR="00CF144B" w:rsidRPr="00901632">
              <w:t xml:space="preserve"> </w:t>
            </w:r>
          </w:p>
          <w:p w:rsidR="00CF144B" w:rsidRPr="00901632" w:rsidRDefault="007A680F" w:rsidP="007B5A80">
            <w:pPr>
              <w:pStyle w:val="TableCell9TNR"/>
            </w:pPr>
            <w:bookmarkStart w:id="140" w:name="fldQue6345_2"/>
            <w:r>
              <w:rPr>
                <w:noProof/>
              </w:rPr>
              <w:drawing>
                <wp:inline distT="0" distB="0" distL="0" distR="0" wp14:anchorId="0D78C2DB" wp14:editId="6CD80E8B">
                  <wp:extent cx="129540" cy="121920"/>
                  <wp:effectExtent l="0" t="0" r="3810" b="0"/>
                  <wp:docPr id="459" name="Picture 45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40"/>
            <w:r w:rsidR="00CF144B" w:rsidRPr="00901632">
              <w:t xml:space="preserve"> Final.</w:t>
            </w:r>
          </w:p>
          <w:p w:rsidR="00CF144B" w:rsidRPr="00901632" w:rsidRDefault="007A680F" w:rsidP="007B5A80">
            <w:pPr>
              <w:pStyle w:val="TableCell9TNR"/>
            </w:pPr>
            <w:bookmarkStart w:id="141" w:name="fldQue6345_3"/>
            <w:r>
              <w:rPr>
                <w:noProof/>
              </w:rPr>
              <w:drawing>
                <wp:inline distT="0" distB="0" distL="0" distR="0" wp14:anchorId="625C0F61" wp14:editId="00C6F8A0">
                  <wp:extent cx="129540" cy="121920"/>
                  <wp:effectExtent l="0" t="0" r="3810" b="0"/>
                  <wp:docPr id="460" name="Picture 4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1"/>
            <w:r w:rsidR="00CF144B" w:rsidRPr="00901632">
              <w:t xml:space="preserve"> Same data as reported in a previous year’s annual report.</w:t>
            </w:r>
          </w:p>
          <w:p w:rsidR="00CF144B" w:rsidRPr="00901632" w:rsidRDefault="00CF144B" w:rsidP="007B5A80">
            <w:pPr>
              <w:pStyle w:val="TableCell9TNR"/>
            </w:pPr>
            <w:r w:rsidRPr="000A75AD">
              <w:rPr>
                <w:rStyle w:val="Italic"/>
              </w:rPr>
              <w:t>Specify year of annual report in which data previously reported:</w:t>
            </w:r>
            <w:r w:rsidRPr="00901632">
              <w:t xml:space="preserve"> </w:t>
            </w:r>
          </w:p>
        </w:tc>
        <w:tc>
          <w:tcPr>
            <w:tcW w:w="1666" w:type="pct"/>
            <w:shd w:val="clear" w:color="auto" w:fill="auto"/>
          </w:tcPr>
          <w:p w:rsidR="00CF144B" w:rsidRPr="00413B6C" w:rsidRDefault="00CF144B" w:rsidP="007B5A80">
            <w:pPr>
              <w:pStyle w:val="TableCell9TNR"/>
              <w:rPr>
                <w:rStyle w:val="RequiresAttention"/>
              </w:rPr>
            </w:pPr>
            <w:r w:rsidRPr="00413B6C">
              <w:rPr>
                <w:rStyle w:val="RequiresAttention"/>
              </w:rPr>
              <w:t>Status of Data Reported:</w:t>
            </w:r>
          </w:p>
          <w:p w:rsidR="00CF144B" w:rsidRPr="00901632" w:rsidRDefault="007A680F" w:rsidP="007B5A80">
            <w:pPr>
              <w:pStyle w:val="TableCell9TNR"/>
            </w:pPr>
            <w:bookmarkStart w:id="142" w:name="fldQue5623_1"/>
            <w:r>
              <w:rPr>
                <w:noProof/>
              </w:rPr>
              <w:drawing>
                <wp:inline distT="0" distB="0" distL="0" distR="0" wp14:anchorId="6FB8162C" wp14:editId="04378302">
                  <wp:extent cx="129540" cy="121920"/>
                  <wp:effectExtent l="0" t="0" r="3810" b="0"/>
                  <wp:docPr id="461" name="Picture 4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2"/>
            <w:r w:rsidR="00CF144B" w:rsidRPr="00901632">
              <w:t xml:space="preserve"> Provisional.</w:t>
            </w:r>
          </w:p>
          <w:p w:rsidR="00CF144B" w:rsidRPr="00901632" w:rsidRDefault="000A75AD" w:rsidP="007B5A80">
            <w:pPr>
              <w:pStyle w:val="TableCell9TNR"/>
            </w:pPr>
            <w:r>
              <w:tab/>
            </w:r>
            <w:r w:rsidR="00CF144B" w:rsidRPr="000A75AD">
              <w:rPr>
                <w:rStyle w:val="ArialItalic"/>
              </w:rPr>
              <w:t>Explanation of Provisional Data:</w:t>
            </w:r>
            <w:r w:rsidR="00CF144B" w:rsidRPr="00901632">
              <w:t xml:space="preserve"> </w:t>
            </w:r>
          </w:p>
          <w:p w:rsidR="00CF144B" w:rsidRPr="00901632" w:rsidRDefault="007A680F" w:rsidP="007B5A80">
            <w:pPr>
              <w:pStyle w:val="TableCell9TNR"/>
            </w:pPr>
            <w:bookmarkStart w:id="143" w:name="fldQue5623_2"/>
            <w:r>
              <w:rPr>
                <w:noProof/>
              </w:rPr>
              <w:drawing>
                <wp:inline distT="0" distB="0" distL="0" distR="0" wp14:anchorId="66C3E46C" wp14:editId="041EE086">
                  <wp:extent cx="129540" cy="121920"/>
                  <wp:effectExtent l="0" t="0" r="3810" b="0"/>
                  <wp:docPr id="462" name="Picture 46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43"/>
            <w:r w:rsidR="00CF144B" w:rsidRPr="00901632">
              <w:t xml:space="preserve"> Final.</w:t>
            </w:r>
          </w:p>
          <w:p w:rsidR="00CF144B" w:rsidRPr="00901632" w:rsidRDefault="007A680F" w:rsidP="007B5A80">
            <w:pPr>
              <w:pStyle w:val="TableCell9TNR"/>
            </w:pPr>
            <w:bookmarkStart w:id="144" w:name="fldQue5623_3"/>
            <w:r>
              <w:rPr>
                <w:noProof/>
              </w:rPr>
              <w:drawing>
                <wp:inline distT="0" distB="0" distL="0" distR="0" wp14:anchorId="7C1B2EC2" wp14:editId="39DDCE4D">
                  <wp:extent cx="129540" cy="121920"/>
                  <wp:effectExtent l="0" t="0" r="3810" b="0"/>
                  <wp:docPr id="463" name="Picture 4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4"/>
            <w:r w:rsidR="00CF144B" w:rsidRPr="00901632">
              <w:t xml:space="preserve"> Same data as reported in a previous year’s annual report.  </w:t>
            </w:r>
          </w:p>
          <w:p w:rsidR="00CF144B" w:rsidRPr="00901632" w:rsidRDefault="00CF144B" w:rsidP="007B5A80">
            <w:pPr>
              <w:pStyle w:val="TableCell9TNR"/>
            </w:pPr>
            <w:r w:rsidRPr="000A75AD">
              <w:rPr>
                <w:rStyle w:val="Italic"/>
              </w:rPr>
              <w:t>Specify year of annual report in which data previously reported:</w:t>
            </w:r>
            <w:r w:rsidRPr="00901632">
              <w:t xml:space="preserve"> </w:t>
            </w:r>
          </w:p>
        </w:tc>
      </w:tr>
      <w:tr w:rsidR="00CF144B" w:rsidRPr="00901632" w:rsidTr="005C188A">
        <w:trPr>
          <w:cantSplit/>
        </w:trPr>
        <w:tc>
          <w:tcPr>
            <w:tcW w:w="1667" w:type="pct"/>
          </w:tcPr>
          <w:p w:rsidR="00CF144B" w:rsidRPr="00413B6C" w:rsidRDefault="00CF144B" w:rsidP="007B5A80">
            <w:pPr>
              <w:pStyle w:val="TableCell9TNR"/>
              <w:rPr>
                <w:rStyle w:val="RequiresAttention"/>
              </w:rPr>
            </w:pPr>
            <w:r w:rsidRPr="00413B6C">
              <w:rPr>
                <w:rStyle w:val="RequiresAttention"/>
              </w:rPr>
              <w:t>Measurement Specification:</w:t>
            </w:r>
          </w:p>
          <w:p w:rsidR="00CF144B" w:rsidRPr="00901632" w:rsidRDefault="007A680F" w:rsidP="007B5A80">
            <w:pPr>
              <w:pStyle w:val="TableCell9TNR"/>
            </w:pPr>
            <w:bookmarkStart w:id="145" w:name="fldQue6631_1"/>
            <w:r>
              <w:rPr>
                <w:noProof/>
              </w:rPr>
              <w:drawing>
                <wp:inline distT="0" distB="0" distL="0" distR="0" wp14:anchorId="7092994A" wp14:editId="430F9635">
                  <wp:extent cx="129540" cy="121920"/>
                  <wp:effectExtent l="0" t="0" r="3810" b="0"/>
                  <wp:docPr id="464" name="Picture 4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5"/>
            <w:r w:rsidR="00CF144B" w:rsidRPr="00901632">
              <w:t xml:space="preserve">HEDIS.  </w:t>
            </w:r>
            <w:r w:rsidR="00CF144B" w:rsidRPr="000A75AD">
              <w:rPr>
                <w:rStyle w:val="Italic"/>
              </w:rPr>
              <w:t>Specify version of HEDIS used:</w:t>
            </w:r>
            <w:r w:rsidR="00CF144B" w:rsidRPr="00901632">
              <w:t xml:space="preserve"> </w:t>
            </w:r>
          </w:p>
          <w:p w:rsidR="00CF144B" w:rsidRPr="00901632" w:rsidRDefault="007A680F" w:rsidP="007A680F">
            <w:pPr>
              <w:pStyle w:val="TableCell9TNRExtraSpace"/>
            </w:pPr>
            <w:bookmarkStart w:id="146" w:name="fldQue6631_2"/>
            <w:r>
              <w:rPr>
                <w:noProof/>
              </w:rPr>
              <w:drawing>
                <wp:inline distT="0" distB="0" distL="0" distR="0" wp14:anchorId="194AFFF2" wp14:editId="6D49B6B6">
                  <wp:extent cx="129540" cy="121920"/>
                  <wp:effectExtent l="0" t="0" r="3810" b="0"/>
                  <wp:docPr id="465" name="Picture 46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46"/>
            <w:r w:rsidR="00CF144B" w:rsidRPr="00901632">
              <w:t xml:space="preserve">Other.  </w:t>
            </w:r>
            <w:r w:rsidR="00CF144B" w:rsidRPr="000A75AD">
              <w:rPr>
                <w:rStyle w:val="Italic"/>
              </w:rPr>
              <w:t>Explain:</w:t>
            </w:r>
            <w:r w:rsidR="00CF144B" w:rsidRPr="00901632">
              <w:t xml:space="preserve"> </w:t>
            </w:r>
            <w:r>
              <w:t>BCBSAL provider network geo-access measures.</w:t>
            </w:r>
          </w:p>
        </w:tc>
        <w:tc>
          <w:tcPr>
            <w:tcW w:w="1667" w:type="pct"/>
          </w:tcPr>
          <w:p w:rsidR="00CF144B" w:rsidRPr="000A75AD" w:rsidRDefault="00CF144B" w:rsidP="007B5A80">
            <w:pPr>
              <w:pStyle w:val="TableCell9TNR"/>
              <w:rPr>
                <w:rStyle w:val="RequiresAttention"/>
              </w:rPr>
            </w:pPr>
            <w:r w:rsidRPr="000A75AD">
              <w:rPr>
                <w:rStyle w:val="RequiresAttention"/>
              </w:rPr>
              <w:t>Measurement Specification:</w:t>
            </w:r>
          </w:p>
          <w:p w:rsidR="00CF144B" w:rsidRPr="00901632" w:rsidRDefault="007A680F" w:rsidP="007B5A80">
            <w:pPr>
              <w:pStyle w:val="TableCell9TNR"/>
            </w:pPr>
            <w:bookmarkStart w:id="147" w:name="fldQue6348_1"/>
            <w:r>
              <w:rPr>
                <w:noProof/>
              </w:rPr>
              <w:drawing>
                <wp:inline distT="0" distB="0" distL="0" distR="0" wp14:anchorId="4855CC33" wp14:editId="1E8797D2">
                  <wp:extent cx="129540" cy="121920"/>
                  <wp:effectExtent l="0" t="0" r="3810" b="0"/>
                  <wp:docPr id="466" name="Picture 4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7"/>
            <w:r w:rsidR="00CF144B" w:rsidRPr="00901632">
              <w:t xml:space="preserve">HEDIS.  </w:t>
            </w:r>
            <w:r w:rsidR="00CF144B" w:rsidRPr="000A75AD">
              <w:rPr>
                <w:rStyle w:val="Italic"/>
              </w:rPr>
              <w:t>Specify version of HEDIS used:</w:t>
            </w:r>
            <w:r w:rsidR="00CF144B" w:rsidRPr="00901632">
              <w:t xml:space="preserve"> </w:t>
            </w:r>
          </w:p>
          <w:p w:rsidR="00CF144B" w:rsidRPr="00901632" w:rsidRDefault="007A680F" w:rsidP="007A680F">
            <w:pPr>
              <w:pStyle w:val="TableCell9TNRExtraSpace"/>
            </w:pPr>
            <w:bookmarkStart w:id="148" w:name="fldQue6348_2"/>
            <w:r>
              <w:rPr>
                <w:noProof/>
              </w:rPr>
              <w:drawing>
                <wp:inline distT="0" distB="0" distL="0" distR="0" wp14:anchorId="480C1665" wp14:editId="12C4088C">
                  <wp:extent cx="129540" cy="121920"/>
                  <wp:effectExtent l="0" t="0" r="3810" b="0"/>
                  <wp:docPr id="467" name="Picture 46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48"/>
            <w:r w:rsidR="00CF144B" w:rsidRPr="00901632">
              <w:t xml:space="preserve">Other.  </w:t>
            </w:r>
            <w:r w:rsidR="00CF144B" w:rsidRPr="000A75AD">
              <w:rPr>
                <w:rStyle w:val="Italic"/>
              </w:rPr>
              <w:t>Explain:</w:t>
            </w:r>
            <w:r w:rsidR="00CF144B" w:rsidRPr="00901632">
              <w:t xml:space="preserve"> </w:t>
            </w:r>
            <w:r>
              <w:t>BCBSAL provider network geo-access measures.</w:t>
            </w:r>
          </w:p>
        </w:tc>
        <w:tc>
          <w:tcPr>
            <w:tcW w:w="1666" w:type="pct"/>
          </w:tcPr>
          <w:p w:rsidR="00CF144B" w:rsidRPr="000A75AD" w:rsidRDefault="00CF144B" w:rsidP="007B5A80">
            <w:pPr>
              <w:pStyle w:val="TableCell9TNR"/>
              <w:rPr>
                <w:rStyle w:val="RequiresAttention"/>
              </w:rPr>
            </w:pPr>
            <w:r w:rsidRPr="000A75AD">
              <w:rPr>
                <w:rStyle w:val="RequiresAttention"/>
              </w:rPr>
              <w:t>Measurement Specification:</w:t>
            </w:r>
          </w:p>
          <w:p w:rsidR="00CF144B" w:rsidRPr="00901632" w:rsidRDefault="007A680F" w:rsidP="007B5A80">
            <w:pPr>
              <w:pStyle w:val="TableCell9TNR"/>
            </w:pPr>
            <w:bookmarkStart w:id="149" w:name="fldQue5626_1"/>
            <w:r>
              <w:rPr>
                <w:noProof/>
              </w:rPr>
              <w:drawing>
                <wp:inline distT="0" distB="0" distL="0" distR="0" wp14:anchorId="1691F62D" wp14:editId="789DE1BA">
                  <wp:extent cx="129540" cy="121920"/>
                  <wp:effectExtent l="0" t="0" r="3810" b="0"/>
                  <wp:docPr id="468" name="Picture 4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49"/>
            <w:r w:rsidR="00CF144B" w:rsidRPr="00901632">
              <w:t xml:space="preserve">HEDIS.  </w:t>
            </w:r>
            <w:r w:rsidR="00CF144B" w:rsidRPr="000A75AD">
              <w:rPr>
                <w:rStyle w:val="Italic"/>
              </w:rPr>
              <w:t xml:space="preserve">Specify </w:t>
            </w:r>
            <w:r w:rsidR="00BB00C5">
              <w:rPr>
                <w:rStyle w:val="Italic"/>
              </w:rPr>
              <w:t xml:space="preserve">version of </w:t>
            </w:r>
            <w:r w:rsidR="00CF144B" w:rsidRPr="000A75AD">
              <w:rPr>
                <w:rStyle w:val="Italic"/>
              </w:rPr>
              <w:t>HEDIS used:</w:t>
            </w:r>
            <w:bookmarkStart w:id="150" w:name="fldQue5627"/>
            <w:r w:rsidR="00CF144B" w:rsidRPr="00901632">
              <w:t xml:space="preserve"> </w:t>
            </w:r>
            <w:bookmarkEnd w:id="150"/>
          </w:p>
          <w:p w:rsidR="00CF144B" w:rsidRPr="00901632" w:rsidRDefault="007A680F" w:rsidP="007A680F">
            <w:pPr>
              <w:pStyle w:val="TableCell9TNRExtraSpace"/>
            </w:pPr>
            <w:bookmarkStart w:id="151" w:name="fldQue5626_2"/>
            <w:r>
              <w:rPr>
                <w:noProof/>
              </w:rPr>
              <w:drawing>
                <wp:inline distT="0" distB="0" distL="0" distR="0" wp14:anchorId="2D555C7D" wp14:editId="3EC9E30E">
                  <wp:extent cx="129540" cy="121920"/>
                  <wp:effectExtent l="0" t="0" r="3810" b="0"/>
                  <wp:docPr id="469" name="Picture 46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51"/>
            <w:r w:rsidR="00CF144B" w:rsidRPr="00901632">
              <w:t xml:space="preserve">Other.  </w:t>
            </w:r>
            <w:r w:rsidR="00CF144B" w:rsidRPr="000A75AD">
              <w:rPr>
                <w:rStyle w:val="Italic"/>
              </w:rPr>
              <w:t>Explain:</w:t>
            </w:r>
            <w:r w:rsidR="00CF144B" w:rsidRPr="00901632">
              <w:t xml:space="preserve"> </w:t>
            </w:r>
            <w:r>
              <w:t>BCBSAL provider network Geo-Access measures</w:t>
            </w:r>
          </w:p>
        </w:tc>
      </w:tr>
      <w:tr w:rsidR="00CF144B" w:rsidRPr="00901632" w:rsidTr="005C188A">
        <w:trPr>
          <w:cantSplit/>
        </w:trPr>
        <w:tc>
          <w:tcPr>
            <w:tcW w:w="1667" w:type="pct"/>
          </w:tcPr>
          <w:p w:rsidR="00CF144B" w:rsidRPr="00621F5C" w:rsidRDefault="00CF144B" w:rsidP="007B5A80">
            <w:pPr>
              <w:pStyle w:val="TableCell9TNR"/>
              <w:rPr>
                <w:rStyle w:val="RequiresAttention"/>
              </w:rPr>
            </w:pPr>
            <w:r w:rsidRPr="00621F5C">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470" name="Picture 4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7B5A80">
            <w:pPr>
              <w:pStyle w:val="TableCell9TNR"/>
            </w:pPr>
            <w:r>
              <w:rPr>
                <w:noProof/>
              </w:rPr>
              <w:drawing>
                <wp:inline distT="0" distB="0" distL="0" distR="0">
                  <wp:extent cx="129540" cy="121920"/>
                  <wp:effectExtent l="0" t="0" r="3810" b="0"/>
                  <wp:docPr id="471" name="Picture 4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7B5A80">
            <w:pPr>
              <w:pStyle w:val="TableCell9TNR"/>
            </w:pPr>
            <w:r>
              <w:rPr>
                <w:noProof/>
              </w:rPr>
              <w:drawing>
                <wp:inline distT="0" distB="0" distL="0" distR="0">
                  <wp:extent cx="129540" cy="121920"/>
                  <wp:effectExtent l="0" t="0" r="3810" b="0"/>
                  <wp:docPr id="472" name="Picture 4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314536">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473" name="Picture 47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314536">
              <w:rPr>
                <w:rStyle w:val="Italic"/>
              </w:rPr>
              <w:t>Specify:</w:t>
            </w:r>
            <w:r w:rsidR="00CF144B" w:rsidRPr="00901632">
              <w:t xml:space="preserve"> </w:t>
            </w:r>
          </w:p>
          <w:p w:rsidR="00CF144B" w:rsidRPr="00901632" w:rsidRDefault="007A680F" w:rsidP="007B5A80">
            <w:pPr>
              <w:pStyle w:val="TableCell9TNR"/>
            </w:pPr>
            <w:r>
              <w:t>Administrator provider network and enrollment data</w:t>
            </w:r>
          </w:p>
        </w:tc>
        <w:tc>
          <w:tcPr>
            <w:tcW w:w="1667" w:type="pct"/>
          </w:tcPr>
          <w:p w:rsidR="00CF144B" w:rsidRPr="00621F5C" w:rsidRDefault="00CF144B" w:rsidP="007B5A80">
            <w:pPr>
              <w:pStyle w:val="TableCell9TNR"/>
              <w:rPr>
                <w:rStyle w:val="RequiresAttention"/>
              </w:rPr>
            </w:pPr>
            <w:r w:rsidRPr="00621F5C">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474" name="Picture 4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7B5A80">
            <w:pPr>
              <w:pStyle w:val="TableCell9TNR"/>
            </w:pPr>
            <w:r>
              <w:rPr>
                <w:noProof/>
              </w:rPr>
              <w:drawing>
                <wp:inline distT="0" distB="0" distL="0" distR="0">
                  <wp:extent cx="129540" cy="121920"/>
                  <wp:effectExtent l="0" t="0" r="3810" b="0"/>
                  <wp:docPr id="475" name="Picture 4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7B5A80">
            <w:pPr>
              <w:pStyle w:val="TableCell9TNR"/>
            </w:pPr>
            <w:r>
              <w:rPr>
                <w:noProof/>
              </w:rPr>
              <w:drawing>
                <wp:inline distT="0" distB="0" distL="0" distR="0">
                  <wp:extent cx="129540" cy="121920"/>
                  <wp:effectExtent l="0" t="0" r="3810" b="0"/>
                  <wp:docPr id="476" name="Picture 4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314536">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477" name="Picture 47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314536">
              <w:rPr>
                <w:rStyle w:val="Italic"/>
              </w:rPr>
              <w:t>Specify:</w:t>
            </w:r>
            <w:r w:rsidR="00CF144B" w:rsidRPr="00901632">
              <w:t xml:space="preserve"> </w:t>
            </w:r>
          </w:p>
          <w:p w:rsidR="00CF144B" w:rsidRPr="00901632" w:rsidRDefault="007A680F" w:rsidP="007B5A80">
            <w:pPr>
              <w:pStyle w:val="TableCell9TNR"/>
            </w:pPr>
            <w:r>
              <w:t>Administrator provider network and enrollment data</w:t>
            </w:r>
          </w:p>
        </w:tc>
        <w:tc>
          <w:tcPr>
            <w:tcW w:w="1666" w:type="pct"/>
          </w:tcPr>
          <w:p w:rsidR="00CF144B" w:rsidRPr="00621F5C" w:rsidRDefault="00CF144B" w:rsidP="007B5A80">
            <w:pPr>
              <w:pStyle w:val="TableCell9TNR"/>
              <w:rPr>
                <w:rStyle w:val="RequiresAttention"/>
              </w:rPr>
            </w:pPr>
            <w:r w:rsidRPr="00621F5C">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478" name="Picture 4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7B5A80">
            <w:pPr>
              <w:pStyle w:val="TableCell9TNR"/>
            </w:pPr>
            <w:r>
              <w:rPr>
                <w:noProof/>
              </w:rPr>
              <w:drawing>
                <wp:inline distT="0" distB="0" distL="0" distR="0">
                  <wp:extent cx="129540" cy="121920"/>
                  <wp:effectExtent l="0" t="0" r="3810" b="0"/>
                  <wp:docPr id="479" name="Picture 4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314536" w:rsidRDefault="007A680F" w:rsidP="007B5A80">
            <w:pPr>
              <w:pStyle w:val="TableCell9TNR"/>
              <w:rPr>
                <w:rStyle w:val="Italic"/>
              </w:rPr>
            </w:pPr>
            <w:r>
              <w:rPr>
                <w:noProof/>
              </w:rPr>
              <w:drawing>
                <wp:inline distT="0" distB="0" distL="0" distR="0">
                  <wp:extent cx="129540" cy="121920"/>
                  <wp:effectExtent l="0" t="0" r="3810" b="0"/>
                  <wp:docPr id="480" name="Picture 4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314536">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481" name="Picture 48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314536">
              <w:rPr>
                <w:rStyle w:val="Italic"/>
              </w:rPr>
              <w:t>Specify:</w:t>
            </w:r>
            <w:r w:rsidR="00CF144B" w:rsidRPr="00901632">
              <w:t xml:space="preserve"> </w:t>
            </w:r>
          </w:p>
          <w:p w:rsidR="00CF144B" w:rsidRPr="00901632" w:rsidRDefault="007A680F" w:rsidP="007B5A80">
            <w:pPr>
              <w:pStyle w:val="TableCell9TNR"/>
            </w:pPr>
            <w:r>
              <w:t>Administrator provider network and enrollment data</w:t>
            </w:r>
          </w:p>
        </w:tc>
      </w:tr>
      <w:tr w:rsidR="00CF144B" w:rsidRPr="00901632" w:rsidTr="005C188A">
        <w:trPr>
          <w:cantSplit/>
        </w:trPr>
        <w:tc>
          <w:tcPr>
            <w:tcW w:w="1667" w:type="pct"/>
          </w:tcPr>
          <w:p w:rsidR="00CF144B" w:rsidRPr="00621F5C" w:rsidRDefault="00CF144B" w:rsidP="007B5A80">
            <w:pPr>
              <w:pStyle w:val="TableCell9TNR"/>
              <w:rPr>
                <w:rStyle w:val="RequiresAttention"/>
              </w:rPr>
            </w:pPr>
            <w:r w:rsidRPr="00621F5C">
              <w:rPr>
                <w:rStyle w:val="RequiresAttention"/>
              </w:rPr>
              <w:t>Definition of Population Included in the Measure:</w:t>
            </w:r>
          </w:p>
          <w:p w:rsidR="00CF144B" w:rsidRPr="00901632" w:rsidRDefault="00CF144B" w:rsidP="007B5A80">
            <w:pPr>
              <w:pStyle w:val="TableCell9TNR"/>
            </w:pPr>
            <w:r w:rsidRPr="00901632">
              <w:t xml:space="preserve">Definition of numerator: </w:t>
            </w:r>
            <w:r w:rsidR="007A680F">
              <w:t>The number of enrollees who have available 2 or more network dentists within 10 miles of urban enrollees, 2 or more network dentists within 15 miles of suburban enrollees and at least 1 network dentist within 25 miles of rural enrollees</w:t>
            </w: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482" name="Picture 48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r>
              <w:rPr>
                <w:noProof/>
              </w:rPr>
              <w:drawing>
                <wp:inline distT="0" distB="0" distL="0" distR="0">
                  <wp:extent cx="129540" cy="121920"/>
                  <wp:effectExtent l="0" t="0" r="3810" b="0"/>
                  <wp:docPr id="483" name="Picture 4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p>
        </w:tc>
        <w:tc>
          <w:tcPr>
            <w:tcW w:w="1667" w:type="pct"/>
          </w:tcPr>
          <w:p w:rsidR="00CF144B" w:rsidRPr="00621F5C" w:rsidRDefault="00CF144B" w:rsidP="007B5A80">
            <w:pPr>
              <w:pStyle w:val="TableCell9TNR"/>
              <w:rPr>
                <w:rStyle w:val="RequiresAttention"/>
              </w:rPr>
            </w:pPr>
            <w:r w:rsidRPr="00621F5C">
              <w:rPr>
                <w:rStyle w:val="RequiresAttention"/>
              </w:rPr>
              <w:t>Definition of Population Included in the Measure:</w:t>
            </w:r>
          </w:p>
          <w:p w:rsidR="00CF144B" w:rsidRPr="00901632" w:rsidRDefault="00CF144B" w:rsidP="007B5A80">
            <w:pPr>
              <w:pStyle w:val="TableCell9TNR"/>
            </w:pPr>
            <w:r w:rsidRPr="00901632">
              <w:t xml:space="preserve">Definition of numerator: </w:t>
            </w:r>
            <w:r w:rsidR="007A680F">
              <w:t>The number of enrollees who have available 2 or more network dentists within 10 miles of urban enrollees, 2 or more network dentists within 15 miles of suburban enrollees and at least 1 network dentist within 25 miles of rural enrollees</w:t>
            </w: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484" name="Picture 48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r>
              <w:rPr>
                <w:noProof/>
              </w:rPr>
              <w:drawing>
                <wp:inline distT="0" distB="0" distL="0" distR="0">
                  <wp:extent cx="129540" cy="121920"/>
                  <wp:effectExtent l="0" t="0" r="3810" b="0"/>
                  <wp:docPr id="485" name="Picture 4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p>
        </w:tc>
        <w:tc>
          <w:tcPr>
            <w:tcW w:w="1666" w:type="pct"/>
          </w:tcPr>
          <w:p w:rsidR="00CF144B" w:rsidRPr="00621F5C" w:rsidRDefault="00CF144B" w:rsidP="007B5A80">
            <w:pPr>
              <w:pStyle w:val="TableCell9TNR"/>
              <w:rPr>
                <w:rStyle w:val="RequiresAttention"/>
              </w:rPr>
            </w:pPr>
            <w:r w:rsidRPr="00621F5C">
              <w:rPr>
                <w:rStyle w:val="RequiresAttention"/>
              </w:rPr>
              <w:t>Definition of Population Included in the Measure:</w:t>
            </w:r>
          </w:p>
          <w:p w:rsidR="00CF144B" w:rsidRPr="00901632" w:rsidRDefault="00CF144B" w:rsidP="007B5A80">
            <w:pPr>
              <w:pStyle w:val="TableCell9TNR"/>
            </w:pPr>
            <w:r w:rsidRPr="00901632">
              <w:t xml:space="preserve">Definition of numerator: </w:t>
            </w:r>
            <w:r w:rsidR="007A680F">
              <w:t>The number of enrollees that have 2 or more network dentists available within 10 miles of urban enrollees, 2 or more network dentists within 15 miles of suburban enrollees, and at least 1 dentist within 25 miles of rural enrollees.</w:t>
            </w: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486" name="Picture 48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bookmarkStart w:id="152" w:name="fldQue2004_2"/>
            <w:r>
              <w:rPr>
                <w:noProof/>
              </w:rPr>
              <w:drawing>
                <wp:inline distT="0" distB="0" distL="0" distR="0" wp14:anchorId="3CBB4954" wp14:editId="77F8DFB3">
                  <wp:extent cx="129540" cy="121920"/>
                  <wp:effectExtent l="0" t="0" r="3810" b="0"/>
                  <wp:docPr id="487" name="Picture 4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2"/>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p>
        </w:tc>
      </w:tr>
      <w:tr w:rsidR="00CF144B" w:rsidRPr="009731BB" w:rsidTr="005C188A">
        <w:trPr>
          <w:cantSplit/>
        </w:trPr>
        <w:tc>
          <w:tcPr>
            <w:tcW w:w="1667" w:type="pct"/>
          </w:tcPr>
          <w:p w:rsidR="00CF144B" w:rsidRPr="009731BB" w:rsidRDefault="00CF144B" w:rsidP="00621F5C">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21F5C">
            <w:pPr>
              <w:pStyle w:val="TableCell9Arial"/>
              <w:rPr>
                <w:rFonts w:ascii="Times New Roman" w:hAnsi="Times New Roman"/>
              </w:rPr>
            </w:pPr>
            <w:r w:rsidRPr="009731BB">
              <w:rPr>
                <w:rStyle w:val="RequiresAttention"/>
                <w:rFonts w:ascii="Times New Roman" w:hAnsi="Times New Roman"/>
              </w:rPr>
              <w:t xml:space="preserve">From:  (mm/yyyy)  </w:t>
            </w:r>
            <w:r w:rsidR="007A680F">
              <w:rPr>
                <w:rFonts w:ascii="Times New Roman" w:hAnsi="Times New Roman"/>
              </w:rPr>
              <w:t>07/2017</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08/2017</w:t>
            </w:r>
          </w:p>
        </w:tc>
        <w:tc>
          <w:tcPr>
            <w:tcW w:w="1667" w:type="pct"/>
          </w:tcPr>
          <w:p w:rsidR="00CF144B" w:rsidRPr="009731BB" w:rsidRDefault="00CF144B" w:rsidP="00621F5C">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21F5C">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007A680F">
              <w:rPr>
                <w:rFonts w:ascii="Times New Roman" w:hAnsi="Times New Roman"/>
              </w:rPr>
              <w:t>10/2017</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09/2018</w:t>
            </w:r>
          </w:p>
        </w:tc>
        <w:tc>
          <w:tcPr>
            <w:tcW w:w="1666" w:type="pct"/>
          </w:tcPr>
          <w:p w:rsidR="00CF144B" w:rsidRPr="009731BB" w:rsidRDefault="00CF144B" w:rsidP="00621F5C">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21F5C">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007A680F">
              <w:rPr>
                <w:rFonts w:ascii="Times New Roman" w:hAnsi="Times New Roman"/>
              </w:rPr>
              <w:t>10/2018</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09/2019</w:t>
            </w:r>
          </w:p>
        </w:tc>
      </w:tr>
      <w:tr w:rsidR="00CF144B" w:rsidRPr="00901632" w:rsidTr="005C188A">
        <w:trPr>
          <w:cantSplit/>
        </w:trPr>
        <w:tc>
          <w:tcPr>
            <w:tcW w:w="1667" w:type="pct"/>
          </w:tcPr>
          <w:p w:rsidR="00CF144B" w:rsidRPr="00621F5C" w:rsidRDefault="00CF144B" w:rsidP="007B5A80">
            <w:pPr>
              <w:pStyle w:val="TableCell9TNR"/>
              <w:rPr>
                <w:rStyle w:val="RequiresAttention"/>
              </w:rPr>
            </w:pPr>
            <w:r w:rsidRPr="00621F5C">
              <w:rPr>
                <w:rStyle w:val="RequiresAttention"/>
              </w:rPr>
              <w:lastRenderedPageBreak/>
              <w:t>HEDIS Performance Measurement Data:</w:t>
            </w:r>
          </w:p>
          <w:p w:rsidR="00CF144B" w:rsidRPr="004F07DA" w:rsidRDefault="00CF144B" w:rsidP="00413B6C">
            <w:pPr>
              <w:pStyle w:val="TableCell9TNRExtraSpace"/>
              <w:rPr>
                <w:rStyle w:val="Italic"/>
              </w:rPr>
            </w:pPr>
            <w:r w:rsidRPr="004F07DA">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413B6C">
            <w:pPr>
              <w:pStyle w:val="TableCell9TNRExtraSpace"/>
            </w:pPr>
            <w:r w:rsidRPr="00901632">
              <w:t xml:space="preserve">Rate: </w:t>
            </w:r>
          </w:p>
        </w:tc>
        <w:tc>
          <w:tcPr>
            <w:tcW w:w="1667" w:type="pct"/>
          </w:tcPr>
          <w:p w:rsidR="00CF144B" w:rsidRPr="00621F5C" w:rsidRDefault="00CF144B" w:rsidP="007B5A80">
            <w:pPr>
              <w:pStyle w:val="TableCell9TNR"/>
              <w:rPr>
                <w:rStyle w:val="RequiresAttention"/>
              </w:rPr>
            </w:pPr>
            <w:r w:rsidRPr="00621F5C">
              <w:rPr>
                <w:rStyle w:val="RequiresAttention"/>
              </w:rPr>
              <w:t>HEDIS Performance Measurement Data:</w:t>
            </w:r>
          </w:p>
          <w:p w:rsidR="00CF144B" w:rsidRPr="004F07DA" w:rsidRDefault="00CF144B" w:rsidP="00413B6C">
            <w:pPr>
              <w:pStyle w:val="TableCell9TNRExtraSpace"/>
              <w:rPr>
                <w:rStyle w:val="Italic"/>
              </w:rPr>
            </w:pPr>
            <w:r w:rsidRPr="004F07DA">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413B6C">
            <w:pPr>
              <w:pStyle w:val="TableCell9TNRExtraSpace"/>
            </w:pPr>
            <w:r w:rsidRPr="00901632">
              <w:t xml:space="preserve">Rate: </w:t>
            </w:r>
          </w:p>
        </w:tc>
        <w:tc>
          <w:tcPr>
            <w:tcW w:w="1666" w:type="pct"/>
          </w:tcPr>
          <w:p w:rsidR="00CF144B" w:rsidRPr="00621F5C" w:rsidRDefault="00CF144B" w:rsidP="007B5A80">
            <w:pPr>
              <w:pStyle w:val="TableCell9TNR"/>
              <w:rPr>
                <w:rStyle w:val="RequiresAttention"/>
              </w:rPr>
            </w:pPr>
            <w:r w:rsidRPr="00621F5C">
              <w:rPr>
                <w:rStyle w:val="RequiresAttention"/>
              </w:rPr>
              <w:t>HEDIS Performance Measurement Data:</w:t>
            </w:r>
          </w:p>
          <w:p w:rsidR="00CF144B" w:rsidRPr="004F07DA" w:rsidRDefault="00CF144B" w:rsidP="00413B6C">
            <w:pPr>
              <w:pStyle w:val="TableCell9TNRExtraSpace"/>
              <w:rPr>
                <w:rStyle w:val="Italic"/>
              </w:rPr>
            </w:pPr>
            <w:r w:rsidRPr="004F07DA">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413B6C">
            <w:pPr>
              <w:pStyle w:val="TableCell9TNRExtraSpace"/>
            </w:pPr>
            <w:r w:rsidRPr="00901632">
              <w:t xml:space="preserve">Rate: </w:t>
            </w:r>
          </w:p>
        </w:tc>
      </w:tr>
      <w:tr w:rsidR="00CF144B" w:rsidRPr="00901632" w:rsidTr="005C188A">
        <w:trPr>
          <w:cantSplit/>
        </w:trPr>
        <w:tc>
          <w:tcPr>
            <w:tcW w:w="1667" w:type="pct"/>
          </w:tcPr>
          <w:p w:rsidR="00055C9E" w:rsidRPr="0004484C" w:rsidRDefault="00CF144B" w:rsidP="007B5A80">
            <w:pPr>
              <w:pStyle w:val="TableCell9TNR"/>
              <w:rPr>
                <w:rStyle w:val="RequiresAttention"/>
              </w:rPr>
            </w:pPr>
            <w:r w:rsidRPr="0004484C">
              <w:rPr>
                <w:rStyle w:val="RequiresAttention"/>
              </w:rPr>
              <w:t>Deviations from Measure Specifications:</w:t>
            </w:r>
          </w:p>
          <w:p w:rsidR="00055C9E" w:rsidRDefault="007A680F" w:rsidP="007B5A80">
            <w:pPr>
              <w:pStyle w:val="TableCell9TNR"/>
            </w:pPr>
            <w:bookmarkStart w:id="153" w:name="fldQue6637_1"/>
            <w:r>
              <w:rPr>
                <w:noProof/>
              </w:rPr>
              <w:drawing>
                <wp:inline distT="0" distB="0" distL="0" distR="0" wp14:anchorId="2DD8D5FF" wp14:editId="729673A5">
                  <wp:extent cx="129540" cy="121920"/>
                  <wp:effectExtent l="0" t="0" r="3810" b="0"/>
                  <wp:docPr id="488" name="Picture 4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3"/>
            <w:r w:rsidR="00CF144B" w:rsidRPr="00901632">
              <w:t xml:space="preserve"> Year of Data, </w:t>
            </w:r>
            <w:r w:rsidR="0064501E" w:rsidRPr="0064501E">
              <w:rPr>
                <w:rStyle w:val="Italic"/>
              </w:rPr>
              <w:t>Explain.</w:t>
            </w:r>
          </w:p>
          <w:p w:rsidR="00055C9E" w:rsidRDefault="00055C9E" w:rsidP="009931F7">
            <w:pPr>
              <w:pStyle w:val="TableCell9TNRIndented"/>
            </w:pPr>
          </w:p>
          <w:p w:rsidR="00055C9E" w:rsidRDefault="007A680F" w:rsidP="007B5A80">
            <w:pPr>
              <w:pStyle w:val="TableCell9TNR"/>
            </w:pPr>
            <w:bookmarkStart w:id="154" w:name="fldQue6637_2"/>
            <w:r>
              <w:rPr>
                <w:noProof/>
              </w:rPr>
              <w:drawing>
                <wp:inline distT="0" distB="0" distL="0" distR="0" wp14:anchorId="69BAB691" wp14:editId="3AFAB8BC">
                  <wp:extent cx="129540" cy="121920"/>
                  <wp:effectExtent l="0" t="0" r="3810" b="0"/>
                  <wp:docPr id="489" name="Picture 4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4"/>
            <w:r w:rsidR="00CF144B" w:rsidRPr="00901632">
              <w:t xml:space="preserve"> Data Source, </w:t>
            </w:r>
            <w:r w:rsidR="0064501E" w:rsidRPr="0064501E">
              <w:rPr>
                <w:rStyle w:val="Italic"/>
              </w:rPr>
              <w:t>Explain</w:t>
            </w:r>
            <w:r w:rsidR="00CF144B" w:rsidRPr="00901632">
              <w:t>.</w:t>
            </w:r>
          </w:p>
          <w:p w:rsidR="00CF144B" w:rsidRDefault="00CF144B" w:rsidP="009931F7">
            <w:pPr>
              <w:pStyle w:val="TableCell9TNRIndented"/>
            </w:pPr>
          </w:p>
          <w:p w:rsidR="00055C9E" w:rsidRDefault="007A680F" w:rsidP="007B5A80">
            <w:pPr>
              <w:pStyle w:val="TableCell9TNR"/>
            </w:pPr>
            <w:bookmarkStart w:id="155" w:name="fldQue6637_3"/>
            <w:r>
              <w:rPr>
                <w:noProof/>
              </w:rPr>
              <w:drawing>
                <wp:inline distT="0" distB="0" distL="0" distR="0" wp14:anchorId="3FC67F71" wp14:editId="3D13D902">
                  <wp:extent cx="129540" cy="121920"/>
                  <wp:effectExtent l="0" t="0" r="3810" b="0"/>
                  <wp:docPr id="490" name="Picture 4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5"/>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56" w:name="fldQue6637_4"/>
            <w:r>
              <w:rPr>
                <w:noProof/>
              </w:rPr>
              <w:drawing>
                <wp:inline distT="0" distB="0" distL="0" distR="0" wp14:anchorId="656BDA71" wp14:editId="75A803F4">
                  <wp:extent cx="129540" cy="121920"/>
                  <wp:effectExtent l="0" t="0" r="3810" b="0"/>
                  <wp:docPr id="491" name="Picture 4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6"/>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57" w:name="fldQue6637_5"/>
            <w:r>
              <w:rPr>
                <w:noProof/>
              </w:rPr>
              <w:drawing>
                <wp:inline distT="0" distB="0" distL="0" distR="0" wp14:anchorId="7E56EABB" wp14:editId="67780A75">
                  <wp:extent cx="129540" cy="121920"/>
                  <wp:effectExtent l="0" t="0" r="3810" b="0"/>
                  <wp:docPr id="492" name="Picture 4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7"/>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67" w:type="pct"/>
          </w:tcPr>
          <w:p w:rsidR="00055C9E" w:rsidRPr="0004484C" w:rsidRDefault="00CF144B" w:rsidP="007B5A80">
            <w:pPr>
              <w:pStyle w:val="TableCell9TNR"/>
              <w:rPr>
                <w:rStyle w:val="RequiresAttention"/>
              </w:rPr>
            </w:pPr>
            <w:r w:rsidRPr="0004484C">
              <w:rPr>
                <w:rStyle w:val="RequiresAttention"/>
              </w:rPr>
              <w:t>Deviations from Measure Specifications:</w:t>
            </w:r>
          </w:p>
          <w:p w:rsidR="00055C9E" w:rsidRDefault="007A680F" w:rsidP="007B5A80">
            <w:pPr>
              <w:pStyle w:val="TableCell9TNR"/>
            </w:pPr>
            <w:bookmarkStart w:id="158" w:name="fldQue6354_1"/>
            <w:r>
              <w:rPr>
                <w:noProof/>
              </w:rPr>
              <w:drawing>
                <wp:inline distT="0" distB="0" distL="0" distR="0" wp14:anchorId="4CB899F7" wp14:editId="60F77292">
                  <wp:extent cx="129540" cy="121920"/>
                  <wp:effectExtent l="0" t="0" r="3810" b="0"/>
                  <wp:docPr id="493" name="Picture 4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8"/>
            <w:r w:rsidR="00CF144B" w:rsidRPr="00901632">
              <w:t xml:space="preserve"> Year of Data, </w:t>
            </w:r>
            <w:r w:rsidR="0064501E" w:rsidRPr="0064501E">
              <w:rPr>
                <w:rStyle w:val="Italic"/>
              </w:rPr>
              <w:t>Explain</w:t>
            </w:r>
            <w:r w:rsidR="00CF144B" w:rsidRPr="00901632">
              <w:t>.</w:t>
            </w:r>
          </w:p>
          <w:p w:rsidR="00055C9E" w:rsidRDefault="00055C9E" w:rsidP="009931F7">
            <w:pPr>
              <w:pStyle w:val="TableCell9TNRIndented"/>
            </w:pPr>
          </w:p>
          <w:p w:rsidR="00055C9E" w:rsidRDefault="007A680F" w:rsidP="007B5A80">
            <w:pPr>
              <w:pStyle w:val="TableCell9TNR"/>
            </w:pPr>
            <w:bookmarkStart w:id="159" w:name="fldQue6354_2"/>
            <w:r>
              <w:rPr>
                <w:noProof/>
              </w:rPr>
              <w:drawing>
                <wp:inline distT="0" distB="0" distL="0" distR="0" wp14:anchorId="0013C3CF" wp14:editId="114B84E3">
                  <wp:extent cx="129540" cy="121920"/>
                  <wp:effectExtent l="0" t="0" r="3810" b="0"/>
                  <wp:docPr id="494" name="Picture 4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59"/>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0" w:name="fldQue6354_3"/>
            <w:r>
              <w:rPr>
                <w:noProof/>
              </w:rPr>
              <w:drawing>
                <wp:inline distT="0" distB="0" distL="0" distR="0" wp14:anchorId="3EB2921B" wp14:editId="639BF536">
                  <wp:extent cx="129540" cy="121920"/>
                  <wp:effectExtent l="0" t="0" r="3810" b="0"/>
                  <wp:docPr id="495" name="Picture 4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0"/>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1" w:name="fldQue6354_4"/>
            <w:r>
              <w:rPr>
                <w:noProof/>
              </w:rPr>
              <w:drawing>
                <wp:inline distT="0" distB="0" distL="0" distR="0" wp14:anchorId="31F6C2A0" wp14:editId="6295426C">
                  <wp:extent cx="129540" cy="121920"/>
                  <wp:effectExtent l="0" t="0" r="3810" b="0"/>
                  <wp:docPr id="496" name="Picture 4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1"/>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2" w:name="fldQue6354_5"/>
            <w:r>
              <w:rPr>
                <w:noProof/>
              </w:rPr>
              <w:drawing>
                <wp:inline distT="0" distB="0" distL="0" distR="0" wp14:anchorId="1F8B6BA6" wp14:editId="42AD7A33">
                  <wp:extent cx="129540" cy="121920"/>
                  <wp:effectExtent l="0" t="0" r="3810" b="0"/>
                  <wp:docPr id="497" name="Picture 4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2"/>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66" w:type="pct"/>
          </w:tcPr>
          <w:p w:rsidR="00055C9E" w:rsidRPr="0004484C" w:rsidRDefault="00CF144B" w:rsidP="007B5A80">
            <w:pPr>
              <w:pStyle w:val="TableCell9TNR"/>
              <w:rPr>
                <w:rStyle w:val="RequiresAttention"/>
              </w:rPr>
            </w:pPr>
            <w:r w:rsidRPr="0004484C">
              <w:rPr>
                <w:rStyle w:val="RequiresAttention"/>
              </w:rPr>
              <w:t>Deviations from Measure Specifications:</w:t>
            </w:r>
          </w:p>
          <w:p w:rsidR="00055C9E" w:rsidRDefault="007A680F" w:rsidP="007B5A80">
            <w:pPr>
              <w:pStyle w:val="TableCell9TNR"/>
            </w:pPr>
            <w:bookmarkStart w:id="163" w:name="fldQue5632_1"/>
            <w:r>
              <w:rPr>
                <w:noProof/>
              </w:rPr>
              <w:drawing>
                <wp:inline distT="0" distB="0" distL="0" distR="0" wp14:anchorId="6E344714" wp14:editId="6697BD94">
                  <wp:extent cx="129540" cy="121920"/>
                  <wp:effectExtent l="0" t="0" r="3810" b="0"/>
                  <wp:docPr id="498" name="Picture 4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3"/>
            <w:r w:rsidR="00CF144B" w:rsidRPr="00901632">
              <w:t xml:space="preserve"> Year of Data, </w:t>
            </w:r>
            <w:r w:rsidR="0064501E" w:rsidRPr="0064501E">
              <w:rPr>
                <w:rStyle w:val="Italic"/>
              </w:rPr>
              <w:t>Explain</w:t>
            </w:r>
            <w:r w:rsidR="00CF144B" w:rsidRPr="00901632">
              <w:t>.</w:t>
            </w:r>
          </w:p>
          <w:p w:rsidR="00055C9E" w:rsidRDefault="00055C9E" w:rsidP="009931F7">
            <w:pPr>
              <w:pStyle w:val="TableCell9TNRIndented"/>
            </w:pPr>
          </w:p>
          <w:p w:rsidR="00055C9E" w:rsidRDefault="007A680F" w:rsidP="007B5A80">
            <w:pPr>
              <w:pStyle w:val="TableCell9TNR"/>
            </w:pPr>
            <w:bookmarkStart w:id="164" w:name="fldQue5632_2"/>
            <w:r>
              <w:rPr>
                <w:noProof/>
              </w:rPr>
              <w:drawing>
                <wp:inline distT="0" distB="0" distL="0" distR="0" wp14:anchorId="43B8D7C5" wp14:editId="253A76F6">
                  <wp:extent cx="129540" cy="121920"/>
                  <wp:effectExtent l="0" t="0" r="3810" b="0"/>
                  <wp:docPr id="499" name="Picture 4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4"/>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5" w:name="fldQue5632_3"/>
            <w:r>
              <w:rPr>
                <w:noProof/>
              </w:rPr>
              <w:drawing>
                <wp:inline distT="0" distB="0" distL="0" distR="0" wp14:anchorId="480E698F" wp14:editId="6BF4764D">
                  <wp:extent cx="129540" cy="121920"/>
                  <wp:effectExtent l="0" t="0" r="3810" b="0"/>
                  <wp:docPr id="500" name="Picture 5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5"/>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6" w:name="fldQue5632_4"/>
            <w:r>
              <w:rPr>
                <w:noProof/>
              </w:rPr>
              <w:drawing>
                <wp:inline distT="0" distB="0" distL="0" distR="0" wp14:anchorId="5EB3A1AA" wp14:editId="2C4DD52B">
                  <wp:extent cx="129540" cy="121920"/>
                  <wp:effectExtent l="0" t="0" r="3810" b="0"/>
                  <wp:docPr id="501" name="Picture 5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6"/>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055C9E" w:rsidRDefault="007A680F" w:rsidP="007B5A80">
            <w:pPr>
              <w:pStyle w:val="TableCell9TNR"/>
            </w:pPr>
            <w:bookmarkStart w:id="167" w:name="fldQue5632_5"/>
            <w:r>
              <w:rPr>
                <w:noProof/>
              </w:rPr>
              <w:drawing>
                <wp:inline distT="0" distB="0" distL="0" distR="0" wp14:anchorId="77DC8555" wp14:editId="61F3F2F5">
                  <wp:extent cx="129540" cy="121920"/>
                  <wp:effectExtent l="0" t="0" r="3810" b="0"/>
                  <wp:docPr id="502" name="Picture 5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7"/>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r>
      <w:tr w:rsidR="00CF144B" w:rsidRPr="00901632" w:rsidTr="00F23937">
        <w:trPr>
          <w:cantSplit/>
          <w:trHeight w:val="720"/>
        </w:trPr>
        <w:tc>
          <w:tcPr>
            <w:tcW w:w="1667" w:type="pct"/>
          </w:tcPr>
          <w:p w:rsidR="00CF144B" w:rsidRPr="00901632" w:rsidRDefault="00CF144B" w:rsidP="007B5A80">
            <w:pPr>
              <w:pStyle w:val="TableCell9TNR"/>
            </w:pPr>
            <w:r w:rsidRPr="0004484C">
              <w:rPr>
                <w:rStyle w:val="RequiresAttention"/>
              </w:rPr>
              <w:t>Additional notes on measure:</w:t>
            </w:r>
            <w:r w:rsidRPr="00901632">
              <w:t xml:space="preserve"> </w:t>
            </w:r>
          </w:p>
        </w:tc>
        <w:tc>
          <w:tcPr>
            <w:tcW w:w="1667" w:type="pct"/>
          </w:tcPr>
          <w:p w:rsidR="00CF144B" w:rsidRPr="00901632" w:rsidRDefault="00CF144B" w:rsidP="007B5A80">
            <w:pPr>
              <w:pStyle w:val="TableCell9TNR"/>
            </w:pPr>
            <w:r w:rsidRPr="0004484C">
              <w:rPr>
                <w:rStyle w:val="RequiresAttention"/>
              </w:rPr>
              <w:t>Additional notes on measure:</w:t>
            </w:r>
            <w:r w:rsidRPr="00901632">
              <w:t xml:space="preserve"> </w:t>
            </w:r>
          </w:p>
        </w:tc>
        <w:tc>
          <w:tcPr>
            <w:tcW w:w="1666" w:type="pct"/>
          </w:tcPr>
          <w:p w:rsidR="00CF144B" w:rsidRPr="00901632" w:rsidRDefault="000B79DF" w:rsidP="007B5A80">
            <w:pPr>
              <w:pStyle w:val="TableCell9TNR"/>
            </w:pPr>
            <w:r>
              <w:rPr>
                <w:rStyle w:val="RequiresAttention"/>
              </w:rPr>
              <w:t>Additional notes</w:t>
            </w:r>
            <w:r w:rsidR="00CF144B" w:rsidRPr="0004484C">
              <w:rPr>
                <w:rStyle w:val="RequiresAttention"/>
              </w:rPr>
              <w:t xml:space="preserve"> on measure:</w:t>
            </w:r>
            <w:r w:rsidR="00CF144B" w:rsidRPr="00901632">
              <w:t xml:space="preserve"> </w:t>
            </w:r>
          </w:p>
        </w:tc>
      </w:tr>
      <w:tr w:rsidR="00CF144B" w:rsidRPr="00901632" w:rsidTr="005C188A">
        <w:trPr>
          <w:cantSplit/>
        </w:trPr>
        <w:tc>
          <w:tcPr>
            <w:tcW w:w="1667" w:type="pct"/>
            <w:tcBorders>
              <w:bottom w:val="single" w:sz="4" w:space="0" w:color="auto"/>
            </w:tcBorders>
          </w:tcPr>
          <w:p w:rsidR="00CF144B" w:rsidRPr="0004484C" w:rsidRDefault="00CF144B" w:rsidP="007B5A80">
            <w:pPr>
              <w:pStyle w:val="TableCell9TNR"/>
              <w:rPr>
                <w:rStyle w:val="RequiresAttention"/>
              </w:rPr>
            </w:pPr>
            <w:r w:rsidRPr="0004484C">
              <w:rPr>
                <w:rStyle w:val="RequiresAttention"/>
              </w:rPr>
              <w:lastRenderedPageBreak/>
              <w:t>Other Performance Measurement Data:</w:t>
            </w:r>
          </w:p>
          <w:p w:rsidR="00CF144B" w:rsidRPr="00CD31C2" w:rsidRDefault="00CF144B" w:rsidP="007B5A80">
            <w:pPr>
              <w:pStyle w:val="TableCell9TNR"/>
              <w:rPr>
                <w:rStyle w:val="Italic"/>
              </w:rPr>
            </w:pPr>
            <w:r w:rsidRPr="00CD31C2">
              <w:rPr>
                <w:rStyle w:val="Italic"/>
              </w:rPr>
              <w:t>(If reporting with another methodology)</w:t>
            </w:r>
          </w:p>
          <w:p w:rsidR="00CF144B" w:rsidRPr="00901632" w:rsidRDefault="00CF144B" w:rsidP="007B5A80">
            <w:pPr>
              <w:pStyle w:val="TableCell9TNR"/>
            </w:pPr>
            <w:r w:rsidRPr="00901632">
              <w:t xml:space="preserve">Numerator: </w:t>
            </w:r>
            <w:r w:rsidR="007A680F">
              <w:t>0</w:t>
            </w:r>
          </w:p>
          <w:p w:rsidR="00CF144B" w:rsidRPr="00901632" w:rsidRDefault="00CF144B" w:rsidP="007B5A80">
            <w:pPr>
              <w:pStyle w:val="TableCell9TNR"/>
            </w:pPr>
            <w:r w:rsidRPr="00901632">
              <w:t xml:space="preserve">Denominator: </w:t>
            </w:r>
            <w:r w:rsidR="007A680F">
              <w:t>0</w:t>
            </w:r>
          </w:p>
          <w:p w:rsidR="00CF144B" w:rsidRPr="00901632" w:rsidRDefault="00CF144B" w:rsidP="0004484C">
            <w:pPr>
              <w:pStyle w:val="TableCell9TNRExtraSpace"/>
            </w:pPr>
            <w:r w:rsidRPr="00901632">
              <w:t xml:space="preserve">Rate: </w:t>
            </w:r>
            <w:r w:rsidR="007A680F">
              <w:t>0</w:t>
            </w:r>
          </w:p>
          <w:p w:rsidR="007A680F" w:rsidRDefault="00CF144B" w:rsidP="007B5A80">
            <w:pPr>
              <w:pStyle w:val="TableCell9TNR"/>
            </w:pPr>
            <w:r w:rsidRPr="00901632">
              <w:t xml:space="preserve">Additional notes on measure: </w:t>
            </w:r>
            <w:r w:rsidR="007A680F">
              <w:t>Because of restrictions in the CARTS template, zeros have been input into the numerator and denominator fields above.  Below are data for this measure.</w:t>
            </w:r>
          </w:p>
          <w:p w:rsidR="007A680F" w:rsidRDefault="007A680F" w:rsidP="007B5A80">
            <w:pPr>
              <w:pStyle w:val="TableCell9TNR"/>
            </w:pPr>
          </w:p>
          <w:p w:rsidR="007A680F" w:rsidRDefault="007A680F" w:rsidP="007B5A80">
            <w:pPr>
              <w:pStyle w:val="TableCell9TNR"/>
            </w:pPr>
            <w:r>
              <w:t>Urban: 2 or more dentists within 10 miles</w:t>
            </w:r>
          </w:p>
          <w:p w:rsidR="007A680F" w:rsidRDefault="007A680F" w:rsidP="007B5A80">
            <w:pPr>
              <w:pStyle w:val="TableCell9TNR"/>
            </w:pPr>
            <w:r>
              <w:t>Numerator: 1,669</w:t>
            </w:r>
          </w:p>
          <w:p w:rsidR="007A680F" w:rsidRDefault="007A680F" w:rsidP="007B5A80">
            <w:pPr>
              <w:pStyle w:val="TableCell9TNR"/>
            </w:pPr>
            <w:r>
              <w:t>Denominator: 1,669</w:t>
            </w:r>
          </w:p>
          <w:p w:rsidR="007A680F" w:rsidRDefault="007A680F" w:rsidP="007B5A80">
            <w:pPr>
              <w:pStyle w:val="TableCell9TNR"/>
            </w:pPr>
            <w:r>
              <w:t>Rate:100.0</w:t>
            </w:r>
          </w:p>
          <w:p w:rsidR="007A680F" w:rsidRDefault="007A680F" w:rsidP="007B5A80">
            <w:pPr>
              <w:pStyle w:val="TableCell9TNR"/>
            </w:pPr>
          </w:p>
          <w:p w:rsidR="007A680F" w:rsidRDefault="007A680F" w:rsidP="007B5A80">
            <w:pPr>
              <w:pStyle w:val="TableCell9TNR"/>
            </w:pPr>
            <w:r>
              <w:t>Suburban: 2 or more dentists within 15 miles</w:t>
            </w:r>
          </w:p>
          <w:p w:rsidR="007A680F" w:rsidRDefault="007A680F" w:rsidP="007B5A80">
            <w:pPr>
              <w:pStyle w:val="TableCell9TNR"/>
            </w:pPr>
            <w:r>
              <w:t>Numerator: 11,468</w:t>
            </w:r>
          </w:p>
          <w:p w:rsidR="007A680F" w:rsidRDefault="007A680F" w:rsidP="007B5A80">
            <w:pPr>
              <w:pStyle w:val="TableCell9TNR"/>
            </w:pPr>
            <w:r>
              <w:t>Denominator: 11,584</w:t>
            </w:r>
          </w:p>
          <w:p w:rsidR="007A680F" w:rsidRDefault="007A680F" w:rsidP="007B5A80">
            <w:pPr>
              <w:pStyle w:val="TableCell9TNR"/>
            </w:pPr>
            <w:r>
              <w:t>Rate:99.9</w:t>
            </w:r>
          </w:p>
          <w:p w:rsidR="007A680F" w:rsidRDefault="007A680F" w:rsidP="007B5A80">
            <w:pPr>
              <w:pStyle w:val="TableCell9TNR"/>
            </w:pPr>
          </w:p>
          <w:p w:rsidR="007A680F" w:rsidRDefault="007A680F" w:rsidP="007B5A80">
            <w:pPr>
              <w:pStyle w:val="TableCell9TNR"/>
            </w:pPr>
            <w:r>
              <w:t xml:space="preserve">Rural: at least 1 dentist within 25 miles     </w:t>
            </w:r>
          </w:p>
          <w:p w:rsidR="007A680F" w:rsidRDefault="007A680F" w:rsidP="007B5A80">
            <w:pPr>
              <w:pStyle w:val="TableCell9TNR"/>
            </w:pPr>
            <w:r>
              <w:t>Numerator: 67,063</w:t>
            </w:r>
          </w:p>
          <w:p w:rsidR="007A680F" w:rsidRDefault="007A680F" w:rsidP="007B5A80">
            <w:pPr>
              <w:pStyle w:val="TableCell9TNR"/>
            </w:pPr>
            <w:r>
              <w:t>Denominator: 67,063</w:t>
            </w:r>
          </w:p>
          <w:p w:rsidR="00CF144B" w:rsidRPr="00901632" w:rsidRDefault="007A680F" w:rsidP="007B5A80">
            <w:pPr>
              <w:pStyle w:val="TableCell9TNR"/>
            </w:pPr>
            <w:r>
              <w:t>Rate:100.0</w:t>
            </w:r>
          </w:p>
        </w:tc>
        <w:tc>
          <w:tcPr>
            <w:tcW w:w="1667" w:type="pct"/>
            <w:tcBorders>
              <w:bottom w:val="single" w:sz="4" w:space="0" w:color="auto"/>
            </w:tcBorders>
          </w:tcPr>
          <w:p w:rsidR="00CF144B" w:rsidRPr="0004484C" w:rsidRDefault="00CF144B" w:rsidP="007B5A80">
            <w:pPr>
              <w:pStyle w:val="TableCell9TNR"/>
              <w:rPr>
                <w:rStyle w:val="RequiresAttention"/>
              </w:rPr>
            </w:pPr>
            <w:r w:rsidRPr="0004484C">
              <w:rPr>
                <w:rStyle w:val="RequiresAttention"/>
              </w:rPr>
              <w:t>Other Performance Measurement Data:</w:t>
            </w:r>
          </w:p>
          <w:p w:rsidR="00CF144B" w:rsidRPr="00CD31C2" w:rsidRDefault="00CF144B" w:rsidP="007B5A80">
            <w:pPr>
              <w:pStyle w:val="TableCell9TNR"/>
              <w:rPr>
                <w:rStyle w:val="Italic"/>
              </w:rPr>
            </w:pPr>
            <w:r w:rsidRPr="00CD31C2">
              <w:rPr>
                <w:rStyle w:val="Italic"/>
              </w:rPr>
              <w:t>(If reporting with another methodology)</w:t>
            </w:r>
          </w:p>
          <w:p w:rsidR="00CF144B" w:rsidRPr="00901632" w:rsidRDefault="00CF144B" w:rsidP="007B5A80">
            <w:pPr>
              <w:pStyle w:val="TableCell9TNR"/>
            </w:pPr>
            <w:r w:rsidRPr="00901632">
              <w:t xml:space="preserve">Numerator: </w:t>
            </w:r>
            <w:r w:rsidR="007A680F">
              <w:t>0</w:t>
            </w:r>
          </w:p>
          <w:p w:rsidR="00CF144B" w:rsidRPr="00901632" w:rsidRDefault="00CF144B" w:rsidP="007B5A80">
            <w:pPr>
              <w:pStyle w:val="TableCell9TNR"/>
            </w:pPr>
            <w:r w:rsidRPr="00901632">
              <w:t xml:space="preserve">Denominator: </w:t>
            </w:r>
            <w:r w:rsidR="007A680F">
              <w:t>0</w:t>
            </w:r>
          </w:p>
          <w:p w:rsidR="00CF144B" w:rsidRPr="00901632" w:rsidRDefault="00CF144B" w:rsidP="0004484C">
            <w:pPr>
              <w:pStyle w:val="TableCell9TNRExtraSpace"/>
            </w:pPr>
            <w:r w:rsidRPr="00901632">
              <w:t xml:space="preserve">Rate: </w:t>
            </w:r>
            <w:r w:rsidR="007A680F">
              <w:t>0</w:t>
            </w:r>
          </w:p>
          <w:p w:rsidR="007A680F" w:rsidRDefault="00CF144B" w:rsidP="007B5A80">
            <w:pPr>
              <w:pStyle w:val="TableCell9TNR"/>
            </w:pPr>
            <w:r w:rsidRPr="00901632">
              <w:t xml:space="preserve">Additional notes on measure: </w:t>
            </w:r>
            <w:r w:rsidR="007A680F">
              <w:t>Because of restrictions in the CARTS template, zeros have been input into the numerator and denominator fields above.  Below are data for this measure.</w:t>
            </w:r>
          </w:p>
          <w:p w:rsidR="007A680F" w:rsidRDefault="007A680F" w:rsidP="007B5A80">
            <w:pPr>
              <w:pStyle w:val="TableCell9TNR"/>
            </w:pPr>
          </w:p>
          <w:p w:rsidR="007A680F" w:rsidRDefault="007A680F" w:rsidP="007B5A80">
            <w:pPr>
              <w:pStyle w:val="TableCell9TNR"/>
            </w:pPr>
            <w:r>
              <w:t>Urban: 2 or more dentists within 10 miles</w:t>
            </w:r>
          </w:p>
          <w:p w:rsidR="007A680F" w:rsidRDefault="007A680F" w:rsidP="007B5A80">
            <w:pPr>
              <w:pStyle w:val="TableCell9TNR"/>
            </w:pPr>
            <w:r>
              <w:t>Numerator: 1,593</w:t>
            </w:r>
          </w:p>
          <w:p w:rsidR="007A680F" w:rsidRDefault="007A680F" w:rsidP="007B5A80">
            <w:pPr>
              <w:pStyle w:val="TableCell9TNR"/>
            </w:pPr>
            <w:r>
              <w:t>Denominator: 1,605</w:t>
            </w:r>
          </w:p>
          <w:p w:rsidR="007A680F" w:rsidRDefault="007A680F" w:rsidP="007B5A80">
            <w:pPr>
              <w:pStyle w:val="TableCell9TNR"/>
            </w:pPr>
            <w:r>
              <w:t>Rate: 99.3</w:t>
            </w:r>
          </w:p>
          <w:p w:rsidR="007A680F" w:rsidRDefault="007A680F" w:rsidP="007B5A80">
            <w:pPr>
              <w:pStyle w:val="TableCell9TNR"/>
            </w:pPr>
          </w:p>
          <w:p w:rsidR="007A680F" w:rsidRDefault="007A680F" w:rsidP="007B5A80">
            <w:pPr>
              <w:pStyle w:val="TableCell9TNR"/>
            </w:pPr>
            <w:r>
              <w:t>Suburban: 2 or more dentists within 15 miles</w:t>
            </w:r>
          </w:p>
          <w:p w:rsidR="007A680F" w:rsidRDefault="007A680F" w:rsidP="007B5A80">
            <w:pPr>
              <w:pStyle w:val="TableCell9TNR"/>
            </w:pPr>
            <w:r>
              <w:t>Numerator: 11,484</w:t>
            </w:r>
          </w:p>
          <w:p w:rsidR="007A680F" w:rsidRDefault="007A680F" w:rsidP="007B5A80">
            <w:pPr>
              <w:pStyle w:val="TableCell9TNR"/>
            </w:pPr>
            <w:r>
              <w:t>Denominator: 11,600</w:t>
            </w:r>
          </w:p>
          <w:p w:rsidR="007A680F" w:rsidRDefault="007A680F" w:rsidP="007B5A80">
            <w:pPr>
              <w:pStyle w:val="TableCell9TNR"/>
            </w:pPr>
            <w:r>
              <w:t>Rate:99.9</w:t>
            </w:r>
          </w:p>
          <w:p w:rsidR="007A680F" w:rsidRDefault="007A680F" w:rsidP="007B5A80">
            <w:pPr>
              <w:pStyle w:val="TableCell9TNR"/>
            </w:pPr>
          </w:p>
          <w:p w:rsidR="007A680F" w:rsidRDefault="007A680F" w:rsidP="007B5A80">
            <w:pPr>
              <w:pStyle w:val="TableCell9TNR"/>
            </w:pPr>
            <w:r>
              <w:t xml:space="preserve">Rural: at least 1 dentist within 25 miles     </w:t>
            </w:r>
          </w:p>
          <w:p w:rsidR="007A680F" w:rsidRDefault="007A680F" w:rsidP="007B5A80">
            <w:pPr>
              <w:pStyle w:val="TableCell9TNR"/>
            </w:pPr>
            <w:r>
              <w:t>Numerator: 68,171</w:t>
            </w:r>
          </w:p>
          <w:p w:rsidR="007A680F" w:rsidRDefault="007A680F" w:rsidP="007B5A80">
            <w:pPr>
              <w:pStyle w:val="TableCell9TNR"/>
            </w:pPr>
            <w:r>
              <w:t>Denominator: 68,171</w:t>
            </w:r>
          </w:p>
          <w:p w:rsidR="007A680F" w:rsidRDefault="007A680F" w:rsidP="007B5A80">
            <w:pPr>
              <w:pStyle w:val="TableCell9TNR"/>
            </w:pPr>
            <w:r>
              <w:t>Rate: 100.0</w:t>
            </w:r>
          </w:p>
          <w:p w:rsidR="00CF144B" w:rsidRPr="00901632" w:rsidRDefault="00CF144B" w:rsidP="007B5A80">
            <w:pPr>
              <w:pStyle w:val="TableCell9TNR"/>
            </w:pPr>
          </w:p>
        </w:tc>
        <w:tc>
          <w:tcPr>
            <w:tcW w:w="1666" w:type="pct"/>
            <w:tcBorders>
              <w:bottom w:val="single" w:sz="4" w:space="0" w:color="auto"/>
            </w:tcBorders>
          </w:tcPr>
          <w:p w:rsidR="00CF144B" w:rsidRPr="0004484C" w:rsidRDefault="00CF144B" w:rsidP="007B5A80">
            <w:pPr>
              <w:pStyle w:val="TableCell9TNR"/>
              <w:rPr>
                <w:rStyle w:val="RequiresAttention"/>
              </w:rPr>
            </w:pPr>
            <w:r w:rsidRPr="0004484C">
              <w:rPr>
                <w:rStyle w:val="RequiresAttention"/>
              </w:rPr>
              <w:t>Other Performance Measurement Data:</w:t>
            </w:r>
          </w:p>
          <w:p w:rsidR="00CF144B" w:rsidRPr="00CD31C2" w:rsidRDefault="00CF144B" w:rsidP="007B5A80">
            <w:pPr>
              <w:pStyle w:val="TableCell9TNR"/>
              <w:rPr>
                <w:rStyle w:val="Italic"/>
              </w:rPr>
            </w:pPr>
            <w:r w:rsidRPr="00CD31C2">
              <w:rPr>
                <w:rStyle w:val="Italic"/>
              </w:rPr>
              <w:t>(If reporting with another methodology)</w:t>
            </w:r>
          </w:p>
          <w:p w:rsidR="00CF144B" w:rsidRPr="00901632" w:rsidRDefault="00CF144B" w:rsidP="007B5A80">
            <w:pPr>
              <w:pStyle w:val="TableCell9TNR"/>
            </w:pPr>
            <w:r w:rsidRPr="00901632">
              <w:t xml:space="preserve">Numerator: </w:t>
            </w:r>
            <w:r w:rsidR="007A680F">
              <w:t>0</w:t>
            </w:r>
          </w:p>
          <w:p w:rsidR="00CF144B" w:rsidRPr="00901632" w:rsidRDefault="00CF144B" w:rsidP="007B5A80">
            <w:pPr>
              <w:pStyle w:val="TableCell9TNR"/>
            </w:pPr>
            <w:r w:rsidRPr="00901632">
              <w:t xml:space="preserve">Denominator: </w:t>
            </w:r>
            <w:r w:rsidR="007A680F">
              <w:t>0</w:t>
            </w:r>
          </w:p>
          <w:p w:rsidR="00CF144B" w:rsidRPr="00901632" w:rsidRDefault="00CF144B" w:rsidP="0004484C">
            <w:pPr>
              <w:pStyle w:val="TableCell9TNRExtraSpace"/>
            </w:pPr>
            <w:r w:rsidRPr="00901632">
              <w:t xml:space="preserve">Rate: </w:t>
            </w:r>
          </w:p>
          <w:p w:rsidR="007A680F" w:rsidRDefault="00CF144B" w:rsidP="007B5A80">
            <w:pPr>
              <w:pStyle w:val="TableCell9TNR"/>
            </w:pPr>
            <w:r w:rsidRPr="00901632">
              <w:t xml:space="preserve">Additional notes on measure: </w:t>
            </w:r>
            <w:r w:rsidR="007A680F">
              <w:t>Due to the restrictions of the CARTS template, zeros were entered for the denominator and numerator fields above.  Below are the data for this measure.</w:t>
            </w:r>
          </w:p>
          <w:p w:rsidR="007A680F" w:rsidRDefault="007A680F" w:rsidP="007B5A80">
            <w:pPr>
              <w:pStyle w:val="TableCell9TNR"/>
            </w:pPr>
          </w:p>
          <w:p w:rsidR="007A680F" w:rsidRDefault="007A680F" w:rsidP="007B5A80">
            <w:pPr>
              <w:pStyle w:val="TableCell9TNR"/>
            </w:pPr>
            <w:r>
              <w:t>Urban: 2 or more dentists within 10 miles</w:t>
            </w:r>
          </w:p>
          <w:p w:rsidR="007A680F" w:rsidRDefault="007A680F" w:rsidP="007B5A80">
            <w:pPr>
              <w:pStyle w:val="TableCell9TNR"/>
            </w:pPr>
            <w:r>
              <w:t>Numerator: 1492</w:t>
            </w:r>
          </w:p>
          <w:p w:rsidR="007A680F" w:rsidRDefault="007A680F" w:rsidP="007B5A80">
            <w:pPr>
              <w:pStyle w:val="TableCell9TNR"/>
            </w:pPr>
            <w:r>
              <w:t>Denominator: 1495</w:t>
            </w:r>
          </w:p>
          <w:p w:rsidR="007A680F" w:rsidRDefault="007A680F" w:rsidP="007B5A80">
            <w:pPr>
              <w:pStyle w:val="TableCell9TNR"/>
            </w:pPr>
            <w:r>
              <w:t>Rate: 99.8%</w:t>
            </w:r>
          </w:p>
          <w:p w:rsidR="007A680F" w:rsidRDefault="007A680F" w:rsidP="007B5A80">
            <w:pPr>
              <w:pStyle w:val="TableCell9TNR"/>
            </w:pPr>
          </w:p>
          <w:p w:rsidR="007A680F" w:rsidRDefault="007A680F" w:rsidP="007B5A80">
            <w:pPr>
              <w:pStyle w:val="TableCell9TNR"/>
            </w:pPr>
            <w:r>
              <w:t>Suburban: 2 dentists within 15 miles</w:t>
            </w:r>
          </w:p>
          <w:p w:rsidR="007A680F" w:rsidRDefault="007A680F" w:rsidP="007B5A80">
            <w:pPr>
              <w:pStyle w:val="TableCell9TNR"/>
            </w:pPr>
            <w:r>
              <w:t>Numerator: 11764</w:t>
            </w:r>
          </w:p>
          <w:p w:rsidR="007A680F" w:rsidRDefault="007A680F" w:rsidP="007B5A80">
            <w:pPr>
              <w:pStyle w:val="TableCell9TNR"/>
            </w:pPr>
            <w:r>
              <w:t>Denominator: 11765</w:t>
            </w:r>
          </w:p>
          <w:p w:rsidR="007A680F" w:rsidRDefault="007A680F" w:rsidP="007B5A80">
            <w:pPr>
              <w:pStyle w:val="TableCell9TNR"/>
            </w:pPr>
            <w:r>
              <w:t>Rate: 99.9%</w:t>
            </w:r>
          </w:p>
          <w:p w:rsidR="007A680F" w:rsidRDefault="007A680F" w:rsidP="007B5A80">
            <w:pPr>
              <w:pStyle w:val="TableCell9TNR"/>
            </w:pPr>
          </w:p>
          <w:p w:rsidR="007A680F" w:rsidRDefault="007A680F" w:rsidP="007B5A80">
            <w:pPr>
              <w:pStyle w:val="TableCell9TNR"/>
            </w:pPr>
            <w:r>
              <w:t>Rural: 1 dentist within 25 miles</w:t>
            </w:r>
          </w:p>
          <w:p w:rsidR="007A680F" w:rsidRDefault="007A680F" w:rsidP="007B5A80">
            <w:pPr>
              <w:pStyle w:val="TableCell9TNR"/>
            </w:pPr>
            <w:r>
              <w:t xml:space="preserve">Numerator: 69794 </w:t>
            </w:r>
          </w:p>
          <w:p w:rsidR="007A680F" w:rsidRDefault="007A680F" w:rsidP="007B5A80">
            <w:pPr>
              <w:pStyle w:val="TableCell9TNR"/>
            </w:pPr>
            <w:r>
              <w:t>Denominator: 70004</w:t>
            </w:r>
          </w:p>
          <w:p w:rsidR="00CF144B" w:rsidRPr="00901632" w:rsidRDefault="007A680F" w:rsidP="007B5A80">
            <w:pPr>
              <w:pStyle w:val="TableCell9TNR"/>
            </w:pPr>
            <w:r>
              <w:t>Rate: 99.7%</w:t>
            </w:r>
          </w:p>
        </w:tc>
      </w:tr>
      <w:tr w:rsidR="00CF144B" w:rsidRPr="00901632" w:rsidTr="005C188A">
        <w:trPr>
          <w:cantSplit/>
        </w:trPr>
        <w:tc>
          <w:tcPr>
            <w:tcW w:w="1667" w:type="pct"/>
            <w:tcBorders>
              <w:bottom w:val="nil"/>
            </w:tcBorders>
          </w:tcPr>
          <w:p w:rsidR="00CF144B" w:rsidRPr="00F23937" w:rsidRDefault="00CF144B" w:rsidP="001D5472">
            <w:pPr>
              <w:pStyle w:val="TableCell9TNRExtraSpace"/>
              <w:keepNext/>
              <w:rPr>
                <w:rStyle w:val="RequiresAttention"/>
              </w:rPr>
            </w:pPr>
            <w:r w:rsidRPr="00F23937">
              <w:rPr>
                <w:rStyle w:val="RequiresAttention"/>
              </w:rPr>
              <w:t>Explanation of Progress:</w:t>
            </w:r>
          </w:p>
          <w:p w:rsidR="00CF144B" w:rsidRPr="00901632" w:rsidRDefault="00CF144B" w:rsidP="00BB00C5">
            <w:pPr>
              <w:pStyle w:val="TableCell9TNRIndentedExtraSpace"/>
              <w:keepNext/>
            </w:pPr>
            <w:r w:rsidRPr="00F23937">
              <w:rPr>
                <w:rStyle w:val="RequiresAttention"/>
              </w:rPr>
              <w:t>How did your performance in 201</w:t>
            </w:r>
            <w:r w:rsidR="00BB00C5">
              <w:rPr>
                <w:rStyle w:val="RequiresAttention"/>
              </w:rPr>
              <w:t>7</w:t>
            </w:r>
            <w:r w:rsidRPr="00F23937">
              <w:rPr>
                <w:rStyle w:val="RequiresAttention"/>
              </w:rPr>
              <w:t xml:space="preserve"> compare with the Annual Performance O</w:t>
            </w:r>
            <w:r w:rsidR="00BB00C5">
              <w:rPr>
                <w:rStyle w:val="RequiresAttention"/>
              </w:rPr>
              <w:t>bjective documented in your 2016</w:t>
            </w:r>
            <w:r w:rsidRPr="00F23937">
              <w:rPr>
                <w:rStyle w:val="RequiresAttention"/>
              </w:rPr>
              <w:t xml:space="preserve"> Annual Report?</w:t>
            </w:r>
            <w:r w:rsidRPr="00901632">
              <w:t xml:space="preserve"> </w:t>
            </w:r>
            <w:r w:rsidR="007A680F">
              <w:t>Performance is relatively the same as the FFY 2016 baseline year using the new GeoAccess reporting mechanism.</w:t>
            </w:r>
          </w:p>
        </w:tc>
        <w:tc>
          <w:tcPr>
            <w:tcW w:w="1667" w:type="pct"/>
            <w:tcBorders>
              <w:bottom w:val="nil"/>
            </w:tcBorders>
          </w:tcPr>
          <w:p w:rsidR="00CF144B" w:rsidRPr="00F23937" w:rsidRDefault="00CF144B" w:rsidP="001D5472">
            <w:pPr>
              <w:pStyle w:val="TableCell9TNRExtraSpace"/>
              <w:keepNext/>
              <w:rPr>
                <w:rStyle w:val="RequiresAttention"/>
              </w:rPr>
            </w:pPr>
            <w:r w:rsidRPr="00F23937">
              <w:rPr>
                <w:rStyle w:val="RequiresAttention"/>
              </w:rPr>
              <w:t>Explanation of Progress:</w:t>
            </w:r>
          </w:p>
          <w:p w:rsidR="00CF144B" w:rsidRPr="00901632" w:rsidRDefault="00BB00C5" w:rsidP="001D5472">
            <w:pPr>
              <w:pStyle w:val="TableCell9TNRIndentedExtraSpace"/>
              <w:keepNext/>
            </w:pPr>
            <w:r>
              <w:rPr>
                <w:rStyle w:val="RequiresAttention"/>
              </w:rPr>
              <w:t>How did your performance in 2018</w:t>
            </w:r>
            <w:r w:rsidR="00CF144B" w:rsidRPr="00F23937">
              <w:rPr>
                <w:rStyle w:val="RequiresAttention"/>
              </w:rPr>
              <w:t xml:space="preserve"> compare with the Annual Performance Obj</w:t>
            </w:r>
            <w:r>
              <w:rPr>
                <w:rStyle w:val="RequiresAttention"/>
              </w:rPr>
              <w:t>ective documented in your 2017</w:t>
            </w:r>
            <w:r w:rsidR="00CF144B" w:rsidRPr="00F23937">
              <w:rPr>
                <w:rStyle w:val="RequiresAttention"/>
              </w:rPr>
              <w:t xml:space="preserve"> Annual Report?</w:t>
            </w:r>
            <w:r w:rsidR="00CF144B" w:rsidRPr="00901632">
              <w:t xml:space="preserve"> </w:t>
            </w:r>
            <w:r w:rsidR="007A680F">
              <w:t>The rates reported in the FFY 2017 Annual Report are essentially the same as reported for FFY 2018 and the performance goal for this measure is being met.</w:t>
            </w:r>
          </w:p>
        </w:tc>
        <w:tc>
          <w:tcPr>
            <w:tcW w:w="1666" w:type="pct"/>
            <w:tcBorders>
              <w:bottom w:val="nil"/>
            </w:tcBorders>
          </w:tcPr>
          <w:p w:rsidR="00055C9E" w:rsidRPr="00F23937" w:rsidRDefault="00CF144B" w:rsidP="001D5472">
            <w:pPr>
              <w:pStyle w:val="TableCell9TNRExtraSpace"/>
              <w:keepNext/>
              <w:rPr>
                <w:rStyle w:val="RequiresAttention"/>
              </w:rPr>
            </w:pPr>
            <w:r w:rsidRPr="00F23937">
              <w:rPr>
                <w:rStyle w:val="RequiresAttention"/>
              </w:rPr>
              <w:t>Explanation of Progress:</w:t>
            </w:r>
          </w:p>
          <w:p w:rsidR="00CF144B" w:rsidRPr="00901632" w:rsidRDefault="00BB00C5" w:rsidP="001D5472">
            <w:pPr>
              <w:pStyle w:val="TableCell9TNRIndentedExtraSpace"/>
              <w:keepNext/>
            </w:pPr>
            <w:r>
              <w:rPr>
                <w:rStyle w:val="RequiresAttention"/>
              </w:rPr>
              <w:t>How did your performance in 2019</w:t>
            </w:r>
            <w:r w:rsidR="00CF144B" w:rsidRPr="00F23937">
              <w:rPr>
                <w:rStyle w:val="RequiresAttention"/>
              </w:rPr>
              <w:t xml:space="preserve"> compare with the Annual Performance Objective documen</w:t>
            </w:r>
            <w:r>
              <w:rPr>
                <w:rStyle w:val="RequiresAttention"/>
              </w:rPr>
              <w:t>ted in your 2018</w:t>
            </w:r>
            <w:r w:rsidR="00CF144B" w:rsidRPr="00F23937">
              <w:rPr>
                <w:rStyle w:val="RequiresAttention"/>
              </w:rPr>
              <w:t xml:space="preserve"> Annual Report?</w:t>
            </w:r>
            <w:r w:rsidR="00CF144B" w:rsidRPr="00901632">
              <w:t xml:space="preserve"> </w:t>
            </w:r>
            <w:r w:rsidR="007A680F">
              <w:t>The performance measure rates were approximately the same for both years.</w:t>
            </w:r>
          </w:p>
        </w:tc>
      </w:tr>
      <w:tr w:rsidR="00CF144B" w:rsidRPr="00901632" w:rsidTr="00EF56AA">
        <w:trPr>
          <w:cantSplit/>
        </w:trPr>
        <w:tc>
          <w:tcPr>
            <w:tcW w:w="1667" w:type="pct"/>
            <w:tcBorders>
              <w:top w:val="nil"/>
              <w:bottom w:val="single" w:sz="4" w:space="0" w:color="auto"/>
            </w:tcBorders>
          </w:tcPr>
          <w:p w:rsidR="00CF144B" w:rsidRPr="00901632" w:rsidRDefault="00055C9E" w:rsidP="00341D50">
            <w:pPr>
              <w:pStyle w:val="TableCell9TNRIndentedExtraSpace"/>
            </w:pPr>
            <w:r w:rsidRPr="00F23937">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c>
          <w:tcPr>
            <w:tcW w:w="1667" w:type="pct"/>
            <w:tcBorders>
              <w:top w:val="nil"/>
              <w:bottom w:val="single" w:sz="4" w:space="0" w:color="auto"/>
            </w:tcBorders>
          </w:tcPr>
          <w:p w:rsidR="00CF144B" w:rsidRPr="00901632" w:rsidRDefault="00CF144B" w:rsidP="00341D50">
            <w:pPr>
              <w:pStyle w:val="TableCell9TNRIndentedExtraSpace"/>
            </w:pPr>
            <w:r w:rsidRPr="00F23937">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c>
          <w:tcPr>
            <w:tcW w:w="1666" w:type="pct"/>
            <w:tcBorders>
              <w:top w:val="nil"/>
              <w:bottom w:val="single" w:sz="4" w:space="0" w:color="auto"/>
            </w:tcBorders>
          </w:tcPr>
          <w:p w:rsidR="00CF144B" w:rsidRPr="00901632" w:rsidRDefault="00CF144B" w:rsidP="00341D50">
            <w:pPr>
              <w:pStyle w:val="TableCell9TNRIndentedExtraSpace"/>
            </w:pPr>
            <w:r w:rsidRPr="00F23937">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r>
      <w:tr w:rsidR="00CF144B" w:rsidRPr="00901632" w:rsidTr="00EF56AA">
        <w:trPr>
          <w:cantSplit/>
        </w:trPr>
        <w:tc>
          <w:tcPr>
            <w:tcW w:w="1667" w:type="pct"/>
            <w:tcBorders>
              <w:top w:val="single" w:sz="4" w:space="0" w:color="auto"/>
              <w:bottom w:val="nil"/>
            </w:tcBorders>
          </w:tcPr>
          <w:p w:rsidR="00055C9E" w:rsidRPr="00F23937" w:rsidRDefault="00055C9E" w:rsidP="001D5472">
            <w:pPr>
              <w:pStyle w:val="TableCell9TNRIndentedExtraSpace"/>
              <w:keepNext/>
              <w:rPr>
                <w:rStyle w:val="RequiresAttention"/>
              </w:rPr>
            </w:pPr>
            <w:r w:rsidRPr="00F23937">
              <w:rPr>
                <w:rStyle w:val="RequiresAttention"/>
              </w:rPr>
              <w:lastRenderedPageBreak/>
              <w:t>Please indicate how CMS might be of assistance in improving the completeness or accuracy of your reporting of the data.</w:t>
            </w:r>
          </w:p>
          <w:p w:rsidR="00055C9E" w:rsidRPr="00901632" w:rsidRDefault="00055C9E" w:rsidP="001D5472">
            <w:pPr>
              <w:pStyle w:val="TableCell9TNRIndented"/>
              <w:keepNext/>
            </w:pPr>
            <w:r w:rsidRPr="00F23937">
              <w:rPr>
                <w:rStyle w:val="RequiresAttention"/>
              </w:rPr>
              <w:t>Annual Performance Objective for FFY 201</w:t>
            </w:r>
            <w:r w:rsidR="00BB00C5">
              <w:rPr>
                <w:rStyle w:val="RequiresAttention"/>
              </w:rPr>
              <w:t>8</w:t>
            </w:r>
            <w:r w:rsidRPr="00901632">
              <w:t xml:space="preserve">: </w:t>
            </w:r>
            <w:r w:rsidR="007A680F">
              <w:t xml:space="preserve"> For at least 95% of enrollees, the provider network will make available 2 or more dentists within 10 miles of urban enrollees, 2 or more dentists within 15 miles of suburban enrollees and at least 1 dentist within 25 miles of rural enrollees.</w:t>
            </w:r>
          </w:p>
          <w:p w:rsidR="00055C9E" w:rsidRPr="00901632" w:rsidRDefault="00055C9E" w:rsidP="001D5472">
            <w:pPr>
              <w:pStyle w:val="TableCell9TNRIndented"/>
              <w:keepNext/>
            </w:pPr>
            <w:r w:rsidRPr="00F23937">
              <w:rPr>
                <w:rStyle w:val="RequiresAttention"/>
              </w:rPr>
              <w:t>Annual Pe</w:t>
            </w:r>
            <w:r w:rsidR="00BB00C5">
              <w:rPr>
                <w:rStyle w:val="RequiresAttention"/>
              </w:rPr>
              <w:t>rformance Objective for FFY 2019</w:t>
            </w:r>
            <w:r w:rsidRPr="00F23937">
              <w:rPr>
                <w:rStyle w:val="RequiresAttention"/>
              </w:rPr>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p w:rsidR="00CF144B" w:rsidRPr="00901632" w:rsidRDefault="00055C9E" w:rsidP="001D5472">
            <w:pPr>
              <w:pStyle w:val="TableCell9TNRIndentedExtraSpace"/>
              <w:keepNext/>
            </w:pPr>
            <w:r w:rsidRPr="00F23937">
              <w:rPr>
                <w:rStyle w:val="RequiresAttention"/>
              </w:rPr>
              <w:t>Annual Performance Objective for FFY 20</w:t>
            </w:r>
            <w:r w:rsidR="00BB00C5">
              <w:rPr>
                <w:rStyle w:val="RequiresAttention"/>
              </w:rPr>
              <w:t>20</w:t>
            </w:r>
            <w:r w:rsidRPr="00F23937">
              <w:rPr>
                <w:rStyle w:val="RequiresAttention"/>
              </w:rPr>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tc>
        <w:tc>
          <w:tcPr>
            <w:tcW w:w="1667" w:type="pct"/>
            <w:tcBorders>
              <w:top w:val="single" w:sz="4" w:space="0" w:color="auto"/>
              <w:bottom w:val="nil"/>
            </w:tcBorders>
          </w:tcPr>
          <w:p w:rsidR="00CF144B" w:rsidRPr="00F23937" w:rsidRDefault="00CF144B" w:rsidP="001D5472">
            <w:pPr>
              <w:pStyle w:val="TableCell9TNRIndentedExtraSpace"/>
              <w:keepNext/>
              <w:rPr>
                <w:rStyle w:val="RequiresAttention"/>
              </w:rPr>
            </w:pPr>
            <w:r w:rsidRPr="00F23937">
              <w:rPr>
                <w:rStyle w:val="RequiresAttention"/>
              </w:rPr>
              <w:t>Please indicate how CMS might be of assistance in improving the completeness or accuracy of your reporting of the data.</w:t>
            </w:r>
          </w:p>
          <w:p w:rsidR="00CF144B" w:rsidRPr="00901632" w:rsidRDefault="00CF144B" w:rsidP="001D5472">
            <w:pPr>
              <w:pStyle w:val="TableCell9TNRIndented"/>
              <w:keepNext/>
            </w:pPr>
            <w:r w:rsidRPr="00F23937">
              <w:rPr>
                <w:rStyle w:val="RequiresAttention"/>
              </w:rPr>
              <w:t xml:space="preserve">Annual Performance Objective for </w:t>
            </w:r>
            <w:r w:rsidR="00BB00C5">
              <w:rPr>
                <w:rStyle w:val="RequiresAttention"/>
              </w:rPr>
              <w:t>FFY 2019</w:t>
            </w:r>
            <w:r w:rsidRPr="00F23937">
              <w:rPr>
                <w:rStyle w:val="RequiresAttention"/>
              </w:rPr>
              <w:t>:</w:t>
            </w:r>
            <w:r w:rsidRPr="00901632">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p w:rsidR="00CF144B" w:rsidRDefault="00CF144B" w:rsidP="001D5472">
            <w:pPr>
              <w:pStyle w:val="TableCell9TNRIndented"/>
              <w:keepNext/>
            </w:pPr>
            <w:r w:rsidRPr="00F23937">
              <w:rPr>
                <w:rStyle w:val="RequiresAttention"/>
              </w:rPr>
              <w:t>Annual Pe</w:t>
            </w:r>
            <w:r w:rsidR="00BB00C5">
              <w:rPr>
                <w:rStyle w:val="RequiresAttention"/>
              </w:rPr>
              <w:t>rformance Objective for FFY 2020</w:t>
            </w:r>
            <w:r w:rsidRPr="00F23937">
              <w:rPr>
                <w:rStyle w:val="RequiresAttention"/>
              </w:rPr>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p w:rsidR="00172EB4" w:rsidRPr="00901632" w:rsidRDefault="00172EB4" w:rsidP="001D5472">
            <w:pPr>
              <w:pStyle w:val="TableCell9TNRIndentedExtraSpace"/>
              <w:keepNext/>
            </w:pPr>
            <w:r w:rsidRPr="00F23937">
              <w:rPr>
                <w:rStyle w:val="RequiresAttention"/>
              </w:rPr>
              <w:t>Annual Pe</w:t>
            </w:r>
            <w:r w:rsidR="00BB00C5">
              <w:rPr>
                <w:rStyle w:val="RequiresAttention"/>
              </w:rPr>
              <w:t>rformance Objective for FFY 2021</w:t>
            </w:r>
            <w:r w:rsidRPr="00F23937">
              <w:rPr>
                <w:rStyle w:val="RequiresAttention"/>
              </w:rPr>
              <w:t>:</w:t>
            </w:r>
            <w:r w:rsidRPr="00901632">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tc>
        <w:tc>
          <w:tcPr>
            <w:tcW w:w="1666" w:type="pct"/>
            <w:tcBorders>
              <w:top w:val="single" w:sz="4" w:space="0" w:color="auto"/>
              <w:bottom w:val="nil"/>
            </w:tcBorders>
          </w:tcPr>
          <w:p w:rsidR="00CF144B" w:rsidRPr="00F23937" w:rsidRDefault="00CF144B" w:rsidP="001D5472">
            <w:pPr>
              <w:pStyle w:val="TableCell9TNRIndentedExtraSpace"/>
              <w:keepNext/>
              <w:rPr>
                <w:rStyle w:val="RequiresAttention"/>
              </w:rPr>
            </w:pPr>
            <w:r w:rsidRPr="00F23937">
              <w:rPr>
                <w:rStyle w:val="RequiresAttention"/>
              </w:rPr>
              <w:t>Please indicate how CMS might be of assistance in improving the completeness or accuracy of your reporting of the data.</w:t>
            </w:r>
          </w:p>
          <w:p w:rsidR="00CF144B" w:rsidRPr="00901632" w:rsidRDefault="00CF144B" w:rsidP="001D5472">
            <w:pPr>
              <w:pStyle w:val="TableCell9TNRIndented"/>
              <w:keepNext/>
            </w:pPr>
            <w:r w:rsidRPr="00F23937">
              <w:rPr>
                <w:rStyle w:val="RequiresAttention"/>
              </w:rPr>
              <w:t>Annual Performance Objective for FFY 20</w:t>
            </w:r>
            <w:r w:rsidR="00BB00C5">
              <w:rPr>
                <w:rStyle w:val="RequiresAttention"/>
              </w:rPr>
              <w:t>20</w:t>
            </w:r>
            <w:r w:rsidRPr="00901632">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p w:rsidR="00CF144B" w:rsidRDefault="00CF144B" w:rsidP="001D5472">
            <w:pPr>
              <w:pStyle w:val="TableCell9TNRIndented"/>
              <w:keepNext/>
            </w:pPr>
            <w:r w:rsidRPr="00901632">
              <w:t>A</w:t>
            </w:r>
            <w:r w:rsidRPr="00F23937">
              <w:rPr>
                <w:rStyle w:val="RequiresAttention"/>
              </w:rPr>
              <w:t xml:space="preserve">nnual Performance Objective for </w:t>
            </w:r>
            <w:r w:rsidR="00BB00C5">
              <w:rPr>
                <w:rStyle w:val="RequiresAttention"/>
              </w:rPr>
              <w:t>FFY 2021</w:t>
            </w:r>
            <w:r w:rsidRPr="00F23937">
              <w:rPr>
                <w:rStyle w:val="RequiresAttention"/>
              </w:rPr>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p w:rsidR="00172EB4" w:rsidRPr="00901632" w:rsidRDefault="00172EB4" w:rsidP="001D5472">
            <w:pPr>
              <w:pStyle w:val="TableCell9TNRIndentedExtraSpace"/>
              <w:keepNext/>
            </w:pPr>
            <w:r w:rsidRPr="00F23937">
              <w:rPr>
                <w:rStyle w:val="RequiresAttention"/>
              </w:rPr>
              <w:t>Annual Pe</w:t>
            </w:r>
            <w:r w:rsidR="00BB00C5">
              <w:rPr>
                <w:rStyle w:val="RequiresAttention"/>
              </w:rPr>
              <w:t>rformance Objective for FFY 2022</w:t>
            </w:r>
            <w:r w:rsidRPr="00F23937">
              <w:rPr>
                <w:rStyle w:val="RequiresAttention"/>
              </w:rPr>
              <w:t xml:space="preserve">: </w:t>
            </w:r>
            <w:r w:rsidR="007A680F">
              <w:t>For at least 95% of enrollees, the provider network will make available 2 or more dentists within 10 miles of urban enrollees, 2 or more dentists within 15 miles of suburban enrollees, and at least 1 dentist within 25 miles of rural enrollees.</w:t>
            </w:r>
          </w:p>
        </w:tc>
      </w:tr>
      <w:tr w:rsidR="00CF144B" w:rsidRPr="00901632" w:rsidTr="0004484C">
        <w:trPr>
          <w:cantSplit/>
          <w:trHeight w:val="288"/>
        </w:trPr>
        <w:tc>
          <w:tcPr>
            <w:tcW w:w="1667" w:type="pct"/>
            <w:tcBorders>
              <w:top w:val="nil"/>
            </w:tcBorders>
          </w:tcPr>
          <w:p w:rsidR="00CF144B" w:rsidRPr="00901632" w:rsidRDefault="00172EB4" w:rsidP="00341D50">
            <w:pPr>
              <w:pStyle w:val="TableCell9TNRIndented"/>
            </w:pPr>
            <w:r w:rsidRPr="00F23937">
              <w:rPr>
                <w:rStyle w:val="Italic"/>
              </w:rPr>
              <w:t>Explain how these objectives were set:</w:t>
            </w:r>
            <w:r w:rsidRPr="00901632">
              <w:t xml:space="preserve"> </w:t>
            </w:r>
            <w:r w:rsidR="007A680F">
              <w:t>Based on historical data</w:t>
            </w:r>
          </w:p>
        </w:tc>
        <w:tc>
          <w:tcPr>
            <w:tcW w:w="1667" w:type="pct"/>
            <w:tcBorders>
              <w:top w:val="nil"/>
            </w:tcBorders>
          </w:tcPr>
          <w:p w:rsidR="00CF144B" w:rsidRPr="00901632" w:rsidRDefault="00CF144B" w:rsidP="00341D50">
            <w:pPr>
              <w:pStyle w:val="TableCell9TNRIndented"/>
            </w:pPr>
            <w:r w:rsidRPr="00F23937">
              <w:rPr>
                <w:rStyle w:val="Italic"/>
              </w:rPr>
              <w:t>Explain how these objectives were set:</w:t>
            </w:r>
            <w:r w:rsidRPr="00901632">
              <w:t xml:space="preserve"> </w:t>
            </w:r>
            <w:r w:rsidR="007A680F">
              <w:t>Based on historical data</w:t>
            </w:r>
          </w:p>
        </w:tc>
        <w:tc>
          <w:tcPr>
            <w:tcW w:w="1666" w:type="pct"/>
            <w:tcBorders>
              <w:top w:val="nil"/>
            </w:tcBorders>
          </w:tcPr>
          <w:p w:rsidR="00CF144B" w:rsidRPr="00901632" w:rsidRDefault="00CF144B" w:rsidP="00341D50">
            <w:pPr>
              <w:pStyle w:val="TableCell9TNRIndented"/>
            </w:pPr>
            <w:r w:rsidRPr="00F23937">
              <w:rPr>
                <w:rStyle w:val="Italic"/>
              </w:rPr>
              <w:t>Explain how these objectives were set:</w:t>
            </w:r>
            <w:r w:rsidRPr="00901632">
              <w:t xml:space="preserve"> </w:t>
            </w:r>
            <w:r w:rsidR="007A680F">
              <w:t>Based on historical data</w:t>
            </w:r>
          </w:p>
        </w:tc>
      </w:tr>
      <w:tr w:rsidR="00CF144B" w:rsidRPr="00901632" w:rsidTr="0004484C">
        <w:trPr>
          <w:cantSplit/>
          <w:trHeight w:val="288"/>
        </w:trPr>
        <w:tc>
          <w:tcPr>
            <w:tcW w:w="1667" w:type="pct"/>
          </w:tcPr>
          <w:p w:rsidR="00CF144B" w:rsidRPr="00901632" w:rsidRDefault="00CF144B" w:rsidP="007B5A80">
            <w:pPr>
              <w:pStyle w:val="TableCell9TNR"/>
            </w:pPr>
            <w:r w:rsidRPr="0004484C">
              <w:rPr>
                <w:rStyle w:val="RequiresAttention"/>
              </w:rPr>
              <w:t>Other Comments on Measure:</w:t>
            </w:r>
            <w:r w:rsidRPr="00901632">
              <w:t xml:space="preserve"> </w:t>
            </w:r>
          </w:p>
        </w:tc>
        <w:tc>
          <w:tcPr>
            <w:tcW w:w="1667" w:type="pct"/>
          </w:tcPr>
          <w:p w:rsidR="00CF144B" w:rsidRPr="00901632" w:rsidRDefault="00CF144B" w:rsidP="007B5A80">
            <w:pPr>
              <w:pStyle w:val="TableCell9TNR"/>
            </w:pPr>
            <w:r w:rsidRPr="0004484C">
              <w:rPr>
                <w:rStyle w:val="RequiresAttention"/>
              </w:rPr>
              <w:t>Other Comments on Measure:</w:t>
            </w:r>
            <w:r w:rsidRPr="00901632">
              <w:t xml:space="preserve"> </w:t>
            </w:r>
          </w:p>
        </w:tc>
        <w:tc>
          <w:tcPr>
            <w:tcW w:w="1666" w:type="pct"/>
          </w:tcPr>
          <w:p w:rsidR="00CF144B" w:rsidRPr="00901632" w:rsidRDefault="00CF144B" w:rsidP="007B5A80">
            <w:pPr>
              <w:pStyle w:val="TableCell9TNR"/>
            </w:pPr>
            <w:r w:rsidRPr="0004484C">
              <w:rPr>
                <w:rStyle w:val="RequiresAttention"/>
              </w:rPr>
              <w:t>Other Comments on Measure:</w:t>
            </w:r>
            <w:r w:rsidRPr="00901632">
              <w:t xml:space="preserve"> </w:t>
            </w:r>
          </w:p>
        </w:tc>
      </w:tr>
    </w:tbl>
    <w:p w:rsidR="00F23937" w:rsidRPr="00F23937" w:rsidRDefault="00F23937" w:rsidP="00F23937">
      <w:pPr>
        <w:pStyle w:val="Normal10"/>
        <w:spacing w:after="0"/>
      </w:pPr>
    </w:p>
    <w:p w:rsidR="00CF144B" w:rsidRPr="00901632" w:rsidRDefault="00CF144B" w:rsidP="00173955">
      <w:pPr>
        <w:pStyle w:val="Heading3"/>
      </w:pPr>
      <w:r w:rsidRPr="00901632">
        <w:br w:type="page"/>
      </w:r>
      <w:r w:rsidRPr="00901632">
        <w:lastRenderedPageBreak/>
        <w:t>Objectives Related to Increasing Access to Care (Usual Source of Care, Unmet Need)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586"/>
        <w:gridCol w:w="4625"/>
        <w:gridCol w:w="4603"/>
      </w:tblGrid>
      <w:tr w:rsidR="00CF144B" w:rsidRPr="00901632" w:rsidTr="0065405F">
        <w:trPr>
          <w:cantSplit/>
          <w:tblHeader/>
        </w:trPr>
        <w:tc>
          <w:tcPr>
            <w:tcW w:w="1660" w:type="pct"/>
            <w:tcBorders>
              <w:bottom w:val="single" w:sz="4" w:space="0" w:color="auto"/>
            </w:tcBorders>
          </w:tcPr>
          <w:p w:rsidR="00CF144B" w:rsidRPr="00901632" w:rsidRDefault="00CF144B" w:rsidP="00144D0A">
            <w:pPr>
              <w:pStyle w:val="TableHead9TNR"/>
            </w:pPr>
            <w:r w:rsidRPr="00901632">
              <w:t>FFY 201</w:t>
            </w:r>
            <w:r w:rsidR="00BB00C5">
              <w:t>7</w:t>
            </w:r>
          </w:p>
        </w:tc>
        <w:tc>
          <w:tcPr>
            <w:tcW w:w="1674" w:type="pct"/>
            <w:tcBorders>
              <w:bottom w:val="single" w:sz="4" w:space="0" w:color="auto"/>
            </w:tcBorders>
          </w:tcPr>
          <w:p w:rsidR="00CF144B" w:rsidRPr="00901632" w:rsidRDefault="00CF144B" w:rsidP="00144D0A">
            <w:pPr>
              <w:pStyle w:val="TableHead9TNR"/>
            </w:pPr>
            <w:r w:rsidRPr="00901632">
              <w:t>FFY 201</w:t>
            </w:r>
            <w:r w:rsidR="00BB00C5">
              <w:t>8</w:t>
            </w:r>
          </w:p>
        </w:tc>
        <w:tc>
          <w:tcPr>
            <w:tcW w:w="1666" w:type="pct"/>
            <w:tcBorders>
              <w:bottom w:val="single" w:sz="4" w:space="0" w:color="auto"/>
            </w:tcBorders>
          </w:tcPr>
          <w:p w:rsidR="00CF144B" w:rsidRPr="00901632" w:rsidRDefault="00CF144B" w:rsidP="00144D0A">
            <w:pPr>
              <w:pStyle w:val="TableHead9TNR"/>
            </w:pPr>
            <w:r w:rsidRPr="00901632">
              <w:t>FFY 201</w:t>
            </w:r>
            <w:r w:rsidR="00BB00C5">
              <w:t>9</w:t>
            </w:r>
          </w:p>
        </w:tc>
      </w:tr>
      <w:tr w:rsidR="00CF144B" w:rsidRPr="00901632" w:rsidTr="0065405F">
        <w:trPr>
          <w:cantSplit/>
        </w:trPr>
        <w:tc>
          <w:tcPr>
            <w:tcW w:w="1660"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7A680F" w:rsidP="007B5A80">
            <w:pPr>
              <w:pStyle w:val="TableCell9TNR"/>
            </w:pPr>
            <w:r>
              <w:t>At least 95% of enrollees' families will report that in the last 6 months it was usually or always easy to get the care, tests or treatment their child needed.</w:t>
            </w:r>
          </w:p>
        </w:tc>
        <w:tc>
          <w:tcPr>
            <w:tcW w:w="1674"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7A680F" w:rsidP="007B5A80">
            <w:pPr>
              <w:pStyle w:val="TableCell9TNR"/>
            </w:pPr>
            <w:r>
              <w:t>At least 95% of enrollees' families will report that in the last 6 months it was usually or always easy to get the care, tests or treatment their child needed.</w:t>
            </w:r>
          </w:p>
        </w:tc>
        <w:tc>
          <w:tcPr>
            <w:tcW w:w="1666"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7A680F" w:rsidP="007B5A80">
            <w:pPr>
              <w:pStyle w:val="TableCell9TNR"/>
            </w:pPr>
            <w:r>
              <w:t>At least 95% of enrollees' families will report that in the last 6 months it was usually or always easy to get the care, test, or treatment their child needed.</w:t>
            </w:r>
          </w:p>
        </w:tc>
      </w:tr>
      <w:tr w:rsidR="00CF144B" w:rsidRPr="00901632" w:rsidTr="0065405F">
        <w:trPr>
          <w:cantSplit/>
        </w:trPr>
        <w:tc>
          <w:tcPr>
            <w:tcW w:w="1660" w:type="pct"/>
            <w:shd w:val="clear" w:color="auto" w:fill="auto"/>
          </w:tcPr>
          <w:p w:rsidR="00CF144B" w:rsidRPr="0065405F" w:rsidRDefault="00CF144B" w:rsidP="007B5A80">
            <w:pPr>
              <w:pStyle w:val="TableCell9TNR"/>
              <w:rPr>
                <w:rStyle w:val="RequiresAttention"/>
              </w:rPr>
            </w:pPr>
            <w:r w:rsidRPr="0065405F">
              <w:rPr>
                <w:rStyle w:val="RequiresAttention"/>
              </w:rPr>
              <w:t>Type of Goal:</w:t>
            </w:r>
          </w:p>
          <w:p w:rsidR="00CF144B" w:rsidRPr="0065405F" w:rsidRDefault="007A680F" w:rsidP="007B5A80">
            <w:pPr>
              <w:pStyle w:val="TableCell9TNR"/>
              <w:rPr>
                <w:rStyle w:val="Italic"/>
              </w:rPr>
            </w:pPr>
            <w:bookmarkStart w:id="168" w:name="fldQue6725_1"/>
            <w:r>
              <w:rPr>
                <w:noProof/>
              </w:rPr>
              <w:drawing>
                <wp:inline distT="0" distB="0" distL="0" distR="0" wp14:anchorId="67F53FD0" wp14:editId="469DEA80">
                  <wp:extent cx="129540" cy="121920"/>
                  <wp:effectExtent l="0" t="0" r="3810" b="0"/>
                  <wp:docPr id="503" name="Picture 5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68"/>
            <w:r w:rsidR="00CF144B" w:rsidRPr="00901632">
              <w:t xml:space="preserve"> New/revised.  </w:t>
            </w:r>
            <w:r w:rsidR="00CF144B" w:rsidRPr="0065405F">
              <w:rPr>
                <w:rStyle w:val="Italic"/>
              </w:rPr>
              <w:t>Explain:</w:t>
            </w:r>
          </w:p>
          <w:p w:rsidR="00CF144B" w:rsidRPr="00901632" w:rsidRDefault="007A680F" w:rsidP="007B5A80">
            <w:pPr>
              <w:pStyle w:val="TableCell9TNR"/>
            </w:pPr>
            <w:bookmarkStart w:id="169" w:name="fldQue6725_2"/>
            <w:r>
              <w:rPr>
                <w:noProof/>
              </w:rPr>
              <w:drawing>
                <wp:inline distT="0" distB="0" distL="0" distR="0" wp14:anchorId="53F0A5AF" wp14:editId="5211034A">
                  <wp:extent cx="129540" cy="121920"/>
                  <wp:effectExtent l="0" t="0" r="3810" b="0"/>
                  <wp:docPr id="504" name="Picture 50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69"/>
            <w:r w:rsidR="00CF144B" w:rsidRPr="00901632">
              <w:t xml:space="preserve"> Continuing.</w:t>
            </w:r>
          </w:p>
          <w:p w:rsidR="00CF144B" w:rsidRPr="00901632" w:rsidRDefault="007A680F" w:rsidP="007B5A80">
            <w:pPr>
              <w:pStyle w:val="TableCell9TNR"/>
            </w:pPr>
            <w:bookmarkStart w:id="170" w:name="fldQue6725_3"/>
            <w:r>
              <w:rPr>
                <w:noProof/>
              </w:rPr>
              <w:drawing>
                <wp:inline distT="0" distB="0" distL="0" distR="0" wp14:anchorId="3C6911BE" wp14:editId="25DA6EA2">
                  <wp:extent cx="129540" cy="121920"/>
                  <wp:effectExtent l="0" t="0" r="3810" b="0"/>
                  <wp:docPr id="505" name="Picture 5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0"/>
            <w:r w:rsidR="00CF144B" w:rsidRPr="00901632">
              <w:t xml:space="preserve"> Discontinued.  </w:t>
            </w:r>
            <w:r w:rsidR="00CF144B" w:rsidRPr="0065405F">
              <w:rPr>
                <w:rStyle w:val="Italic"/>
              </w:rPr>
              <w:t>Explain:</w:t>
            </w:r>
            <w:r w:rsidR="00CF144B" w:rsidRPr="00901632">
              <w:t xml:space="preserve"> </w:t>
            </w:r>
          </w:p>
          <w:p w:rsidR="00CF144B" w:rsidRPr="00901632" w:rsidRDefault="00CF144B" w:rsidP="007B5A80">
            <w:pPr>
              <w:pStyle w:val="TableCell9TNR"/>
            </w:pPr>
          </w:p>
        </w:tc>
        <w:tc>
          <w:tcPr>
            <w:tcW w:w="1674" w:type="pct"/>
            <w:shd w:val="clear" w:color="auto" w:fill="auto"/>
          </w:tcPr>
          <w:p w:rsidR="00CF144B" w:rsidRPr="0065405F" w:rsidRDefault="00CF144B" w:rsidP="007B5A80">
            <w:pPr>
              <w:pStyle w:val="TableCell9TNR"/>
              <w:rPr>
                <w:rStyle w:val="RequiresAttention"/>
              </w:rPr>
            </w:pPr>
            <w:r w:rsidRPr="0065405F">
              <w:rPr>
                <w:rStyle w:val="RequiresAttention"/>
              </w:rPr>
              <w:t>Type of Goal:</w:t>
            </w:r>
          </w:p>
          <w:p w:rsidR="00CF144B" w:rsidRPr="00901632" w:rsidRDefault="007A680F" w:rsidP="007B5A80">
            <w:pPr>
              <w:pStyle w:val="TableCell9TNR"/>
            </w:pPr>
            <w:r>
              <w:rPr>
                <w:noProof/>
              </w:rPr>
              <w:drawing>
                <wp:inline distT="0" distB="0" distL="0" distR="0">
                  <wp:extent cx="129540" cy="121920"/>
                  <wp:effectExtent l="0" t="0" r="3810" b="0"/>
                  <wp:docPr id="506" name="Picture 5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65405F">
              <w:rPr>
                <w:rStyle w:val="Italic"/>
              </w:rPr>
              <w:t>Explain:</w:t>
            </w:r>
          </w:p>
          <w:p w:rsidR="00CF144B" w:rsidRPr="00901632" w:rsidRDefault="007A680F" w:rsidP="007B5A80">
            <w:pPr>
              <w:pStyle w:val="TableCell9TNR"/>
            </w:pPr>
            <w:r>
              <w:rPr>
                <w:noProof/>
              </w:rPr>
              <w:drawing>
                <wp:inline distT="0" distB="0" distL="0" distR="0">
                  <wp:extent cx="129540" cy="121920"/>
                  <wp:effectExtent l="0" t="0" r="3810" b="0"/>
                  <wp:docPr id="507" name="Picture 50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65405F" w:rsidRDefault="007A680F" w:rsidP="007B5A80">
            <w:pPr>
              <w:pStyle w:val="TableCell9TNR"/>
              <w:rPr>
                <w:rStyle w:val="Italic"/>
              </w:rPr>
            </w:pPr>
            <w:r>
              <w:rPr>
                <w:noProof/>
              </w:rPr>
              <w:drawing>
                <wp:inline distT="0" distB="0" distL="0" distR="0">
                  <wp:extent cx="129540" cy="121920"/>
                  <wp:effectExtent l="0" t="0" r="3810" b="0"/>
                  <wp:docPr id="508" name="Picture 5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65405F">
              <w:rPr>
                <w:rStyle w:val="Italic"/>
              </w:rPr>
              <w:t xml:space="preserve">Explain: </w:t>
            </w:r>
          </w:p>
          <w:p w:rsidR="00CF144B" w:rsidRPr="00901632" w:rsidRDefault="00CF144B" w:rsidP="007B5A80">
            <w:pPr>
              <w:pStyle w:val="TableCell9TNR"/>
            </w:pPr>
          </w:p>
        </w:tc>
        <w:tc>
          <w:tcPr>
            <w:tcW w:w="1666" w:type="pct"/>
            <w:shd w:val="clear" w:color="auto" w:fill="auto"/>
          </w:tcPr>
          <w:p w:rsidR="00CF144B" w:rsidRPr="0065405F" w:rsidRDefault="00CF144B" w:rsidP="007B5A80">
            <w:pPr>
              <w:pStyle w:val="TableCell9TNR"/>
              <w:rPr>
                <w:rStyle w:val="RequiresAttention"/>
              </w:rPr>
            </w:pPr>
            <w:r w:rsidRPr="0065405F">
              <w:rPr>
                <w:rStyle w:val="RequiresAttention"/>
              </w:rPr>
              <w:t>Type of Goal:</w:t>
            </w:r>
          </w:p>
          <w:p w:rsidR="00CF144B" w:rsidRPr="0065405F" w:rsidRDefault="007A680F" w:rsidP="007B5A80">
            <w:pPr>
              <w:pStyle w:val="TableCell9TNR"/>
              <w:rPr>
                <w:rStyle w:val="Italic"/>
              </w:rPr>
            </w:pPr>
            <w:r>
              <w:rPr>
                <w:noProof/>
              </w:rPr>
              <w:drawing>
                <wp:inline distT="0" distB="0" distL="0" distR="0">
                  <wp:extent cx="129540" cy="121920"/>
                  <wp:effectExtent l="0" t="0" r="3810" b="0"/>
                  <wp:docPr id="509" name="Picture 5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65405F">
              <w:rPr>
                <w:rStyle w:val="Italic"/>
              </w:rPr>
              <w:t>Explain:</w:t>
            </w:r>
          </w:p>
          <w:p w:rsidR="00CF144B" w:rsidRPr="00901632" w:rsidRDefault="007A680F" w:rsidP="007B5A80">
            <w:pPr>
              <w:pStyle w:val="TableCell9TNR"/>
            </w:pPr>
            <w:r>
              <w:rPr>
                <w:noProof/>
              </w:rPr>
              <w:drawing>
                <wp:inline distT="0" distB="0" distL="0" distR="0">
                  <wp:extent cx="129540" cy="121920"/>
                  <wp:effectExtent l="0" t="0" r="3810" b="0"/>
                  <wp:docPr id="510" name="Picture 51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7B5A80">
            <w:pPr>
              <w:pStyle w:val="TableCell9TNR"/>
            </w:pPr>
            <w:r>
              <w:rPr>
                <w:noProof/>
              </w:rPr>
              <w:drawing>
                <wp:inline distT="0" distB="0" distL="0" distR="0">
                  <wp:extent cx="129540" cy="121920"/>
                  <wp:effectExtent l="0" t="0" r="3810" b="0"/>
                  <wp:docPr id="511" name="Picture 5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65405F">
              <w:rPr>
                <w:rStyle w:val="Italic"/>
              </w:rPr>
              <w:t>Explain:</w:t>
            </w:r>
            <w:r w:rsidR="00CF144B" w:rsidRPr="00901632">
              <w:t xml:space="preserve"> </w:t>
            </w:r>
          </w:p>
          <w:p w:rsidR="00CF144B" w:rsidRPr="00901632" w:rsidRDefault="00CF144B" w:rsidP="007B5A80">
            <w:pPr>
              <w:pStyle w:val="TableCell9TNR"/>
            </w:pPr>
          </w:p>
        </w:tc>
      </w:tr>
      <w:tr w:rsidR="00CF144B" w:rsidRPr="00901632" w:rsidTr="0065405F">
        <w:trPr>
          <w:cantSplit/>
        </w:trPr>
        <w:tc>
          <w:tcPr>
            <w:tcW w:w="1660" w:type="pct"/>
            <w:shd w:val="clear" w:color="auto" w:fill="auto"/>
          </w:tcPr>
          <w:p w:rsidR="00CF144B" w:rsidRPr="0065405F" w:rsidRDefault="00CF144B" w:rsidP="007B5A80">
            <w:pPr>
              <w:pStyle w:val="TableCell9TNR"/>
              <w:rPr>
                <w:rStyle w:val="RequiresAttention"/>
              </w:rPr>
            </w:pPr>
            <w:r w:rsidRPr="0065405F">
              <w:rPr>
                <w:rStyle w:val="RequiresAttention"/>
              </w:rPr>
              <w:t>Status of Data Reported:</w:t>
            </w:r>
          </w:p>
          <w:p w:rsidR="00CF144B" w:rsidRPr="00901632" w:rsidRDefault="007A680F" w:rsidP="007B5A80">
            <w:pPr>
              <w:pStyle w:val="TableCell9TNR"/>
            </w:pPr>
            <w:bookmarkStart w:id="171" w:name="fldQue6643_1"/>
            <w:r>
              <w:rPr>
                <w:noProof/>
              </w:rPr>
              <w:drawing>
                <wp:inline distT="0" distB="0" distL="0" distR="0" wp14:anchorId="603A5F29" wp14:editId="3A618C86">
                  <wp:extent cx="129540" cy="121920"/>
                  <wp:effectExtent l="0" t="0" r="3810" b="0"/>
                  <wp:docPr id="512" name="Picture 5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1"/>
            <w:r w:rsidR="00CF144B" w:rsidRPr="00901632">
              <w:t xml:space="preserve"> Provisional.</w:t>
            </w:r>
          </w:p>
          <w:p w:rsidR="00CF144B" w:rsidRPr="00901632" w:rsidRDefault="004F07DA" w:rsidP="007B5A80">
            <w:pPr>
              <w:pStyle w:val="TableCell9TNR"/>
            </w:pPr>
            <w:r>
              <w:tab/>
            </w:r>
            <w:r w:rsidR="00CF144B" w:rsidRPr="004F07DA">
              <w:rPr>
                <w:rStyle w:val="ArialItalic"/>
              </w:rPr>
              <w:t>Explanation of Provisional Data:</w:t>
            </w:r>
            <w:r w:rsidR="00CF144B" w:rsidRPr="00901632">
              <w:t xml:space="preserve"> </w:t>
            </w:r>
          </w:p>
          <w:p w:rsidR="00CF144B" w:rsidRPr="00901632" w:rsidRDefault="007A680F" w:rsidP="007B5A80">
            <w:pPr>
              <w:pStyle w:val="TableCell9TNR"/>
            </w:pPr>
            <w:bookmarkStart w:id="172" w:name="fldQue6643_2"/>
            <w:r>
              <w:rPr>
                <w:noProof/>
              </w:rPr>
              <w:drawing>
                <wp:inline distT="0" distB="0" distL="0" distR="0" wp14:anchorId="280AC5BE" wp14:editId="4050C178">
                  <wp:extent cx="129540" cy="121920"/>
                  <wp:effectExtent l="0" t="0" r="3810" b="0"/>
                  <wp:docPr id="513" name="Picture 51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72"/>
            <w:r w:rsidR="00CF144B" w:rsidRPr="00901632">
              <w:t xml:space="preserve"> Final.</w:t>
            </w:r>
          </w:p>
          <w:p w:rsidR="00CF144B" w:rsidRPr="00901632" w:rsidRDefault="007A680F" w:rsidP="007B5A80">
            <w:pPr>
              <w:pStyle w:val="TableCell9TNR"/>
            </w:pPr>
            <w:bookmarkStart w:id="173" w:name="fldQue6643_3"/>
            <w:r>
              <w:rPr>
                <w:noProof/>
              </w:rPr>
              <w:drawing>
                <wp:inline distT="0" distB="0" distL="0" distR="0" wp14:anchorId="2834C295" wp14:editId="0B1989DA">
                  <wp:extent cx="129540" cy="121920"/>
                  <wp:effectExtent l="0" t="0" r="3810" b="0"/>
                  <wp:docPr id="514" name="Picture 5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3"/>
            <w:r w:rsidR="00CF144B" w:rsidRPr="00901632">
              <w:t xml:space="preserve"> Same data as reported in a previous year’s annual report. </w:t>
            </w:r>
          </w:p>
          <w:p w:rsidR="00CF144B" w:rsidRPr="00901632" w:rsidRDefault="00CF144B" w:rsidP="007B5A80">
            <w:pPr>
              <w:pStyle w:val="TableCell9TNR"/>
            </w:pPr>
            <w:r w:rsidRPr="0065405F">
              <w:rPr>
                <w:rStyle w:val="Italic"/>
              </w:rPr>
              <w:t>Specify year of annual report in which data previously reported:</w:t>
            </w:r>
            <w:r w:rsidRPr="00901632">
              <w:t xml:space="preserve"> </w:t>
            </w:r>
          </w:p>
        </w:tc>
        <w:tc>
          <w:tcPr>
            <w:tcW w:w="1674" w:type="pct"/>
            <w:shd w:val="clear" w:color="auto" w:fill="auto"/>
          </w:tcPr>
          <w:p w:rsidR="00CF144B" w:rsidRPr="0065405F" w:rsidRDefault="00CF144B" w:rsidP="007B5A80">
            <w:pPr>
              <w:pStyle w:val="TableCell9TNR"/>
              <w:rPr>
                <w:rStyle w:val="RequiresAttention"/>
              </w:rPr>
            </w:pPr>
            <w:r w:rsidRPr="0065405F">
              <w:rPr>
                <w:rStyle w:val="RequiresAttention"/>
              </w:rPr>
              <w:t>Status of Data Reported:</w:t>
            </w:r>
          </w:p>
          <w:p w:rsidR="00CF144B" w:rsidRPr="00901632" w:rsidRDefault="007A680F" w:rsidP="007B5A80">
            <w:pPr>
              <w:pStyle w:val="TableCell9TNR"/>
            </w:pPr>
            <w:bookmarkStart w:id="174" w:name="fldQue6360_1"/>
            <w:r>
              <w:rPr>
                <w:noProof/>
              </w:rPr>
              <w:drawing>
                <wp:inline distT="0" distB="0" distL="0" distR="0" wp14:anchorId="7D713E8B" wp14:editId="7C795201">
                  <wp:extent cx="129540" cy="121920"/>
                  <wp:effectExtent l="0" t="0" r="3810" b="0"/>
                  <wp:docPr id="515" name="Picture 5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4"/>
            <w:r w:rsidR="00CF144B" w:rsidRPr="00901632">
              <w:t xml:space="preserve"> Provisional.</w:t>
            </w:r>
          </w:p>
          <w:p w:rsidR="00CF144B" w:rsidRPr="00901632" w:rsidRDefault="004F07DA" w:rsidP="007B5A80">
            <w:pPr>
              <w:pStyle w:val="TableCell9TNR"/>
            </w:pPr>
            <w:r>
              <w:tab/>
            </w:r>
            <w:r w:rsidR="00CF144B" w:rsidRPr="004F07DA">
              <w:rPr>
                <w:rStyle w:val="ArialItalic"/>
              </w:rPr>
              <w:t>Explanation of Provisional Data:</w:t>
            </w:r>
            <w:r w:rsidR="00CF144B" w:rsidRPr="00901632">
              <w:t xml:space="preserve"> </w:t>
            </w:r>
          </w:p>
          <w:p w:rsidR="00CF144B" w:rsidRPr="00901632" w:rsidRDefault="007A680F" w:rsidP="007B5A80">
            <w:pPr>
              <w:pStyle w:val="TableCell9TNR"/>
            </w:pPr>
            <w:bookmarkStart w:id="175" w:name="fldQue6360_2"/>
            <w:r>
              <w:rPr>
                <w:noProof/>
              </w:rPr>
              <w:drawing>
                <wp:inline distT="0" distB="0" distL="0" distR="0" wp14:anchorId="5BBACF0B" wp14:editId="28A5CB57">
                  <wp:extent cx="129540" cy="121920"/>
                  <wp:effectExtent l="0" t="0" r="3810" b="0"/>
                  <wp:docPr id="516" name="Picture 51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75"/>
            <w:r w:rsidR="00CF144B" w:rsidRPr="00901632">
              <w:t xml:space="preserve"> Final.</w:t>
            </w:r>
          </w:p>
          <w:p w:rsidR="00CF144B" w:rsidRPr="00901632" w:rsidRDefault="007A680F" w:rsidP="007B5A80">
            <w:pPr>
              <w:pStyle w:val="TableCell9TNR"/>
            </w:pPr>
            <w:bookmarkStart w:id="176" w:name="fldQue6360_3"/>
            <w:r>
              <w:rPr>
                <w:noProof/>
              </w:rPr>
              <w:drawing>
                <wp:inline distT="0" distB="0" distL="0" distR="0" wp14:anchorId="0C913726" wp14:editId="39FD5C16">
                  <wp:extent cx="129540" cy="121920"/>
                  <wp:effectExtent l="0" t="0" r="3810" b="0"/>
                  <wp:docPr id="517" name="Picture 5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6"/>
            <w:r w:rsidR="00CF144B" w:rsidRPr="00901632">
              <w:t xml:space="preserve"> Same data as reported in a previous year’s annual report.</w:t>
            </w:r>
          </w:p>
          <w:p w:rsidR="00CF144B" w:rsidRPr="00901632" w:rsidRDefault="00CF144B" w:rsidP="007B5A80">
            <w:pPr>
              <w:pStyle w:val="TableCell9TNR"/>
            </w:pPr>
            <w:r w:rsidRPr="0065405F">
              <w:rPr>
                <w:rStyle w:val="Italic"/>
              </w:rPr>
              <w:t>Specify year of annual report in which data previously reported:</w:t>
            </w:r>
            <w:r w:rsidRPr="00901632">
              <w:t xml:space="preserve"> </w:t>
            </w:r>
          </w:p>
        </w:tc>
        <w:tc>
          <w:tcPr>
            <w:tcW w:w="1666" w:type="pct"/>
            <w:shd w:val="clear" w:color="auto" w:fill="auto"/>
          </w:tcPr>
          <w:p w:rsidR="00CF144B" w:rsidRPr="0065405F" w:rsidRDefault="00CF144B" w:rsidP="007B5A80">
            <w:pPr>
              <w:pStyle w:val="TableCell9TNR"/>
              <w:rPr>
                <w:rStyle w:val="RequiresAttention"/>
              </w:rPr>
            </w:pPr>
            <w:r w:rsidRPr="0065405F">
              <w:rPr>
                <w:rStyle w:val="RequiresAttention"/>
              </w:rPr>
              <w:t>Status of Data Reported:</w:t>
            </w:r>
          </w:p>
          <w:p w:rsidR="00CF144B" w:rsidRPr="00901632" w:rsidRDefault="007A680F" w:rsidP="007B5A80">
            <w:pPr>
              <w:pStyle w:val="TableCell9TNR"/>
            </w:pPr>
            <w:bookmarkStart w:id="177" w:name="fldQue5638_1"/>
            <w:r>
              <w:rPr>
                <w:noProof/>
              </w:rPr>
              <w:drawing>
                <wp:inline distT="0" distB="0" distL="0" distR="0" wp14:anchorId="0C2B2388" wp14:editId="6DFED1A6">
                  <wp:extent cx="129540" cy="121920"/>
                  <wp:effectExtent l="0" t="0" r="3810" b="0"/>
                  <wp:docPr id="518" name="Picture 5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7"/>
            <w:r w:rsidR="00CF144B" w:rsidRPr="00901632">
              <w:t xml:space="preserve"> Provisional.</w:t>
            </w:r>
          </w:p>
          <w:p w:rsidR="00CF144B" w:rsidRPr="00901632" w:rsidRDefault="004F07DA" w:rsidP="007B5A80">
            <w:pPr>
              <w:pStyle w:val="TableCell9TNR"/>
            </w:pPr>
            <w:r>
              <w:tab/>
            </w:r>
            <w:r w:rsidR="00CF144B" w:rsidRPr="004F07DA">
              <w:rPr>
                <w:rStyle w:val="ArialItalic"/>
              </w:rPr>
              <w:t>Explanation of Provisional Data:</w:t>
            </w:r>
            <w:r w:rsidR="00CF144B" w:rsidRPr="00901632">
              <w:t xml:space="preserve"> </w:t>
            </w:r>
          </w:p>
          <w:p w:rsidR="00CF144B" w:rsidRPr="00901632" w:rsidRDefault="007A680F" w:rsidP="007B5A80">
            <w:pPr>
              <w:pStyle w:val="TableCell9TNR"/>
            </w:pPr>
            <w:bookmarkStart w:id="178" w:name="fldQue5638_2"/>
            <w:r>
              <w:rPr>
                <w:noProof/>
              </w:rPr>
              <w:drawing>
                <wp:inline distT="0" distB="0" distL="0" distR="0" wp14:anchorId="023454FB" wp14:editId="2CACC680">
                  <wp:extent cx="129540" cy="121920"/>
                  <wp:effectExtent l="0" t="0" r="3810" b="0"/>
                  <wp:docPr id="519" name="Picture 51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78"/>
            <w:r w:rsidR="00CF144B" w:rsidRPr="00901632">
              <w:t xml:space="preserve"> Final.</w:t>
            </w:r>
          </w:p>
          <w:p w:rsidR="00CF144B" w:rsidRPr="00901632" w:rsidRDefault="007A680F" w:rsidP="007B5A80">
            <w:pPr>
              <w:pStyle w:val="TableCell9TNR"/>
            </w:pPr>
            <w:bookmarkStart w:id="179" w:name="fldQue5638_3"/>
            <w:r>
              <w:rPr>
                <w:noProof/>
              </w:rPr>
              <w:drawing>
                <wp:inline distT="0" distB="0" distL="0" distR="0" wp14:anchorId="0FA3343C" wp14:editId="0317ACF4">
                  <wp:extent cx="129540" cy="121920"/>
                  <wp:effectExtent l="0" t="0" r="3810" b="0"/>
                  <wp:docPr id="520" name="Picture 5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79"/>
            <w:r w:rsidR="00CF144B" w:rsidRPr="00901632">
              <w:t xml:space="preserve"> Same data as reported in a previous year’s annual report.</w:t>
            </w:r>
          </w:p>
          <w:p w:rsidR="00CF144B" w:rsidRPr="00901632" w:rsidRDefault="00CF144B" w:rsidP="007B5A80">
            <w:pPr>
              <w:pStyle w:val="TableCell9TNR"/>
            </w:pPr>
            <w:r w:rsidRPr="0065405F">
              <w:rPr>
                <w:rStyle w:val="Italic"/>
              </w:rPr>
              <w:t>Specify year of annual report in which data previously reported:</w:t>
            </w:r>
            <w:r w:rsidRPr="00901632">
              <w:t xml:space="preserve"> </w:t>
            </w:r>
          </w:p>
        </w:tc>
      </w:tr>
      <w:tr w:rsidR="00CF144B" w:rsidRPr="00901632" w:rsidTr="0065405F">
        <w:trPr>
          <w:cantSplit/>
        </w:trPr>
        <w:tc>
          <w:tcPr>
            <w:tcW w:w="1660" w:type="pct"/>
          </w:tcPr>
          <w:p w:rsidR="00CF144B" w:rsidRPr="0065405F" w:rsidRDefault="00CF144B" w:rsidP="007B5A80">
            <w:pPr>
              <w:pStyle w:val="TableCell9TNR"/>
              <w:rPr>
                <w:rStyle w:val="RequiresAttention"/>
              </w:rPr>
            </w:pPr>
            <w:r w:rsidRPr="0065405F">
              <w:rPr>
                <w:rStyle w:val="RequiresAttention"/>
              </w:rPr>
              <w:t>Measurement Specification:</w:t>
            </w:r>
          </w:p>
          <w:p w:rsidR="00CF144B" w:rsidRPr="00901632" w:rsidRDefault="007A680F" w:rsidP="007B5A80">
            <w:pPr>
              <w:pStyle w:val="TableCell9TNR"/>
            </w:pPr>
            <w:bookmarkStart w:id="180" w:name="fldQue6646_1"/>
            <w:r>
              <w:rPr>
                <w:noProof/>
              </w:rPr>
              <w:drawing>
                <wp:inline distT="0" distB="0" distL="0" distR="0" wp14:anchorId="08B2244A" wp14:editId="3526ED0C">
                  <wp:extent cx="129540" cy="121920"/>
                  <wp:effectExtent l="0" t="0" r="3810" b="0"/>
                  <wp:docPr id="521" name="Picture 5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0"/>
            <w:r w:rsidR="00CF144B" w:rsidRPr="00901632">
              <w:t xml:space="preserve">HEDIS.  </w:t>
            </w:r>
            <w:r w:rsidR="00CF144B" w:rsidRPr="0065405F">
              <w:rPr>
                <w:rStyle w:val="Italic"/>
              </w:rPr>
              <w:t>Specify version of HEDIS used:</w:t>
            </w:r>
            <w:r w:rsidR="00CF144B" w:rsidRPr="00901632">
              <w:t xml:space="preserve"> </w:t>
            </w:r>
          </w:p>
          <w:p w:rsidR="00CF144B" w:rsidRPr="00901632" w:rsidRDefault="007A680F" w:rsidP="007A680F">
            <w:pPr>
              <w:pStyle w:val="TableCell9TNR"/>
            </w:pPr>
            <w:bookmarkStart w:id="181" w:name="fldQue6646_2"/>
            <w:r>
              <w:rPr>
                <w:noProof/>
              </w:rPr>
              <w:drawing>
                <wp:inline distT="0" distB="0" distL="0" distR="0" wp14:anchorId="641021AD" wp14:editId="59E8DB23">
                  <wp:extent cx="129540" cy="121920"/>
                  <wp:effectExtent l="0" t="0" r="3810" b="0"/>
                  <wp:docPr id="522" name="Picture 52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81"/>
            <w:r w:rsidR="00CF144B" w:rsidRPr="00901632">
              <w:t xml:space="preserve">Other.  </w:t>
            </w:r>
            <w:r w:rsidR="00CF144B" w:rsidRPr="0065405F">
              <w:rPr>
                <w:rStyle w:val="Italic"/>
              </w:rPr>
              <w:t>Explain:</w:t>
            </w:r>
            <w:r w:rsidR="00CF144B" w:rsidRPr="00901632">
              <w:t xml:space="preserve"> </w:t>
            </w:r>
            <w:r>
              <w:t>CAHPS 5.0H Child Medicaid Survey</w:t>
            </w:r>
          </w:p>
        </w:tc>
        <w:tc>
          <w:tcPr>
            <w:tcW w:w="1674" w:type="pct"/>
          </w:tcPr>
          <w:p w:rsidR="00CF144B" w:rsidRPr="0065405F" w:rsidRDefault="00CF144B" w:rsidP="007B5A80">
            <w:pPr>
              <w:pStyle w:val="TableCell9TNR"/>
              <w:rPr>
                <w:rStyle w:val="RequiresAttention"/>
              </w:rPr>
            </w:pPr>
            <w:r w:rsidRPr="0065405F">
              <w:rPr>
                <w:rStyle w:val="RequiresAttention"/>
              </w:rPr>
              <w:t>Measurement Specification:</w:t>
            </w:r>
          </w:p>
          <w:p w:rsidR="00CF144B" w:rsidRPr="00901632" w:rsidRDefault="007A680F" w:rsidP="007B5A80">
            <w:pPr>
              <w:pStyle w:val="TableCell9TNR"/>
            </w:pPr>
            <w:bookmarkStart w:id="182" w:name="fldQue6363_1"/>
            <w:r>
              <w:rPr>
                <w:noProof/>
              </w:rPr>
              <w:drawing>
                <wp:inline distT="0" distB="0" distL="0" distR="0" wp14:anchorId="02F89D82" wp14:editId="16BF33E2">
                  <wp:extent cx="129540" cy="121920"/>
                  <wp:effectExtent l="0" t="0" r="3810" b="0"/>
                  <wp:docPr id="523" name="Picture 5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2"/>
            <w:r w:rsidR="00CF144B" w:rsidRPr="00901632">
              <w:t xml:space="preserve">HEDIS.  </w:t>
            </w:r>
            <w:r w:rsidR="00CF144B" w:rsidRPr="0065405F">
              <w:rPr>
                <w:rStyle w:val="Italic"/>
              </w:rPr>
              <w:t>Specify version of HEDIS used:</w:t>
            </w:r>
            <w:r w:rsidR="00CF144B" w:rsidRPr="00901632">
              <w:t xml:space="preserve"> </w:t>
            </w:r>
          </w:p>
          <w:p w:rsidR="00CF144B" w:rsidRPr="00901632" w:rsidRDefault="007A680F" w:rsidP="007A680F">
            <w:pPr>
              <w:pStyle w:val="TableCell9TNR"/>
            </w:pPr>
            <w:bookmarkStart w:id="183" w:name="fldQue6363_2"/>
            <w:r>
              <w:rPr>
                <w:noProof/>
              </w:rPr>
              <w:drawing>
                <wp:inline distT="0" distB="0" distL="0" distR="0" wp14:anchorId="795C2BC7" wp14:editId="60087012">
                  <wp:extent cx="129540" cy="121920"/>
                  <wp:effectExtent l="0" t="0" r="3810" b="0"/>
                  <wp:docPr id="524" name="Picture 52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83"/>
            <w:r w:rsidR="00CF144B" w:rsidRPr="00901632">
              <w:t xml:space="preserve">Other.  </w:t>
            </w:r>
            <w:r w:rsidR="00CF144B" w:rsidRPr="0065405F">
              <w:rPr>
                <w:rStyle w:val="Italic"/>
              </w:rPr>
              <w:t>Explain:</w:t>
            </w:r>
            <w:r w:rsidR="00CF144B" w:rsidRPr="00901632">
              <w:t xml:space="preserve"> </w:t>
            </w:r>
            <w:r>
              <w:t>CAHPS 5.0H Child Medicaid Survey</w:t>
            </w:r>
          </w:p>
        </w:tc>
        <w:tc>
          <w:tcPr>
            <w:tcW w:w="1666" w:type="pct"/>
          </w:tcPr>
          <w:p w:rsidR="00CF144B" w:rsidRPr="0065405F" w:rsidRDefault="00CF144B" w:rsidP="007B5A80">
            <w:pPr>
              <w:pStyle w:val="TableCell9TNR"/>
              <w:rPr>
                <w:rStyle w:val="RequiresAttention"/>
              </w:rPr>
            </w:pPr>
            <w:r w:rsidRPr="0065405F">
              <w:rPr>
                <w:rStyle w:val="RequiresAttention"/>
              </w:rPr>
              <w:t>Measurement Specification:</w:t>
            </w:r>
          </w:p>
          <w:p w:rsidR="00CF144B" w:rsidRPr="00901632" w:rsidRDefault="007A680F" w:rsidP="007B5A80">
            <w:pPr>
              <w:pStyle w:val="TableCell9TNR"/>
            </w:pPr>
            <w:bookmarkStart w:id="184" w:name="fldQue5641_1"/>
            <w:r>
              <w:rPr>
                <w:noProof/>
              </w:rPr>
              <w:drawing>
                <wp:inline distT="0" distB="0" distL="0" distR="0" wp14:anchorId="1005B73B" wp14:editId="46531472">
                  <wp:extent cx="129540" cy="121920"/>
                  <wp:effectExtent l="0" t="0" r="3810" b="0"/>
                  <wp:docPr id="525" name="Picture 5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4"/>
            <w:r w:rsidR="00CF144B" w:rsidRPr="00901632">
              <w:t xml:space="preserve">HEDIS.  </w:t>
            </w:r>
            <w:r w:rsidR="00CF144B" w:rsidRPr="0065405F">
              <w:rPr>
                <w:rStyle w:val="Italic"/>
              </w:rPr>
              <w:t xml:space="preserve">Specify </w:t>
            </w:r>
            <w:r w:rsidR="00BB00C5">
              <w:rPr>
                <w:rStyle w:val="Italic"/>
              </w:rPr>
              <w:t xml:space="preserve">version of </w:t>
            </w:r>
            <w:r w:rsidR="00CF144B" w:rsidRPr="0065405F">
              <w:rPr>
                <w:rStyle w:val="Italic"/>
              </w:rPr>
              <w:t>HEDIS used:</w:t>
            </w:r>
            <w:r w:rsidR="00CF144B" w:rsidRPr="00901632">
              <w:t xml:space="preserve"> </w:t>
            </w:r>
          </w:p>
          <w:p w:rsidR="00CF144B" w:rsidRPr="00901632" w:rsidRDefault="007A680F" w:rsidP="007A680F">
            <w:pPr>
              <w:pStyle w:val="TableCell9TNR"/>
            </w:pPr>
            <w:bookmarkStart w:id="185" w:name="fldQue5641_2"/>
            <w:r>
              <w:rPr>
                <w:noProof/>
              </w:rPr>
              <w:drawing>
                <wp:inline distT="0" distB="0" distL="0" distR="0" wp14:anchorId="5F94749A" wp14:editId="5D4A2890">
                  <wp:extent cx="129540" cy="121920"/>
                  <wp:effectExtent l="0" t="0" r="3810" b="0"/>
                  <wp:docPr id="526" name="Picture 52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185"/>
            <w:r w:rsidR="00CF144B" w:rsidRPr="00901632">
              <w:t xml:space="preserve">Other.  </w:t>
            </w:r>
            <w:r w:rsidR="00CF144B" w:rsidRPr="0065405F">
              <w:rPr>
                <w:rStyle w:val="Italic"/>
              </w:rPr>
              <w:t>Explain:</w:t>
            </w:r>
            <w:r w:rsidR="00CF144B" w:rsidRPr="00901632">
              <w:t xml:space="preserve"> </w:t>
            </w:r>
            <w:r>
              <w:t>CAHPS 5.0H Child Medicaid Survey</w:t>
            </w:r>
          </w:p>
        </w:tc>
      </w:tr>
      <w:tr w:rsidR="00CF144B" w:rsidRPr="00901632" w:rsidTr="0065405F">
        <w:trPr>
          <w:cantSplit/>
        </w:trPr>
        <w:tc>
          <w:tcPr>
            <w:tcW w:w="1660" w:type="pct"/>
          </w:tcPr>
          <w:p w:rsidR="00CF144B" w:rsidRPr="0065405F" w:rsidRDefault="00CF144B" w:rsidP="007B5A80">
            <w:pPr>
              <w:pStyle w:val="TableCell9TNR"/>
              <w:rPr>
                <w:rStyle w:val="RequiresAttention"/>
              </w:rPr>
            </w:pPr>
            <w:r w:rsidRPr="0065405F">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527" name="Picture 5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 </w:t>
            </w:r>
          </w:p>
          <w:p w:rsidR="00CF144B" w:rsidRPr="00901632" w:rsidRDefault="007A680F" w:rsidP="007B5A80">
            <w:pPr>
              <w:pStyle w:val="TableCell9TNR"/>
            </w:pPr>
            <w:r>
              <w:rPr>
                <w:noProof/>
              </w:rPr>
              <w:drawing>
                <wp:inline distT="0" distB="0" distL="0" distR="0">
                  <wp:extent cx="129540" cy="121920"/>
                  <wp:effectExtent l="0" t="0" r="3810" b="0"/>
                  <wp:docPr id="528" name="Picture 5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7B5A80">
            <w:pPr>
              <w:pStyle w:val="TableCell9TNR"/>
            </w:pPr>
            <w:r>
              <w:rPr>
                <w:noProof/>
              </w:rPr>
              <w:drawing>
                <wp:inline distT="0" distB="0" distL="0" distR="0">
                  <wp:extent cx="129540" cy="121920"/>
                  <wp:effectExtent l="0" t="0" r="3810" b="0"/>
                  <wp:docPr id="529" name="Picture 52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5405F">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530" name="Picture 5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5405F">
              <w:rPr>
                <w:rStyle w:val="Italic"/>
              </w:rPr>
              <w:t>Specify:</w:t>
            </w:r>
            <w:r w:rsidR="00CF144B" w:rsidRPr="00901632">
              <w:t xml:space="preserve"> </w:t>
            </w:r>
          </w:p>
          <w:p w:rsidR="00CF144B" w:rsidRPr="00901632" w:rsidRDefault="007A680F" w:rsidP="007B5A80">
            <w:pPr>
              <w:pStyle w:val="TableCell9TNR"/>
            </w:pPr>
            <w:r>
              <w:t>Survey conducted by UAB</w:t>
            </w:r>
          </w:p>
        </w:tc>
        <w:tc>
          <w:tcPr>
            <w:tcW w:w="1674" w:type="pct"/>
          </w:tcPr>
          <w:p w:rsidR="00CF144B" w:rsidRPr="0065405F" w:rsidRDefault="00CF144B" w:rsidP="007B5A80">
            <w:pPr>
              <w:pStyle w:val="TableCell9TNR"/>
              <w:rPr>
                <w:rStyle w:val="RequiresAttention"/>
              </w:rPr>
            </w:pPr>
            <w:r w:rsidRPr="0065405F">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531" name="Picture 5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 </w:t>
            </w:r>
          </w:p>
          <w:p w:rsidR="00CF144B" w:rsidRPr="00901632" w:rsidRDefault="007A680F" w:rsidP="007B5A80">
            <w:pPr>
              <w:pStyle w:val="TableCell9TNR"/>
            </w:pPr>
            <w:r>
              <w:rPr>
                <w:noProof/>
              </w:rPr>
              <w:drawing>
                <wp:inline distT="0" distB="0" distL="0" distR="0">
                  <wp:extent cx="129540" cy="121920"/>
                  <wp:effectExtent l="0" t="0" r="3810" b="0"/>
                  <wp:docPr id="532" name="Picture 5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7B5A80">
            <w:pPr>
              <w:pStyle w:val="TableCell9TNR"/>
            </w:pPr>
            <w:r>
              <w:rPr>
                <w:noProof/>
              </w:rPr>
              <w:drawing>
                <wp:inline distT="0" distB="0" distL="0" distR="0">
                  <wp:extent cx="129540" cy="121920"/>
                  <wp:effectExtent l="0" t="0" r="3810" b="0"/>
                  <wp:docPr id="533" name="Picture 53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5405F">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534" name="Picture 5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5405F">
              <w:rPr>
                <w:rStyle w:val="Italic"/>
              </w:rPr>
              <w:t>Specify:</w:t>
            </w:r>
            <w:r w:rsidR="00CF144B" w:rsidRPr="00901632">
              <w:t xml:space="preserve"> </w:t>
            </w:r>
          </w:p>
          <w:p w:rsidR="00CF144B" w:rsidRPr="00901632" w:rsidRDefault="007A680F" w:rsidP="007B5A80">
            <w:pPr>
              <w:pStyle w:val="TableCell9TNR"/>
            </w:pPr>
            <w:r>
              <w:t>Survey conducted by UAB</w:t>
            </w:r>
          </w:p>
        </w:tc>
        <w:tc>
          <w:tcPr>
            <w:tcW w:w="1666" w:type="pct"/>
          </w:tcPr>
          <w:p w:rsidR="00CF144B" w:rsidRPr="0065405F" w:rsidRDefault="00CF144B" w:rsidP="007B5A80">
            <w:pPr>
              <w:pStyle w:val="TableCell9TNR"/>
              <w:rPr>
                <w:rStyle w:val="RequiresAttention"/>
              </w:rPr>
            </w:pPr>
            <w:r w:rsidRPr="0065405F">
              <w:rPr>
                <w:rStyle w:val="RequiresAttention"/>
              </w:rPr>
              <w:t>Data Source:</w:t>
            </w:r>
          </w:p>
          <w:p w:rsidR="00CF144B" w:rsidRPr="00901632" w:rsidRDefault="007A680F" w:rsidP="007B5A80">
            <w:pPr>
              <w:pStyle w:val="TableCell9TNR"/>
            </w:pPr>
            <w:r>
              <w:rPr>
                <w:noProof/>
              </w:rPr>
              <w:drawing>
                <wp:inline distT="0" distB="0" distL="0" distR="0">
                  <wp:extent cx="129540" cy="121920"/>
                  <wp:effectExtent l="0" t="0" r="3810" b="0"/>
                  <wp:docPr id="535" name="Picture 5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 </w:t>
            </w:r>
          </w:p>
          <w:p w:rsidR="00CF144B" w:rsidRPr="00901632" w:rsidRDefault="007A680F" w:rsidP="007B5A80">
            <w:pPr>
              <w:pStyle w:val="TableCell9TNR"/>
            </w:pPr>
            <w:r>
              <w:rPr>
                <w:noProof/>
              </w:rPr>
              <w:drawing>
                <wp:inline distT="0" distB="0" distL="0" distR="0">
                  <wp:extent cx="129540" cy="121920"/>
                  <wp:effectExtent l="0" t="0" r="3810" b="0"/>
                  <wp:docPr id="536" name="Picture 5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7B5A80">
            <w:pPr>
              <w:pStyle w:val="TableCell9TNR"/>
            </w:pPr>
            <w:r>
              <w:rPr>
                <w:noProof/>
              </w:rPr>
              <w:drawing>
                <wp:inline distT="0" distB="0" distL="0" distR="0">
                  <wp:extent cx="129540" cy="121920"/>
                  <wp:effectExtent l="0" t="0" r="3810" b="0"/>
                  <wp:docPr id="537" name="Picture 53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65405F">
              <w:rPr>
                <w:rStyle w:val="Italic"/>
              </w:rPr>
              <w:t>Specify:</w:t>
            </w:r>
          </w:p>
          <w:p w:rsidR="00CF144B" w:rsidRPr="00901632" w:rsidRDefault="007A680F" w:rsidP="007B5A80">
            <w:pPr>
              <w:pStyle w:val="TableCell9TNR"/>
            </w:pPr>
            <w:r>
              <w:rPr>
                <w:noProof/>
              </w:rPr>
              <w:drawing>
                <wp:inline distT="0" distB="0" distL="0" distR="0">
                  <wp:extent cx="129540" cy="121920"/>
                  <wp:effectExtent l="0" t="0" r="3810" b="0"/>
                  <wp:docPr id="538" name="Picture 5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65405F">
              <w:rPr>
                <w:rStyle w:val="Italic"/>
              </w:rPr>
              <w:t>Specify:</w:t>
            </w:r>
            <w:r w:rsidR="00CF144B" w:rsidRPr="00901632">
              <w:t xml:space="preserve"> </w:t>
            </w:r>
          </w:p>
          <w:p w:rsidR="00CF144B" w:rsidRPr="00901632" w:rsidRDefault="007A680F" w:rsidP="007B5A80">
            <w:pPr>
              <w:pStyle w:val="TableCell9TNR"/>
            </w:pPr>
            <w:r>
              <w:t>Survey conduct by the University of Alabama of Birmingham (UAB)</w:t>
            </w:r>
          </w:p>
        </w:tc>
      </w:tr>
      <w:tr w:rsidR="00CF144B" w:rsidRPr="00901632" w:rsidTr="0065405F">
        <w:trPr>
          <w:cantSplit/>
        </w:trPr>
        <w:tc>
          <w:tcPr>
            <w:tcW w:w="1660" w:type="pct"/>
          </w:tcPr>
          <w:p w:rsidR="00CF144B" w:rsidRPr="0065405F" w:rsidRDefault="00CF144B" w:rsidP="007B5A80">
            <w:pPr>
              <w:pStyle w:val="TableCell9TNR"/>
              <w:rPr>
                <w:rStyle w:val="RequiresAttention"/>
              </w:rPr>
            </w:pPr>
            <w:r w:rsidRPr="0065405F">
              <w:rPr>
                <w:rStyle w:val="RequiresAttention"/>
              </w:rPr>
              <w:t>Definition of Population Included in the Measure:</w:t>
            </w:r>
          </w:p>
          <w:p w:rsidR="00CF144B" w:rsidRPr="00901632" w:rsidRDefault="00CF144B" w:rsidP="007B5A80">
            <w:pPr>
              <w:pStyle w:val="TableCell9TNR"/>
            </w:pPr>
            <w:r w:rsidRPr="00901632">
              <w:t xml:space="preserve">Definition of numerator: </w:t>
            </w:r>
            <w:r w:rsidR="007A680F">
              <w:t>The number of enrollees' families who report that in the last 6 months it was usually or always easy to get the care, tests or treatment their child needed.</w:t>
            </w: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539" name="Picture 53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r>
              <w:rPr>
                <w:noProof/>
              </w:rPr>
              <w:drawing>
                <wp:inline distT="0" distB="0" distL="0" distR="0">
                  <wp:extent cx="129540" cy="121920"/>
                  <wp:effectExtent l="0" t="0" r="3810" b="0"/>
                  <wp:docPr id="540" name="Picture 5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r w:rsidR="007A680F">
              <w:t xml:space="preserve">The denominator consists of a sample of 714 enrollees responding to this question on the CAHPS survey which was sent to a random sample of the CHIP population.  </w:t>
            </w:r>
          </w:p>
        </w:tc>
        <w:tc>
          <w:tcPr>
            <w:tcW w:w="1674" w:type="pct"/>
          </w:tcPr>
          <w:p w:rsidR="00CF144B" w:rsidRPr="0065405F" w:rsidRDefault="00CF144B" w:rsidP="007B5A80">
            <w:pPr>
              <w:pStyle w:val="TableCell9TNR"/>
              <w:rPr>
                <w:rStyle w:val="RequiresAttention"/>
              </w:rPr>
            </w:pPr>
            <w:r w:rsidRPr="0065405F">
              <w:rPr>
                <w:rStyle w:val="RequiresAttention"/>
              </w:rPr>
              <w:t>Definition of Population Included in the Measure:</w:t>
            </w:r>
          </w:p>
          <w:p w:rsidR="00CF144B" w:rsidRPr="00901632" w:rsidRDefault="00CF144B" w:rsidP="007B5A80">
            <w:pPr>
              <w:pStyle w:val="TableCell9TNR"/>
            </w:pPr>
            <w:r w:rsidRPr="00901632">
              <w:t xml:space="preserve">Definition of numerator: </w:t>
            </w:r>
            <w:r w:rsidR="007A680F">
              <w:t>The number of enrollees' families who report that in the last 6 months it was usually or always easy to get the care, tests or treatment their child needed.</w:t>
            </w: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541" name="Picture 54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r>
              <w:rPr>
                <w:noProof/>
              </w:rPr>
              <w:drawing>
                <wp:inline distT="0" distB="0" distL="0" distR="0">
                  <wp:extent cx="129540" cy="121920"/>
                  <wp:effectExtent l="0" t="0" r="3810" b="0"/>
                  <wp:docPr id="542" name="Picture 5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r w:rsidR="007A680F">
              <w:t>The denominator consists of a sample of 718 enrollees responding to this question on the CAHPS survey which was sent to a random sample of the CHIP population.</w:t>
            </w:r>
          </w:p>
        </w:tc>
        <w:tc>
          <w:tcPr>
            <w:tcW w:w="1666" w:type="pct"/>
          </w:tcPr>
          <w:p w:rsidR="00CF144B" w:rsidRPr="0065405F" w:rsidRDefault="00CF144B" w:rsidP="007B5A80">
            <w:pPr>
              <w:pStyle w:val="TableCell9TNR"/>
              <w:rPr>
                <w:rStyle w:val="RequiresAttention"/>
              </w:rPr>
            </w:pPr>
            <w:r w:rsidRPr="0065405F">
              <w:rPr>
                <w:rStyle w:val="RequiresAttention"/>
              </w:rPr>
              <w:t>Definition of Population Included in the Measure:</w:t>
            </w:r>
          </w:p>
          <w:p w:rsidR="007A680F" w:rsidRDefault="00CF144B" w:rsidP="007B5A80">
            <w:pPr>
              <w:pStyle w:val="TableCell9TNR"/>
            </w:pPr>
            <w:r w:rsidRPr="00901632">
              <w:t xml:space="preserve">Definition of numerator: </w:t>
            </w:r>
            <w:r w:rsidR="007A680F">
              <w:t>The number of enrollees' families who report that in the last 6 months it was usually or always easy to get the care, test, or treatment their child needed.</w:t>
            </w:r>
          </w:p>
          <w:p w:rsidR="00CF144B" w:rsidRPr="00901632" w:rsidRDefault="00CF144B" w:rsidP="007B5A80">
            <w:pPr>
              <w:pStyle w:val="TableCell9TNR"/>
            </w:pPr>
          </w:p>
          <w:p w:rsidR="00CF144B" w:rsidRPr="00901632" w:rsidRDefault="00CF144B" w:rsidP="007B5A80">
            <w:pPr>
              <w:pStyle w:val="TableCell9TNR"/>
            </w:pPr>
            <w:r w:rsidRPr="00901632">
              <w:t xml:space="preserve">Definition of denominator: </w:t>
            </w:r>
          </w:p>
          <w:p w:rsidR="00CF144B" w:rsidRPr="00901632" w:rsidRDefault="007A680F" w:rsidP="007B5A80">
            <w:pPr>
              <w:pStyle w:val="TableCell9TNR"/>
            </w:pPr>
            <w:r>
              <w:rPr>
                <w:noProof/>
              </w:rPr>
              <w:drawing>
                <wp:inline distT="0" distB="0" distL="0" distR="0">
                  <wp:extent cx="129540" cy="121920"/>
                  <wp:effectExtent l="0" t="0" r="3810" b="0"/>
                  <wp:docPr id="543" name="Picture 54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7B5A80">
            <w:pPr>
              <w:pStyle w:val="TableCell9TNR"/>
            </w:pPr>
            <w:r>
              <w:rPr>
                <w:noProof/>
              </w:rPr>
              <w:drawing>
                <wp:inline distT="0" distB="0" distL="0" distR="0">
                  <wp:extent cx="129540" cy="121920"/>
                  <wp:effectExtent l="0" t="0" r="3810" b="0"/>
                  <wp:docPr id="544" name="Picture 5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7B5A80">
            <w:pPr>
              <w:pStyle w:val="TableCell9TNR"/>
            </w:pPr>
            <w:r w:rsidRPr="00901632">
              <w:t xml:space="preserve">If denominator is a subset of the definition selected above, please further define the Denominator, please indicate the number of children excluded: </w:t>
            </w:r>
            <w:r w:rsidR="007A680F">
              <w:t>The denominator consist of a randomized sample of CHIP enrollees, which was 662 individuals, that responded to this question on the CAHPS Survey</w:t>
            </w:r>
          </w:p>
        </w:tc>
      </w:tr>
      <w:tr w:rsidR="00CF144B" w:rsidRPr="009731BB" w:rsidTr="0065405F">
        <w:trPr>
          <w:cantSplit/>
        </w:trPr>
        <w:tc>
          <w:tcPr>
            <w:tcW w:w="1660" w:type="pct"/>
          </w:tcPr>
          <w:p w:rsidR="0065405F" w:rsidRPr="009731BB" w:rsidRDefault="0065405F" w:rsidP="0065405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5405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007A680F">
              <w:rPr>
                <w:rFonts w:ascii="Times New Roman" w:hAnsi="Times New Roman"/>
              </w:rPr>
              <w:t>12/2016</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06/2017</w:t>
            </w:r>
          </w:p>
        </w:tc>
        <w:tc>
          <w:tcPr>
            <w:tcW w:w="1674" w:type="pct"/>
          </w:tcPr>
          <w:p w:rsidR="0065405F" w:rsidRPr="009731BB" w:rsidRDefault="0065405F" w:rsidP="0065405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5405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007A680F">
              <w:rPr>
                <w:rFonts w:ascii="Times New Roman" w:hAnsi="Times New Roman"/>
              </w:rPr>
              <w:t>12/2017</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06/2018</w:t>
            </w:r>
          </w:p>
        </w:tc>
        <w:tc>
          <w:tcPr>
            <w:tcW w:w="1666" w:type="pct"/>
          </w:tcPr>
          <w:p w:rsidR="00CF144B" w:rsidRPr="009731BB" w:rsidRDefault="00CF144B" w:rsidP="0065405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65405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007A680F">
              <w:rPr>
                <w:rFonts w:ascii="Times New Roman" w:hAnsi="Times New Roman"/>
              </w:rPr>
              <w:t>12/2018</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r w:rsidR="007A680F">
              <w:rPr>
                <w:rFonts w:ascii="Times New Roman" w:hAnsi="Times New Roman"/>
              </w:rPr>
              <w:t>06/2019</w:t>
            </w:r>
          </w:p>
        </w:tc>
      </w:tr>
      <w:tr w:rsidR="00CF144B" w:rsidRPr="00901632" w:rsidTr="0065405F">
        <w:trPr>
          <w:cantSplit/>
        </w:trPr>
        <w:tc>
          <w:tcPr>
            <w:tcW w:w="1660" w:type="pct"/>
          </w:tcPr>
          <w:p w:rsidR="00CF144B" w:rsidRPr="0065405F" w:rsidRDefault="00CF144B" w:rsidP="007B5A80">
            <w:pPr>
              <w:pStyle w:val="TableCell9TNR"/>
              <w:rPr>
                <w:rStyle w:val="RequiresAttention"/>
              </w:rPr>
            </w:pPr>
            <w:r w:rsidRPr="0065405F">
              <w:rPr>
                <w:rStyle w:val="RequiresAttention"/>
              </w:rPr>
              <w:lastRenderedPageBreak/>
              <w:t>HEDIS Performance Measurement Data:</w:t>
            </w:r>
          </w:p>
          <w:p w:rsidR="00CF144B" w:rsidRPr="002E406E" w:rsidRDefault="00CF144B" w:rsidP="0065405F">
            <w:pPr>
              <w:pStyle w:val="TableCell9TNRExtraSpace"/>
              <w:rPr>
                <w:rStyle w:val="Italic"/>
              </w:rPr>
            </w:pPr>
            <w:r w:rsidRPr="002E406E">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65405F">
            <w:pPr>
              <w:pStyle w:val="TableCell9TNRExtraSpace"/>
            </w:pPr>
            <w:r w:rsidRPr="00901632">
              <w:t xml:space="preserve">Rate: </w:t>
            </w:r>
          </w:p>
        </w:tc>
        <w:tc>
          <w:tcPr>
            <w:tcW w:w="1674" w:type="pct"/>
          </w:tcPr>
          <w:p w:rsidR="00CF144B" w:rsidRPr="0065405F" w:rsidRDefault="00CF144B" w:rsidP="0065405F">
            <w:pPr>
              <w:pStyle w:val="TableCell9TNR"/>
              <w:rPr>
                <w:rStyle w:val="RequiresAttention"/>
              </w:rPr>
            </w:pPr>
            <w:r w:rsidRPr="0065405F">
              <w:rPr>
                <w:rStyle w:val="RequiresAttention"/>
              </w:rPr>
              <w:t>HEDIS Performance Measurement Data:</w:t>
            </w:r>
          </w:p>
          <w:p w:rsidR="00CF144B" w:rsidRPr="002E406E" w:rsidRDefault="00CF144B" w:rsidP="0065405F">
            <w:pPr>
              <w:pStyle w:val="TableCell9TNRExtraSpace"/>
              <w:rPr>
                <w:rStyle w:val="Italic"/>
              </w:rPr>
            </w:pPr>
            <w:r w:rsidRPr="002E406E">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65405F">
            <w:pPr>
              <w:pStyle w:val="TableCell9TNRExtraSpace"/>
            </w:pPr>
            <w:r w:rsidRPr="00901632">
              <w:t xml:space="preserve">Rate: </w:t>
            </w:r>
          </w:p>
        </w:tc>
        <w:tc>
          <w:tcPr>
            <w:tcW w:w="1666" w:type="pct"/>
          </w:tcPr>
          <w:p w:rsidR="00CF144B" w:rsidRPr="0065405F" w:rsidRDefault="00CF144B" w:rsidP="007B5A80">
            <w:pPr>
              <w:pStyle w:val="TableCell9TNR"/>
              <w:rPr>
                <w:rStyle w:val="RequiresAttention"/>
              </w:rPr>
            </w:pPr>
            <w:r w:rsidRPr="0065405F">
              <w:rPr>
                <w:rStyle w:val="RequiresAttention"/>
              </w:rPr>
              <w:t>HEDIS Performance Measurement Data:</w:t>
            </w:r>
          </w:p>
          <w:p w:rsidR="00CF144B" w:rsidRPr="002E406E" w:rsidRDefault="00CF144B" w:rsidP="0065405F">
            <w:pPr>
              <w:pStyle w:val="TableCell9TNRExtraSpace"/>
              <w:rPr>
                <w:rStyle w:val="Italic"/>
              </w:rPr>
            </w:pPr>
            <w:r w:rsidRPr="002E406E">
              <w:rPr>
                <w:rStyle w:val="Italic"/>
              </w:rPr>
              <w:t>(If reporting with HEDIS)</w:t>
            </w:r>
          </w:p>
          <w:p w:rsidR="00CF144B" w:rsidRPr="00901632" w:rsidRDefault="00CF144B" w:rsidP="007B5A80">
            <w:pPr>
              <w:pStyle w:val="TableCell9TNR"/>
            </w:pPr>
            <w:r w:rsidRPr="00901632">
              <w:t xml:space="preserve">Numerator: </w:t>
            </w:r>
          </w:p>
          <w:p w:rsidR="00CF144B" w:rsidRPr="00901632" w:rsidRDefault="00CF144B" w:rsidP="007B5A80">
            <w:pPr>
              <w:pStyle w:val="TableCell9TNR"/>
            </w:pPr>
            <w:r w:rsidRPr="00901632">
              <w:t xml:space="preserve">Denominator: </w:t>
            </w:r>
          </w:p>
          <w:p w:rsidR="00CF144B" w:rsidRPr="00901632" w:rsidRDefault="00CF144B" w:rsidP="0065405F">
            <w:pPr>
              <w:pStyle w:val="TableCell9TNRExtraSpace"/>
            </w:pPr>
            <w:r w:rsidRPr="00901632">
              <w:t xml:space="preserve">Rate: </w:t>
            </w:r>
          </w:p>
        </w:tc>
      </w:tr>
      <w:tr w:rsidR="00CF144B" w:rsidRPr="00901632" w:rsidTr="0065405F">
        <w:trPr>
          <w:cantSplit/>
        </w:trPr>
        <w:tc>
          <w:tcPr>
            <w:tcW w:w="1660" w:type="pct"/>
          </w:tcPr>
          <w:p w:rsidR="00A8797F" w:rsidRPr="00253A2D" w:rsidRDefault="00CF144B" w:rsidP="007B5A80">
            <w:pPr>
              <w:pStyle w:val="TableCell9TNR"/>
              <w:rPr>
                <w:rStyle w:val="RequiresAttention"/>
              </w:rPr>
            </w:pPr>
            <w:r w:rsidRPr="00253A2D">
              <w:rPr>
                <w:rStyle w:val="RequiresAttention"/>
              </w:rPr>
              <w:t>Deviations from Measure Specifications:</w:t>
            </w:r>
          </w:p>
          <w:p w:rsidR="00A8797F" w:rsidRDefault="007A680F" w:rsidP="007B5A80">
            <w:pPr>
              <w:pStyle w:val="TableCell9TNR"/>
            </w:pPr>
            <w:bookmarkStart w:id="186" w:name="fldQue6652_1"/>
            <w:r>
              <w:rPr>
                <w:noProof/>
              </w:rPr>
              <w:drawing>
                <wp:inline distT="0" distB="0" distL="0" distR="0" wp14:anchorId="41074E27" wp14:editId="504E145F">
                  <wp:extent cx="129540" cy="121920"/>
                  <wp:effectExtent l="0" t="0" r="3810" b="0"/>
                  <wp:docPr id="545" name="Picture 5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6"/>
            <w:r w:rsidR="00CF144B" w:rsidRPr="00901632">
              <w:t xml:space="preserve"> Year of Data, </w:t>
            </w:r>
            <w:r w:rsidR="0064501E" w:rsidRPr="0064501E">
              <w:rPr>
                <w:rStyle w:val="Italic"/>
              </w:rPr>
              <w:t>Explain</w:t>
            </w:r>
            <w:r w:rsidR="00CF144B" w:rsidRPr="00901632">
              <w:t>.</w:t>
            </w:r>
          </w:p>
          <w:p w:rsidR="00A8797F" w:rsidRDefault="00A8797F" w:rsidP="009931F7">
            <w:pPr>
              <w:pStyle w:val="TableCell9TNRIndented"/>
            </w:pPr>
          </w:p>
          <w:p w:rsidR="00A8797F" w:rsidRDefault="007A680F" w:rsidP="007B5A80">
            <w:pPr>
              <w:pStyle w:val="TableCell9TNR"/>
            </w:pPr>
            <w:bookmarkStart w:id="187" w:name="fldQue6652_2"/>
            <w:r>
              <w:rPr>
                <w:noProof/>
              </w:rPr>
              <w:drawing>
                <wp:inline distT="0" distB="0" distL="0" distR="0" wp14:anchorId="15E29068" wp14:editId="2FCAA519">
                  <wp:extent cx="129540" cy="121920"/>
                  <wp:effectExtent l="0" t="0" r="3810" b="0"/>
                  <wp:docPr id="546" name="Picture 5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7"/>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88" w:name="fldQue6652_3"/>
            <w:r>
              <w:rPr>
                <w:noProof/>
              </w:rPr>
              <w:drawing>
                <wp:inline distT="0" distB="0" distL="0" distR="0" wp14:anchorId="20BFF66C" wp14:editId="7F5D49EC">
                  <wp:extent cx="129540" cy="121920"/>
                  <wp:effectExtent l="0" t="0" r="3810" b="0"/>
                  <wp:docPr id="547" name="Picture 5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8"/>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89" w:name="fldQue6652_4"/>
            <w:r>
              <w:rPr>
                <w:noProof/>
              </w:rPr>
              <w:drawing>
                <wp:inline distT="0" distB="0" distL="0" distR="0" wp14:anchorId="00719A67" wp14:editId="213D17F8">
                  <wp:extent cx="129540" cy="121920"/>
                  <wp:effectExtent l="0" t="0" r="3810" b="0"/>
                  <wp:docPr id="548" name="Picture 5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89"/>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0" w:name="fldQue6652_5"/>
            <w:r>
              <w:rPr>
                <w:noProof/>
              </w:rPr>
              <w:drawing>
                <wp:inline distT="0" distB="0" distL="0" distR="0" wp14:anchorId="405906B2" wp14:editId="3262A093">
                  <wp:extent cx="129540" cy="121920"/>
                  <wp:effectExtent l="0" t="0" r="3810" b="0"/>
                  <wp:docPr id="549" name="Picture 5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0"/>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74" w:type="pct"/>
          </w:tcPr>
          <w:p w:rsidR="00A8797F" w:rsidRPr="00253A2D" w:rsidRDefault="00CF144B" w:rsidP="007B5A80">
            <w:pPr>
              <w:pStyle w:val="TableCell9TNR"/>
              <w:rPr>
                <w:rStyle w:val="RequiresAttention"/>
              </w:rPr>
            </w:pPr>
            <w:r w:rsidRPr="00253A2D">
              <w:rPr>
                <w:rStyle w:val="RequiresAttention"/>
              </w:rPr>
              <w:t>Deviations from Measure Specifications:</w:t>
            </w:r>
          </w:p>
          <w:p w:rsidR="00A8797F" w:rsidRDefault="007A680F" w:rsidP="007B5A80">
            <w:pPr>
              <w:pStyle w:val="TableCell9TNR"/>
            </w:pPr>
            <w:bookmarkStart w:id="191" w:name="fldQue6369_1"/>
            <w:r>
              <w:rPr>
                <w:noProof/>
              </w:rPr>
              <w:drawing>
                <wp:inline distT="0" distB="0" distL="0" distR="0" wp14:anchorId="60AC7C3E" wp14:editId="5427342F">
                  <wp:extent cx="129540" cy="121920"/>
                  <wp:effectExtent l="0" t="0" r="3810" b="0"/>
                  <wp:docPr id="550" name="Picture 5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1"/>
            <w:r w:rsidR="00CF144B" w:rsidRPr="00901632">
              <w:t xml:space="preserve"> Year of Data, </w:t>
            </w:r>
            <w:r w:rsidR="0064501E" w:rsidRPr="0064501E">
              <w:rPr>
                <w:rStyle w:val="Italic"/>
              </w:rPr>
              <w:t>Explain</w:t>
            </w:r>
            <w:r w:rsidR="00CF144B" w:rsidRPr="00901632">
              <w:t>.</w:t>
            </w:r>
          </w:p>
          <w:p w:rsidR="00A8797F" w:rsidRDefault="00A8797F" w:rsidP="009931F7">
            <w:pPr>
              <w:pStyle w:val="TableCell9TNRIndented"/>
            </w:pPr>
          </w:p>
          <w:p w:rsidR="00A8797F" w:rsidRDefault="007A680F" w:rsidP="007B5A80">
            <w:pPr>
              <w:pStyle w:val="TableCell9TNR"/>
            </w:pPr>
            <w:bookmarkStart w:id="192" w:name="fldQue6369_2"/>
            <w:r>
              <w:rPr>
                <w:noProof/>
              </w:rPr>
              <w:drawing>
                <wp:inline distT="0" distB="0" distL="0" distR="0" wp14:anchorId="35B84751" wp14:editId="7994CFC1">
                  <wp:extent cx="129540" cy="121920"/>
                  <wp:effectExtent l="0" t="0" r="3810" b="0"/>
                  <wp:docPr id="551" name="Picture 5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2"/>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3" w:name="fldQue6369_3"/>
            <w:r>
              <w:rPr>
                <w:noProof/>
              </w:rPr>
              <w:drawing>
                <wp:inline distT="0" distB="0" distL="0" distR="0" wp14:anchorId="75BD5B54" wp14:editId="7C659934">
                  <wp:extent cx="129540" cy="121920"/>
                  <wp:effectExtent l="0" t="0" r="3810" b="0"/>
                  <wp:docPr id="552" name="Picture 5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3"/>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4" w:name="fldQue6369_4"/>
            <w:r>
              <w:rPr>
                <w:noProof/>
              </w:rPr>
              <w:drawing>
                <wp:inline distT="0" distB="0" distL="0" distR="0" wp14:anchorId="59556EAD" wp14:editId="3D83C634">
                  <wp:extent cx="129540" cy="121920"/>
                  <wp:effectExtent l="0" t="0" r="3810" b="0"/>
                  <wp:docPr id="553" name="Picture 5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4"/>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5" w:name="fldQue6369_5"/>
            <w:r>
              <w:rPr>
                <w:noProof/>
              </w:rPr>
              <w:drawing>
                <wp:inline distT="0" distB="0" distL="0" distR="0" wp14:anchorId="50D02B2D" wp14:editId="5D1534CA">
                  <wp:extent cx="129540" cy="121920"/>
                  <wp:effectExtent l="0" t="0" r="3810" b="0"/>
                  <wp:docPr id="554" name="Picture 5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5"/>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66" w:type="pct"/>
          </w:tcPr>
          <w:p w:rsidR="00A8797F" w:rsidRPr="00253A2D" w:rsidRDefault="00CF144B" w:rsidP="007B5A80">
            <w:pPr>
              <w:pStyle w:val="TableCell9TNR"/>
              <w:rPr>
                <w:rStyle w:val="RequiresAttention"/>
              </w:rPr>
            </w:pPr>
            <w:r w:rsidRPr="00253A2D">
              <w:rPr>
                <w:rStyle w:val="RequiresAttention"/>
              </w:rPr>
              <w:t>Deviations from Measure Specifications:</w:t>
            </w:r>
          </w:p>
          <w:p w:rsidR="00A8797F" w:rsidRDefault="007A680F" w:rsidP="007B5A80">
            <w:pPr>
              <w:pStyle w:val="TableCell9TNR"/>
            </w:pPr>
            <w:bookmarkStart w:id="196" w:name="fldQue5647_1"/>
            <w:r>
              <w:rPr>
                <w:noProof/>
              </w:rPr>
              <w:drawing>
                <wp:inline distT="0" distB="0" distL="0" distR="0" wp14:anchorId="693E150F" wp14:editId="0DBAC90D">
                  <wp:extent cx="129540" cy="121920"/>
                  <wp:effectExtent l="0" t="0" r="3810" b="0"/>
                  <wp:docPr id="555" name="Picture 5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6"/>
            <w:r w:rsidR="00CF144B" w:rsidRPr="00901632">
              <w:t xml:space="preserve"> Year of Data, </w:t>
            </w:r>
            <w:r w:rsidR="0064501E" w:rsidRPr="0064501E">
              <w:rPr>
                <w:rStyle w:val="Italic"/>
              </w:rPr>
              <w:t>Explain</w:t>
            </w:r>
            <w:r w:rsidR="00CF144B" w:rsidRPr="00901632">
              <w:t>.</w:t>
            </w:r>
          </w:p>
          <w:p w:rsidR="00A8797F" w:rsidRDefault="00A8797F" w:rsidP="009931F7">
            <w:pPr>
              <w:pStyle w:val="TableCell9TNRIndented"/>
            </w:pPr>
          </w:p>
          <w:p w:rsidR="00A8797F" w:rsidRDefault="007A680F" w:rsidP="007B5A80">
            <w:pPr>
              <w:pStyle w:val="TableCell9TNR"/>
            </w:pPr>
            <w:r>
              <w:rPr>
                <w:noProof/>
              </w:rPr>
              <w:drawing>
                <wp:inline distT="0" distB="0" distL="0" distR="0">
                  <wp:extent cx="129540" cy="121920"/>
                  <wp:effectExtent l="0" t="0" r="3810" b="0"/>
                  <wp:docPr id="556" name="Picture 5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7" w:name="fldQue5647_3"/>
            <w:r>
              <w:rPr>
                <w:noProof/>
              </w:rPr>
              <w:drawing>
                <wp:inline distT="0" distB="0" distL="0" distR="0" wp14:anchorId="091466FE" wp14:editId="6EBFE6CD">
                  <wp:extent cx="129540" cy="121920"/>
                  <wp:effectExtent l="0" t="0" r="3810" b="0"/>
                  <wp:docPr id="557" name="Picture 5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7"/>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8" w:name="fldQue5647_4"/>
            <w:r>
              <w:rPr>
                <w:noProof/>
              </w:rPr>
              <w:drawing>
                <wp:inline distT="0" distB="0" distL="0" distR="0" wp14:anchorId="31D537FA" wp14:editId="5BD13D32">
                  <wp:extent cx="129540" cy="121920"/>
                  <wp:effectExtent l="0" t="0" r="3810" b="0"/>
                  <wp:docPr id="558" name="Picture 5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8"/>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A8797F" w:rsidRDefault="007A680F" w:rsidP="007B5A80">
            <w:pPr>
              <w:pStyle w:val="TableCell9TNR"/>
            </w:pPr>
            <w:bookmarkStart w:id="199" w:name="fldQue5647_5"/>
            <w:r>
              <w:rPr>
                <w:noProof/>
              </w:rPr>
              <w:drawing>
                <wp:inline distT="0" distB="0" distL="0" distR="0" wp14:anchorId="0F05E4AC" wp14:editId="702246C4">
                  <wp:extent cx="129540" cy="121920"/>
                  <wp:effectExtent l="0" t="0" r="3810" b="0"/>
                  <wp:docPr id="559" name="Picture 5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199"/>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r>
      <w:tr w:rsidR="00CF144B" w:rsidRPr="00901632" w:rsidTr="009D0F10">
        <w:trPr>
          <w:cantSplit/>
          <w:trHeight w:val="720"/>
        </w:trPr>
        <w:tc>
          <w:tcPr>
            <w:tcW w:w="1660" w:type="pct"/>
          </w:tcPr>
          <w:p w:rsidR="00CF144B" w:rsidRPr="00901632" w:rsidRDefault="00CF144B" w:rsidP="007B5A80">
            <w:pPr>
              <w:pStyle w:val="TableCell9TNR"/>
            </w:pPr>
            <w:r w:rsidRPr="007A6EBE">
              <w:rPr>
                <w:rStyle w:val="RequiresAttention"/>
              </w:rPr>
              <w:t>Additional notes on measure:</w:t>
            </w:r>
            <w:r w:rsidRPr="00901632">
              <w:t xml:space="preserve"> </w:t>
            </w:r>
          </w:p>
        </w:tc>
        <w:tc>
          <w:tcPr>
            <w:tcW w:w="1674" w:type="pct"/>
          </w:tcPr>
          <w:p w:rsidR="00CF144B" w:rsidRPr="00901632" w:rsidRDefault="00CF144B" w:rsidP="007B5A80">
            <w:pPr>
              <w:pStyle w:val="TableCell9TNR"/>
            </w:pPr>
            <w:r w:rsidRPr="007A6EBE">
              <w:rPr>
                <w:rStyle w:val="RequiresAttention"/>
              </w:rPr>
              <w:t>Additional notes on measure</w:t>
            </w:r>
            <w:r w:rsidRPr="00901632">
              <w:t xml:space="preserve">: </w:t>
            </w:r>
          </w:p>
        </w:tc>
        <w:tc>
          <w:tcPr>
            <w:tcW w:w="1666" w:type="pct"/>
          </w:tcPr>
          <w:p w:rsidR="00CF144B" w:rsidRPr="00901632" w:rsidRDefault="000B79DF" w:rsidP="007B5A80">
            <w:pPr>
              <w:pStyle w:val="TableCell9TNR"/>
            </w:pPr>
            <w:r>
              <w:rPr>
                <w:rStyle w:val="RequiresAttention"/>
              </w:rPr>
              <w:t>Additional notes</w:t>
            </w:r>
            <w:r w:rsidR="00CF144B" w:rsidRPr="007A6EBE">
              <w:rPr>
                <w:rStyle w:val="RequiresAttention"/>
              </w:rPr>
              <w:t xml:space="preserve"> on measure:</w:t>
            </w:r>
            <w:r w:rsidR="00CF144B" w:rsidRPr="00901632">
              <w:t xml:space="preserve"> </w:t>
            </w:r>
          </w:p>
        </w:tc>
      </w:tr>
      <w:tr w:rsidR="00CF144B" w:rsidRPr="00901632" w:rsidTr="0065405F">
        <w:trPr>
          <w:cantSplit/>
        </w:trPr>
        <w:tc>
          <w:tcPr>
            <w:tcW w:w="1660" w:type="pct"/>
            <w:tcBorders>
              <w:bottom w:val="single" w:sz="4" w:space="0" w:color="auto"/>
            </w:tcBorders>
          </w:tcPr>
          <w:p w:rsidR="00CF144B" w:rsidRPr="007A6EBE" w:rsidRDefault="00CF144B" w:rsidP="00253A2D">
            <w:pPr>
              <w:pStyle w:val="TableCell9TNRExtraSpace"/>
              <w:rPr>
                <w:rStyle w:val="RequiresAttention"/>
              </w:rPr>
            </w:pPr>
            <w:r w:rsidRPr="007A6EBE">
              <w:rPr>
                <w:rStyle w:val="RequiresAttention"/>
              </w:rPr>
              <w:t>Other Performance Measurement Data:</w:t>
            </w:r>
          </w:p>
          <w:p w:rsidR="00CF144B" w:rsidRPr="00901632" w:rsidRDefault="00CF144B" w:rsidP="007B5A80">
            <w:pPr>
              <w:pStyle w:val="TableCell9TNR"/>
            </w:pPr>
            <w:r w:rsidRPr="00901632">
              <w:t xml:space="preserve">Numerator: </w:t>
            </w:r>
            <w:r w:rsidR="007A680F">
              <w:t>692</w:t>
            </w:r>
          </w:p>
          <w:p w:rsidR="00CF144B" w:rsidRPr="00901632" w:rsidRDefault="00CF144B" w:rsidP="007B5A80">
            <w:pPr>
              <w:pStyle w:val="TableCell9TNR"/>
            </w:pPr>
            <w:r w:rsidRPr="00901632">
              <w:t xml:space="preserve">Denominator: </w:t>
            </w:r>
            <w:r w:rsidR="007A680F">
              <w:t>714</w:t>
            </w:r>
          </w:p>
          <w:p w:rsidR="00CF144B" w:rsidRPr="00901632" w:rsidRDefault="00CF144B" w:rsidP="00253A2D">
            <w:pPr>
              <w:pStyle w:val="TableCell9TNRExtraSpace"/>
            </w:pPr>
            <w:r w:rsidRPr="00901632">
              <w:t xml:space="preserve">Rate: </w:t>
            </w:r>
            <w:r w:rsidR="007A680F">
              <w:t>96.9</w:t>
            </w:r>
          </w:p>
          <w:p w:rsidR="00CF144B" w:rsidRPr="00901632" w:rsidRDefault="00CF144B" w:rsidP="007B5A80">
            <w:pPr>
              <w:pStyle w:val="TableCell9TNR"/>
            </w:pPr>
            <w:r w:rsidRPr="00901632">
              <w:t xml:space="preserve">Additional notes on measure: </w:t>
            </w:r>
          </w:p>
        </w:tc>
        <w:tc>
          <w:tcPr>
            <w:tcW w:w="1674" w:type="pct"/>
            <w:tcBorders>
              <w:bottom w:val="single" w:sz="4" w:space="0" w:color="auto"/>
            </w:tcBorders>
          </w:tcPr>
          <w:p w:rsidR="00CF144B" w:rsidRPr="007A6EBE" w:rsidRDefault="00CF144B" w:rsidP="007B5A80">
            <w:pPr>
              <w:pStyle w:val="TableCell9TNR"/>
              <w:rPr>
                <w:rStyle w:val="RequiresAttention"/>
              </w:rPr>
            </w:pPr>
            <w:r w:rsidRPr="007A6EBE">
              <w:rPr>
                <w:rStyle w:val="RequiresAttention"/>
              </w:rPr>
              <w:t>Other Performance Measurement Data:</w:t>
            </w:r>
          </w:p>
          <w:p w:rsidR="00CF144B" w:rsidRPr="007A6EBE" w:rsidRDefault="00CF144B" w:rsidP="007B5A80">
            <w:pPr>
              <w:pStyle w:val="TableCell9TNR"/>
              <w:rPr>
                <w:rStyle w:val="Italic"/>
              </w:rPr>
            </w:pPr>
            <w:r w:rsidRPr="007A6EBE">
              <w:rPr>
                <w:rStyle w:val="Italic"/>
              </w:rPr>
              <w:t>(If reporting with another methodology)</w:t>
            </w:r>
          </w:p>
          <w:p w:rsidR="00CF144B" w:rsidRPr="00901632" w:rsidRDefault="00CF144B" w:rsidP="007B5A80">
            <w:pPr>
              <w:pStyle w:val="TableCell9TNR"/>
            </w:pPr>
            <w:r w:rsidRPr="00901632">
              <w:t xml:space="preserve">Numerator: </w:t>
            </w:r>
            <w:r w:rsidR="007A680F">
              <w:t>682</w:t>
            </w:r>
          </w:p>
          <w:p w:rsidR="00CF144B" w:rsidRPr="00901632" w:rsidRDefault="00CF144B" w:rsidP="007B5A80">
            <w:pPr>
              <w:pStyle w:val="TableCell9TNR"/>
            </w:pPr>
            <w:r w:rsidRPr="00901632">
              <w:t xml:space="preserve">Denominator: </w:t>
            </w:r>
            <w:r w:rsidR="007A680F">
              <w:t>718</w:t>
            </w:r>
          </w:p>
          <w:p w:rsidR="00CF144B" w:rsidRPr="00901632" w:rsidRDefault="00CF144B" w:rsidP="00253A2D">
            <w:pPr>
              <w:pStyle w:val="TableCell9TNRExtraSpace"/>
            </w:pPr>
            <w:r w:rsidRPr="00901632">
              <w:t xml:space="preserve">Rate: </w:t>
            </w:r>
            <w:r w:rsidR="007A680F">
              <w:t>95</w:t>
            </w:r>
          </w:p>
          <w:p w:rsidR="00CF144B" w:rsidRPr="00901632" w:rsidRDefault="00CF144B" w:rsidP="007B5A80">
            <w:pPr>
              <w:pStyle w:val="TableCell9TNR"/>
            </w:pPr>
            <w:r w:rsidRPr="00901632">
              <w:t xml:space="preserve">Additional notes on measure: </w:t>
            </w:r>
          </w:p>
        </w:tc>
        <w:tc>
          <w:tcPr>
            <w:tcW w:w="1666" w:type="pct"/>
            <w:tcBorders>
              <w:bottom w:val="single" w:sz="4" w:space="0" w:color="auto"/>
            </w:tcBorders>
          </w:tcPr>
          <w:p w:rsidR="00CF144B" w:rsidRPr="007A6EBE" w:rsidRDefault="00CF144B" w:rsidP="007B5A80">
            <w:pPr>
              <w:pStyle w:val="TableCell9TNR"/>
              <w:rPr>
                <w:rStyle w:val="RequiresAttention"/>
              </w:rPr>
            </w:pPr>
            <w:r w:rsidRPr="007A6EBE">
              <w:rPr>
                <w:rStyle w:val="RequiresAttention"/>
              </w:rPr>
              <w:t>Other Performance Measurement Data:</w:t>
            </w:r>
          </w:p>
          <w:p w:rsidR="00CF144B" w:rsidRPr="007A6EBE" w:rsidRDefault="00CF144B" w:rsidP="007B5A80">
            <w:pPr>
              <w:pStyle w:val="TableCell9TNR"/>
              <w:rPr>
                <w:rStyle w:val="Italic"/>
              </w:rPr>
            </w:pPr>
            <w:r w:rsidRPr="007A6EBE">
              <w:rPr>
                <w:rStyle w:val="Italic"/>
              </w:rPr>
              <w:t>(If reporting with another methodology)</w:t>
            </w:r>
          </w:p>
          <w:p w:rsidR="00CF144B" w:rsidRPr="00901632" w:rsidRDefault="00CF144B" w:rsidP="007B5A80">
            <w:pPr>
              <w:pStyle w:val="TableCell9TNR"/>
            </w:pPr>
            <w:r w:rsidRPr="00901632">
              <w:t xml:space="preserve">Numerator: </w:t>
            </w:r>
            <w:r w:rsidR="007A680F">
              <w:t>639</w:t>
            </w:r>
          </w:p>
          <w:p w:rsidR="00CF144B" w:rsidRPr="00901632" w:rsidRDefault="00CF144B" w:rsidP="007B5A80">
            <w:pPr>
              <w:pStyle w:val="TableCell9TNR"/>
            </w:pPr>
            <w:r w:rsidRPr="00901632">
              <w:t xml:space="preserve">Denominator: </w:t>
            </w:r>
            <w:r w:rsidR="007A680F">
              <w:t>662</w:t>
            </w:r>
          </w:p>
          <w:p w:rsidR="00CF144B" w:rsidRPr="00901632" w:rsidRDefault="00CF144B" w:rsidP="00253A2D">
            <w:pPr>
              <w:pStyle w:val="TableCell9TNRExtraSpace"/>
            </w:pPr>
            <w:r w:rsidRPr="00901632">
              <w:t xml:space="preserve">Rate: </w:t>
            </w:r>
            <w:r w:rsidR="007A680F">
              <w:t>96.5</w:t>
            </w:r>
          </w:p>
          <w:p w:rsidR="00CF144B" w:rsidRPr="00901632" w:rsidRDefault="00CF144B" w:rsidP="007B5A80">
            <w:pPr>
              <w:pStyle w:val="TableCell9TNR"/>
            </w:pPr>
            <w:r w:rsidRPr="00901632">
              <w:t xml:space="preserve">Additional notes on measure: </w:t>
            </w:r>
          </w:p>
        </w:tc>
      </w:tr>
      <w:tr w:rsidR="00CF144B" w:rsidRPr="00901632" w:rsidTr="0065405F">
        <w:trPr>
          <w:cantSplit/>
        </w:trPr>
        <w:tc>
          <w:tcPr>
            <w:tcW w:w="1660" w:type="pct"/>
            <w:tcBorders>
              <w:bottom w:val="nil"/>
            </w:tcBorders>
          </w:tcPr>
          <w:p w:rsidR="00CF144B" w:rsidRPr="00964D13" w:rsidRDefault="00CF144B" w:rsidP="00E051A1">
            <w:pPr>
              <w:pStyle w:val="TableCell9TNRExtraSpace"/>
              <w:keepNext/>
              <w:rPr>
                <w:rStyle w:val="RequiresAttention"/>
              </w:rPr>
            </w:pPr>
            <w:r w:rsidRPr="00964D13">
              <w:rPr>
                <w:rStyle w:val="RequiresAttention"/>
              </w:rPr>
              <w:t>Explanation of Progress:</w:t>
            </w:r>
          </w:p>
          <w:p w:rsidR="00CF144B" w:rsidRPr="00901632" w:rsidRDefault="004672A9" w:rsidP="00E051A1">
            <w:pPr>
              <w:pStyle w:val="TableCell9TNRIndentedExtraSpace"/>
              <w:keepNext/>
            </w:pPr>
            <w:r>
              <w:rPr>
                <w:rStyle w:val="RequiresAttention"/>
              </w:rPr>
              <w:t>How did your performance in 2017</w:t>
            </w:r>
            <w:r w:rsidR="00CF144B" w:rsidRPr="00964D13">
              <w:rPr>
                <w:rStyle w:val="RequiresAttention"/>
              </w:rPr>
              <w:t xml:space="preserve"> compare with the Annual Performance O</w:t>
            </w:r>
            <w:r>
              <w:rPr>
                <w:rStyle w:val="RequiresAttention"/>
              </w:rPr>
              <w:t>bjective documented in your 2016</w:t>
            </w:r>
            <w:r w:rsidR="00CF144B" w:rsidRPr="00964D13">
              <w:rPr>
                <w:rStyle w:val="RequiresAttention"/>
              </w:rPr>
              <w:t xml:space="preserve"> Annual Report?</w:t>
            </w:r>
            <w:r w:rsidR="00CF144B" w:rsidRPr="00901632">
              <w:t xml:space="preserve"> </w:t>
            </w:r>
            <w:r w:rsidR="007A680F">
              <w:t>Performance improved slightly from FFY 2016.</w:t>
            </w:r>
          </w:p>
        </w:tc>
        <w:tc>
          <w:tcPr>
            <w:tcW w:w="1674" w:type="pct"/>
            <w:tcBorders>
              <w:bottom w:val="nil"/>
            </w:tcBorders>
          </w:tcPr>
          <w:p w:rsidR="00CF144B" w:rsidRPr="00964D13" w:rsidRDefault="00CF144B" w:rsidP="00E051A1">
            <w:pPr>
              <w:pStyle w:val="TableCell9TNRExtraSpace"/>
              <w:keepNext/>
              <w:rPr>
                <w:rStyle w:val="RequiresAttention"/>
              </w:rPr>
            </w:pPr>
            <w:r w:rsidRPr="00964D13">
              <w:rPr>
                <w:rStyle w:val="RequiresAttention"/>
              </w:rPr>
              <w:t>Explanation of Progress:</w:t>
            </w:r>
          </w:p>
          <w:p w:rsidR="00CF144B" w:rsidRPr="00901632" w:rsidRDefault="004672A9" w:rsidP="00E051A1">
            <w:pPr>
              <w:pStyle w:val="TableCell9TNRIndentedExtraSpace"/>
              <w:keepNext/>
            </w:pPr>
            <w:r>
              <w:rPr>
                <w:rStyle w:val="RequiresAttention"/>
              </w:rPr>
              <w:t>How did your performance in 2018</w:t>
            </w:r>
            <w:r w:rsidR="00CF144B" w:rsidRPr="00964D13">
              <w:rPr>
                <w:rStyle w:val="RequiresAttention"/>
              </w:rPr>
              <w:t xml:space="preserve"> compare with the Annual Performance O</w:t>
            </w:r>
            <w:r>
              <w:rPr>
                <w:rStyle w:val="RequiresAttention"/>
              </w:rPr>
              <w:t>bjective documented in your 2017</w:t>
            </w:r>
            <w:r w:rsidR="00CF144B" w:rsidRPr="00964D13">
              <w:rPr>
                <w:rStyle w:val="RequiresAttention"/>
              </w:rPr>
              <w:t xml:space="preserve"> Annual Report?</w:t>
            </w:r>
            <w:r w:rsidR="00CF144B" w:rsidRPr="00901632">
              <w:t xml:space="preserve"> </w:t>
            </w:r>
            <w:r w:rsidR="007A680F">
              <w:t>Performance decreased slightly from FFY 2017 but still meets the established goal.</w:t>
            </w:r>
          </w:p>
        </w:tc>
        <w:tc>
          <w:tcPr>
            <w:tcW w:w="1666" w:type="pct"/>
            <w:tcBorders>
              <w:bottom w:val="nil"/>
            </w:tcBorders>
          </w:tcPr>
          <w:p w:rsidR="00CF144B" w:rsidRPr="00964D13" w:rsidRDefault="00CF144B" w:rsidP="00E051A1">
            <w:pPr>
              <w:pStyle w:val="TableCell9TNRExtraSpace"/>
              <w:keepNext/>
              <w:rPr>
                <w:rStyle w:val="RequiresAttention"/>
              </w:rPr>
            </w:pPr>
            <w:r w:rsidRPr="00964D13">
              <w:rPr>
                <w:rStyle w:val="RequiresAttention"/>
              </w:rPr>
              <w:t>Explanation of Progress:</w:t>
            </w:r>
          </w:p>
          <w:p w:rsidR="00CF144B" w:rsidRPr="00901632" w:rsidRDefault="004672A9" w:rsidP="00E051A1">
            <w:pPr>
              <w:pStyle w:val="TableCell9TNRIndentedExtraSpace"/>
              <w:keepNext/>
            </w:pPr>
            <w:r>
              <w:rPr>
                <w:rStyle w:val="RequiresAttention"/>
              </w:rPr>
              <w:t>How did your performance in 2019</w:t>
            </w:r>
            <w:r w:rsidR="00CF144B" w:rsidRPr="00964D13">
              <w:rPr>
                <w:rStyle w:val="RequiresAttention"/>
              </w:rPr>
              <w:t xml:space="preserve"> compare with the Annual Performance O</w:t>
            </w:r>
            <w:r>
              <w:rPr>
                <w:rStyle w:val="RequiresAttention"/>
              </w:rPr>
              <w:t>bjective documented in your 2018</w:t>
            </w:r>
            <w:r w:rsidR="00CF144B" w:rsidRPr="00964D13">
              <w:rPr>
                <w:rStyle w:val="RequiresAttention"/>
              </w:rPr>
              <w:t xml:space="preserve"> Annual Report?</w:t>
            </w:r>
            <w:r w:rsidR="00CF144B" w:rsidRPr="00901632">
              <w:t xml:space="preserve"> </w:t>
            </w:r>
            <w:r w:rsidR="007A680F">
              <w:t>The performance measure was approximately the same for both years.</w:t>
            </w:r>
          </w:p>
        </w:tc>
      </w:tr>
      <w:tr w:rsidR="00CF144B" w:rsidRPr="00901632" w:rsidTr="001D5472">
        <w:trPr>
          <w:cantSplit/>
        </w:trPr>
        <w:tc>
          <w:tcPr>
            <w:tcW w:w="1660" w:type="pct"/>
            <w:tcBorders>
              <w:top w:val="nil"/>
              <w:bottom w:val="single" w:sz="4" w:space="0" w:color="auto"/>
            </w:tcBorders>
          </w:tcPr>
          <w:p w:rsidR="00CF144B" w:rsidRPr="00901632" w:rsidRDefault="00A8797F" w:rsidP="00E051A1">
            <w:pPr>
              <w:pStyle w:val="TableCell9TNRIndentedExtraSpace"/>
            </w:pPr>
            <w:r w:rsidRPr="00964D13">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None</w:t>
            </w:r>
          </w:p>
        </w:tc>
        <w:tc>
          <w:tcPr>
            <w:tcW w:w="1674" w:type="pct"/>
            <w:tcBorders>
              <w:top w:val="nil"/>
              <w:bottom w:val="single" w:sz="4" w:space="0" w:color="auto"/>
            </w:tcBorders>
          </w:tcPr>
          <w:p w:rsidR="00CF144B" w:rsidRPr="00901632" w:rsidRDefault="00CF144B" w:rsidP="00E051A1">
            <w:pPr>
              <w:pStyle w:val="TableCell9TNRIndentedExtraSpace"/>
            </w:pPr>
            <w:r w:rsidRPr="00964D13">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has monthly meetings with the BCBSAL account staff where provider issues may be addressed.</w:t>
            </w:r>
          </w:p>
        </w:tc>
        <w:tc>
          <w:tcPr>
            <w:tcW w:w="1666" w:type="pct"/>
            <w:tcBorders>
              <w:top w:val="nil"/>
              <w:bottom w:val="single" w:sz="4" w:space="0" w:color="auto"/>
            </w:tcBorders>
          </w:tcPr>
          <w:p w:rsidR="00CF144B" w:rsidRPr="00901632" w:rsidRDefault="00CF144B" w:rsidP="00E051A1">
            <w:pPr>
              <w:pStyle w:val="TableCell9TNRIndentedExtraSpace"/>
            </w:pPr>
            <w:r w:rsidRPr="00964D13">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r w:rsidR="007A680F">
              <w:t>All Kids meets with BCBSAL account staff monthly to address provider issues.</w:t>
            </w:r>
          </w:p>
        </w:tc>
      </w:tr>
      <w:tr w:rsidR="00CF144B" w:rsidRPr="00901632" w:rsidTr="001D5472">
        <w:trPr>
          <w:cantSplit/>
        </w:trPr>
        <w:tc>
          <w:tcPr>
            <w:tcW w:w="1660" w:type="pct"/>
            <w:tcBorders>
              <w:top w:val="single" w:sz="4" w:space="0" w:color="auto"/>
              <w:bottom w:val="nil"/>
            </w:tcBorders>
          </w:tcPr>
          <w:p w:rsidR="00A8797F" w:rsidRPr="00964D13" w:rsidRDefault="00A8797F" w:rsidP="007A6EBE">
            <w:pPr>
              <w:pStyle w:val="TableCell9TNRIndentedExtraSpace"/>
              <w:keepNext/>
              <w:rPr>
                <w:rStyle w:val="RequiresAttention"/>
              </w:rPr>
            </w:pPr>
            <w:r w:rsidRPr="00964D13">
              <w:rPr>
                <w:rStyle w:val="RequiresAttention"/>
              </w:rPr>
              <w:lastRenderedPageBreak/>
              <w:t>Please indicate how CMS might be of assistance in improving the completeness or accuracy of your reporting of the data.</w:t>
            </w:r>
          </w:p>
          <w:p w:rsidR="00A8797F" w:rsidRPr="009731BB" w:rsidRDefault="00A8797F" w:rsidP="007A6EBE">
            <w:pPr>
              <w:pStyle w:val="TableCell9TNRIndented"/>
              <w:keepNext/>
            </w:pPr>
            <w:r w:rsidRPr="009731BB">
              <w:rPr>
                <w:rStyle w:val="RequiresAttention"/>
              </w:rPr>
              <w:t>Annual Pe</w:t>
            </w:r>
            <w:r w:rsidR="004672A9" w:rsidRPr="009731BB">
              <w:rPr>
                <w:rStyle w:val="RequiresAttention"/>
              </w:rPr>
              <w:t>rformance Objective for FFY 2018</w:t>
            </w:r>
            <w:r w:rsidRPr="009731BB">
              <w:rPr>
                <w:rStyle w:val="RequiresAttention"/>
              </w:rPr>
              <w:t>:</w:t>
            </w:r>
            <w:r w:rsidRPr="009731BB">
              <w:t xml:space="preserve"> </w:t>
            </w:r>
            <w:r w:rsidR="007A680F">
              <w:t xml:space="preserve">At least 95% of enrollees' families will report that in the last 6 months it was usually or always easy to get the care, tests or treatment their child needed. </w:t>
            </w:r>
          </w:p>
          <w:p w:rsidR="00A8797F" w:rsidRPr="009731BB" w:rsidRDefault="00A8797F" w:rsidP="007A6EBE">
            <w:pPr>
              <w:pStyle w:val="TableCell9TNRIndented"/>
              <w:keepNext/>
            </w:pPr>
            <w:r w:rsidRPr="009731BB">
              <w:rPr>
                <w:rStyle w:val="RequiresAttention"/>
              </w:rPr>
              <w:t>Annual Pe</w:t>
            </w:r>
            <w:r w:rsidR="004672A9" w:rsidRPr="009731BB">
              <w:rPr>
                <w:rStyle w:val="RequiresAttention"/>
              </w:rPr>
              <w:t>rformance Objective for FFY 2019</w:t>
            </w:r>
            <w:r w:rsidRPr="009731BB">
              <w:rPr>
                <w:rStyle w:val="RequiresAttention"/>
              </w:rPr>
              <w:t>:</w:t>
            </w:r>
            <w:r w:rsidRPr="009731BB">
              <w:t xml:space="preserve"> </w:t>
            </w:r>
            <w:r w:rsidR="007A680F">
              <w:t>At least 95% of enrollees' families will report that in the last 6 months it was usually or always easy to get the care, tests or treatment their child needed.</w:t>
            </w:r>
          </w:p>
          <w:p w:rsidR="00CF144B" w:rsidRPr="00901632" w:rsidRDefault="00A8797F" w:rsidP="007A6EBE">
            <w:pPr>
              <w:pStyle w:val="TableCell9TNRIndentedExtraSpace"/>
              <w:keepNext/>
            </w:pPr>
            <w:r w:rsidRPr="009731BB">
              <w:rPr>
                <w:rStyle w:val="RequiresAttention"/>
              </w:rPr>
              <w:t>Annual Performance Objective for FFY 20</w:t>
            </w:r>
            <w:r w:rsidR="004672A9" w:rsidRPr="009731BB">
              <w:rPr>
                <w:rStyle w:val="RequiresAttention"/>
              </w:rPr>
              <w:t>20</w:t>
            </w:r>
            <w:r w:rsidRPr="009731BB">
              <w:rPr>
                <w:rStyle w:val="RequiresAttention"/>
              </w:rPr>
              <w:t>:</w:t>
            </w:r>
            <w:r w:rsidRPr="009731BB">
              <w:t xml:space="preserve"> </w:t>
            </w:r>
            <w:r w:rsidR="007A680F">
              <w:t xml:space="preserve"> At least 95% of enrollees' families will report that in the last 6 months it was usually or always easy to get the care, tests or treatment their child needed.</w:t>
            </w:r>
          </w:p>
        </w:tc>
        <w:tc>
          <w:tcPr>
            <w:tcW w:w="1674" w:type="pct"/>
            <w:tcBorders>
              <w:top w:val="single" w:sz="4" w:space="0" w:color="auto"/>
              <w:bottom w:val="nil"/>
            </w:tcBorders>
          </w:tcPr>
          <w:p w:rsidR="00CF144B" w:rsidRPr="00964D13" w:rsidRDefault="00CF144B" w:rsidP="007A6EBE">
            <w:pPr>
              <w:pStyle w:val="TableCell9TNRIndentedExtraSpace"/>
              <w:keepNext/>
              <w:rPr>
                <w:rStyle w:val="RequiresAttention"/>
              </w:rPr>
            </w:pPr>
            <w:r w:rsidRPr="00964D13">
              <w:rPr>
                <w:rStyle w:val="RequiresAttention"/>
              </w:rPr>
              <w:t>Please indicate how CMS might be of assistance in improving the completeness or accuracy of your reporting of the data.</w:t>
            </w:r>
          </w:p>
          <w:p w:rsidR="00CF144B" w:rsidRPr="009731BB" w:rsidRDefault="00CF144B" w:rsidP="007A6EBE">
            <w:pPr>
              <w:pStyle w:val="TableCell9TNRIndented"/>
              <w:keepNext/>
            </w:pPr>
            <w:r w:rsidRPr="009731BB">
              <w:rPr>
                <w:rStyle w:val="RequiresAttention"/>
              </w:rPr>
              <w:t xml:space="preserve">Annual Performance Objective for </w:t>
            </w:r>
            <w:r w:rsidR="004672A9" w:rsidRPr="009731BB">
              <w:rPr>
                <w:rStyle w:val="RequiresAttention"/>
              </w:rPr>
              <w:t>FFY 2019</w:t>
            </w:r>
            <w:r w:rsidRPr="009731BB">
              <w:rPr>
                <w:rStyle w:val="RequiresAttention"/>
              </w:rPr>
              <w:t>:</w:t>
            </w:r>
            <w:r w:rsidRPr="009731BB">
              <w:t xml:space="preserve"> </w:t>
            </w:r>
            <w:r w:rsidR="007A680F">
              <w:t xml:space="preserve">At least 95% of enrollees' families will report that in the last 6 months it was usually or always easy to get the care, tests or treatment their child needed. </w:t>
            </w:r>
          </w:p>
          <w:p w:rsidR="00CF144B" w:rsidRPr="009731BB" w:rsidRDefault="00CF144B" w:rsidP="007A6EBE">
            <w:pPr>
              <w:pStyle w:val="TableCell9TNRIndented"/>
              <w:keepNext/>
            </w:pPr>
            <w:r w:rsidRPr="009731BB">
              <w:rPr>
                <w:rStyle w:val="RequiresAttention"/>
              </w:rPr>
              <w:t>Annual Pe</w:t>
            </w:r>
            <w:r w:rsidR="004672A9" w:rsidRPr="009731BB">
              <w:rPr>
                <w:rStyle w:val="RequiresAttention"/>
              </w:rPr>
              <w:t>rformance Objective for FFY 2020</w:t>
            </w:r>
            <w:r w:rsidRPr="009731BB">
              <w:rPr>
                <w:rStyle w:val="RequiresAttention"/>
              </w:rPr>
              <w:t>:</w:t>
            </w:r>
            <w:r w:rsidRPr="009731BB">
              <w:t xml:space="preserve"> </w:t>
            </w:r>
            <w:r w:rsidR="007A680F">
              <w:t xml:space="preserve">At least 95% of enrollees' families will report that in the last 6 months it was usually or always easy to get the care, tests or treatment their child needed. </w:t>
            </w:r>
          </w:p>
          <w:p w:rsidR="00A8797F" w:rsidRPr="00901632" w:rsidRDefault="00A8797F" w:rsidP="007A6EBE">
            <w:pPr>
              <w:pStyle w:val="TableCell9TNRIndentedExtraSpace"/>
              <w:keepNext/>
            </w:pPr>
            <w:r w:rsidRPr="009731BB">
              <w:rPr>
                <w:rStyle w:val="RequiresAttention"/>
              </w:rPr>
              <w:t>Annual Pe</w:t>
            </w:r>
            <w:r w:rsidR="004672A9" w:rsidRPr="009731BB">
              <w:rPr>
                <w:rStyle w:val="RequiresAttention"/>
              </w:rPr>
              <w:t>rformance Objective for FFY 2021</w:t>
            </w:r>
            <w:r w:rsidRPr="009731BB">
              <w:rPr>
                <w:rStyle w:val="RequiresAttention"/>
              </w:rPr>
              <w:t>:</w:t>
            </w:r>
            <w:r w:rsidRPr="009731BB">
              <w:t xml:space="preserve"> </w:t>
            </w:r>
            <w:r w:rsidR="007A680F">
              <w:t xml:space="preserve">At least 95% of enrollees' families will report that in the last 6 months it was usually or always easy to get the care, tests or treatment their child needed. </w:t>
            </w:r>
          </w:p>
        </w:tc>
        <w:tc>
          <w:tcPr>
            <w:tcW w:w="1666" w:type="pct"/>
            <w:tcBorders>
              <w:top w:val="single" w:sz="4" w:space="0" w:color="auto"/>
              <w:bottom w:val="nil"/>
            </w:tcBorders>
          </w:tcPr>
          <w:p w:rsidR="00CF144B" w:rsidRPr="00964D13" w:rsidRDefault="00CF144B" w:rsidP="007A6EBE">
            <w:pPr>
              <w:pStyle w:val="TableCell9TNRIndentedExtraSpace"/>
              <w:keepNext/>
              <w:rPr>
                <w:rStyle w:val="RequiresAttention"/>
              </w:rPr>
            </w:pPr>
            <w:r w:rsidRPr="00964D13">
              <w:rPr>
                <w:rStyle w:val="RequiresAttention"/>
              </w:rPr>
              <w:t>Please indicate how CMS might be of assistance in improving the completeness or accuracy of your reporting of the data.</w:t>
            </w:r>
          </w:p>
          <w:p w:rsidR="00CF144B" w:rsidRPr="009731BB" w:rsidRDefault="00CF144B" w:rsidP="007A6EBE">
            <w:pPr>
              <w:pStyle w:val="TableCell9TNRIndented"/>
              <w:keepNext/>
            </w:pPr>
            <w:r w:rsidRPr="009731BB">
              <w:rPr>
                <w:rStyle w:val="RequiresAttention"/>
              </w:rPr>
              <w:t>Annual Pe</w:t>
            </w:r>
            <w:r w:rsidR="004672A9" w:rsidRPr="009731BB">
              <w:rPr>
                <w:rStyle w:val="RequiresAttention"/>
              </w:rPr>
              <w:t>rformance Objective for FFY 2020</w:t>
            </w:r>
            <w:r w:rsidRPr="009731BB">
              <w:rPr>
                <w:rStyle w:val="RequiresAttention"/>
              </w:rPr>
              <w:t>:</w:t>
            </w:r>
            <w:r w:rsidRPr="009731BB">
              <w:t xml:space="preserve"> </w:t>
            </w:r>
            <w:r w:rsidR="007A680F">
              <w:t>At least 95% of enrollees' families will report that in the last 6 months it was usually or always easy to get the care, tests, or treatment their child needed.</w:t>
            </w:r>
          </w:p>
          <w:p w:rsidR="00CF144B" w:rsidRPr="009731BB" w:rsidRDefault="00CF144B" w:rsidP="007A6EBE">
            <w:pPr>
              <w:pStyle w:val="TableCell9TNRIndented"/>
              <w:keepNext/>
            </w:pPr>
            <w:r w:rsidRPr="009731BB">
              <w:rPr>
                <w:rStyle w:val="RequiresAttention"/>
              </w:rPr>
              <w:t>Annual Pe</w:t>
            </w:r>
            <w:r w:rsidR="004672A9" w:rsidRPr="009731BB">
              <w:rPr>
                <w:rStyle w:val="RequiresAttention"/>
              </w:rPr>
              <w:t>rformance Objective for FFY 2021</w:t>
            </w:r>
            <w:r w:rsidRPr="009731BB">
              <w:rPr>
                <w:rStyle w:val="RequiresAttention"/>
              </w:rPr>
              <w:t>:</w:t>
            </w:r>
            <w:r w:rsidRPr="009731BB">
              <w:t xml:space="preserve"> </w:t>
            </w:r>
            <w:r w:rsidR="007A680F">
              <w:t>At least 95% of enrollees' families will report that in the last 6 months it was usually or always easy to get the care, tests, or treatment their child needed.</w:t>
            </w:r>
          </w:p>
          <w:p w:rsidR="00A8797F" w:rsidRPr="00901632" w:rsidRDefault="00A8797F" w:rsidP="007A6EBE">
            <w:pPr>
              <w:pStyle w:val="TableCell9TNRIndentedExtraSpace"/>
              <w:keepNext/>
            </w:pPr>
            <w:r w:rsidRPr="009731BB">
              <w:rPr>
                <w:rStyle w:val="RequiresAttention"/>
              </w:rPr>
              <w:t>Annual Pe</w:t>
            </w:r>
            <w:r w:rsidR="004672A9" w:rsidRPr="009731BB">
              <w:rPr>
                <w:rStyle w:val="RequiresAttention"/>
              </w:rPr>
              <w:t>rformance Objective for FFY 2022</w:t>
            </w:r>
            <w:r w:rsidRPr="009731BB">
              <w:rPr>
                <w:rStyle w:val="RequiresAttention"/>
              </w:rPr>
              <w:t>:</w:t>
            </w:r>
            <w:r w:rsidRPr="009731BB">
              <w:t xml:space="preserve"> </w:t>
            </w:r>
            <w:r w:rsidR="007A680F">
              <w:t>At least 95% of enrollees' families will report that in the last 6 months it was usually or always easy to get the care, tests, or treatment their child needed.</w:t>
            </w:r>
          </w:p>
        </w:tc>
      </w:tr>
      <w:tr w:rsidR="00CF144B" w:rsidRPr="00901632" w:rsidTr="009D0F10">
        <w:trPr>
          <w:cantSplit/>
          <w:trHeight w:val="288"/>
        </w:trPr>
        <w:tc>
          <w:tcPr>
            <w:tcW w:w="1660" w:type="pct"/>
            <w:tcBorders>
              <w:top w:val="nil"/>
            </w:tcBorders>
          </w:tcPr>
          <w:p w:rsidR="00CF144B" w:rsidRPr="00901632" w:rsidRDefault="00A8797F" w:rsidP="00964D13">
            <w:pPr>
              <w:pStyle w:val="TableCell9TNRIndented"/>
            </w:pPr>
            <w:r w:rsidRPr="00964D13">
              <w:rPr>
                <w:rStyle w:val="Italic"/>
              </w:rPr>
              <w:t>Explain how these objectives were set:</w:t>
            </w:r>
            <w:r w:rsidRPr="00901632">
              <w:t xml:space="preserve"> </w:t>
            </w:r>
            <w:r w:rsidR="007A680F">
              <w:t>Based on historical data</w:t>
            </w:r>
          </w:p>
        </w:tc>
        <w:tc>
          <w:tcPr>
            <w:tcW w:w="1674" w:type="pct"/>
            <w:tcBorders>
              <w:top w:val="nil"/>
            </w:tcBorders>
          </w:tcPr>
          <w:p w:rsidR="00CF144B" w:rsidRPr="00901632" w:rsidRDefault="00CF144B" w:rsidP="00964D13">
            <w:pPr>
              <w:pStyle w:val="TableCell9TNRIndented"/>
            </w:pPr>
            <w:r w:rsidRPr="00964D13">
              <w:rPr>
                <w:rStyle w:val="Italic"/>
              </w:rPr>
              <w:t>Explain how these objectives were set:</w:t>
            </w:r>
            <w:r w:rsidRPr="00901632">
              <w:t xml:space="preserve"> </w:t>
            </w:r>
            <w:r w:rsidR="007A680F">
              <w:t>Based on historical data</w:t>
            </w:r>
          </w:p>
        </w:tc>
        <w:tc>
          <w:tcPr>
            <w:tcW w:w="1666" w:type="pct"/>
            <w:tcBorders>
              <w:top w:val="nil"/>
            </w:tcBorders>
          </w:tcPr>
          <w:p w:rsidR="00CF144B" w:rsidRPr="00901632" w:rsidRDefault="00CF144B" w:rsidP="00964D13">
            <w:pPr>
              <w:pStyle w:val="TableCell9TNRIndented"/>
            </w:pPr>
            <w:r w:rsidRPr="00964D13">
              <w:rPr>
                <w:rStyle w:val="Italic"/>
              </w:rPr>
              <w:t>Explain how these objectives were set:</w:t>
            </w:r>
            <w:r w:rsidRPr="00901632">
              <w:t xml:space="preserve"> </w:t>
            </w:r>
            <w:r w:rsidR="007A680F">
              <w:t>Based on historical data.</w:t>
            </w:r>
          </w:p>
        </w:tc>
      </w:tr>
      <w:tr w:rsidR="00CF144B" w:rsidRPr="00901632" w:rsidTr="009D0F10">
        <w:trPr>
          <w:cantSplit/>
          <w:trHeight w:val="288"/>
        </w:trPr>
        <w:tc>
          <w:tcPr>
            <w:tcW w:w="1660" w:type="pct"/>
          </w:tcPr>
          <w:p w:rsidR="00CF144B" w:rsidRPr="00901632" w:rsidRDefault="00CF144B" w:rsidP="007B5A80">
            <w:pPr>
              <w:pStyle w:val="TableCell9TNR"/>
            </w:pPr>
            <w:r w:rsidRPr="007A6EBE">
              <w:rPr>
                <w:rStyle w:val="RequiresAttention"/>
              </w:rPr>
              <w:t>Other Comments on Measure:</w:t>
            </w:r>
            <w:r w:rsidRPr="00901632">
              <w:t xml:space="preserve"> </w:t>
            </w:r>
          </w:p>
        </w:tc>
        <w:tc>
          <w:tcPr>
            <w:tcW w:w="1674" w:type="pct"/>
          </w:tcPr>
          <w:p w:rsidR="00CF144B" w:rsidRPr="00901632" w:rsidRDefault="00CF144B" w:rsidP="007B5A80">
            <w:pPr>
              <w:pStyle w:val="TableCell9TNR"/>
            </w:pPr>
            <w:r w:rsidRPr="007A6EBE">
              <w:rPr>
                <w:rStyle w:val="RequiresAttention"/>
              </w:rPr>
              <w:t>Other Comments on Measure:</w:t>
            </w:r>
            <w:r w:rsidRPr="00901632">
              <w:t xml:space="preserve"> </w:t>
            </w:r>
          </w:p>
        </w:tc>
        <w:tc>
          <w:tcPr>
            <w:tcW w:w="1666" w:type="pct"/>
          </w:tcPr>
          <w:p w:rsidR="00CF144B" w:rsidRPr="00901632" w:rsidRDefault="00CF144B" w:rsidP="007B5A80">
            <w:pPr>
              <w:pStyle w:val="TableCell9TNR"/>
            </w:pPr>
            <w:r w:rsidRPr="007A6EBE">
              <w:rPr>
                <w:rStyle w:val="RequiresAttention"/>
              </w:rPr>
              <w:t>Other Comments on Measure:</w:t>
            </w:r>
            <w:r w:rsidRPr="00901632">
              <w:t xml:space="preserve"> </w:t>
            </w:r>
          </w:p>
        </w:tc>
      </w:tr>
    </w:tbl>
    <w:p w:rsidR="00CF144B" w:rsidRPr="00901632" w:rsidRDefault="00CF144B" w:rsidP="007A6EBE">
      <w:pPr>
        <w:pStyle w:val="Normal10"/>
        <w:spacing w:after="0"/>
      </w:pPr>
    </w:p>
    <w:p w:rsidR="00CF144B" w:rsidRPr="00901632" w:rsidRDefault="00CF144B" w:rsidP="00173955">
      <w:pPr>
        <w:pStyle w:val="Heading3"/>
      </w:pPr>
      <w:r w:rsidRPr="00901632">
        <w:br w:type="page"/>
      </w:r>
      <w:r w:rsidRPr="00901632">
        <w:lastRenderedPageBreak/>
        <w:t>Objectives Related to Use of Preventative Care (Immunizations, Well Child Care)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A23A4D">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B79DF">
              <w:t>7</w:t>
            </w:r>
          </w:p>
        </w:tc>
        <w:tc>
          <w:tcPr>
            <w:tcW w:w="1667" w:type="pct"/>
            <w:tcBorders>
              <w:bottom w:val="single" w:sz="4" w:space="0" w:color="auto"/>
            </w:tcBorders>
          </w:tcPr>
          <w:p w:rsidR="00CF144B" w:rsidRPr="00901632" w:rsidRDefault="00CF144B" w:rsidP="00144D0A">
            <w:pPr>
              <w:pStyle w:val="TableHead9TNR"/>
            </w:pPr>
            <w:r w:rsidRPr="00901632">
              <w:t>FFY 201</w:t>
            </w:r>
            <w:r w:rsidR="000B79DF">
              <w:t>8</w:t>
            </w:r>
          </w:p>
        </w:tc>
        <w:tc>
          <w:tcPr>
            <w:tcW w:w="1666" w:type="pct"/>
            <w:tcBorders>
              <w:bottom w:val="single" w:sz="4" w:space="0" w:color="auto"/>
            </w:tcBorders>
          </w:tcPr>
          <w:p w:rsidR="00CF144B" w:rsidRPr="00901632" w:rsidRDefault="00CF144B" w:rsidP="00144D0A">
            <w:pPr>
              <w:pStyle w:val="TableHead9TNR"/>
            </w:pPr>
            <w:r w:rsidRPr="00901632">
              <w:t>FFY 201</w:t>
            </w:r>
            <w:r w:rsidR="000B79DF">
              <w:t>9</w:t>
            </w:r>
          </w:p>
        </w:tc>
      </w:tr>
      <w:tr w:rsidR="00CF144B" w:rsidRPr="00901632" w:rsidTr="00A23A4D">
        <w:trPr>
          <w:cantSplit/>
        </w:trPr>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CF144B" w:rsidP="00047822">
            <w:pPr>
              <w:pStyle w:val="TableCell9TNR"/>
            </w:pPr>
          </w:p>
        </w:tc>
        <w:tc>
          <w:tcPr>
            <w:tcW w:w="1667"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CF144B" w:rsidP="00047822">
            <w:pPr>
              <w:pStyle w:val="TableCell9TNR"/>
            </w:pPr>
          </w:p>
        </w:tc>
        <w:tc>
          <w:tcPr>
            <w:tcW w:w="1666" w:type="pct"/>
            <w:shd w:val="clear" w:color="auto" w:fill="auto"/>
          </w:tcPr>
          <w:p w:rsidR="00144D0A" w:rsidRPr="00901632" w:rsidRDefault="00144D0A" w:rsidP="00144D0A">
            <w:pPr>
              <w:pStyle w:val="TableCell9TNR"/>
            </w:pPr>
            <w:r w:rsidRPr="00DE363E">
              <w:rPr>
                <w:rStyle w:val="Goal"/>
              </w:rPr>
              <w:t>Goal #1</w:t>
            </w:r>
            <w:r w:rsidRPr="00901632">
              <w:t xml:space="preserve"> </w:t>
            </w:r>
            <w:r w:rsidRPr="00DE363E">
              <w:rPr>
                <w:rStyle w:val="RequiresAttention"/>
              </w:rPr>
              <w:t>(Describe)</w:t>
            </w:r>
          </w:p>
          <w:p w:rsidR="00CF144B" w:rsidRPr="00901632" w:rsidRDefault="00CF144B" w:rsidP="00047822">
            <w:pPr>
              <w:pStyle w:val="TableCell9TNR"/>
            </w:pPr>
          </w:p>
        </w:tc>
      </w:tr>
      <w:tr w:rsidR="00CF144B" w:rsidRPr="00901632" w:rsidTr="00A23A4D">
        <w:trPr>
          <w:cantSplit/>
        </w:trPr>
        <w:tc>
          <w:tcPr>
            <w:tcW w:w="1667" w:type="pct"/>
            <w:shd w:val="clear" w:color="auto" w:fill="auto"/>
          </w:tcPr>
          <w:p w:rsidR="00CF144B" w:rsidRPr="00352462" w:rsidRDefault="00CF144B" w:rsidP="00047822">
            <w:pPr>
              <w:pStyle w:val="TableCell9TNR"/>
              <w:rPr>
                <w:rStyle w:val="RequiresAttention"/>
              </w:rPr>
            </w:pPr>
            <w:r w:rsidRPr="00352462">
              <w:rPr>
                <w:rStyle w:val="RequiresAttention"/>
              </w:rPr>
              <w:t>Type of Goal:</w:t>
            </w:r>
          </w:p>
          <w:p w:rsidR="00CF144B" w:rsidRPr="00901632" w:rsidRDefault="007A680F" w:rsidP="00047822">
            <w:pPr>
              <w:pStyle w:val="TableCell9TNR"/>
            </w:pPr>
            <w:bookmarkStart w:id="200" w:name="fldQue6727_1"/>
            <w:r>
              <w:rPr>
                <w:noProof/>
              </w:rPr>
              <w:drawing>
                <wp:inline distT="0" distB="0" distL="0" distR="0" wp14:anchorId="5274AB85" wp14:editId="60E4DE03">
                  <wp:extent cx="129540" cy="121920"/>
                  <wp:effectExtent l="0" t="0" r="3810" b="0"/>
                  <wp:docPr id="560" name="Picture 5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0"/>
            <w:r w:rsidR="00CF144B" w:rsidRPr="00901632">
              <w:t xml:space="preserve"> New/revised.  </w:t>
            </w:r>
            <w:r w:rsidR="00CF144B" w:rsidRPr="00326D21">
              <w:rPr>
                <w:rStyle w:val="Italic"/>
              </w:rPr>
              <w:t>Explain:</w:t>
            </w:r>
          </w:p>
          <w:p w:rsidR="00CF144B" w:rsidRPr="00901632" w:rsidRDefault="007A680F" w:rsidP="00047822">
            <w:pPr>
              <w:pStyle w:val="TableCell9TNR"/>
            </w:pPr>
            <w:bookmarkStart w:id="201" w:name="fldQue6727_2"/>
            <w:r>
              <w:rPr>
                <w:noProof/>
              </w:rPr>
              <w:drawing>
                <wp:inline distT="0" distB="0" distL="0" distR="0" wp14:anchorId="19801C9F" wp14:editId="62D6C6A4">
                  <wp:extent cx="129540" cy="121920"/>
                  <wp:effectExtent l="0" t="0" r="3810" b="0"/>
                  <wp:docPr id="561" name="Picture 5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1"/>
            <w:r w:rsidR="00CF144B" w:rsidRPr="00901632">
              <w:t xml:space="preserve"> Continuing.</w:t>
            </w:r>
          </w:p>
          <w:p w:rsidR="00CF144B" w:rsidRPr="00326D21" w:rsidRDefault="007A680F" w:rsidP="00047822">
            <w:pPr>
              <w:pStyle w:val="TableCell9TNR"/>
              <w:rPr>
                <w:rStyle w:val="Italic"/>
              </w:rPr>
            </w:pPr>
            <w:bookmarkStart w:id="202" w:name="fldQue6727_3"/>
            <w:r>
              <w:rPr>
                <w:noProof/>
              </w:rPr>
              <w:drawing>
                <wp:inline distT="0" distB="0" distL="0" distR="0" wp14:anchorId="6F7B7273" wp14:editId="6DE2884E">
                  <wp:extent cx="129540" cy="121920"/>
                  <wp:effectExtent l="0" t="0" r="3810" b="0"/>
                  <wp:docPr id="562" name="Picture 56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2"/>
            <w:r w:rsidR="00CF144B" w:rsidRPr="00901632">
              <w:t xml:space="preserve"> Discontinued.  </w:t>
            </w:r>
            <w:r w:rsidR="00CF144B" w:rsidRPr="00326D21">
              <w:rPr>
                <w:rStyle w:val="Italic"/>
              </w:rPr>
              <w:t xml:space="preserve">Explain: </w:t>
            </w:r>
          </w:p>
          <w:p w:rsidR="00CF144B" w:rsidRPr="00901632" w:rsidRDefault="00CF144B" w:rsidP="00047822">
            <w:pPr>
              <w:pStyle w:val="TableCell9TNR"/>
            </w:pPr>
          </w:p>
        </w:tc>
        <w:tc>
          <w:tcPr>
            <w:tcW w:w="1667" w:type="pct"/>
            <w:shd w:val="clear" w:color="auto" w:fill="auto"/>
          </w:tcPr>
          <w:p w:rsidR="00CF144B" w:rsidRPr="00352462" w:rsidRDefault="00CF144B" w:rsidP="00047822">
            <w:pPr>
              <w:pStyle w:val="TableCell9TNR"/>
              <w:rPr>
                <w:rStyle w:val="RequiresAttention"/>
              </w:rPr>
            </w:pPr>
            <w:r w:rsidRPr="00352462">
              <w:rPr>
                <w:rStyle w:val="RequiresAttention"/>
              </w:rPr>
              <w:t>Type of Goal:</w:t>
            </w:r>
          </w:p>
          <w:p w:rsidR="00CF144B" w:rsidRPr="00901632" w:rsidRDefault="007A680F" w:rsidP="00047822">
            <w:pPr>
              <w:pStyle w:val="TableCell9TNR"/>
            </w:pPr>
            <w:r>
              <w:rPr>
                <w:noProof/>
              </w:rPr>
              <w:drawing>
                <wp:inline distT="0" distB="0" distL="0" distR="0">
                  <wp:extent cx="129540" cy="121920"/>
                  <wp:effectExtent l="0" t="0" r="3810" b="0"/>
                  <wp:docPr id="563" name="Picture 5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326D21">
              <w:rPr>
                <w:rStyle w:val="Italic"/>
              </w:rPr>
              <w:t>Explain:</w:t>
            </w:r>
          </w:p>
          <w:p w:rsidR="00CF144B" w:rsidRPr="00901632" w:rsidRDefault="007A680F" w:rsidP="00047822">
            <w:pPr>
              <w:pStyle w:val="TableCell9TNR"/>
            </w:pPr>
            <w:r>
              <w:rPr>
                <w:noProof/>
              </w:rPr>
              <w:drawing>
                <wp:inline distT="0" distB="0" distL="0" distR="0">
                  <wp:extent cx="129540" cy="121920"/>
                  <wp:effectExtent l="0" t="0" r="3810" b="0"/>
                  <wp:docPr id="564" name="Picture 5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326D21" w:rsidRDefault="007A680F" w:rsidP="00047822">
            <w:pPr>
              <w:pStyle w:val="TableCell9TNR"/>
              <w:rPr>
                <w:rStyle w:val="Italic"/>
              </w:rPr>
            </w:pPr>
            <w:r>
              <w:rPr>
                <w:noProof/>
              </w:rPr>
              <w:drawing>
                <wp:inline distT="0" distB="0" distL="0" distR="0">
                  <wp:extent cx="129540" cy="121920"/>
                  <wp:effectExtent l="0" t="0" r="3810" b="0"/>
                  <wp:docPr id="565" name="Picture 5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326D21">
              <w:rPr>
                <w:rStyle w:val="Italic"/>
              </w:rPr>
              <w:t xml:space="preserve">Explain: </w:t>
            </w:r>
          </w:p>
          <w:p w:rsidR="00CF144B" w:rsidRPr="00901632" w:rsidRDefault="00CF144B" w:rsidP="00047822">
            <w:pPr>
              <w:pStyle w:val="TableCell9TNR"/>
            </w:pPr>
          </w:p>
        </w:tc>
        <w:tc>
          <w:tcPr>
            <w:tcW w:w="1666" w:type="pct"/>
            <w:shd w:val="clear" w:color="auto" w:fill="auto"/>
          </w:tcPr>
          <w:p w:rsidR="00CF144B" w:rsidRPr="00352462" w:rsidRDefault="00CF144B" w:rsidP="00047822">
            <w:pPr>
              <w:pStyle w:val="TableCell9TNR"/>
              <w:rPr>
                <w:rStyle w:val="RequiresAttention"/>
              </w:rPr>
            </w:pPr>
            <w:r w:rsidRPr="00352462">
              <w:rPr>
                <w:rStyle w:val="RequiresAttention"/>
              </w:rPr>
              <w:t>Type of Goal:</w:t>
            </w:r>
          </w:p>
          <w:p w:rsidR="00CF144B" w:rsidRPr="00901632" w:rsidRDefault="007A680F" w:rsidP="00047822">
            <w:pPr>
              <w:pStyle w:val="TableCell9TNR"/>
            </w:pPr>
            <w:r>
              <w:rPr>
                <w:noProof/>
              </w:rPr>
              <w:drawing>
                <wp:inline distT="0" distB="0" distL="0" distR="0">
                  <wp:extent cx="129540" cy="121920"/>
                  <wp:effectExtent l="0" t="0" r="3810" b="0"/>
                  <wp:docPr id="566" name="Picture 5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326D21">
              <w:rPr>
                <w:rStyle w:val="Italic"/>
              </w:rPr>
              <w:t>Explain:</w:t>
            </w:r>
          </w:p>
          <w:p w:rsidR="00CF144B" w:rsidRPr="00901632" w:rsidRDefault="007A680F" w:rsidP="00047822">
            <w:pPr>
              <w:pStyle w:val="TableCell9TNR"/>
            </w:pPr>
            <w:r>
              <w:rPr>
                <w:noProof/>
              </w:rPr>
              <w:drawing>
                <wp:inline distT="0" distB="0" distL="0" distR="0">
                  <wp:extent cx="129540" cy="121920"/>
                  <wp:effectExtent l="0" t="0" r="3810" b="0"/>
                  <wp:docPr id="567" name="Picture 56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047822">
            <w:pPr>
              <w:pStyle w:val="TableCell9TNR"/>
            </w:pPr>
            <w:r>
              <w:rPr>
                <w:noProof/>
              </w:rPr>
              <w:drawing>
                <wp:inline distT="0" distB="0" distL="0" distR="0">
                  <wp:extent cx="129540" cy="121920"/>
                  <wp:effectExtent l="0" t="0" r="3810" b="0"/>
                  <wp:docPr id="568" name="Picture 5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326D21">
              <w:rPr>
                <w:rStyle w:val="Italic"/>
              </w:rPr>
              <w:t>Explain:</w:t>
            </w:r>
            <w:r w:rsidR="00CF144B" w:rsidRPr="00901632">
              <w:t xml:space="preserve"> </w:t>
            </w:r>
          </w:p>
          <w:p w:rsidR="00CF144B" w:rsidRPr="00901632" w:rsidRDefault="00CF144B" w:rsidP="00047822">
            <w:pPr>
              <w:pStyle w:val="TableCell9TNR"/>
            </w:pPr>
          </w:p>
        </w:tc>
      </w:tr>
      <w:tr w:rsidR="00CF144B" w:rsidRPr="00901632" w:rsidTr="00A23A4D">
        <w:trPr>
          <w:cantSplit/>
        </w:trPr>
        <w:tc>
          <w:tcPr>
            <w:tcW w:w="1667" w:type="pct"/>
            <w:shd w:val="clear" w:color="auto" w:fill="auto"/>
          </w:tcPr>
          <w:p w:rsidR="00CF144B" w:rsidRPr="00352462" w:rsidRDefault="00CF144B" w:rsidP="00047822">
            <w:pPr>
              <w:pStyle w:val="TableCell9TNR"/>
              <w:rPr>
                <w:rStyle w:val="RequiresAttention"/>
              </w:rPr>
            </w:pPr>
            <w:r w:rsidRPr="00352462">
              <w:rPr>
                <w:rStyle w:val="RequiresAttention"/>
              </w:rPr>
              <w:t>Status of Data Reported:</w:t>
            </w:r>
          </w:p>
          <w:p w:rsidR="00CF144B" w:rsidRPr="00901632" w:rsidRDefault="007A680F" w:rsidP="00047822">
            <w:pPr>
              <w:pStyle w:val="TableCell9TNR"/>
            </w:pPr>
            <w:bookmarkStart w:id="203" w:name="fldQue6658_1"/>
            <w:r>
              <w:rPr>
                <w:noProof/>
              </w:rPr>
              <w:drawing>
                <wp:inline distT="0" distB="0" distL="0" distR="0" wp14:anchorId="66E79E82" wp14:editId="5EB8D643">
                  <wp:extent cx="129540" cy="121920"/>
                  <wp:effectExtent l="0" t="0" r="3810" b="0"/>
                  <wp:docPr id="569" name="Picture 56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3"/>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04" w:name="fldQue6658_2"/>
            <w:r>
              <w:rPr>
                <w:noProof/>
              </w:rPr>
              <w:drawing>
                <wp:inline distT="0" distB="0" distL="0" distR="0" wp14:anchorId="5B822088" wp14:editId="2A26E48A">
                  <wp:extent cx="129540" cy="121920"/>
                  <wp:effectExtent l="0" t="0" r="3810" b="0"/>
                  <wp:docPr id="570" name="Picture 5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4"/>
            <w:r w:rsidR="00CF144B" w:rsidRPr="00901632">
              <w:t xml:space="preserve"> Final.</w:t>
            </w:r>
          </w:p>
          <w:p w:rsidR="00CF144B" w:rsidRPr="00901632" w:rsidRDefault="007A680F" w:rsidP="00047822">
            <w:pPr>
              <w:pStyle w:val="TableCell9TNR"/>
            </w:pPr>
            <w:bookmarkStart w:id="205" w:name="fldQue6658_3"/>
            <w:r>
              <w:rPr>
                <w:noProof/>
              </w:rPr>
              <w:drawing>
                <wp:inline distT="0" distB="0" distL="0" distR="0" wp14:anchorId="57507EC8" wp14:editId="461C94F9">
                  <wp:extent cx="129540" cy="121920"/>
                  <wp:effectExtent l="0" t="0" r="3810" b="0"/>
                  <wp:docPr id="571" name="Picture 5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5"/>
            <w:r w:rsidR="00CF144B" w:rsidRPr="00901632">
              <w:t xml:space="preserve"> Same data as reported in a previous year’s annual report. </w:t>
            </w:r>
          </w:p>
          <w:p w:rsidR="00CF144B" w:rsidRPr="00901632" w:rsidRDefault="00CF144B" w:rsidP="00047822">
            <w:pPr>
              <w:pStyle w:val="TableCell9TNR"/>
            </w:pPr>
            <w:r w:rsidRPr="00326D21">
              <w:rPr>
                <w:rStyle w:val="Italic"/>
              </w:rPr>
              <w:t>Specify year of annual report in which data previously reported:</w:t>
            </w:r>
            <w:r w:rsidRPr="00901632">
              <w:t xml:space="preserve"> </w:t>
            </w:r>
          </w:p>
        </w:tc>
        <w:tc>
          <w:tcPr>
            <w:tcW w:w="1667" w:type="pct"/>
            <w:shd w:val="clear" w:color="auto" w:fill="auto"/>
          </w:tcPr>
          <w:p w:rsidR="00CF144B" w:rsidRPr="00352462" w:rsidRDefault="00CF144B" w:rsidP="00047822">
            <w:pPr>
              <w:pStyle w:val="TableCell9TNR"/>
              <w:rPr>
                <w:rStyle w:val="RequiresAttention"/>
              </w:rPr>
            </w:pPr>
            <w:r w:rsidRPr="00352462">
              <w:rPr>
                <w:rStyle w:val="RequiresAttention"/>
              </w:rPr>
              <w:t>Status of Data Reported:</w:t>
            </w:r>
          </w:p>
          <w:p w:rsidR="00CF144B" w:rsidRPr="00901632" w:rsidRDefault="007A680F" w:rsidP="00047822">
            <w:pPr>
              <w:pStyle w:val="TableCell9TNR"/>
            </w:pPr>
            <w:bookmarkStart w:id="206" w:name="fldQue6375_1"/>
            <w:r>
              <w:rPr>
                <w:noProof/>
              </w:rPr>
              <w:drawing>
                <wp:inline distT="0" distB="0" distL="0" distR="0" wp14:anchorId="01B19ABB" wp14:editId="1589B48E">
                  <wp:extent cx="129540" cy="121920"/>
                  <wp:effectExtent l="0" t="0" r="3810" b="0"/>
                  <wp:docPr id="572" name="Picture 5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6"/>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07" w:name="fldQue6375_2"/>
            <w:r>
              <w:rPr>
                <w:noProof/>
              </w:rPr>
              <w:drawing>
                <wp:inline distT="0" distB="0" distL="0" distR="0" wp14:anchorId="605E34FA" wp14:editId="19234DB0">
                  <wp:extent cx="129540" cy="121920"/>
                  <wp:effectExtent l="0" t="0" r="3810" b="0"/>
                  <wp:docPr id="573" name="Picture 5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7"/>
            <w:r w:rsidR="00CF144B" w:rsidRPr="00901632">
              <w:t xml:space="preserve"> Final.</w:t>
            </w:r>
          </w:p>
          <w:p w:rsidR="00CF144B" w:rsidRPr="00901632" w:rsidRDefault="007A680F" w:rsidP="00047822">
            <w:pPr>
              <w:pStyle w:val="TableCell9TNR"/>
            </w:pPr>
            <w:bookmarkStart w:id="208" w:name="fldQue6375_3"/>
            <w:r>
              <w:rPr>
                <w:noProof/>
              </w:rPr>
              <w:drawing>
                <wp:inline distT="0" distB="0" distL="0" distR="0" wp14:anchorId="074ED20D" wp14:editId="75DCEEB2">
                  <wp:extent cx="129540" cy="121920"/>
                  <wp:effectExtent l="0" t="0" r="3810" b="0"/>
                  <wp:docPr id="574" name="Picture 5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8"/>
            <w:r w:rsidR="00CF144B" w:rsidRPr="00901632">
              <w:t xml:space="preserve"> Same data as reported in a previous year’s annual report.</w:t>
            </w:r>
          </w:p>
          <w:p w:rsidR="00CF144B" w:rsidRPr="00901632" w:rsidRDefault="00CF144B" w:rsidP="00047822">
            <w:pPr>
              <w:pStyle w:val="TableCell9TNR"/>
            </w:pPr>
            <w:r w:rsidRPr="00326D21">
              <w:rPr>
                <w:rStyle w:val="Italic"/>
              </w:rPr>
              <w:t>Specify year of annual report in which data previously reported:</w:t>
            </w:r>
            <w:r w:rsidRPr="00901632">
              <w:t xml:space="preserve">  </w:t>
            </w:r>
          </w:p>
        </w:tc>
        <w:tc>
          <w:tcPr>
            <w:tcW w:w="1666" w:type="pct"/>
            <w:shd w:val="clear" w:color="auto" w:fill="auto"/>
          </w:tcPr>
          <w:p w:rsidR="00CF144B" w:rsidRPr="00352462" w:rsidRDefault="00CF144B" w:rsidP="00047822">
            <w:pPr>
              <w:pStyle w:val="TableCell9TNR"/>
              <w:rPr>
                <w:rStyle w:val="RequiresAttention"/>
              </w:rPr>
            </w:pPr>
            <w:r w:rsidRPr="00352462">
              <w:rPr>
                <w:rStyle w:val="RequiresAttention"/>
              </w:rPr>
              <w:t>Status of Data Reported:</w:t>
            </w:r>
          </w:p>
          <w:p w:rsidR="00CF144B" w:rsidRPr="00901632" w:rsidRDefault="007A680F" w:rsidP="00047822">
            <w:pPr>
              <w:pStyle w:val="TableCell9TNR"/>
            </w:pPr>
            <w:bookmarkStart w:id="209" w:name="fldQue5653_1"/>
            <w:r>
              <w:rPr>
                <w:noProof/>
              </w:rPr>
              <w:drawing>
                <wp:inline distT="0" distB="0" distL="0" distR="0" wp14:anchorId="152F861B" wp14:editId="5B38808A">
                  <wp:extent cx="129540" cy="121920"/>
                  <wp:effectExtent l="0" t="0" r="3810" b="0"/>
                  <wp:docPr id="575" name="Picture 5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09"/>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10" w:name="fldQue5653_2"/>
            <w:r>
              <w:rPr>
                <w:noProof/>
              </w:rPr>
              <w:drawing>
                <wp:inline distT="0" distB="0" distL="0" distR="0" wp14:anchorId="48F88E17" wp14:editId="026FEA24">
                  <wp:extent cx="129540" cy="121920"/>
                  <wp:effectExtent l="0" t="0" r="3810" b="0"/>
                  <wp:docPr id="576" name="Picture 5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0"/>
            <w:r w:rsidR="00CF144B" w:rsidRPr="00901632">
              <w:t xml:space="preserve"> Final.</w:t>
            </w:r>
          </w:p>
          <w:p w:rsidR="00CF144B" w:rsidRPr="00901632" w:rsidRDefault="007A680F" w:rsidP="00047822">
            <w:pPr>
              <w:pStyle w:val="TableCell9TNR"/>
            </w:pPr>
            <w:bookmarkStart w:id="211" w:name="fldQue5653_3"/>
            <w:r>
              <w:rPr>
                <w:noProof/>
              </w:rPr>
              <w:drawing>
                <wp:inline distT="0" distB="0" distL="0" distR="0" wp14:anchorId="4021E88B" wp14:editId="6FE30312">
                  <wp:extent cx="129540" cy="121920"/>
                  <wp:effectExtent l="0" t="0" r="3810" b="0"/>
                  <wp:docPr id="577" name="Picture 5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1"/>
            <w:r w:rsidR="00CF144B" w:rsidRPr="00901632">
              <w:t xml:space="preserve"> Same data as reported in a previous year’s annual report.  </w:t>
            </w:r>
          </w:p>
          <w:p w:rsidR="00CF144B" w:rsidRPr="00901632" w:rsidRDefault="00CF144B" w:rsidP="00047822">
            <w:pPr>
              <w:pStyle w:val="TableCell9TNR"/>
            </w:pPr>
            <w:r w:rsidRPr="00326D21">
              <w:rPr>
                <w:rStyle w:val="Italic"/>
              </w:rPr>
              <w:t>Specify year of annual report in which data previously reported:</w:t>
            </w:r>
            <w:r w:rsidRPr="00901632">
              <w:t xml:space="preserve">  </w:t>
            </w:r>
          </w:p>
        </w:tc>
      </w:tr>
      <w:tr w:rsidR="00CF144B" w:rsidRPr="00901632" w:rsidTr="00A23A4D">
        <w:trPr>
          <w:cantSplit/>
        </w:trPr>
        <w:tc>
          <w:tcPr>
            <w:tcW w:w="1667" w:type="pct"/>
          </w:tcPr>
          <w:p w:rsidR="00CF144B" w:rsidRPr="00352462" w:rsidRDefault="00CF144B" w:rsidP="00047822">
            <w:pPr>
              <w:pStyle w:val="TableCell9TNR"/>
              <w:rPr>
                <w:rStyle w:val="RequiresAttention"/>
              </w:rPr>
            </w:pPr>
            <w:r w:rsidRPr="00352462">
              <w:rPr>
                <w:rStyle w:val="RequiresAttention"/>
              </w:rPr>
              <w:t>Measurement Specification:</w:t>
            </w:r>
          </w:p>
          <w:p w:rsidR="00CF144B" w:rsidRPr="00901632" w:rsidRDefault="007A680F" w:rsidP="00047822">
            <w:pPr>
              <w:pStyle w:val="TableCell9TNR"/>
            </w:pPr>
            <w:bookmarkStart w:id="212" w:name="fldQue6661_1"/>
            <w:r>
              <w:rPr>
                <w:noProof/>
              </w:rPr>
              <w:drawing>
                <wp:inline distT="0" distB="0" distL="0" distR="0" wp14:anchorId="71D1C5CF" wp14:editId="179E7DD4">
                  <wp:extent cx="129540" cy="121920"/>
                  <wp:effectExtent l="0" t="0" r="3810" b="0"/>
                  <wp:docPr id="578" name="Picture 5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2"/>
            <w:r w:rsidR="00CF144B" w:rsidRPr="00901632">
              <w:t xml:space="preserve">HEDIS.  </w:t>
            </w:r>
            <w:r w:rsidR="00CF144B" w:rsidRPr="00326D21">
              <w:rPr>
                <w:rStyle w:val="Italic"/>
              </w:rPr>
              <w:t>Specify version of HEDIS used:</w:t>
            </w:r>
            <w:r w:rsidR="00CF144B" w:rsidRPr="00901632">
              <w:t xml:space="preserve"> </w:t>
            </w:r>
          </w:p>
          <w:p w:rsidR="00CF144B" w:rsidRPr="00901632" w:rsidRDefault="007A680F" w:rsidP="007A680F">
            <w:pPr>
              <w:pStyle w:val="TableCell9TNR"/>
            </w:pPr>
            <w:bookmarkStart w:id="213" w:name="fldQue6661_2"/>
            <w:r>
              <w:rPr>
                <w:noProof/>
              </w:rPr>
              <w:drawing>
                <wp:inline distT="0" distB="0" distL="0" distR="0" wp14:anchorId="6606E27A" wp14:editId="312B4AFF">
                  <wp:extent cx="129540" cy="121920"/>
                  <wp:effectExtent l="0" t="0" r="3810" b="0"/>
                  <wp:docPr id="579" name="Picture 5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3"/>
            <w:r w:rsidR="00CF144B" w:rsidRPr="00901632">
              <w:t xml:space="preserve">Other.  </w:t>
            </w:r>
            <w:r w:rsidR="00CF144B" w:rsidRPr="00326D21">
              <w:rPr>
                <w:rStyle w:val="Italic"/>
              </w:rPr>
              <w:t>Explain:</w:t>
            </w:r>
            <w:r w:rsidR="00CF144B" w:rsidRPr="00901632">
              <w:t xml:space="preserve"> </w:t>
            </w:r>
          </w:p>
        </w:tc>
        <w:tc>
          <w:tcPr>
            <w:tcW w:w="1667" w:type="pct"/>
          </w:tcPr>
          <w:p w:rsidR="00CF144B" w:rsidRPr="00352462" w:rsidRDefault="00CF144B" w:rsidP="00047822">
            <w:pPr>
              <w:pStyle w:val="TableCell9TNR"/>
              <w:rPr>
                <w:rStyle w:val="RequiresAttention"/>
              </w:rPr>
            </w:pPr>
            <w:r w:rsidRPr="00352462">
              <w:rPr>
                <w:rStyle w:val="RequiresAttention"/>
              </w:rPr>
              <w:t>Measurement Specification:</w:t>
            </w:r>
          </w:p>
          <w:p w:rsidR="00CF144B" w:rsidRPr="00901632" w:rsidRDefault="007A680F" w:rsidP="00047822">
            <w:pPr>
              <w:pStyle w:val="TableCell9TNR"/>
            </w:pPr>
            <w:bookmarkStart w:id="214" w:name="fldQue6378_1"/>
            <w:r>
              <w:rPr>
                <w:noProof/>
              </w:rPr>
              <w:drawing>
                <wp:inline distT="0" distB="0" distL="0" distR="0" wp14:anchorId="21D6788D" wp14:editId="3BDB7E3B">
                  <wp:extent cx="129540" cy="121920"/>
                  <wp:effectExtent l="0" t="0" r="3810" b="0"/>
                  <wp:docPr id="580" name="Picture 5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4"/>
            <w:r w:rsidR="00CF144B" w:rsidRPr="00901632">
              <w:t xml:space="preserve">HEDIS.  </w:t>
            </w:r>
            <w:r w:rsidR="00CF144B" w:rsidRPr="00326D21">
              <w:rPr>
                <w:rStyle w:val="Italic"/>
              </w:rPr>
              <w:t>Specify version of HEDIS used:</w:t>
            </w:r>
            <w:r w:rsidR="00CF144B" w:rsidRPr="00901632">
              <w:t xml:space="preserve"> </w:t>
            </w:r>
          </w:p>
          <w:p w:rsidR="00CF144B" w:rsidRPr="00901632" w:rsidRDefault="007A680F" w:rsidP="007A680F">
            <w:pPr>
              <w:pStyle w:val="TableCell9TNR"/>
            </w:pPr>
            <w:r>
              <w:rPr>
                <w:noProof/>
              </w:rPr>
              <w:drawing>
                <wp:inline distT="0" distB="0" distL="0" distR="0">
                  <wp:extent cx="129540" cy="121920"/>
                  <wp:effectExtent l="0" t="0" r="3810" b="0"/>
                  <wp:docPr id="581" name="Picture 5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Other.  </w:t>
            </w:r>
            <w:r w:rsidR="00CF144B" w:rsidRPr="00326D21">
              <w:rPr>
                <w:rStyle w:val="Italic"/>
              </w:rPr>
              <w:t>Explain:</w:t>
            </w:r>
            <w:r w:rsidR="00CF144B" w:rsidRPr="00901632">
              <w:t xml:space="preserve"> </w:t>
            </w:r>
          </w:p>
        </w:tc>
        <w:tc>
          <w:tcPr>
            <w:tcW w:w="1666" w:type="pct"/>
          </w:tcPr>
          <w:p w:rsidR="00CF144B" w:rsidRPr="00352462" w:rsidRDefault="00CF144B" w:rsidP="00047822">
            <w:pPr>
              <w:pStyle w:val="TableCell9TNR"/>
              <w:rPr>
                <w:rStyle w:val="RequiresAttention"/>
              </w:rPr>
            </w:pPr>
            <w:r w:rsidRPr="00352462">
              <w:rPr>
                <w:rStyle w:val="RequiresAttention"/>
              </w:rPr>
              <w:t>Measurement Specification:</w:t>
            </w:r>
          </w:p>
          <w:p w:rsidR="00CF144B" w:rsidRPr="00901632" w:rsidRDefault="007A680F" w:rsidP="00047822">
            <w:pPr>
              <w:pStyle w:val="TableCell9TNR"/>
            </w:pPr>
            <w:bookmarkStart w:id="215" w:name="fldQue5656_1"/>
            <w:r>
              <w:rPr>
                <w:noProof/>
              </w:rPr>
              <w:drawing>
                <wp:inline distT="0" distB="0" distL="0" distR="0" wp14:anchorId="0E1BCE0E" wp14:editId="5BBC9CB7">
                  <wp:extent cx="129540" cy="121920"/>
                  <wp:effectExtent l="0" t="0" r="3810" b="0"/>
                  <wp:docPr id="582" name="Picture 58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5"/>
            <w:r w:rsidR="00CF144B" w:rsidRPr="00901632">
              <w:t xml:space="preserve">HEDIS.  </w:t>
            </w:r>
            <w:r w:rsidR="00CF144B" w:rsidRPr="00326D21">
              <w:rPr>
                <w:rStyle w:val="Italic"/>
              </w:rPr>
              <w:t xml:space="preserve">Specify </w:t>
            </w:r>
            <w:r w:rsidR="000B79DF">
              <w:rPr>
                <w:rStyle w:val="Italic"/>
              </w:rPr>
              <w:t xml:space="preserve">version of </w:t>
            </w:r>
            <w:r w:rsidR="00CF144B" w:rsidRPr="00326D21">
              <w:rPr>
                <w:rStyle w:val="Italic"/>
              </w:rPr>
              <w:t>HEDIS used:</w:t>
            </w:r>
            <w:r w:rsidR="00CF144B" w:rsidRPr="00901632">
              <w:t xml:space="preserve"> </w:t>
            </w:r>
          </w:p>
          <w:p w:rsidR="00CF144B" w:rsidRPr="00901632" w:rsidRDefault="007A680F" w:rsidP="007A680F">
            <w:pPr>
              <w:pStyle w:val="TableCell9TNR"/>
            </w:pPr>
            <w:bookmarkStart w:id="216" w:name="fldQue5656_2"/>
            <w:r>
              <w:rPr>
                <w:noProof/>
              </w:rPr>
              <w:drawing>
                <wp:inline distT="0" distB="0" distL="0" distR="0" wp14:anchorId="20F03C78" wp14:editId="3B4C78AC">
                  <wp:extent cx="129540" cy="121920"/>
                  <wp:effectExtent l="0" t="0" r="3810" b="0"/>
                  <wp:docPr id="583" name="Picture 5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6"/>
            <w:r w:rsidR="00CF144B" w:rsidRPr="00901632">
              <w:t xml:space="preserve">Other.  </w:t>
            </w:r>
            <w:r w:rsidR="00CF144B" w:rsidRPr="00326D21">
              <w:rPr>
                <w:rStyle w:val="Italic"/>
              </w:rPr>
              <w:t>Explain:</w:t>
            </w:r>
            <w:r w:rsidR="00CF144B" w:rsidRPr="00901632">
              <w:t xml:space="preserve"> </w:t>
            </w:r>
          </w:p>
        </w:tc>
      </w:tr>
      <w:tr w:rsidR="00CF144B" w:rsidRPr="00901632" w:rsidTr="00A23A4D">
        <w:trPr>
          <w:cantSplit/>
        </w:trPr>
        <w:tc>
          <w:tcPr>
            <w:tcW w:w="1667" w:type="pct"/>
          </w:tcPr>
          <w:p w:rsidR="00CF144B" w:rsidRPr="00352462" w:rsidRDefault="00CF144B" w:rsidP="00047822">
            <w:pPr>
              <w:pStyle w:val="TableCell9TNR"/>
              <w:rPr>
                <w:rStyle w:val="RequiresAttention"/>
              </w:rPr>
            </w:pPr>
            <w:r w:rsidRPr="00352462">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584" name="Picture 5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585" name="Picture 5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D85DA6" w:rsidRDefault="007A680F" w:rsidP="00047822">
            <w:pPr>
              <w:pStyle w:val="TableCell9TNR"/>
              <w:rPr>
                <w:rStyle w:val="Italic"/>
              </w:rPr>
            </w:pPr>
            <w:r>
              <w:rPr>
                <w:noProof/>
              </w:rPr>
              <w:drawing>
                <wp:inline distT="0" distB="0" distL="0" distR="0">
                  <wp:extent cx="129540" cy="121920"/>
                  <wp:effectExtent l="0" t="0" r="3810" b="0"/>
                  <wp:docPr id="586" name="Picture 5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D85DA6">
              <w:rPr>
                <w:rStyle w:val="Italic"/>
              </w:rPr>
              <w:t>Specify:</w:t>
            </w:r>
          </w:p>
          <w:p w:rsidR="00CF144B" w:rsidRPr="00D85DA6" w:rsidRDefault="007A680F" w:rsidP="00047822">
            <w:pPr>
              <w:pStyle w:val="TableCell9TNR"/>
              <w:rPr>
                <w:rStyle w:val="Italic"/>
              </w:rPr>
            </w:pPr>
            <w:r>
              <w:rPr>
                <w:noProof/>
              </w:rPr>
              <w:drawing>
                <wp:inline distT="0" distB="0" distL="0" distR="0">
                  <wp:extent cx="129540" cy="121920"/>
                  <wp:effectExtent l="0" t="0" r="3810" b="0"/>
                  <wp:docPr id="587" name="Picture 5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D85DA6">
              <w:rPr>
                <w:rStyle w:val="Italic"/>
              </w:rPr>
              <w:t xml:space="preserve">Specify: </w:t>
            </w:r>
          </w:p>
          <w:p w:rsidR="00CF144B" w:rsidRPr="00901632" w:rsidRDefault="00CF144B" w:rsidP="00047822">
            <w:pPr>
              <w:pStyle w:val="TableCell9TNR"/>
            </w:pPr>
          </w:p>
        </w:tc>
        <w:tc>
          <w:tcPr>
            <w:tcW w:w="1667" w:type="pct"/>
          </w:tcPr>
          <w:p w:rsidR="00CF144B" w:rsidRPr="00352462" w:rsidRDefault="00CF144B" w:rsidP="00047822">
            <w:pPr>
              <w:pStyle w:val="TableCell9TNR"/>
              <w:rPr>
                <w:rStyle w:val="RequiresAttention"/>
              </w:rPr>
            </w:pPr>
            <w:r w:rsidRPr="00352462">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588" name="Picture 5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589" name="Picture 5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D85DA6" w:rsidRDefault="007A680F" w:rsidP="00047822">
            <w:pPr>
              <w:pStyle w:val="TableCell9TNR"/>
              <w:rPr>
                <w:rStyle w:val="Italic"/>
              </w:rPr>
            </w:pPr>
            <w:r>
              <w:rPr>
                <w:noProof/>
              </w:rPr>
              <w:drawing>
                <wp:inline distT="0" distB="0" distL="0" distR="0">
                  <wp:extent cx="129540" cy="121920"/>
                  <wp:effectExtent l="0" t="0" r="3810" b="0"/>
                  <wp:docPr id="590" name="Picture 5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D85DA6">
              <w:rPr>
                <w:rStyle w:val="Italic"/>
              </w:rPr>
              <w:t>Specify:</w:t>
            </w:r>
          </w:p>
          <w:p w:rsidR="00CF144B" w:rsidRPr="00901632" w:rsidRDefault="007A680F" w:rsidP="00047822">
            <w:pPr>
              <w:pStyle w:val="TableCell9TNR"/>
            </w:pPr>
            <w:r>
              <w:rPr>
                <w:noProof/>
              </w:rPr>
              <w:drawing>
                <wp:inline distT="0" distB="0" distL="0" distR="0">
                  <wp:extent cx="129540" cy="121920"/>
                  <wp:effectExtent l="0" t="0" r="3810" b="0"/>
                  <wp:docPr id="591" name="Picture 5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D85DA6">
              <w:rPr>
                <w:rStyle w:val="Italic"/>
              </w:rPr>
              <w:t>Specify:</w:t>
            </w:r>
            <w:r w:rsidR="00CF144B" w:rsidRPr="00901632">
              <w:t xml:space="preserve"> </w:t>
            </w:r>
          </w:p>
          <w:p w:rsidR="00CF144B" w:rsidRPr="00901632" w:rsidRDefault="00CF144B" w:rsidP="00047822">
            <w:pPr>
              <w:pStyle w:val="TableCell9TNR"/>
            </w:pPr>
          </w:p>
        </w:tc>
        <w:tc>
          <w:tcPr>
            <w:tcW w:w="1666" w:type="pct"/>
          </w:tcPr>
          <w:p w:rsidR="00CF144B" w:rsidRPr="00352462" w:rsidRDefault="00CF144B" w:rsidP="00047822">
            <w:pPr>
              <w:pStyle w:val="TableCell9TNR"/>
              <w:rPr>
                <w:rStyle w:val="RequiresAttention"/>
              </w:rPr>
            </w:pPr>
            <w:r w:rsidRPr="00352462">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592" name="Picture 5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593" name="Picture 5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D85DA6" w:rsidRDefault="007A680F" w:rsidP="00047822">
            <w:pPr>
              <w:pStyle w:val="TableCell9TNR"/>
              <w:rPr>
                <w:rStyle w:val="Italic"/>
              </w:rPr>
            </w:pPr>
            <w:r>
              <w:rPr>
                <w:noProof/>
              </w:rPr>
              <w:drawing>
                <wp:inline distT="0" distB="0" distL="0" distR="0">
                  <wp:extent cx="129540" cy="121920"/>
                  <wp:effectExtent l="0" t="0" r="3810" b="0"/>
                  <wp:docPr id="594" name="Picture 5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D85DA6">
              <w:rPr>
                <w:rStyle w:val="Italic"/>
              </w:rPr>
              <w:t>Specify:</w:t>
            </w:r>
          </w:p>
          <w:p w:rsidR="00CF144B" w:rsidRPr="00901632" w:rsidRDefault="007A680F" w:rsidP="00047822">
            <w:pPr>
              <w:pStyle w:val="TableCell9TNR"/>
            </w:pPr>
            <w:r>
              <w:rPr>
                <w:noProof/>
              </w:rPr>
              <w:drawing>
                <wp:inline distT="0" distB="0" distL="0" distR="0">
                  <wp:extent cx="129540" cy="121920"/>
                  <wp:effectExtent l="0" t="0" r="3810" b="0"/>
                  <wp:docPr id="595" name="Picture 5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D85DA6">
              <w:rPr>
                <w:rStyle w:val="Italic"/>
              </w:rPr>
              <w:t>Specify:</w:t>
            </w:r>
            <w:r w:rsidR="00CF144B" w:rsidRPr="00901632">
              <w:t xml:space="preserve"> </w:t>
            </w:r>
          </w:p>
          <w:p w:rsidR="00CF144B" w:rsidRPr="00901632" w:rsidRDefault="00CF144B" w:rsidP="00047822">
            <w:pPr>
              <w:pStyle w:val="TableCell9TNR"/>
            </w:pPr>
          </w:p>
        </w:tc>
      </w:tr>
      <w:tr w:rsidR="00CF144B" w:rsidRPr="00901632" w:rsidTr="00A23A4D">
        <w:trPr>
          <w:cantSplit/>
        </w:trPr>
        <w:tc>
          <w:tcPr>
            <w:tcW w:w="1667" w:type="pct"/>
          </w:tcPr>
          <w:p w:rsidR="00CF144B" w:rsidRPr="00352462" w:rsidRDefault="00CF144B" w:rsidP="00047822">
            <w:pPr>
              <w:pStyle w:val="TableCell9TNR"/>
              <w:rPr>
                <w:rStyle w:val="RequiresAttention"/>
              </w:rPr>
            </w:pPr>
            <w:r w:rsidRPr="00352462">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r>
              <w:rPr>
                <w:noProof/>
              </w:rPr>
              <w:drawing>
                <wp:inline distT="0" distB="0" distL="0" distR="0">
                  <wp:extent cx="129540" cy="121920"/>
                  <wp:effectExtent l="0" t="0" r="3810" b="0"/>
                  <wp:docPr id="596" name="Picture 5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597" name="Picture 5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c>
          <w:tcPr>
            <w:tcW w:w="1667" w:type="pct"/>
          </w:tcPr>
          <w:p w:rsidR="00CF144B" w:rsidRPr="00352462" w:rsidRDefault="00CF144B" w:rsidP="00047822">
            <w:pPr>
              <w:pStyle w:val="TableCell9TNR"/>
              <w:rPr>
                <w:rStyle w:val="RequiresAttention"/>
              </w:rPr>
            </w:pPr>
            <w:r w:rsidRPr="00352462">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r>
              <w:rPr>
                <w:noProof/>
              </w:rPr>
              <w:drawing>
                <wp:inline distT="0" distB="0" distL="0" distR="0">
                  <wp:extent cx="129540" cy="121920"/>
                  <wp:effectExtent l="0" t="0" r="3810" b="0"/>
                  <wp:docPr id="598" name="Picture 5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599" name="Picture 5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c>
          <w:tcPr>
            <w:tcW w:w="1666" w:type="pct"/>
          </w:tcPr>
          <w:p w:rsidR="00CF144B" w:rsidRPr="00352462" w:rsidRDefault="00CF144B" w:rsidP="00047822">
            <w:pPr>
              <w:pStyle w:val="TableCell9TNR"/>
              <w:rPr>
                <w:rStyle w:val="RequiresAttention"/>
              </w:rPr>
            </w:pPr>
            <w:r w:rsidRPr="00352462">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bookmarkStart w:id="217" w:name="fldQue2204_1"/>
            <w:r>
              <w:rPr>
                <w:noProof/>
              </w:rPr>
              <w:drawing>
                <wp:inline distT="0" distB="0" distL="0" distR="0" wp14:anchorId="272E6E83" wp14:editId="3B525901">
                  <wp:extent cx="129540" cy="121920"/>
                  <wp:effectExtent l="0" t="0" r="3810" b="0"/>
                  <wp:docPr id="600" name="Picture 6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7"/>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601" name="Picture 6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r>
      <w:tr w:rsidR="00CF144B" w:rsidRPr="009731BB" w:rsidTr="00A23A4D">
        <w:trPr>
          <w:cantSplit/>
        </w:trPr>
        <w:tc>
          <w:tcPr>
            <w:tcW w:w="1667" w:type="pct"/>
          </w:tcPr>
          <w:p w:rsidR="00CF144B" w:rsidRPr="009731BB" w:rsidRDefault="00CF144B" w:rsidP="00794BE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794BE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c>
          <w:tcPr>
            <w:tcW w:w="1667" w:type="pct"/>
          </w:tcPr>
          <w:p w:rsidR="00CF144B" w:rsidRPr="009731BB" w:rsidRDefault="00CF144B" w:rsidP="00794BE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794BE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c>
          <w:tcPr>
            <w:tcW w:w="1666" w:type="pct"/>
          </w:tcPr>
          <w:p w:rsidR="00CF144B" w:rsidRPr="009731BB" w:rsidRDefault="00CF144B" w:rsidP="00794BEF">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794BEF">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r>
      <w:tr w:rsidR="00CF144B" w:rsidRPr="00901632" w:rsidTr="00A23A4D">
        <w:trPr>
          <w:cantSplit/>
        </w:trPr>
        <w:tc>
          <w:tcPr>
            <w:tcW w:w="1667" w:type="pct"/>
          </w:tcPr>
          <w:p w:rsidR="00CF144B" w:rsidRPr="00352462" w:rsidRDefault="00CF144B" w:rsidP="00047822">
            <w:pPr>
              <w:pStyle w:val="TableCell9TNR"/>
              <w:rPr>
                <w:rStyle w:val="RequiresAttention"/>
              </w:rPr>
            </w:pPr>
            <w:r w:rsidRPr="00352462">
              <w:rPr>
                <w:rStyle w:val="RequiresAttention"/>
              </w:rPr>
              <w:t>HEDIS Performance Measurement Data:</w:t>
            </w:r>
          </w:p>
          <w:p w:rsidR="00CF144B" w:rsidRPr="006E6E0F" w:rsidRDefault="00CF144B" w:rsidP="00794BEF">
            <w:pPr>
              <w:pStyle w:val="TableCell9TNRExtraSpace"/>
              <w:rPr>
                <w:rStyle w:val="Italic"/>
              </w:rPr>
            </w:pPr>
            <w:r w:rsidRPr="006E6E0F">
              <w:rPr>
                <w:rStyle w:val="Italic"/>
              </w:rPr>
              <w:t>(If reporting with HEDIS</w:t>
            </w:r>
            <w:r w:rsidR="000B79DF">
              <w:rPr>
                <w:rStyle w:val="Italic"/>
              </w:rPr>
              <w:t>)</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794BEF">
            <w:pPr>
              <w:pStyle w:val="TableCell9TNRExtraSpace"/>
            </w:pPr>
            <w:r w:rsidRPr="00901632">
              <w:t xml:space="preserve">Rate: </w:t>
            </w:r>
          </w:p>
        </w:tc>
        <w:tc>
          <w:tcPr>
            <w:tcW w:w="1667" w:type="pct"/>
          </w:tcPr>
          <w:p w:rsidR="00CF144B" w:rsidRPr="00352462" w:rsidRDefault="00CF144B" w:rsidP="00047822">
            <w:pPr>
              <w:pStyle w:val="TableCell9TNR"/>
              <w:rPr>
                <w:rStyle w:val="RequiresAttention"/>
              </w:rPr>
            </w:pPr>
            <w:r w:rsidRPr="00352462">
              <w:rPr>
                <w:rStyle w:val="RequiresAttention"/>
              </w:rPr>
              <w:t>HEDIS Performance Measurement Data:</w:t>
            </w:r>
          </w:p>
          <w:p w:rsidR="00CF144B" w:rsidRPr="006E6E0F" w:rsidRDefault="00CF144B" w:rsidP="00794BEF">
            <w:pPr>
              <w:pStyle w:val="TableCell9TNRExtraSpace"/>
              <w:rPr>
                <w:rStyle w:val="Italic"/>
              </w:rPr>
            </w:pPr>
            <w:r w:rsidRPr="006E6E0F">
              <w:rPr>
                <w:rStyle w:val="Italic"/>
              </w:rPr>
              <w:t>(If reporting with HEDIS)</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794BEF">
            <w:pPr>
              <w:pStyle w:val="TableCell9TNRExtraSpace"/>
            </w:pPr>
            <w:r w:rsidRPr="00901632">
              <w:t xml:space="preserve">Rate: </w:t>
            </w:r>
          </w:p>
        </w:tc>
        <w:tc>
          <w:tcPr>
            <w:tcW w:w="1666" w:type="pct"/>
          </w:tcPr>
          <w:p w:rsidR="00CF144B" w:rsidRPr="00352462" w:rsidRDefault="00CF144B" w:rsidP="00047822">
            <w:pPr>
              <w:pStyle w:val="TableCell9TNR"/>
              <w:rPr>
                <w:rStyle w:val="RequiresAttention"/>
              </w:rPr>
            </w:pPr>
            <w:r w:rsidRPr="00352462">
              <w:rPr>
                <w:rStyle w:val="RequiresAttention"/>
              </w:rPr>
              <w:t>HEDIS Performance Measurement Data:</w:t>
            </w:r>
          </w:p>
          <w:p w:rsidR="00CF144B" w:rsidRPr="006E6E0F" w:rsidRDefault="00CF144B" w:rsidP="00794BEF">
            <w:pPr>
              <w:pStyle w:val="TableCell9TNRExtraSpace"/>
              <w:rPr>
                <w:rStyle w:val="Italic"/>
              </w:rPr>
            </w:pPr>
            <w:r w:rsidRPr="006E6E0F">
              <w:rPr>
                <w:rStyle w:val="Italic"/>
              </w:rPr>
              <w:t>(If reporting with HEDIS)</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794BEF">
            <w:pPr>
              <w:pStyle w:val="TableCell9TNRExtraSpace"/>
            </w:pPr>
            <w:r w:rsidRPr="00901632">
              <w:t xml:space="preserve">Rate: </w:t>
            </w:r>
          </w:p>
        </w:tc>
      </w:tr>
      <w:tr w:rsidR="00CF144B" w:rsidRPr="00901632" w:rsidTr="00A23A4D">
        <w:trPr>
          <w:cantSplit/>
        </w:trPr>
        <w:tc>
          <w:tcPr>
            <w:tcW w:w="1667" w:type="pct"/>
          </w:tcPr>
          <w:p w:rsidR="00B16738" w:rsidRPr="00B25897" w:rsidRDefault="00CF144B" w:rsidP="00047822">
            <w:pPr>
              <w:pStyle w:val="TableCell9TNR"/>
              <w:rPr>
                <w:rStyle w:val="RequiresAttention"/>
              </w:rPr>
            </w:pPr>
            <w:r w:rsidRPr="00B25897">
              <w:rPr>
                <w:rStyle w:val="RequiresAttention"/>
              </w:rPr>
              <w:lastRenderedPageBreak/>
              <w:t>Deviations from Measure Specifications:</w:t>
            </w:r>
          </w:p>
          <w:p w:rsidR="00B16738" w:rsidRDefault="007A680F" w:rsidP="00047822">
            <w:pPr>
              <w:pStyle w:val="TableCell9TNR"/>
            </w:pPr>
            <w:bookmarkStart w:id="218" w:name="fldQue6667_1"/>
            <w:r>
              <w:rPr>
                <w:noProof/>
              </w:rPr>
              <w:drawing>
                <wp:inline distT="0" distB="0" distL="0" distR="0" wp14:anchorId="59E340A5" wp14:editId="7E33E935">
                  <wp:extent cx="129540" cy="121920"/>
                  <wp:effectExtent l="0" t="0" r="3810" b="0"/>
                  <wp:docPr id="602" name="Picture 6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8"/>
            <w:r w:rsidR="00CF144B" w:rsidRPr="00901632">
              <w:t xml:space="preserve"> Year of Data, </w:t>
            </w:r>
            <w:r w:rsidR="0064501E" w:rsidRPr="0064501E">
              <w:rPr>
                <w:rStyle w:val="Italic"/>
              </w:rPr>
              <w:t>Explain</w:t>
            </w:r>
            <w:r w:rsidR="00CF144B" w:rsidRPr="00901632">
              <w:t>.</w:t>
            </w:r>
          </w:p>
          <w:p w:rsidR="00B16738" w:rsidRDefault="00B16738" w:rsidP="009931F7">
            <w:pPr>
              <w:pStyle w:val="TableCell9TNRIndented"/>
            </w:pPr>
          </w:p>
          <w:p w:rsidR="00B16738" w:rsidRDefault="007A680F" w:rsidP="00047822">
            <w:pPr>
              <w:pStyle w:val="TableCell9TNR"/>
            </w:pPr>
            <w:bookmarkStart w:id="219" w:name="fldQue6667_2"/>
            <w:r>
              <w:rPr>
                <w:noProof/>
              </w:rPr>
              <w:drawing>
                <wp:inline distT="0" distB="0" distL="0" distR="0" wp14:anchorId="4CC2C9A2" wp14:editId="67BE387F">
                  <wp:extent cx="129540" cy="121920"/>
                  <wp:effectExtent l="0" t="0" r="3810" b="0"/>
                  <wp:docPr id="603" name="Picture 6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19"/>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0" w:name="fldQue6667_3"/>
            <w:r>
              <w:rPr>
                <w:noProof/>
              </w:rPr>
              <w:drawing>
                <wp:inline distT="0" distB="0" distL="0" distR="0" wp14:anchorId="5F0CA467" wp14:editId="030BE2F5">
                  <wp:extent cx="129540" cy="121920"/>
                  <wp:effectExtent l="0" t="0" r="3810" b="0"/>
                  <wp:docPr id="604" name="Picture 6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0"/>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1" w:name="fldQue6667_4"/>
            <w:r>
              <w:rPr>
                <w:noProof/>
              </w:rPr>
              <w:drawing>
                <wp:inline distT="0" distB="0" distL="0" distR="0" wp14:anchorId="17A46F64" wp14:editId="1A52044E">
                  <wp:extent cx="129540" cy="121920"/>
                  <wp:effectExtent l="0" t="0" r="3810" b="0"/>
                  <wp:docPr id="605" name="Picture 6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1"/>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2" w:name="fldQue6667_5"/>
            <w:r>
              <w:rPr>
                <w:noProof/>
              </w:rPr>
              <w:drawing>
                <wp:inline distT="0" distB="0" distL="0" distR="0" wp14:anchorId="477D1C6E" wp14:editId="25B87DAE">
                  <wp:extent cx="129540" cy="121920"/>
                  <wp:effectExtent l="0" t="0" r="3810" b="0"/>
                  <wp:docPr id="606" name="Picture 6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2"/>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67" w:type="pct"/>
          </w:tcPr>
          <w:p w:rsidR="00B16738" w:rsidRPr="00B25897" w:rsidRDefault="00CF144B" w:rsidP="00047822">
            <w:pPr>
              <w:pStyle w:val="TableCell9TNR"/>
              <w:rPr>
                <w:rStyle w:val="RequiresAttention"/>
              </w:rPr>
            </w:pPr>
            <w:r w:rsidRPr="00B25897">
              <w:rPr>
                <w:rStyle w:val="RequiresAttention"/>
              </w:rPr>
              <w:t>Deviations from Measure Specifications:</w:t>
            </w:r>
          </w:p>
          <w:p w:rsidR="00B16738" w:rsidRDefault="007A680F" w:rsidP="00047822">
            <w:pPr>
              <w:pStyle w:val="TableCell9TNR"/>
            </w:pPr>
            <w:bookmarkStart w:id="223" w:name="fldQue6384_1"/>
            <w:r>
              <w:rPr>
                <w:noProof/>
              </w:rPr>
              <w:drawing>
                <wp:inline distT="0" distB="0" distL="0" distR="0" wp14:anchorId="53590FD8" wp14:editId="1AC1B174">
                  <wp:extent cx="129540" cy="121920"/>
                  <wp:effectExtent l="0" t="0" r="3810" b="0"/>
                  <wp:docPr id="607" name="Picture 6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3"/>
            <w:r w:rsidR="00CF144B" w:rsidRPr="00901632">
              <w:t xml:space="preserve"> Year of Data, </w:t>
            </w:r>
            <w:r w:rsidR="0064501E" w:rsidRPr="0064501E">
              <w:rPr>
                <w:rStyle w:val="Italic"/>
              </w:rPr>
              <w:t>Explain</w:t>
            </w:r>
            <w:r w:rsidR="00CF144B" w:rsidRPr="00901632">
              <w:t>.</w:t>
            </w:r>
          </w:p>
          <w:p w:rsidR="0064501E" w:rsidRDefault="0064501E" w:rsidP="009931F7">
            <w:pPr>
              <w:pStyle w:val="TableCell9TNRIndented"/>
            </w:pPr>
            <w:bookmarkStart w:id="224" w:name="fldQue6384_2"/>
          </w:p>
          <w:p w:rsidR="00B16738" w:rsidRDefault="007A680F" w:rsidP="00047822">
            <w:pPr>
              <w:pStyle w:val="TableCell9TNR"/>
            </w:pPr>
            <w:r>
              <w:rPr>
                <w:noProof/>
              </w:rPr>
              <w:drawing>
                <wp:inline distT="0" distB="0" distL="0" distR="0" wp14:anchorId="1E59FCC6" wp14:editId="7D42EF73">
                  <wp:extent cx="129540" cy="121920"/>
                  <wp:effectExtent l="0" t="0" r="3810" b="0"/>
                  <wp:docPr id="608" name="Picture 6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4"/>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5" w:name="fldQue6384_3"/>
            <w:r>
              <w:rPr>
                <w:noProof/>
              </w:rPr>
              <w:drawing>
                <wp:inline distT="0" distB="0" distL="0" distR="0" wp14:anchorId="0656BBD1" wp14:editId="486FEDBC">
                  <wp:extent cx="129540" cy="121920"/>
                  <wp:effectExtent l="0" t="0" r="3810" b="0"/>
                  <wp:docPr id="609" name="Picture 6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5"/>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6" w:name="fldQue6384_4"/>
            <w:r>
              <w:rPr>
                <w:noProof/>
              </w:rPr>
              <w:drawing>
                <wp:inline distT="0" distB="0" distL="0" distR="0" wp14:anchorId="6289AC79" wp14:editId="56AA9791">
                  <wp:extent cx="129540" cy="121920"/>
                  <wp:effectExtent l="0" t="0" r="3810" b="0"/>
                  <wp:docPr id="610" name="Picture 61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6"/>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27" w:name="fldQue6384_5"/>
            <w:r>
              <w:rPr>
                <w:noProof/>
              </w:rPr>
              <w:drawing>
                <wp:inline distT="0" distB="0" distL="0" distR="0" wp14:anchorId="3DF199B0" wp14:editId="78A1C88E">
                  <wp:extent cx="129540" cy="121920"/>
                  <wp:effectExtent l="0" t="0" r="3810" b="0"/>
                  <wp:docPr id="611" name="Picture 6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7"/>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c>
          <w:tcPr>
            <w:tcW w:w="1666" w:type="pct"/>
          </w:tcPr>
          <w:p w:rsidR="00B16738" w:rsidRPr="00B25897" w:rsidRDefault="00CF144B" w:rsidP="00047822">
            <w:pPr>
              <w:pStyle w:val="TableCell9TNR"/>
              <w:rPr>
                <w:rStyle w:val="RequiresAttention"/>
              </w:rPr>
            </w:pPr>
            <w:r w:rsidRPr="00B25897">
              <w:rPr>
                <w:rStyle w:val="RequiresAttention"/>
              </w:rPr>
              <w:t>Deviations from Measure Specifications:</w:t>
            </w:r>
          </w:p>
          <w:p w:rsidR="00B16738" w:rsidRDefault="007A680F" w:rsidP="00047822">
            <w:pPr>
              <w:pStyle w:val="TableCell9TNR"/>
            </w:pPr>
            <w:bookmarkStart w:id="228" w:name="fldQue5662_1"/>
            <w:r>
              <w:rPr>
                <w:noProof/>
              </w:rPr>
              <w:drawing>
                <wp:inline distT="0" distB="0" distL="0" distR="0" wp14:anchorId="6B2D7D44" wp14:editId="4B2B9C9A">
                  <wp:extent cx="129540" cy="121920"/>
                  <wp:effectExtent l="0" t="0" r="3810" b="0"/>
                  <wp:docPr id="612" name="Picture 6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8"/>
            <w:r w:rsidR="00CF144B" w:rsidRPr="00901632">
              <w:t xml:space="preserve"> Year of Data, </w:t>
            </w:r>
            <w:r w:rsidR="0064501E" w:rsidRPr="0064501E">
              <w:rPr>
                <w:rStyle w:val="Italic"/>
              </w:rPr>
              <w:t>Explain</w:t>
            </w:r>
            <w:r w:rsidR="00CF144B" w:rsidRPr="00901632">
              <w:t>.</w:t>
            </w:r>
          </w:p>
          <w:p w:rsidR="00B16738" w:rsidRDefault="00B16738" w:rsidP="009931F7">
            <w:pPr>
              <w:pStyle w:val="TableCell9TNRIndented"/>
            </w:pPr>
          </w:p>
          <w:p w:rsidR="00B16738" w:rsidRDefault="007A680F" w:rsidP="00047822">
            <w:pPr>
              <w:pStyle w:val="TableCell9TNR"/>
            </w:pPr>
            <w:bookmarkStart w:id="229" w:name="fldQue5662_2"/>
            <w:r>
              <w:rPr>
                <w:noProof/>
              </w:rPr>
              <w:drawing>
                <wp:inline distT="0" distB="0" distL="0" distR="0" wp14:anchorId="69B26FF6" wp14:editId="7D7E2E51">
                  <wp:extent cx="129540" cy="121920"/>
                  <wp:effectExtent l="0" t="0" r="3810" b="0"/>
                  <wp:docPr id="613" name="Picture 6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29"/>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30" w:name="fldQue5662_3"/>
            <w:r>
              <w:rPr>
                <w:noProof/>
              </w:rPr>
              <w:drawing>
                <wp:inline distT="0" distB="0" distL="0" distR="0" wp14:anchorId="327210CA" wp14:editId="5CFAD871">
                  <wp:extent cx="129540" cy="121920"/>
                  <wp:effectExtent l="0" t="0" r="3810" b="0"/>
                  <wp:docPr id="614" name="Picture 6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0"/>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31" w:name="fldQue5662_4"/>
            <w:r>
              <w:rPr>
                <w:noProof/>
              </w:rPr>
              <w:drawing>
                <wp:inline distT="0" distB="0" distL="0" distR="0" wp14:anchorId="3E60B6DE" wp14:editId="1F543213">
                  <wp:extent cx="129540" cy="121920"/>
                  <wp:effectExtent l="0" t="0" r="3810" b="0"/>
                  <wp:docPr id="615" name="Picture 6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1"/>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B16738" w:rsidRDefault="007A680F" w:rsidP="00047822">
            <w:pPr>
              <w:pStyle w:val="TableCell9TNR"/>
            </w:pPr>
            <w:bookmarkStart w:id="232" w:name="fldQue5662_5"/>
            <w:r>
              <w:rPr>
                <w:noProof/>
              </w:rPr>
              <w:drawing>
                <wp:inline distT="0" distB="0" distL="0" distR="0" wp14:anchorId="51A7D537" wp14:editId="2EAB85DC">
                  <wp:extent cx="129540" cy="121920"/>
                  <wp:effectExtent l="0" t="0" r="3810" b="0"/>
                  <wp:docPr id="616" name="Picture 61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2"/>
            <w:r w:rsidR="00CF144B" w:rsidRPr="00901632">
              <w:t xml:space="preserve"> Other, </w:t>
            </w:r>
            <w:r w:rsidR="0064501E" w:rsidRPr="0064501E">
              <w:rPr>
                <w:rStyle w:val="Italic"/>
              </w:rPr>
              <w:t>Explain</w:t>
            </w:r>
            <w:r w:rsidR="00CF144B" w:rsidRPr="00901632">
              <w:t>.</w:t>
            </w:r>
          </w:p>
          <w:p w:rsidR="00CF144B" w:rsidRPr="00901632" w:rsidRDefault="00CF144B" w:rsidP="009931F7">
            <w:pPr>
              <w:pStyle w:val="TableCell9TNRIndentedExtraSpace"/>
            </w:pPr>
          </w:p>
        </w:tc>
      </w:tr>
      <w:tr w:rsidR="00CF144B" w:rsidRPr="00901632" w:rsidTr="009D0F10">
        <w:trPr>
          <w:cantSplit/>
          <w:trHeight w:val="720"/>
        </w:trPr>
        <w:tc>
          <w:tcPr>
            <w:tcW w:w="1667" w:type="pct"/>
          </w:tcPr>
          <w:p w:rsidR="00CF144B" w:rsidRPr="00901632" w:rsidRDefault="00CF144B" w:rsidP="00047822">
            <w:pPr>
              <w:pStyle w:val="TableCell9TNR"/>
            </w:pPr>
            <w:r w:rsidRPr="00B25897">
              <w:rPr>
                <w:rStyle w:val="RequiresAttention"/>
              </w:rPr>
              <w:t>Additional notes on measure:</w:t>
            </w:r>
            <w:r w:rsidRPr="00901632">
              <w:t xml:space="preserve"> </w:t>
            </w:r>
          </w:p>
        </w:tc>
        <w:tc>
          <w:tcPr>
            <w:tcW w:w="1667" w:type="pct"/>
          </w:tcPr>
          <w:p w:rsidR="00CF144B" w:rsidRPr="00901632" w:rsidRDefault="00CF144B" w:rsidP="00047822">
            <w:pPr>
              <w:pStyle w:val="TableCell9TNR"/>
            </w:pPr>
            <w:r w:rsidRPr="00B25897">
              <w:rPr>
                <w:rStyle w:val="RequiresAttention"/>
              </w:rPr>
              <w:t>Additional notes on measure:</w:t>
            </w:r>
            <w:r w:rsidRPr="00901632">
              <w:t xml:space="preserve"> </w:t>
            </w:r>
          </w:p>
        </w:tc>
        <w:tc>
          <w:tcPr>
            <w:tcW w:w="1666" w:type="pct"/>
          </w:tcPr>
          <w:p w:rsidR="00CF144B" w:rsidRPr="00901632" w:rsidRDefault="00CF144B" w:rsidP="000B79DF">
            <w:pPr>
              <w:pStyle w:val="TableCell9TNR"/>
            </w:pPr>
            <w:r w:rsidRPr="00B25897">
              <w:rPr>
                <w:rStyle w:val="RequiresAttention"/>
              </w:rPr>
              <w:t>Additional notes on measure:</w:t>
            </w:r>
            <w:r w:rsidRPr="00901632">
              <w:t xml:space="preserve"> </w:t>
            </w:r>
          </w:p>
        </w:tc>
      </w:tr>
      <w:tr w:rsidR="00CF144B" w:rsidRPr="00901632" w:rsidTr="00A23A4D">
        <w:trPr>
          <w:cantSplit/>
        </w:trPr>
        <w:tc>
          <w:tcPr>
            <w:tcW w:w="1667" w:type="pct"/>
            <w:tcBorders>
              <w:bottom w:val="single" w:sz="4" w:space="0" w:color="auto"/>
            </w:tcBorders>
          </w:tcPr>
          <w:p w:rsidR="00CF144B" w:rsidRPr="00B25897" w:rsidRDefault="00CF144B" w:rsidP="00047822">
            <w:pPr>
              <w:pStyle w:val="TableCell9TNR"/>
              <w:rPr>
                <w:rStyle w:val="RequiresAttention"/>
              </w:rPr>
            </w:pPr>
            <w:r w:rsidRPr="00B25897">
              <w:rPr>
                <w:rStyle w:val="RequiresAttention"/>
              </w:rPr>
              <w:t>Other Performance Measurement Data:</w:t>
            </w:r>
          </w:p>
          <w:p w:rsidR="00CF144B" w:rsidRPr="00B25897" w:rsidRDefault="00CF144B" w:rsidP="00047822">
            <w:pPr>
              <w:pStyle w:val="TableCell9TNR"/>
              <w:rPr>
                <w:rStyle w:val="Italic"/>
              </w:rPr>
            </w:pPr>
            <w:r w:rsidRPr="00B25897">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B25897">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c>
          <w:tcPr>
            <w:tcW w:w="1667" w:type="pct"/>
            <w:tcBorders>
              <w:bottom w:val="single" w:sz="4" w:space="0" w:color="auto"/>
            </w:tcBorders>
          </w:tcPr>
          <w:p w:rsidR="00CF144B" w:rsidRPr="00B25897" w:rsidRDefault="00CF144B" w:rsidP="00047822">
            <w:pPr>
              <w:pStyle w:val="TableCell9TNR"/>
              <w:rPr>
                <w:rStyle w:val="RequiresAttention"/>
              </w:rPr>
            </w:pPr>
            <w:r w:rsidRPr="00B25897">
              <w:rPr>
                <w:rStyle w:val="RequiresAttention"/>
              </w:rPr>
              <w:t>Other Performance Measurement Data:</w:t>
            </w:r>
          </w:p>
          <w:p w:rsidR="00CF144B" w:rsidRPr="00B25897" w:rsidRDefault="00CF144B" w:rsidP="00047822">
            <w:pPr>
              <w:pStyle w:val="TableCell9TNR"/>
              <w:rPr>
                <w:rStyle w:val="Italic"/>
              </w:rPr>
            </w:pPr>
            <w:r w:rsidRPr="00B25897">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B25897">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c>
          <w:tcPr>
            <w:tcW w:w="1666" w:type="pct"/>
            <w:tcBorders>
              <w:bottom w:val="single" w:sz="4" w:space="0" w:color="auto"/>
            </w:tcBorders>
          </w:tcPr>
          <w:p w:rsidR="00CF144B" w:rsidRPr="00B25897" w:rsidRDefault="00CF144B" w:rsidP="00047822">
            <w:pPr>
              <w:pStyle w:val="TableCell9TNR"/>
              <w:rPr>
                <w:rStyle w:val="RequiresAttention"/>
              </w:rPr>
            </w:pPr>
            <w:r w:rsidRPr="00B25897">
              <w:rPr>
                <w:rStyle w:val="RequiresAttention"/>
              </w:rPr>
              <w:t>Other Performance Measurement Data:</w:t>
            </w:r>
          </w:p>
          <w:p w:rsidR="00CF144B" w:rsidRPr="00B25897" w:rsidRDefault="00CF144B" w:rsidP="00047822">
            <w:pPr>
              <w:pStyle w:val="TableCell9TNR"/>
              <w:rPr>
                <w:rStyle w:val="Italic"/>
              </w:rPr>
            </w:pPr>
            <w:r w:rsidRPr="00B25897">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B25897">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r>
      <w:tr w:rsidR="00CF144B" w:rsidRPr="00901632" w:rsidTr="00A23A4D">
        <w:trPr>
          <w:cantSplit/>
        </w:trPr>
        <w:tc>
          <w:tcPr>
            <w:tcW w:w="1667" w:type="pct"/>
            <w:tcBorders>
              <w:bottom w:val="nil"/>
            </w:tcBorders>
          </w:tcPr>
          <w:p w:rsidR="00CF144B" w:rsidRPr="00875011" w:rsidRDefault="00CF144B" w:rsidP="00B25897">
            <w:pPr>
              <w:pStyle w:val="TableCell9TNRExtraSpace"/>
              <w:keepNext/>
              <w:rPr>
                <w:rStyle w:val="RequiresAttention"/>
              </w:rPr>
            </w:pPr>
            <w:r w:rsidRPr="00875011">
              <w:rPr>
                <w:rStyle w:val="RequiresAttention"/>
              </w:rPr>
              <w:t>Explanation of Progress:</w:t>
            </w:r>
          </w:p>
          <w:p w:rsidR="00CF144B" w:rsidRPr="00901632" w:rsidRDefault="000B79DF" w:rsidP="00B25897">
            <w:pPr>
              <w:pStyle w:val="TableCell9TNRIndentedExtraSpace"/>
              <w:keepNext/>
            </w:pPr>
            <w:r>
              <w:rPr>
                <w:rStyle w:val="RequiresAttention"/>
              </w:rPr>
              <w:t>How did your performance in 2017</w:t>
            </w:r>
            <w:r w:rsidR="00CF144B" w:rsidRPr="00875011">
              <w:rPr>
                <w:rStyle w:val="RequiresAttention"/>
              </w:rPr>
              <w:t xml:space="preserve"> compare with the Annual Performance O</w:t>
            </w:r>
            <w:r>
              <w:rPr>
                <w:rStyle w:val="RequiresAttention"/>
              </w:rPr>
              <w:t>bjective documented in your 2016</w:t>
            </w:r>
            <w:r w:rsidR="00CF144B" w:rsidRPr="00875011">
              <w:rPr>
                <w:rStyle w:val="RequiresAttention"/>
              </w:rPr>
              <w:t xml:space="preserve"> Annual Report?</w:t>
            </w:r>
            <w:r w:rsidR="00CF144B" w:rsidRPr="00901632">
              <w:t xml:space="preserve"> </w:t>
            </w:r>
          </w:p>
        </w:tc>
        <w:tc>
          <w:tcPr>
            <w:tcW w:w="1667" w:type="pct"/>
            <w:tcBorders>
              <w:bottom w:val="nil"/>
            </w:tcBorders>
          </w:tcPr>
          <w:p w:rsidR="00CF144B" w:rsidRPr="00875011" w:rsidRDefault="00CF144B" w:rsidP="00B25897">
            <w:pPr>
              <w:pStyle w:val="TableCell9TNRExtraSpace"/>
              <w:keepNext/>
              <w:rPr>
                <w:rStyle w:val="RequiresAttention"/>
              </w:rPr>
            </w:pPr>
            <w:r w:rsidRPr="00875011">
              <w:rPr>
                <w:rStyle w:val="RequiresAttention"/>
              </w:rPr>
              <w:t>Explanation of Progress:</w:t>
            </w:r>
          </w:p>
          <w:p w:rsidR="00CF144B" w:rsidRPr="00901632" w:rsidRDefault="000B79DF" w:rsidP="00B25897">
            <w:pPr>
              <w:pStyle w:val="TableCell9TNRIndentedExtraSpace"/>
              <w:keepNext/>
            </w:pPr>
            <w:r>
              <w:rPr>
                <w:rStyle w:val="RequiresAttention"/>
              </w:rPr>
              <w:t>How did your performance in 2018</w:t>
            </w:r>
            <w:r w:rsidR="00CF144B" w:rsidRPr="00875011">
              <w:rPr>
                <w:rStyle w:val="RequiresAttention"/>
              </w:rPr>
              <w:t xml:space="preserve"> compare with the Annual Performance O</w:t>
            </w:r>
            <w:r>
              <w:rPr>
                <w:rStyle w:val="RequiresAttention"/>
              </w:rPr>
              <w:t>bjective documented in your 2017</w:t>
            </w:r>
            <w:r w:rsidR="00CF144B" w:rsidRPr="00875011">
              <w:rPr>
                <w:rStyle w:val="RequiresAttention"/>
              </w:rPr>
              <w:t xml:space="preserve"> Annual Report?</w:t>
            </w:r>
            <w:r w:rsidR="00CF144B" w:rsidRPr="00901632">
              <w:t xml:space="preserve"> </w:t>
            </w:r>
          </w:p>
        </w:tc>
        <w:tc>
          <w:tcPr>
            <w:tcW w:w="1666" w:type="pct"/>
            <w:tcBorders>
              <w:bottom w:val="nil"/>
            </w:tcBorders>
          </w:tcPr>
          <w:p w:rsidR="00CF144B" w:rsidRPr="00875011" w:rsidRDefault="00CF144B" w:rsidP="00B25897">
            <w:pPr>
              <w:pStyle w:val="TableCell9TNRExtraSpace"/>
              <w:keepNext/>
              <w:rPr>
                <w:rStyle w:val="RequiresAttention"/>
              </w:rPr>
            </w:pPr>
            <w:r w:rsidRPr="00875011">
              <w:rPr>
                <w:rStyle w:val="RequiresAttention"/>
              </w:rPr>
              <w:t>Explanation of Progress:</w:t>
            </w:r>
          </w:p>
          <w:p w:rsidR="00CF144B" w:rsidRPr="00901632" w:rsidRDefault="000B79DF" w:rsidP="00B25897">
            <w:pPr>
              <w:pStyle w:val="TableCell9TNRIndentedExtraSpace"/>
              <w:keepNext/>
            </w:pPr>
            <w:r>
              <w:rPr>
                <w:rStyle w:val="RequiresAttention"/>
              </w:rPr>
              <w:t>How did your performance in 2019</w:t>
            </w:r>
            <w:r w:rsidR="00CF144B" w:rsidRPr="00875011">
              <w:rPr>
                <w:rStyle w:val="RequiresAttention"/>
              </w:rPr>
              <w:t xml:space="preserve"> compare with the Annual Performance O</w:t>
            </w:r>
            <w:r>
              <w:rPr>
                <w:rStyle w:val="RequiresAttention"/>
              </w:rPr>
              <w:t>bjective documented in your 2018</w:t>
            </w:r>
            <w:r w:rsidR="00CF144B" w:rsidRPr="00875011">
              <w:rPr>
                <w:rStyle w:val="RequiresAttention"/>
              </w:rPr>
              <w:t xml:space="preserve"> Annual Report?</w:t>
            </w:r>
            <w:r w:rsidR="00CF144B" w:rsidRPr="00901632">
              <w:t xml:space="preserve">  </w:t>
            </w:r>
          </w:p>
        </w:tc>
      </w:tr>
      <w:tr w:rsidR="00CF144B" w:rsidRPr="00901632" w:rsidTr="001D5472">
        <w:trPr>
          <w:cantSplit/>
        </w:trPr>
        <w:tc>
          <w:tcPr>
            <w:tcW w:w="1667" w:type="pct"/>
            <w:tcBorders>
              <w:top w:val="nil"/>
              <w:bottom w:val="single" w:sz="4" w:space="0" w:color="auto"/>
            </w:tcBorders>
          </w:tcPr>
          <w:p w:rsidR="00CF144B" w:rsidRPr="00901632" w:rsidRDefault="00B16738" w:rsidP="00B25897">
            <w:pPr>
              <w:pStyle w:val="TableCell9TNRIndentedExtraSpace"/>
            </w:pPr>
            <w:r w:rsidRPr="00875011">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B25897">
            <w:pPr>
              <w:pStyle w:val="TableCell9TNRIndentedExtraSpace"/>
            </w:pPr>
            <w:r w:rsidRPr="00875011">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B25897">
            <w:pPr>
              <w:pStyle w:val="TableCell9TNRIndentedExtraSpace"/>
            </w:pPr>
            <w:r w:rsidRPr="00875011">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1D5472">
        <w:trPr>
          <w:cantSplit/>
        </w:trPr>
        <w:tc>
          <w:tcPr>
            <w:tcW w:w="1667" w:type="pct"/>
            <w:tcBorders>
              <w:top w:val="single" w:sz="4" w:space="0" w:color="auto"/>
              <w:bottom w:val="nil"/>
            </w:tcBorders>
          </w:tcPr>
          <w:p w:rsidR="00B16738" w:rsidRPr="00875011" w:rsidRDefault="00B16738" w:rsidP="00B25897">
            <w:pPr>
              <w:pStyle w:val="TableCell9TNRIndentedExtraSpace"/>
              <w:keepNext/>
              <w:rPr>
                <w:rStyle w:val="RequiresAttention"/>
              </w:rPr>
            </w:pPr>
            <w:r w:rsidRPr="00875011">
              <w:rPr>
                <w:rStyle w:val="RequiresAttention"/>
              </w:rPr>
              <w:t>Please indicate how CMS might be of assistance in improving the completeness or accuracy of your reporting of the data.</w:t>
            </w:r>
          </w:p>
          <w:p w:rsidR="00B16738" w:rsidRPr="00901632" w:rsidRDefault="00B16738" w:rsidP="00B25897">
            <w:pPr>
              <w:pStyle w:val="TableCell9TNRIndented"/>
              <w:keepNext/>
            </w:pPr>
            <w:r w:rsidRPr="00875011">
              <w:rPr>
                <w:rStyle w:val="RequiresAttention"/>
              </w:rPr>
              <w:t>Annual Pe</w:t>
            </w:r>
            <w:r w:rsidR="000B79DF">
              <w:rPr>
                <w:rStyle w:val="RequiresAttention"/>
              </w:rPr>
              <w:t>rformance Objective for FFY 2018</w:t>
            </w:r>
            <w:r w:rsidRPr="00875011">
              <w:rPr>
                <w:rStyle w:val="RequiresAttention"/>
              </w:rPr>
              <w:t>:</w:t>
            </w:r>
            <w:r w:rsidRPr="00901632">
              <w:t xml:space="preserve"> </w:t>
            </w:r>
          </w:p>
          <w:p w:rsidR="00B16738" w:rsidRPr="00901632" w:rsidRDefault="00B16738" w:rsidP="00B25897">
            <w:pPr>
              <w:pStyle w:val="TableCell9TNRIndented"/>
              <w:keepNext/>
            </w:pPr>
            <w:r w:rsidRPr="00875011">
              <w:rPr>
                <w:rStyle w:val="RequiresAttention"/>
              </w:rPr>
              <w:t>Annual Pe</w:t>
            </w:r>
            <w:r w:rsidR="000B79DF">
              <w:rPr>
                <w:rStyle w:val="RequiresAttention"/>
              </w:rPr>
              <w:t>rformance Objective for FFY 2019</w:t>
            </w:r>
            <w:r w:rsidRPr="00875011">
              <w:rPr>
                <w:rStyle w:val="RequiresAttention"/>
              </w:rPr>
              <w:t>:</w:t>
            </w:r>
            <w:r w:rsidRPr="00901632">
              <w:t xml:space="preserve"> </w:t>
            </w:r>
          </w:p>
          <w:p w:rsidR="00CF144B" w:rsidRPr="00901632" w:rsidRDefault="00B16738" w:rsidP="00B25897">
            <w:pPr>
              <w:pStyle w:val="TableCell9TNRIndentedExtraSpace"/>
              <w:keepNext/>
            </w:pPr>
            <w:r w:rsidRPr="00875011">
              <w:rPr>
                <w:rStyle w:val="RequiresAttention"/>
              </w:rPr>
              <w:t>Annual Pe</w:t>
            </w:r>
            <w:r w:rsidR="000B79DF">
              <w:rPr>
                <w:rStyle w:val="RequiresAttention"/>
              </w:rPr>
              <w:t>rformance Objective for FFY 2020</w:t>
            </w:r>
            <w:r w:rsidRPr="00875011">
              <w:rPr>
                <w:rStyle w:val="RequiresAttention"/>
              </w:rPr>
              <w:t>:</w:t>
            </w:r>
            <w:r w:rsidRPr="00901632">
              <w:t xml:space="preserve"> </w:t>
            </w:r>
          </w:p>
        </w:tc>
        <w:tc>
          <w:tcPr>
            <w:tcW w:w="1667" w:type="pct"/>
            <w:tcBorders>
              <w:top w:val="single" w:sz="4" w:space="0" w:color="auto"/>
              <w:bottom w:val="nil"/>
            </w:tcBorders>
          </w:tcPr>
          <w:p w:rsidR="00CF144B" w:rsidRPr="00875011" w:rsidRDefault="00CF144B" w:rsidP="00B25897">
            <w:pPr>
              <w:pStyle w:val="TableCell9TNRIndentedExtraSpace"/>
              <w:keepNext/>
              <w:rPr>
                <w:rStyle w:val="RequiresAttention"/>
              </w:rPr>
            </w:pPr>
            <w:r w:rsidRPr="00875011">
              <w:rPr>
                <w:rStyle w:val="RequiresAttention"/>
              </w:rPr>
              <w:t>Please indicate how CMS might be of assistance in improving the completeness or accuracy of your reporting of the data.</w:t>
            </w:r>
          </w:p>
          <w:p w:rsidR="00CF144B" w:rsidRPr="00901632" w:rsidRDefault="00CF144B" w:rsidP="00B25897">
            <w:pPr>
              <w:pStyle w:val="TableCell9TNRIndented"/>
              <w:keepNext/>
            </w:pPr>
            <w:r w:rsidRPr="00875011">
              <w:rPr>
                <w:rStyle w:val="RequiresAttention"/>
              </w:rPr>
              <w:t>Annual Pe</w:t>
            </w:r>
            <w:r w:rsidR="000B79DF">
              <w:rPr>
                <w:rStyle w:val="RequiresAttention"/>
              </w:rPr>
              <w:t>rformance Objective for FFY 2019</w:t>
            </w:r>
            <w:r w:rsidRPr="00875011">
              <w:rPr>
                <w:rStyle w:val="RequiresAttention"/>
              </w:rPr>
              <w:t>:</w:t>
            </w:r>
            <w:r w:rsidRPr="00901632">
              <w:t xml:space="preserve"> </w:t>
            </w:r>
          </w:p>
          <w:p w:rsidR="00CF144B" w:rsidRDefault="00CF144B" w:rsidP="00B25897">
            <w:pPr>
              <w:pStyle w:val="TableCell9TNRIndented"/>
              <w:keepNext/>
            </w:pPr>
            <w:r w:rsidRPr="00875011">
              <w:rPr>
                <w:rStyle w:val="RequiresAttention"/>
              </w:rPr>
              <w:t xml:space="preserve">Annual Performance Objective for </w:t>
            </w:r>
            <w:r w:rsidR="000B79DF">
              <w:rPr>
                <w:rStyle w:val="RequiresAttention"/>
              </w:rPr>
              <w:t>FFY 2020</w:t>
            </w:r>
            <w:r w:rsidRPr="00875011">
              <w:rPr>
                <w:rStyle w:val="RequiresAttention"/>
              </w:rPr>
              <w:t>:</w:t>
            </w:r>
            <w:r w:rsidRPr="00901632">
              <w:t xml:space="preserve"> </w:t>
            </w:r>
          </w:p>
          <w:p w:rsidR="00E9189F" w:rsidRPr="00901632" w:rsidRDefault="00E9189F" w:rsidP="00B25897">
            <w:pPr>
              <w:pStyle w:val="TableCell9TNRIndentedExtraSpace"/>
              <w:keepNext/>
            </w:pPr>
            <w:r w:rsidRPr="00875011">
              <w:rPr>
                <w:rStyle w:val="RequiresAttention"/>
              </w:rPr>
              <w:t>Annual Pe</w:t>
            </w:r>
            <w:r w:rsidR="000B79DF">
              <w:rPr>
                <w:rStyle w:val="RequiresAttention"/>
              </w:rPr>
              <w:t>rformance Objective for FFY 2021</w:t>
            </w:r>
            <w:r w:rsidRPr="00875011">
              <w:rPr>
                <w:rStyle w:val="RequiresAttention"/>
              </w:rPr>
              <w:t>:</w:t>
            </w:r>
            <w:r w:rsidRPr="00901632">
              <w:t xml:space="preserve"> </w:t>
            </w:r>
          </w:p>
        </w:tc>
        <w:tc>
          <w:tcPr>
            <w:tcW w:w="1666" w:type="pct"/>
            <w:tcBorders>
              <w:top w:val="single" w:sz="4" w:space="0" w:color="auto"/>
              <w:bottom w:val="nil"/>
            </w:tcBorders>
          </w:tcPr>
          <w:p w:rsidR="00CF144B" w:rsidRPr="00875011" w:rsidRDefault="00CF144B" w:rsidP="00B25897">
            <w:pPr>
              <w:pStyle w:val="TableCell9TNRIndentedExtraSpace"/>
              <w:keepNext/>
              <w:rPr>
                <w:rStyle w:val="RequiresAttention"/>
              </w:rPr>
            </w:pPr>
            <w:r w:rsidRPr="00875011">
              <w:rPr>
                <w:rStyle w:val="RequiresAttention"/>
              </w:rPr>
              <w:t>Please indicate how CMS might be of assistance in improving the completeness or accuracy of your reporting of the data.</w:t>
            </w:r>
          </w:p>
          <w:p w:rsidR="00CF144B" w:rsidRPr="00901632" w:rsidRDefault="00CF144B" w:rsidP="00B25897">
            <w:pPr>
              <w:pStyle w:val="TableCell9TNRIndented"/>
              <w:keepNext/>
            </w:pPr>
            <w:r w:rsidRPr="00875011">
              <w:rPr>
                <w:rStyle w:val="RequiresAttention"/>
              </w:rPr>
              <w:t>Annual Performance Objective for FFY 20</w:t>
            </w:r>
            <w:r w:rsidR="000B79DF">
              <w:rPr>
                <w:rStyle w:val="RequiresAttention"/>
              </w:rPr>
              <w:t>20</w:t>
            </w:r>
            <w:r w:rsidRPr="00901632">
              <w:t xml:space="preserve">: </w:t>
            </w:r>
          </w:p>
          <w:p w:rsidR="00CF144B" w:rsidRDefault="00CF144B" w:rsidP="00B25897">
            <w:pPr>
              <w:pStyle w:val="TableCell9TNRIndented"/>
              <w:keepNext/>
            </w:pPr>
            <w:r w:rsidRPr="00875011">
              <w:rPr>
                <w:rStyle w:val="RequiresAttention"/>
              </w:rPr>
              <w:t>Annual Pe</w:t>
            </w:r>
            <w:r w:rsidR="000B79DF">
              <w:rPr>
                <w:rStyle w:val="RequiresAttention"/>
              </w:rPr>
              <w:t>rformance Objective for FFY 2021</w:t>
            </w:r>
            <w:r w:rsidRPr="00875011">
              <w:rPr>
                <w:rStyle w:val="RequiresAttention"/>
              </w:rPr>
              <w:t>:</w:t>
            </w:r>
            <w:r w:rsidRPr="00901632">
              <w:t xml:space="preserve"> </w:t>
            </w:r>
          </w:p>
          <w:p w:rsidR="00E9189F" w:rsidRPr="00901632" w:rsidRDefault="00E9189F" w:rsidP="00B25897">
            <w:pPr>
              <w:pStyle w:val="TableCell9TNRIndentedExtraSpace"/>
              <w:keepNext/>
            </w:pPr>
            <w:r w:rsidRPr="00875011">
              <w:rPr>
                <w:rStyle w:val="RequiresAttention"/>
              </w:rPr>
              <w:t>Annual Pe</w:t>
            </w:r>
            <w:r w:rsidR="000B79DF">
              <w:rPr>
                <w:rStyle w:val="RequiresAttention"/>
              </w:rPr>
              <w:t>rformance Objective for FFY 2022</w:t>
            </w:r>
            <w:r w:rsidRPr="00875011">
              <w:rPr>
                <w:rStyle w:val="RequiresAttention"/>
              </w:rPr>
              <w:t>:</w:t>
            </w:r>
            <w:r w:rsidRPr="00901632">
              <w:t xml:space="preserve"> </w:t>
            </w:r>
          </w:p>
        </w:tc>
      </w:tr>
      <w:tr w:rsidR="00CF144B" w:rsidRPr="00901632" w:rsidTr="009D0F10">
        <w:trPr>
          <w:cantSplit/>
          <w:trHeight w:val="288"/>
        </w:trPr>
        <w:tc>
          <w:tcPr>
            <w:tcW w:w="1667" w:type="pct"/>
            <w:tcBorders>
              <w:top w:val="nil"/>
            </w:tcBorders>
          </w:tcPr>
          <w:p w:rsidR="00CF144B" w:rsidRPr="00901632" w:rsidRDefault="00B16738" w:rsidP="00B25897">
            <w:pPr>
              <w:pStyle w:val="TableCell9TNRIndented"/>
            </w:pPr>
            <w:r w:rsidRPr="00B25897">
              <w:rPr>
                <w:rStyle w:val="Italic"/>
              </w:rPr>
              <w:t>Explain how these objectives were set:</w:t>
            </w:r>
            <w:r w:rsidRPr="00901632">
              <w:t xml:space="preserve"> </w:t>
            </w:r>
          </w:p>
        </w:tc>
        <w:tc>
          <w:tcPr>
            <w:tcW w:w="1667" w:type="pct"/>
            <w:tcBorders>
              <w:top w:val="nil"/>
            </w:tcBorders>
          </w:tcPr>
          <w:p w:rsidR="00CF144B" w:rsidRPr="00901632" w:rsidRDefault="00CF144B" w:rsidP="00B25897">
            <w:pPr>
              <w:pStyle w:val="TableCell9TNRIndented"/>
            </w:pPr>
            <w:r w:rsidRPr="00B25897">
              <w:rPr>
                <w:rStyle w:val="Italic"/>
              </w:rPr>
              <w:t>Explain how these objectives were set:</w:t>
            </w:r>
            <w:r w:rsidRPr="00901632">
              <w:t xml:space="preserve"> </w:t>
            </w:r>
          </w:p>
        </w:tc>
        <w:tc>
          <w:tcPr>
            <w:tcW w:w="1666" w:type="pct"/>
            <w:tcBorders>
              <w:top w:val="nil"/>
            </w:tcBorders>
          </w:tcPr>
          <w:p w:rsidR="00CF144B" w:rsidRPr="00901632" w:rsidRDefault="00CF144B" w:rsidP="00B25897">
            <w:pPr>
              <w:pStyle w:val="TableCell9TNRIndented"/>
            </w:pPr>
            <w:r w:rsidRPr="00B25897">
              <w:rPr>
                <w:rStyle w:val="Italic"/>
              </w:rPr>
              <w:t>Explain how these objectives were set:</w:t>
            </w:r>
            <w:r w:rsidRPr="00901632">
              <w:t xml:space="preserve"> </w:t>
            </w:r>
          </w:p>
        </w:tc>
      </w:tr>
      <w:tr w:rsidR="00CF144B" w:rsidRPr="00901632" w:rsidTr="009D0F10">
        <w:trPr>
          <w:cantSplit/>
          <w:trHeight w:val="288"/>
        </w:trPr>
        <w:tc>
          <w:tcPr>
            <w:tcW w:w="1667" w:type="pct"/>
          </w:tcPr>
          <w:p w:rsidR="00CF144B" w:rsidRPr="00901632" w:rsidRDefault="00CF144B" w:rsidP="00047822">
            <w:pPr>
              <w:pStyle w:val="TableCell9TNR"/>
            </w:pPr>
            <w:r w:rsidRPr="00B25897">
              <w:rPr>
                <w:rStyle w:val="RequiresAttention"/>
              </w:rPr>
              <w:t>Other Comments on Measure:</w:t>
            </w:r>
            <w:r w:rsidRPr="00901632">
              <w:t xml:space="preserve"> </w:t>
            </w:r>
          </w:p>
        </w:tc>
        <w:tc>
          <w:tcPr>
            <w:tcW w:w="1667" w:type="pct"/>
          </w:tcPr>
          <w:p w:rsidR="00CF144B" w:rsidRPr="00901632" w:rsidRDefault="00CF144B" w:rsidP="00047822">
            <w:pPr>
              <w:pStyle w:val="TableCell9TNR"/>
            </w:pPr>
            <w:r w:rsidRPr="00B25897">
              <w:rPr>
                <w:rStyle w:val="RequiresAttention"/>
              </w:rPr>
              <w:t>Other Comments on Measure:</w:t>
            </w:r>
            <w:r w:rsidRPr="00901632">
              <w:t xml:space="preserve"> </w:t>
            </w:r>
          </w:p>
        </w:tc>
        <w:tc>
          <w:tcPr>
            <w:tcW w:w="1666" w:type="pct"/>
          </w:tcPr>
          <w:p w:rsidR="00CF144B" w:rsidRPr="00901632" w:rsidRDefault="00CF144B" w:rsidP="00047822">
            <w:pPr>
              <w:pStyle w:val="TableCell9TNR"/>
            </w:pPr>
            <w:r w:rsidRPr="00B25897">
              <w:rPr>
                <w:rStyle w:val="RequiresAttention"/>
              </w:rPr>
              <w:t>Other Comments on Measure:</w:t>
            </w:r>
            <w:r w:rsidRPr="00901632">
              <w:t xml:space="preserve"> </w:t>
            </w:r>
          </w:p>
        </w:tc>
      </w:tr>
    </w:tbl>
    <w:p w:rsidR="00CF144B" w:rsidRPr="00901632" w:rsidRDefault="00CF144B" w:rsidP="009D0F10">
      <w:pPr>
        <w:pStyle w:val="Normal10"/>
        <w:spacing w:after="0"/>
      </w:pPr>
    </w:p>
    <w:p w:rsidR="00CF144B" w:rsidRPr="00901632" w:rsidRDefault="00CF144B" w:rsidP="00173955">
      <w:pPr>
        <w:pStyle w:val="Heading3"/>
      </w:pPr>
      <w:r w:rsidRPr="00901632">
        <w:br w:type="page"/>
      </w:r>
      <w:r w:rsidRPr="00901632">
        <w:lastRenderedPageBreak/>
        <w:t>Objectives Related to Use of Preventative Care (Immunizations, Well Child Care)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0B79DF">
              <w:t>7</w:t>
            </w:r>
          </w:p>
        </w:tc>
        <w:tc>
          <w:tcPr>
            <w:tcW w:w="1667" w:type="pct"/>
            <w:tcBorders>
              <w:bottom w:val="single" w:sz="4" w:space="0" w:color="auto"/>
            </w:tcBorders>
          </w:tcPr>
          <w:p w:rsidR="00CF144B" w:rsidRPr="00901632" w:rsidRDefault="00CF144B" w:rsidP="00144D0A">
            <w:pPr>
              <w:pStyle w:val="TableHead9TNR"/>
            </w:pPr>
            <w:r w:rsidRPr="00901632">
              <w:t>FFY 201</w:t>
            </w:r>
            <w:r w:rsidR="000B79DF">
              <w:t>8</w:t>
            </w:r>
          </w:p>
        </w:tc>
        <w:tc>
          <w:tcPr>
            <w:tcW w:w="1666" w:type="pct"/>
            <w:tcBorders>
              <w:bottom w:val="single" w:sz="4" w:space="0" w:color="auto"/>
            </w:tcBorders>
          </w:tcPr>
          <w:p w:rsidR="00CF144B" w:rsidRPr="00901632" w:rsidRDefault="00CF144B" w:rsidP="00144D0A">
            <w:pPr>
              <w:pStyle w:val="TableHead9TNR"/>
            </w:pPr>
            <w:r w:rsidRPr="00901632">
              <w:t>FFY 201</w:t>
            </w:r>
            <w:r w:rsidR="000B79DF">
              <w:t>9</w:t>
            </w:r>
          </w:p>
        </w:tc>
      </w:tr>
      <w:tr w:rsidR="00CF144B" w:rsidRPr="00901632" w:rsidTr="00CF0E2E">
        <w:trPr>
          <w:cantSplit/>
        </w:trPr>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047822">
            <w:pPr>
              <w:pStyle w:val="TableCell9TNR"/>
            </w:pPr>
          </w:p>
        </w:tc>
        <w:tc>
          <w:tcPr>
            <w:tcW w:w="1667"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047822">
            <w:pPr>
              <w:pStyle w:val="TableCell9TNR"/>
            </w:pPr>
          </w:p>
        </w:tc>
        <w:tc>
          <w:tcPr>
            <w:tcW w:w="1666" w:type="pct"/>
            <w:shd w:val="clear" w:color="auto" w:fill="auto"/>
          </w:tcPr>
          <w:p w:rsidR="00587143" w:rsidRPr="00901632" w:rsidRDefault="00587143" w:rsidP="00587143">
            <w:pPr>
              <w:pStyle w:val="TableCell9TNR"/>
            </w:pPr>
            <w:r w:rsidRPr="00587143">
              <w:rPr>
                <w:rStyle w:val="Goal"/>
              </w:rPr>
              <w:t>Goal #2</w:t>
            </w:r>
            <w:r w:rsidRPr="00901632">
              <w:t xml:space="preserve"> </w:t>
            </w:r>
            <w:r w:rsidRPr="00587143">
              <w:rPr>
                <w:rStyle w:val="RequiresAttention"/>
              </w:rPr>
              <w:t>(Describe)</w:t>
            </w:r>
          </w:p>
          <w:p w:rsidR="00CF144B" w:rsidRPr="00901632" w:rsidRDefault="00CF144B" w:rsidP="00047822">
            <w:pPr>
              <w:pStyle w:val="TableCell9TNR"/>
            </w:pPr>
          </w:p>
        </w:tc>
      </w:tr>
      <w:tr w:rsidR="00CF144B" w:rsidRPr="00901632" w:rsidTr="00CF0E2E">
        <w:trPr>
          <w:cantSplit/>
        </w:trPr>
        <w:tc>
          <w:tcPr>
            <w:tcW w:w="1667" w:type="pct"/>
            <w:shd w:val="clear" w:color="auto" w:fill="auto"/>
          </w:tcPr>
          <w:p w:rsidR="00CF144B" w:rsidRPr="003F4DB0" w:rsidRDefault="00CF144B" w:rsidP="00047822">
            <w:pPr>
              <w:pStyle w:val="TableCell9TNR"/>
              <w:rPr>
                <w:rStyle w:val="RequiresAttention"/>
              </w:rPr>
            </w:pPr>
            <w:r w:rsidRPr="003F4DB0">
              <w:rPr>
                <w:rStyle w:val="RequiresAttention"/>
              </w:rPr>
              <w:t>Type of Goal:</w:t>
            </w:r>
          </w:p>
          <w:p w:rsidR="00CF144B" w:rsidRPr="00901632" w:rsidRDefault="007A680F" w:rsidP="00047822">
            <w:pPr>
              <w:pStyle w:val="TableCell9TNR"/>
            </w:pPr>
            <w:bookmarkStart w:id="233" w:name="fldQue6729_1"/>
            <w:r>
              <w:rPr>
                <w:noProof/>
              </w:rPr>
              <w:drawing>
                <wp:inline distT="0" distB="0" distL="0" distR="0" wp14:anchorId="45336CBB" wp14:editId="60DF2AFB">
                  <wp:extent cx="129540" cy="121920"/>
                  <wp:effectExtent l="0" t="0" r="3810" b="0"/>
                  <wp:docPr id="617" name="Picture 6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3"/>
            <w:r w:rsidR="00CF144B" w:rsidRPr="00901632">
              <w:t xml:space="preserve"> New/revised.  </w:t>
            </w:r>
            <w:r w:rsidR="00CF144B" w:rsidRPr="00B74331">
              <w:rPr>
                <w:rStyle w:val="Italic"/>
              </w:rPr>
              <w:t>Explain:</w:t>
            </w:r>
          </w:p>
          <w:p w:rsidR="00CF144B" w:rsidRPr="00901632" w:rsidRDefault="007A680F" w:rsidP="00047822">
            <w:pPr>
              <w:pStyle w:val="TableCell9TNR"/>
            </w:pPr>
            <w:bookmarkStart w:id="234" w:name="fldQue6729_2"/>
            <w:r>
              <w:rPr>
                <w:noProof/>
              </w:rPr>
              <w:drawing>
                <wp:inline distT="0" distB="0" distL="0" distR="0" wp14:anchorId="25128124" wp14:editId="51F10FA1">
                  <wp:extent cx="129540" cy="121920"/>
                  <wp:effectExtent l="0" t="0" r="3810" b="0"/>
                  <wp:docPr id="618" name="Picture 6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4"/>
            <w:r w:rsidR="00CF144B" w:rsidRPr="00901632">
              <w:t xml:space="preserve"> Continuing.</w:t>
            </w:r>
          </w:p>
          <w:p w:rsidR="00CF144B" w:rsidRPr="00901632" w:rsidRDefault="007A680F" w:rsidP="00047822">
            <w:pPr>
              <w:pStyle w:val="TableCell9TNR"/>
            </w:pPr>
            <w:bookmarkStart w:id="235" w:name="fldQue6729_3"/>
            <w:r>
              <w:rPr>
                <w:noProof/>
              </w:rPr>
              <w:drawing>
                <wp:inline distT="0" distB="0" distL="0" distR="0" wp14:anchorId="73F92150" wp14:editId="377FFDF0">
                  <wp:extent cx="129540" cy="121920"/>
                  <wp:effectExtent l="0" t="0" r="3810" b="0"/>
                  <wp:docPr id="619" name="Picture 6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5"/>
            <w:r w:rsidR="00CF144B" w:rsidRPr="00901632">
              <w:t xml:space="preserve"> Discontinued.  </w:t>
            </w:r>
            <w:r w:rsidR="00CF144B" w:rsidRPr="00B74331">
              <w:rPr>
                <w:rStyle w:val="Italic"/>
              </w:rPr>
              <w:t>Explain:</w:t>
            </w:r>
            <w:r w:rsidR="00CF144B" w:rsidRPr="00901632">
              <w:t xml:space="preserve"> </w:t>
            </w:r>
          </w:p>
          <w:p w:rsidR="00CF144B" w:rsidRPr="00901632" w:rsidRDefault="00CF144B" w:rsidP="00047822">
            <w:pPr>
              <w:pStyle w:val="TableCell9TNR"/>
            </w:pPr>
          </w:p>
        </w:tc>
        <w:tc>
          <w:tcPr>
            <w:tcW w:w="1667" w:type="pct"/>
            <w:shd w:val="clear" w:color="auto" w:fill="auto"/>
          </w:tcPr>
          <w:p w:rsidR="00CF144B" w:rsidRPr="003F4DB0" w:rsidRDefault="00CF144B" w:rsidP="00047822">
            <w:pPr>
              <w:pStyle w:val="TableCell9TNR"/>
              <w:rPr>
                <w:rStyle w:val="RequiresAttention"/>
              </w:rPr>
            </w:pPr>
            <w:r w:rsidRPr="003F4DB0">
              <w:rPr>
                <w:rStyle w:val="RequiresAttention"/>
              </w:rPr>
              <w:t>Type of Goal:</w:t>
            </w:r>
          </w:p>
          <w:p w:rsidR="00CF144B" w:rsidRPr="00901632" w:rsidRDefault="007A680F" w:rsidP="00047822">
            <w:pPr>
              <w:pStyle w:val="TableCell9TNR"/>
            </w:pPr>
            <w:r>
              <w:rPr>
                <w:noProof/>
              </w:rPr>
              <w:drawing>
                <wp:inline distT="0" distB="0" distL="0" distR="0">
                  <wp:extent cx="129540" cy="121920"/>
                  <wp:effectExtent l="0" t="0" r="3810" b="0"/>
                  <wp:docPr id="620" name="Picture 6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B74331">
              <w:rPr>
                <w:rStyle w:val="Italic"/>
              </w:rPr>
              <w:t>Explain:</w:t>
            </w:r>
          </w:p>
          <w:p w:rsidR="00CF144B" w:rsidRPr="00901632" w:rsidRDefault="007A680F" w:rsidP="00047822">
            <w:pPr>
              <w:pStyle w:val="TableCell9TNR"/>
            </w:pPr>
            <w:r>
              <w:rPr>
                <w:noProof/>
              </w:rPr>
              <w:drawing>
                <wp:inline distT="0" distB="0" distL="0" distR="0">
                  <wp:extent cx="129540" cy="121920"/>
                  <wp:effectExtent l="0" t="0" r="3810" b="0"/>
                  <wp:docPr id="621" name="Picture 6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047822">
            <w:pPr>
              <w:pStyle w:val="TableCell9TNR"/>
            </w:pPr>
            <w:r>
              <w:rPr>
                <w:noProof/>
              </w:rPr>
              <w:drawing>
                <wp:inline distT="0" distB="0" distL="0" distR="0">
                  <wp:extent cx="129540" cy="121920"/>
                  <wp:effectExtent l="0" t="0" r="3810" b="0"/>
                  <wp:docPr id="622" name="Picture 6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B74331">
              <w:rPr>
                <w:rStyle w:val="Italic"/>
              </w:rPr>
              <w:t>Explain:</w:t>
            </w:r>
            <w:r w:rsidR="00CF144B" w:rsidRPr="00901632">
              <w:t xml:space="preserve"> </w:t>
            </w:r>
          </w:p>
          <w:p w:rsidR="00CF144B" w:rsidRPr="00901632" w:rsidRDefault="00CF144B" w:rsidP="00047822">
            <w:pPr>
              <w:pStyle w:val="TableCell9TNR"/>
            </w:pPr>
          </w:p>
        </w:tc>
        <w:tc>
          <w:tcPr>
            <w:tcW w:w="1666" w:type="pct"/>
            <w:shd w:val="clear" w:color="auto" w:fill="auto"/>
          </w:tcPr>
          <w:p w:rsidR="00CF144B" w:rsidRPr="003F4DB0" w:rsidRDefault="00CF144B" w:rsidP="00047822">
            <w:pPr>
              <w:pStyle w:val="TableCell9TNR"/>
              <w:rPr>
                <w:rStyle w:val="RequiresAttention"/>
              </w:rPr>
            </w:pPr>
            <w:r w:rsidRPr="003F4DB0">
              <w:rPr>
                <w:rStyle w:val="RequiresAttention"/>
              </w:rPr>
              <w:t>Type of Goal:</w:t>
            </w:r>
          </w:p>
          <w:p w:rsidR="00CF144B" w:rsidRPr="00901632" w:rsidRDefault="007A680F" w:rsidP="00047822">
            <w:pPr>
              <w:pStyle w:val="TableCell9TNR"/>
            </w:pPr>
            <w:r>
              <w:rPr>
                <w:noProof/>
              </w:rPr>
              <w:drawing>
                <wp:inline distT="0" distB="0" distL="0" distR="0">
                  <wp:extent cx="129540" cy="121920"/>
                  <wp:effectExtent l="0" t="0" r="3810" b="0"/>
                  <wp:docPr id="623" name="Picture 6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B74331">
              <w:rPr>
                <w:rStyle w:val="Italic"/>
              </w:rPr>
              <w:t>Explain:</w:t>
            </w:r>
          </w:p>
          <w:p w:rsidR="00CF144B" w:rsidRPr="00901632" w:rsidRDefault="007A680F" w:rsidP="00047822">
            <w:pPr>
              <w:pStyle w:val="TableCell9TNR"/>
            </w:pPr>
            <w:r>
              <w:rPr>
                <w:noProof/>
              </w:rPr>
              <w:drawing>
                <wp:inline distT="0" distB="0" distL="0" distR="0">
                  <wp:extent cx="129540" cy="121920"/>
                  <wp:effectExtent l="0" t="0" r="3810" b="0"/>
                  <wp:docPr id="624" name="Picture 62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047822">
            <w:pPr>
              <w:pStyle w:val="TableCell9TNR"/>
            </w:pPr>
            <w:r>
              <w:rPr>
                <w:noProof/>
              </w:rPr>
              <w:drawing>
                <wp:inline distT="0" distB="0" distL="0" distR="0">
                  <wp:extent cx="129540" cy="121920"/>
                  <wp:effectExtent l="0" t="0" r="3810" b="0"/>
                  <wp:docPr id="625" name="Picture 6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B74331">
              <w:rPr>
                <w:rStyle w:val="Italic"/>
              </w:rPr>
              <w:t>Explain:</w:t>
            </w:r>
            <w:r w:rsidR="00CF144B" w:rsidRPr="00901632">
              <w:t xml:space="preserve"> </w:t>
            </w:r>
          </w:p>
          <w:p w:rsidR="00CF144B" w:rsidRPr="00901632" w:rsidRDefault="00CF144B" w:rsidP="00047822">
            <w:pPr>
              <w:pStyle w:val="TableCell9TNR"/>
            </w:pPr>
          </w:p>
        </w:tc>
      </w:tr>
      <w:tr w:rsidR="00CF144B" w:rsidRPr="00901632" w:rsidTr="00CF0E2E">
        <w:trPr>
          <w:cantSplit/>
        </w:trPr>
        <w:tc>
          <w:tcPr>
            <w:tcW w:w="1667" w:type="pct"/>
            <w:shd w:val="clear" w:color="auto" w:fill="auto"/>
          </w:tcPr>
          <w:p w:rsidR="00CF144B" w:rsidRPr="003F4DB0" w:rsidRDefault="00CF144B" w:rsidP="00047822">
            <w:pPr>
              <w:pStyle w:val="TableCell9TNR"/>
              <w:rPr>
                <w:rStyle w:val="RequiresAttention"/>
              </w:rPr>
            </w:pPr>
            <w:r w:rsidRPr="003F4DB0">
              <w:rPr>
                <w:rStyle w:val="RequiresAttention"/>
              </w:rPr>
              <w:t>Status of Data Reported:</w:t>
            </w:r>
          </w:p>
          <w:p w:rsidR="00CF144B" w:rsidRPr="00901632" w:rsidRDefault="007A680F" w:rsidP="00047822">
            <w:pPr>
              <w:pStyle w:val="TableCell9TNR"/>
            </w:pPr>
            <w:bookmarkStart w:id="236" w:name="fldQue6673_1"/>
            <w:r>
              <w:rPr>
                <w:noProof/>
              </w:rPr>
              <w:drawing>
                <wp:inline distT="0" distB="0" distL="0" distR="0" wp14:anchorId="2665CF0C" wp14:editId="2AC4C545">
                  <wp:extent cx="129540" cy="121920"/>
                  <wp:effectExtent l="0" t="0" r="3810" b="0"/>
                  <wp:docPr id="626" name="Picture 6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6"/>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37" w:name="fldQue6673_2"/>
            <w:r>
              <w:rPr>
                <w:noProof/>
              </w:rPr>
              <w:drawing>
                <wp:inline distT="0" distB="0" distL="0" distR="0" wp14:anchorId="35A0B600" wp14:editId="7172FBA8">
                  <wp:extent cx="129540" cy="121920"/>
                  <wp:effectExtent l="0" t="0" r="3810" b="0"/>
                  <wp:docPr id="627" name="Picture 6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7"/>
            <w:r w:rsidR="00CF144B" w:rsidRPr="00901632">
              <w:t xml:space="preserve"> Final.</w:t>
            </w:r>
          </w:p>
          <w:p w:rsidR="00CF144B" w:rsidRPr="00901632" w:rsidRDefault="007A680F" w:rsidP="00047822">
            <w:pPr>
              <w:pStyle w:val="TableCell9TNR"/>
            </w:pPr>
            <w:bookmarkStart w:id="238" w:name="fldQue6673_3"/>
            <w:r>
              <w:rPr>
                <w:noProof/>
              </w:rPr>
              <w:drawing>
                <wp:inline distT="0" distB="0" distL="0" distR="0" wp14:anchorId="5E82F82E" wp14:editId="6177E502">
                  <wp:extent cx="129540" cy="121920"/>
                  <wp:effectExtent l="0" t="0" r="3810" b="0"/>
                  <wp:docPr id="628" name="Picture 6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8"/>
            <w:r w:rsidR="00CF144B" w:rsidRPr="00901632">
              <w:t xml:space="preserve"> Same data as reported in a previous year’s annual report.</w:t>
            </w:r>
          </w:p>
          <w:p w:rsidR="00CF144B" w:rsidRPr="00901632" w:rsidRDefault="00CF144B" w:rsidP="00047822">
            <w:pPr>
              <w:pStyle w:val="TableCell9TNR"/>
            </w:pPr>
            <w:r w:rsidRPr="00B74331">
              <w:rPr>
                <w:rStyle w:val="Italic"/>
              </w:rPr>
              <w:t>Specify year of annual report in which data previously reported:</w:t>
            </w:r>
            <w:r w:rsidRPr="00901632">
              <w:t xml:space="preserve"> </w:t>
            </w:r>
          </w:p>
        </w:tc>
        <w:tc>
          <w:tcPr>
            <w:tcW w:w="1667" w:type="pct"/>
            <w:shd w:val="clear" w:color="auto" w:fill="auto"/>
          </w:tcPr>
          <w:p w:rsidR="00CF144B" w:rsidRPr="003F4DB0" w:rsidRDefault="00CF144B" w:rsidP="00047822">
            <w:pPr>
              <w:pStyle w:val="TableCell9TNR"/>
              <w:rPr>
                <w:rStyle w:val="RequiresAttention"/>
              </w:rPr>
            </w:pPr>
            <w:r w:rsidRPr="003F4DB0">
              <w:rPr>
                <w:rStyle w:val="RequiresAttention"/>
              </w:rPr>
              <w:t>Status of Data Reported:</w:t>
            </w:r>
          </w:p>
          <w:p w:rsidR="00CF144B" w:rsidRPr="00901632" w:rsidRDefault="007A680F" w:rsidP="00047822">
            <w:pPr>
              <w:pStyle w:val="TableCell9TNR"/>
            </w:pPr>
            <w:bookmarkStart w:id="239" w:name="fldQue6390_1"/>
            <w:r>
              <w:rPr>
                <w:noProof/>
              </w:rPr>
              <w:drawing>
                <wp:inline distT="0" distB="0" distL="0" distR="0" wp14:anchorId="4D9AEF7A" wp14:editId="4BE20B7D">
                  <wp:extent cx="129540" cy="121920"/>
                  <wp:effectExtent l="0" t="0" r="3810" b="0"/>
                  <wp:docPr id="629" name="Picture 6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39"/>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40" w:name="fldQue6390_2"/>
            <w:r>
              <w:rPr>
                <w:noProof/>
              </w:rPr>
              <w:drawing>
                <wp:inline distT="0" distB="0" distL="0" distR="0" wp14:anchorId="50CB927B" wp14:editId="2CBF69D4">
                  <wp:extent cx="129540" cy="121920"/>
                  <wp:effectExtent l="0" t="0" r="3810" b="0"/>
                  <wp:docPr id="630" name="Picture 6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0"/>
            <w:r w:rsidR="00CF144B" w:rsidRPr="00901632">
              <w:t xml:space="preserve"> Final.</w:t>
            </w:r>
          </w:p>
          <w:p w:rsidR="00CF144B" w:rsidRPr="00901632" w:rsidRDefault="007A680F" w:rsidP="00047822">
            <w:pPr>
              <w:pStyle w:val="TableCell9TNR"/>
            </w:pPr>
            <w:bookmarkStart w:id="241" w:name="fldQue6390_3"/>
            <w:r>
              <w:rPr>
                <w:noProof/>
              </w:rPr>
              <w:drawing>
                <wp:inline distT="0" distB="0" distL="0" distR="0" wp14:anchorId="5F7DEA14" wp14:editId="7C89F746">
                  <wp:extent cx="129540" cy="121920"/>
                  <wp:effectExtent l="0" t="0" r="3810" b="0"/>
                  <wp:docPr id="631" name="Picture 6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1"/>
            <w:r w:rsidR="00CF144B" w:rsidRPr="00901632">
              <w:t xml:space="preserve"> Same data as reported in a previous year’s annual report.</w:t>
            </w:r>
          </w:p>
          <w:p w:rsidR="00CF144B" w:rsidRPr="00901632" w:rsidRDefault="00CF144B" w:rsidP="00047822">
            <w:pPr>
              <w:pStyle w:val="TableCell9TNR"/>
            </w:pPr>
            <w:r w:rsidRPr="00B74331">
              <w:rPr>
                <w:rStyle w:val="Italic"/>
              </w:rPr>
              <w:t>Specify year of annual report in which data previously reported:</w:t>
            </w:r>
            <w:r w:rsidRPr="00901632">
              <w:t xml:space="preserve">  </w:t>
            </w:r>
          </w:p>
        </w:tc>
        <w:tc>
          <w:tcPr>
            <w:tcW w:w="1666" w:type="pct"/>
            <w:shd w:val="clear" w:color="auto" w:fill="auto"/>
          </w:tcPr>
          <w:p w:rsidR="00CF144B" w:rsidRPr="00901632" w:rsidRDefault="00CF144B" w:rsidP="00047822">
            <w:pPr>
              <w:pStyle w:val="TableCell9TNR"/>
            </w:pPr>
            <w:r w:rsidRPr="00901632">
              <w:t xml:space="preserve">Status of Data </w:t>
            </w:r>
            <w:r w:rsidRPr="003F4DB0">
              <w:rPr>
                <w:rStyle w:val="RequiresAttention"/>
              </w:rPr>
              <w:t>Reported</w:t>
            </w:r>
            <w:r w:rsidRPr="00901632">
              <w:t>:</w:t>
            </w:r>
          </w:p>
          <w:p w:rsidR="00CF144B" w:rsidRPr="00901632" w:rsidRDefault="007A680F" w:rsidP="00047822">
            <w:pPr>
              <w:pStyle w:val="TableCell9TNR"/>
            </w:pPr>
            <w:bookmarkStart w:id="242" w:name="fldQue5668_1"/>
            <w:r>
              <w:rPr>
                <w:noProof/>
              </w:rPr>
              <w:drawing>
                <wp:inline distT="0" distB="0" distL="0" distR="0" wp14:anchorId="5C650AF6" wp14:editId="2B62675F">
                  <wp:extent cx="129540" cy="121920"/>
                  <wp:effectExtent l="0" t="0" r="3810" b="0"/>
                  <wp:docPr id="632" name="Picture 6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2"/>
            <w:r w:rsidR="00CF144B" w:rsidRPr="00901632">
              <w:t xml:space="preserve"> Provisional.</w:t>
            </w:r>
          </w:p>
          <w:p w:rsidR="00CF144B" w:rsidRPr="00901632" w:rsidRDefault="007B135F" w:rsidP="00047822">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047822">
            <w:pPr>
              <w:pStyle w:val="TableCell9TNR"/>
            </w:pPr>
            <w:bookmarkStart w:id="243" w:name="fldQue5668_2"/>
            <w:r>
              <w:rPr>
                <w:noProof/>
              </w:rPr>
              <w:drawing>
                <wp:inline distT="0" distB="0" distL="0" distR="0" wp14:anchorId="036FE5D4" wp14:editId="76D097F5">
                  <wp:extent cx="129540" cy="121920"/>
                  <wp:effectExtent l="0" t="0" r="3810" b="0"/>
                  <wp:docPr id="633" name="Picture 63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3"/>
            <w:r w:rsidR="00CF144B" w:rsidRPr="00901632">
              <w:t xml:space="preserve"> Final.</w:t>
            </w:r>
          </w:p>
          <w:p w:rsidR="00CF144B" w:rsidRPr="00901632" w:rsidRDefault="007A680F" w:rsidP="00047822">
            <w:pPr>
              <w:pStyle w:val="TableCell9TNR"/>
            </w:pPr>
            <w:bookmarkStart w:id="244" w:name="fldQue5668_3"/>
            <w:r>
              <w:rPr>
                <w:noProof/>
              </w:rPr>
              <w:drawing>
                <wp:inline distT="0" distB="0" distL="0" distR="0" wp14:anchorId="4B70DC63" wp14:editId="43C3AB9D">
                  <wp:extent cx="129540" cy="121920"/>
                  <wp:effectExtent l="0" t="0" r="3810" b="0"/>
                  <wp:docPr id="634" name="Picture 6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4"/>
            <w:r w:rsidR="00CF144B" w:rsidRPr="00901632">
              <w:t xml:space="preserve"> Same data as reported in a previous year’s annual report.</w:t>
            </w:r>
          </w:p>
          <w:p w:rsidR="00CF144B" w:rsidRPr="00901632" w:rsidRDefault="00CF144B" w:rsidP="00047822">
            <w:pPr>
              <w:pStyle w:val="TableCell9TNR"/>
            </w:pPr>
            <w:r w:rsidRPr="00B74331">
              <w:rPr>
                <w:rStyle w:val="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3F4DB0" w:rsidRDefault="00CF144B" w:rsidP="00047822">
            <w:pPr>
              <w:pStyle w:val="TableCell9TNR"/>
              <w:rPr>
                <w:rStyle w:val="RequiresAttention"/>
              </w:rPr>
            </w:pPr>
            <w:r w:rsidRPr="003F4DB0">
              <w:rPr>
                <w:rStyle w:val="RequiresAttention"/>
              </w:rPr>
              <w:t>Measurement Specification:</w:t>
            </w:r>
          </w:p>
          <w:p w:rsidR="00CF144B" w:rsidRPr="00901632" w:rsidRDefault="007A680F" w:rsidP="00047822">
            <w:pPr>
              <w:pStyle w:val="TableCell9TNR"/>
            </w:pPr>
            <w:bookmarkStart w:id="245" w:name="fldQue6676_1"/>
            <w:r>
              <w:rPr>
                <w:noProof/>
              </w:rPr>
              <w:drawing>
                <wp:inline distT="0" distB="0" distL="0" distR="0" wp14:anchorId="1D2C3E8C" wp14:editId="45685168">
                  <wp:extent cx="129540" cy="121920"/>
                  <wp:effectExtent l="0" t="0" r="3810" b="0"/>
                  <wp:docPr id="635" name="Picture 6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5"/>
            <w:r w:rsidR="00CF144B" w:rsidRPr="00901632">
              <w:t xml:space="preserve">HEDIS.  </w:t>
            </w:r>
            <w:r w:rsidR="00CF144B" w:rsidRPr="00B74331">
              <w:rPr>
                <w:rStyle w:val="Italic"/>
              </w:rPr>
              <w:t>Specify version of HEDIS used:</w:t>
            </w:r>
            <w:r w:rsidR="00CF144B" w:rsidRPr="00901632">
              <w:t xml:space="preserve"> </w:t>
            </w:r>
          </w:p>
          <w:p w:rsidR="00CF144B" w:rsidRPr="00901632" w:rsidRDefault="007A680F" w:rsidP="007A680F">
            <w:pPr>
              <w:pStyle w:val="TableCell9TNR"/>
            </w:pPr>
            <w:bookmarkStart w:id="246" w:name="fldQue6676_2"/>
            <w:r>
              <w:rPr>
                <w:noProof/>
              </w:rPr>
              <w:drawing>
                <wp:inline distT="0" distB="0" distL="0" distR="0" wp14:anchorId="202B9FFA" wp14:editId="44A4FFF4">
                  <wp:extent cx="129540" cy="121920"/>
                  <wp:effectExtent l="0" t="0" r="3810" b="0"/>
                  <wp:docPr id="636" name="Picture 6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6"/>
            <w:r w:rsidR="00CF144B" w:rsidRPr="00901632">
              <w:t xml:space="preserve">Other.  </w:t>
            </w:r>
            <w:r w:rsidR="00CF144B" w:rsidRPr="00B74331">
              <w:rPr>
                <w:rStyle w:val="Italic"/>
              </w:rPr>
              <w:t>Explain:</w:t>
            </w:r>
            <w:r w:rsidR="00CF144B" w:rsidRPr="00901632">
              <w:t xml:space="preserve"> </w:t>
            </w:r>
          </w:p>
        </w:tc>
        <w:tc>
          <w:tcPr>
            <w:tcW w:w="1667" w:type="pct"/>
          </w:tcPr>
          <w:p w:rsidR="00CF144B" w:rsidRPr="003F4DB0" w:rsidRDefault="00CF144B" w:rsidP="00047822">
            <w:pPr>
              <w:pStyle w:val="TableCell9TNR"/>
              <w:rPr>
                <w:rStyle w:val="RequiresAttention"/>
              </w:rPr>
            </w:pPr>
            <w:r w:rsidRPr="003F4DB0">
              <w:rPr>
                <w:rStyle w:val="RequiresAttention"/>
              </w:rPr>
              <w:t>Measurement Specification:</w:t>
            </w:r>
          </w:p>
          <w:p w:rsidR="00CF144B" w:rsidRPr="00901632" w:rsidRDefault="007A680F" w:rsidP="00047822">
            <w:pPr>
              <w:pStyle w:val="TableCell9TNR"/>
            </w:pPr>
            <w:bookmarkStart w:id="247" w:name="fldQue6393_1"/>
            <w:r>
              <w:rPr>
                <w:noProof/>
              </w:rPr>
              <w:drawing>
                <wp:inline distT="0" distB="0" distL="0" distR="0" wp14:anchorId="61A74092" wp14:editId="6865189F">
                  <wp:extent cx="129540" cy="121920"/>
                  <wp:effectExtent l="0" t="0" r="3810" b="0"/>
                  <wp:docPr id="637" name="Picture 63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7"/>
            <w:r w:rsidR="00CF144B" w:rsidRPr="00901632">
              <w:t xml:space="preserve">HEDIS.  </w:t>
            </w:r>
            <w:r w:rsidR="00CF144B" w:rsidRPr="00B74331">
              <w:rPr>
                <w:rStyle w:val="Italic"/>
              </w:rPr>
              <w:t>Specify version of HEDIS used:</w:t>
            </w:r>
            <w:r w:rsidR="00CF144B" w:rsidRPr="00901632">
              <w:t xml:space="preserve"> </w:t>
            </w:r>
          </w:p>
          <w:p w:rsidR="00CF144B" w:rsidRPr="00901632" w:rsidRDefault="007A680F" w:rsidP="007A680F">
            <w:pPr>
              <w:pStyle w:val="TableCell9TNR"/>
            </w:pPr>
            <w:bookmarkStart w:id="248" w:name="fldQue6393_2"/>
            <w:r>
              <w:rPr>
                <w:noProof/>
              </w:rPr>
              <w:drawing>
                <wp:inline distT="0" distB="0" distL="0" distR="0" wp14:anchorId="7066DB20" wp14:editId="34F14A7E">
                  <wp:extent cx="129540" cy="121920"/>
                  <wp:effectExtent l="0" t="0" r="3810" b="0"/>
                  <wp:docPr id="638" name="Picture 6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8"/>
            <w:r w:rsidR="00CF144B" w:rsidRPr="00901632">
              <w:t xml:space="preserve">Other.  </w:t>
            </w:r>
            <w:r w:rsidR="00CF144B" w:rsidRPr="00B74331">
              <w:rPr>
                <w:rStyle w:val="Italic"/>
              </w:rPr>
              <w:t>Explain:</w:t>
            </w:r>
            <w:r w:rsidR="00CF144B" w:rsidRPr="00901632">
              <w:t xml:space="preserve"> </w:t>
            </w:r>
          </w:p>
        </w:tc>
        <w:tc>
          <w:tcPr>
            <w:tcW w:w="1666" w:type="pct"/>
          </w:tcPr>
          <w:p w:rsidR="00CF144B" w:rsidRPr="003F4DB0" w:rsidRDefault="00CF144B" w:rsidP="00047822">
            <w:pPr>
              <w:pStyle w:val="TableCell9TNR"/>
              <w:rPr>
                <w:rStyle w:val="RequiresAttention"/>
              </w:rPr>
            </w:pPr>
            <w:r w:rsidRPr="003F4DB0">
              <w:rPr>
                <w:rStyle w:val="RequiresAttention"/>
              </w:rPr>
              <w:t>Measurement Specification:</w:t>
            </w:r>
          </w:p>
          <w:p w:rsidR="00CF144B" w:rsidRPr="00901632" w:rsidRDefault="007A680F" w:rsidP="00047822">
            <w:pPr>
              <w:pStyle w:val="TableCell9TNR"/>
            </w:pPr>
            <w:bookmarkStart w:id="249" w:name="fldQue5671_1"/>
            <w:r>
              <w:rPr>
                <w:noProof/>
              </w:rPr>
              <w:drawing>
                <wp:inline distT="0" distB="0" distL="0" distR="0" wp14:anchorId="59DFBF6D" wp14:editId="77BFAB89">
                  <wp:extent cx="129540" cy="121920"/>
                  <wp:effectExtent l="0" t="0" r="3810" b="0"/>
                  <wp:docPr id="639" name="Picture 6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49"/>
            <w:r w:rsidR="00CF144B" w:rsidRPr="00901632">
              <w:t xml:space="preserve">HEDIS.  </w:t>
            </w:r>
            <w:r w:rsidR="00CF144B" w:rsidRPr="00B74331">
              <w:rPr>
                <w:rStyle w:val="Italic"/>
              </w:rPr>
              <w:t xml:space="preserve">Specify </w:t>
            </w:r>
            <w:r w:rsidR="000B79DF">
              <w:rPr>
                <w:rStyle w:val="Italic"/>
              </w:rPr>
              <w:t xml:space="preserve">version of </w:t>
            </w:r>
            <w:r w:rsidR="00CF144B" w:rsidRPr="00B74331">
              <w:rPr>
                <w:rStyle w:val="Italic"/>
              </w:rPr>
              <w:t>HEDIS used:</w:t>
            </w:r>
            <w:r w:rsidR="00CF144B" w:rsidRPr="00901632">
              <w:t xml:space="preserve"> </w:t>
            </w:r>
          </w:p>
          <w:p w:rsidR="00CF144B" w:rsidRPr="00901632" w:rsidRDefault="007A680F" w:rsidP="007A680F">
            <w:pPr>
              <w:pStyle w:val="TableCell9TNR"/>
            </w:pPr>
            <w:bookmarkStart w:id="250" w:name="fldQue5671_2"/>
            <w:r>
              <w:rPr>
                <w:noProof/>
              </w:rPr>
              <w:drawing>
                <wp:inline distT="0" distB="0" distL="0" distR="0" wp14:anchorId="0A0FC843" wp14:editId="1A826B96">
                  <wp:extent cx="129540" cy="121920"/>
                  <wp:effectExtent l="0" t="0" r="3810" b="0"/>
                  <wp:docPr id="640" name="Picture 6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0"/>
            <w:r w:rsidR="00CF144B" w:rsidRPr="00901632">
              <w:t xml:space="preserve">Other.  </w:t>
            </w:r>
            <w:r w:rsidR="00CF144B" w:rsidRPr="00B74331">
              <w:rPr>
                <w:rStyle w:val="Italic"/>
              </w:rPr>
              <w:t>Explain:</w:t>
            </w:r>
            <w:r w:rsidR="00CF144B" w:rsidRPr="00901632">
              <w:t xml:space="preserve"> </w:t>
            </w:r>
          </w:p>
        </w:tc>
      </w:tr>
      <w:tr w:rsidR="00CF144B" w:rsidRPr="00901632" w:rsidTr="00CF0E2E">
        <w:trPr>
          <w:cantSplit/>
        </w:trPr>
        <w:tc>
          <w:tcPr>
            <w:tcW w:w="1667" w:type="pct"/>
          </w:tcPr>
          <w:p w:rsidR="00CF144B" w:rsidRPr="003F4DB0" w:rsidRDefault="00CF144B" w:rsidP="00047822">
            <w:pPr>
              <w:pStyle w:val="TableCell9TNR"/>
              <w:rPr>
                <w:rStyle w:val="RequiresAttention"/>
              </w:rPr>
            </w:pPr>
            <w:r w:rsidRPr="003F4DB0">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641" name="Picture 6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642" name="Picture 6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B74331" w:rsidRDefault="007A680F" w:rsidP="00047822">
            <w:pPr>
              <w:pStyle w:val="TableCell9TNR"/>
              <w:rPr>
                <w:rStyle w:val="Italic"/>
              </w:rPr>
            </w:pPr>
            <w:r>
              <w:rPr>
                <w:noProof/>
              </w:rPr>
              <w:drawing>
                <wp:inline distT="0" distB="0" distL="0" distR="0">
                  <wp:extent cx="129540" cy="121920"/>
                  <wp:effectExtent l="0" t="0" r="3810" b="0"/>
                  <wp:docPr id="643" name="Picture 6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74331">
              <w:rPr>
                <w:rStyle w:val="Italic"/>
              </w:rPr>
              <w:t>Specify:</w:t>
            </w:r>
          </w:p>
          <w:p w:rsidR="00CF144B" w:rsidRPr="00901632" w:rsidRDefault="007A680F" w:rsidP="00047822">
            <w:pPr>
              <w:pStyle w:val="TableCell9TNR"/>
            </w:pPr>
            <w:r>
              <w:rPr>
                <w:noProof/>
              </w:rPr>
              <w:drawing>
                <wp:inline distT="0" distB="0" distL="0" distR="0">
                  <wp:extent cx="129540" cy="121920"/>
                  <wp:effectExtent l="0" t="0" r="3810" b="0"/>
                  <wp:docPr id="644" name="Picture 6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74331">
              <w:rPr>
                <w:rStyle w:val="Italic"/>
              </w:rPr>
              <w:t>Specify:</w:t>
            </w:r>
            <w:r w:rsidR="00CF144B" w:rsidRPr="00901632">
              <w:t xml:space="preserve"> </w:t>
            </w:r>
          </w:p>
          <w:p w:rsidR="00CF144B" w:rsidRPr="00901632" w:rsidRDefault="00CF144B" w:rsidP="00047822">
            <w:pPr>
              <w:pStyle w:val="TableCell9TNR"/>
            </w:pPr>
          </w:p>
        </w:tc>
        <w:tc>
          <w:tcPr>
            <w:tcW w:w="1667" w:type="pct"/>
          </w:tcPr>
          <w:p w:rsidR="00CF144B" w:rsidRPr="003F4DB0" w:rsidRDefault="00CF144B" w:rsidP="00047822">
            <w:pPr>
              <w:pStyle w:val="TableCell9TNR"/>
              <w:rPr>
                <w:rStyle w:val="RequiresAttention"/>
              </w:rPr>
            </w:pPr>
            <w:r w:rsidRPr="003F4DB0">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645" name="Picture 64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646" name="Picture 6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047822">
            <w:pPr>
              <w:pStyle w:val="TableCell9TNR"/>
            </w:pPr>
            <w:r>
              <w:rPr>
                <w:noProof/>
              </w:rPr>
              <w:drawing>
                <wp:inline distT="0" distB="0" distL="0" distR="0">
                  <wp:extent cx="129540" cy="121920"/>
                  <wp:effectExtent l="0" t="0" r="3810" b="0"/>
                  <wp:docPr id="647" name="Picture 6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74331">
              <w:rPr>
                <w:rStyle w:val="Italic"/>
              </w:rPr>
              <w:t>Specify:</w:t>
            </w:r>
          </w:p>
          <w:p w:rsidR="00CF144B" w:rsidRPr="00901632" w:rsidRDefault="007A680F" w:rsidP="00047822">
            <w:pPr>
              <w:pStyle w:val="TableCell9TNR"/>
            </w:pPr>
            <w:r>
              <w:rPr>
                <w:noProof/>
              </w:rPr>
              <w:drawing>
                <wp:inline distT="0" distB="0" distL="0" distR="0">
                  <wp:extent cx="129540" cy="121920"/>
                  <wp:effectExtent l="0" t="0" r="3810" b="0"/>
                  <wp:docPr id="648" name="Picture 6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74331">
              <w:rPr>
                <w:rStyle w:val="Italic"/>
              </w:rPr>
              <w:t>Specify:</w:t>
            </w:r>
            <w:r w:rsidR="00CF144B" w:rsidRPr="00901632">
              <w:t xml:space="preserve"> </w:t>
            </w:r>
          </w:p>
          <w:p w:rsidR="00CF144B" w:rsidRPr="00901632" w:rsidRDefault="00CF144B" w:rsidP="00047822">
            <w:pPr>
              <w:pStyle w:val="TableCell9TNR"/>
            </w:pPr>
          </w:p>
        </w:tc>
        <w:tc>
          <w:tcPr>
            <w:tcW w:w="1666" w:type="pct"/>
          </w:tcPr>
          <w:p w:rsidR="00CF144B" w:rsidRPr="003F4DB0" w:rsidRDefault="00CF144B" w:rsidP="00047822">
            <w:pPr>
              <w:pStyle w:val="TableCell9TNR"/>
              <w:rPr>
                <w:rStyle w:val="RequiresAttention"/>
              </w:rPr>
            </w:pPr>
            <w:r w:rsidRPr="003F4DB0">
              <w:rPr>
                <w:rStyle w:val="RequiresAttention"/>
              </w:rPr>
              <w:t>Data Source:</w:t>
            </w:r>
          </w:p>
          <w:p w:rsidR="00CF144B" w:rsidRPr="00901632" w:rsidRDefault="007A680F" w:rsidP="00047822">
            <w:pPr>
              <w:pStyle w:val="TableCell9TNR"/>
            </w:pPr>
            <w:r>
              <w:rPr>
                <w:noProof/>
              </w:rPr>
              <w:drawing>
                <wp:inline distT="0" distB="0" distL="0" distR="0">
                  <wp:extent cx="129540" cy="121920"/>
                  <wp:effectExtent l="0" t="0" r="3810" b="0"/>
                  <wp:docPr id="649" name="Picture 6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047822">
            <w:pPr>
              <w:pStyle w:val="TableCell9TNR"/>
            </w:pPr>
            <w:r>
              <w:rPr>
                <w:noProof/>
              </w:rPr>
              <w:drawing>
                <wp:inline distT="0" distB="0" distL="0" distR="0">
                  <wp:extent cx="129540" cy="121920"/>
                  <wp:effectExtent l="0" t="0" r="3810" b="0"/>
                  <wp:docPr id="650" name="Picture 6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047822">
            <w:pPr>
              <w:pStyle w:val="TableCell9TNR"/>
            </w:pPr>
            <w:r>
              <w:rPr>
                <w:noProof/>
              </w:rPr>
              <w:drawing>
                <wp:inline distT="0" distB="0" distL="0" distR="0">
                  <wp:extent cx="129540" cy="121920"/>
                  <wp:effectExtent l="0" t="0" r="3810" b="0"/>
                  <wp:docPr id="651" name="Picture 6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74331">
              <w:rPr>
                <w:rStyle w:val="Italic"/>
              </w:rPr>
              <w:t>Specify:</w:t>
            </w:r>
          </w:p>
          <w:p w:rsidR="00CF144B" w:rsidRPr="00901632" w:rsidRDefault="007A680F" w:rsidP="00047822">
            <w:pPr>
              <w:pStyle w:val="TableCell9TNR"/>
            </w:pPr>
            <w:r>
              <w:rPr>
                <w:noProof/>
              </w:rPr>
              <w:drawing>
                <wp:inline distT="0" distB="0" distL="0" distR="0">
                  <wp:extent cx="129540" cy="121920"/>
                  <wp:effectExtent l="0" t="0" r="3810" b="0"/>
                  <wp:docPr id="652" name="Picture 6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74331">
              <w:rPr>
                <w:rStyle w:val="Italic"/>
              </w:rPr>
              <w:t>Specify:</w:t>
            </w:r>
            <w:r w:rsidR="00CF144B" w:rsidRPr="00901632">
              <w:t xml:space="preserve"> </w:t>
            </w:r>
          </w:p>
          <w:p w:rsidR="00CF144B" w:rsidRPr="00901632" w:rsidRDefault="00CF144B" w:rsidP="00047822">
            <w:pPr>
              <w:pStyle w:val="TableCell9TNR"/>
            </w:pPr>
          </w:p>
        </w:tc>
      </w:tr>
      <w:tr w:rsidR="00CF144B" w:rsidRPr="00901632" w:rsidTr="00CF0E2E">
        <w:trPr>
          <w:cantSplit/>
        </w:trPr>
        <w:tc>
          <w:tcPr>
            <w:tcW w:w="1667" w:type="pct"/>
          </w:tcPr>
          <w:p w:rsidR="00CF144B" w:rsidRPr="003F4DB0" w:rsidRDefault="00CF144B" w:rsidP="00047822">
            <w:pPr>
              <w:pStyle w:val="TableCell9TNR"/>
              <w:rPr>
                <w:rStyle w:val="RequiresAttention"/>
              </w:rPr>
            </w:pPr>
            <w:r w:rsidRPr="003F4DB0">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r>
              <w:rPr>
                <w:noProof/>
              </w:rPr>
              <w:drawing>
                <wp:inline distT="0" distB="0" distL="0" distR="0">
                  <wp:extent cx="129540" cy="121920"/>
                  <wp:effectExtent l="0" t="0" r="3810" b="0"/>
                  <wp:docPr id="653" name="Picture 6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654" name="Picture 6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c>
          <w:tcPr>
            <w:tcW w:w="1667" w:type="pct"/>
          </w:tcPr>
          <w:p w:rsidR="00CF144B" w:rsidRPr="003F4DB0" w:rsidRDefault="00CF144B" w:rsidP="00047822">
            <w:pPr>
              <w:pStyle w:val="TableCell9TNR"/>
              <w:rPr>
                <w:rStyle w:val="RequiresAttention"/>
              </w:rPr>
            </w:pPr>
            <w:r w:rsidRPr="003F4DB0">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r>
              <w:rPr>
                <w:noProof/>
              </w:rPr>
              <w:drawing>
                <wp:inline distT="0" distB="0" distL="0" distR="0">
                  <wp:extent cx="129540" cy="121920"/>
                  <wp:effectExtent l="0" t="0" r="3810" b="0"/>
                  <wp:docPr id="655" name="Picture 6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656" name="Picture 6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c>
          <w:tcPr>
            <w:tcW w:w="1666" w:type="pct"/>
          </w:tcPr>
          <w:p w:rsidR="00CF144B" w:rsidRPr="003F4DB0" w:rsidRDefault="00CF144B" w:rsidP="00047822">
            <w:pPr>
              <w:pStyle w:val="TableCell9TNR"/>
              <w:rPr>
                <w:rStyle w:val="RequiresAttention"/>
              </w:rPr>
            </w:pPr>
            <w:r w:rsidRPr="003F4DB0">
              <w:rPr>
                <w:rStyle w:val="RequiresAttention"/>
              </w:rPr>
              <w:t>Definition of Population Included in the Measure:</w:t>
            </w:r>
          </w:p>
          <w:p w:rsidR="00CF144B" w:rsidRPr="00901632" w:rsidRDefault="00CF144B" w:rsidP="00047822">
            <w:pPr>
              <w:pStyle w:val="TableCell9TNR"/>
            </w:pPr>
            <w:r w:rsidRPr="00901632">
              <w:t xml:space="preserve">Definition of numerator: </w:t>
            </w:r>
          </w:p>
          <w:p w:rsidR="00CF144B" w:rsidRPr="00901632" w:rsidRDefault="00CF144B" w:rsidP="00047822">
            <w:pPr>
              <w:pStyle w:val="TableCell9TNR"/>
            </w:pPr>
            <w:r w:rsidRPr="00901632">
              <w:t xml:space="preserve">Definition of denominator: </w:t>
            </w:r>
          </w:p>
          <w:p w:rsidR="00CF144B" w:rsidRPr="00901632" w:rsidRDefault="007A680F" w:rsidP="00047822">
            <w:pPr>
              <w:pStyle w:val="TableCell9TNR"/>
            </w:pPr>
            <w:bookmarkStart w:id="251" w:name="fldQue2229_1"/>
            <w:r>
              <w:rPr>
                <w:noProof/>
              </w:rPr>
              <w:drawing>
                <wp:inline distT="0" distB="0" distL="0" distR="0" wp14:anchorId="4427C34A" wp14:editId="447BD476">
                  <wp:extent cx="129540" cy="121920"/>
                  <wp:effectExtent l="0" t="0" r="3810" b="0"/>
                  <wp:docPr id="657" name="Picture 6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1"/>
            <w:r w:rsidR="00CF144B" w:rsidRPr="00901632">
              <w:t xml:space="preserve"> Denominator includes CHIP population only.</w:t>
            </w:r>
          </w:p>
          <w:p w:rsidR="00CF144B" w:rsidRPr="00901632" w:rsidRDefault="007A680F" w:rsidP="00047822">
            <w:pPr>
              <w:pStyle w:val="TableCell9TNR"/>
            </w:pPr>
            <w:r>
              <w:rPr>
                <w:noProof/>
              </w:rPr>
              <w:drawing>
                <wp:inline distT="0" distB="0" distL="0" distR="0">
                  <wp:extent cx="129540" cy="121920"/>
                  <wp:effectExtent l="0" t="0" r="3810" b="0"/>
                  <wp:docPr id="658" name="Picture 65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047822">
            <w:pPr>
              <w:pStyle w:val="TableCell9TNR"/>
            </w:pPr>
            <w:r w:rsidRPr="00901632">
              <w:t xml:space="preserve">If denominator is a subset of the definition selected above, please further define the Denominator, please indicate the number of children excluded: </w:t>
            </w:r>
          </w:p>
        </w:tc>
      </w:tr>
      <w:tr w:rsidR="00CF144B" w:rsidRPr="009731BB" w:rsidTr="00CF0E2E">
        <w:trPr>
          <w:cantSplit/>
        </w:trPr>
        <w:tc>
          <w:tcPr>
            <w:tcW w:w="1667" w:type="pct"/>
          </w:tcPr>
          <w:p w:rsidR="00CF144B" w:rsidRPr="009731BB" w:rsidRDefault="00CF144B" w:rsidP="003F4DB0">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3F4DB0">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c>
          <w:tcPr>
            <w:tcW w:w="1667" w:type="pct"/>
          </w:tcPr>
          <w:p w:rsidR="00CF144B" w:rsidRPr="009731BB" w:rsidRDefault="00CF144B" w:rsidP="003F4DB0">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3F4DB0">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c>
          <w:tcPr>
            <w:tcW w:w="1666" w:type="pct"/>
          </w:tcPr>
          <w:p w:rsidR="00CF144B" w:rsidRPr="009731BB" w:rsidRDefault="00CF144B" w:rsidP="003F4DB0">
            <w:pPr>
              <w:pStyle w:val="TableCell9Arial"/>
              <w:rPr>
                <w:rStyle w:val="RequiresAttention"/>
                <w:rFonts w:ascii="Times New Roman" w:hAnsi="Times New Roman"/>
              </w:rPr>
            </w:pPr>
            <w:r w:rsidRPr="009731BB">
              <w:rPr>
                <w:rStyle w:val="RequiresAttention"/>
                <w:rFonts w:ascii="Times New Roman" w:hAnsi="Times New Roman"/>
              </w:rPr>
              <w:t>Date Range:</w:t>
            </w:r>
          </w:p>
          <w:p w:rsidR="00CF144B" w:rsidRPr="009731BB" w:rsidRDefault="00CF144B" w:rsidP="003F4DB0">
            <w:pPr>
              <w:pStyle w:val="TableCell9Arial"/>
              <w:rPr>
                <w:rFonts w:ascii="Times New Roman" w:hAnsi="Times New Roman"/>
              </w:rPr>
            </w:pPr>
            <w:r w:rsidRPr="009731BB">
              <w:rPr>
                <w:rStyle w:val="RequiresAttention"/>
                <w:rFonts w:ascii="Times New Roman" w:hAnsi="Times New Roman"/>
              </w:rPr>
              <w:t>From:  (mm/yyyy)</w:t>
            </w:r>
            <w:r w:rsidRPr="009731BB">
              <w:rPr>
                <w:rFonts w:ascii="Times New Roman" w:hAnsi="Times New Roman"/>
              </w:rPr>
              <w:t xml:space="preserve">   </w:t>
            </w:r>
            <w:r w:rsidRPr="009731BB">
              <w:rPr>
                <w:rStyle w:val="RequiresAttention"/>
                <w:rFonts w:ascii="Times New Roman" w:hAnsi="Times New Roman"/>
              </w:rPr>
              <w:t>To: (mm/yyyy)</w:t>
            </w:r>
            <w:r w:rsidRPr="009731BB">
              <w:rPr>
                <w:rFonts w:ascii="Times New Roman" w:hAnsi="Times New Roman"/>
              </w:rPr>
              <w:t xml:space="preserve"> </w:t>
            </w:r>
          </w:p>
        </w:tc>
      </w:tr>
      <w:tr w:rsidR="00CF144B" w:rsidRPr="00901632" w:rsidTr="00CF0E2E">
        <w:trPr>
          <w:cantSplit/>
        </w:trPr>
        <w:tc>
          <w:tcPr>
            <w:tcW w:w="1667" w:type="pct"/>
          </w:tcPr>
          <w:p w:rsidR="00CF144B" w:rsidRPr="003F4DB0" w:rsidRDefault="00CF144B" w:rsidP="00047822">
            <w:pPr>
              <w:pStyle w:val="TableCell9TNR"/>
              <w:rPr>
                <w:rStyle w:val="RequiresAttention"/>
              </w:rPr>
            </w:pPr>
            <w:r w:rsidRPr="003F4DB0">
              <w:rPr>
                <w:rStyle w:val="RequiresAttention"/>
              </w:rPr>
              <w:t>HEDIS Performance Measurement Data:</w:t>
            </w:r>
          </w:p>
          <w:p w:rsidR="00CF144B" w:rsidRPr="00B74331" w:rsidRDefault="00CF144B" w:rsidP="003F4DB0">
            <w:pPr>
              <w:pStyle w:val="TableCell9TNRExtraSpace"/>
              <w:rPr>
                <w:rStyle w:val="Italic"/>
              </w:rPr>
            </w:pPr>
            <w:r w:rsidRPr="00B74331">
              <w:rPr>
                <w:rStyle w:val="Italic"/>
              </w:rPr>
              <w:t>(If reporting with HEDIS)</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F4DB0">
            <w:pPr>
              <w:pStyle w:val="TableCell9TNRExtraSpace"/>
            </w:pPr>
            <w:r w:rsidRPr="00901632">
              <w:t xml:space="preserve">Rate: </w:t>
            </w:r>
          </w:p>
        </w:tc>
        <w:tc>
          <w:tcPr>
            <w:tcW w:w="1667" w:type="pct"/>
          </w:tcPr>
          <w:p w:rsidR="00CF144B" w:rsidRPr="003F4DB0" w:rsidRDefault="00CF144B" w:rsidP="00047822">
            <w:pPr>
              <w:pStyle w:val="TableCell9TNR"/>
              <w:rPr>
                <w:rStyle w:val="RequiresAttention"/>
              </w:rPr>
            </w:pPr>
            <w:r w:rsidRPr="003F4DB0">
              <w:rPr>
                <w:rStyle w:val="RequiresAttention"/>
              </w:rPr>
              <w:t>HEDIS Performance Measurement Data:</w:t>
            </w:r>
          </w:p>
          <w:p w:rsidR="00CF144B" w:rsidRPr="00B74331" w:rsidRDefault="00CF144B" w:rsidP="003F4DB0">
            <w:pPr>
              <w:pStyle w:val="TableCell9TNRExtraSpace"/>
              <w:rPr>
                <w:rStyle w:val="Italic"/>
              </w:rPr>
            </w:pPr>
            <w:r w:rsidRPr="00B74331">
              <w:rPr>
                <w:rStyle w:val="Italic"/>
              </w:rPr>
              <w:t>(If reporting with HEDIS)</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F4DB0">
            <w:pPr>
              <w:pStyle w:val="TableCell9TNRExtraSpace"/>
            </w:pPr>
            <w:r w:rsidRPr="00901632">
              <w:t xml:space="preserve">Rate: </w:t>
            </w:r>
          </w:p>
        </w:tc>
        <w:tc>
          <w:tcPr>
            <w:tcW w:w="1666" w:type="pct"/>
          </w:tcPr>
          <w:p w:rsidR="00CF144B" w:rsidRPr="003F4DB0" w:rsidRDefault="00CF144B" w:rsidP="00047822">
            <w:pPr>
              <w:pStyle w:val="TableCell9TNR"/>
              <w:rPr>
                <w:rStyle w:val="RequiresAttention"/>
              </w:rPr>
            </w:pPr>
            <w:r w:rsidRPr="003F4DB0">
              <w:rPr>
                <w:rStyle w:val="RequiresAttention"/>
              </w:rPr>
              <w:t>HEDIS Performance Measurement Data:</w:t>
            </w:r>
          </w:p>
          <w:p w:rsidR="00CF144B" w:rsidRPr="00B74331" w:rsidRDefault="00CF144B" w:rsidP="003F4DB0">
            <w:pPr>
              <w:pStyle w:val="TableCell9TNRExtraSpace"/>
              <w:rPr>
                <w:rStyle w:val="Italic"/>
              </w:rPr>
            </w:pPr>
            <w:r w:rsidRPr="00B74331">
              <w:rPr>
                <w:rStyle w:val="Italic"/>
              </w:rPr>
              <w:t>(If reporting with HEDIS)</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F4DB0">
            <w:pPr>
              <w:pStyle w:val="TableCell9TNRExtraSpace"/>
            </w:pPr>
            <w:r w:rsidRPr="00901632">
              <w:t xml:space="preserve">Rate: </w:t>
            </w:r>
          </w:p>
        </w:tc>
      </w:tr>
      <w:tr w:rsidR="00CF144B" w:rsidRPr="00901632" w:rsidTr="00CF0E2E">
        <w:trPr>
          <w:cantSplit/>
        </w:trPr>
        <w:tc>
          <w:tcPr>
            <w:tcW w:w="1667" w:type="pct"/>
          </w:tcPr>
          <w:p w:rsidR="00326CC4" w:rsidRPr="00370798" w:rsidRDefault="00CF144B" w:rsidP="00047822">
            <w:pPr>
              <w:pStyle w:val="TableCell9TNR"/>
              <w:rPr>
                <w:rStyle w:val="RequiresAttention"/>
              </w:rPr>
            </w:pPr>
            <w:r w:rsidRPr="00370798">
              <w:rPr>
                <w:rStyle w:val="RequiresAttention"/>
              </w:rPr>
              <w:lastRenderedPageBreak/>
              <w:t>Deviations from Measure Specifications:</w:t>
            </w:r>
          </w:p>
          <w:p w:rsidR="00326CC4" w:rsidRDefault="007A680F" w:rsidP="00047822">
            <w:pPr>
              <w:pStyle w:val="TableCell9TNR"/>
            </w:pPr>
            <w:bookmarkStart w:id="252" w:name="fldQue6682_1"/>
            <w:r>
              <w:rPr>
                <w:noProof/>
              </w:rPr>
              <w:drawing>
                <wp:inline distT="0" distB="0" distL="0" distR="0" wp14:anchorId="5AC8ECAF" wp14:editId="692CD076">
                  <wp:extent cx="129540" cy="121920"/>
                  <wp:effectExtent l="0" t="0" r="3810" b="0"/>
                  <wp:docPr id="659" name="Picture 6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2"/>
            <w:r w:rsidR="00CF144B" w:rsidRPr="00901632">
              <w:t xml:space="preserve"> Year of Data, </w:t>
            </w:r>
            <w:r w:rsidR="0064501E" w:rsidRPr="0064501E">
              <w:rPr>
                <w:rStyle w:val="Italic"/>
              </w:rPr>
              <w:t>Explain</w:t>
            </w:r>
            <w:r w:rsidR="00CF144B" w:rsidRPr="00901632">
              <w:t>.</w:t>
            </w:r>
          </w:p>
          <w:p w:rsidR="00326CC4" w:rsidRDefault="00326CC4" w:rsidP="0024693A">
            <w:pPr>
              <w:pStyle w:val="TableCell9TNRIndented"/>
            </w:pPr>
          </w:p>
          <w:p w:rsidR="00326CC4" w:rsidRDefault="007A680F" w:rsidP="00047822">
            <w:pPr>
              <w:pStyle w:val="TableCell9TNR"/>
            </w:pPr>
            <w:bookmarkStart w:id="253" w:name="fldQue6682_2"/>
            <w:r>
              <w:rPr>
                <w:noProof/>
              </w:rPr>
              <w:drawing>
                <wp:inline distT="0" distB="0" distL="0" distR="0" wp14:anchorId="59147392" wp14:editId="00A27B97">
                  <wp:extent cx="129540" cy="121920"/>
                  <wp:effectExtent l="0" t="0" r="3810" b="0"/>
                  <wp:docPr id="660" name="Picture 6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3"/>
            <w:r w:rsidR="00CF144B" w:rsidRPr="00901632">
              <w:t xml:space="preserve"> Data Source, </w:t>
            </w:r>
            <w:r w:rsidR="0064501E" w:rsidRPr="0064501E">
              <w:rPr>
                <w:rStyle w:val="Italic"/>
              </w:rPr>
              <w:t>Explain</w:t>
            </w:r>
            <w:r w:rsidR="00CF144B" w:rsidRPr="00901632">
              <w:t>.</w:t>
            </w:r>
          </w:p>
          <w:p w:rsidR="00CF144B" w:rsidRPr="00901632" w:rsidRDefault="00CF144B" w:rsidP="0024693A">
            <w:pPr>
              <w:pStyle w:val="TableCell9TNRIndented"/>
            </w:pPr>
          </w:p>
          <w:p w:rsidR="00326CC4" w:rsidRDefault="007A680F" w:rsidP="00047822">
            <w:pPr>
              <w:pStyle w:val="TableCell9TNR"/>
            </w:pPr>
            <w:bookmarkStart w:id="254" w:name="fldQue6682_3"/>
            <w:r>
              <w:rPr>
                <w:noProof/>
              </w:rPr>
              <w:drawing>
                <wp:inline distT="0" distB="0" distL="0" distR="0" wp14:anchorId="6C13E4B8" wp14:editId="523A476D">
                  <wp:extent cx="129540" cy="121920"/>
                  <wp:effectExtent l="0" t="0" r="3810" b="0"/>
                  <wp:docPr id="661" name="Picture 6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4"/>
            <w:r w:rsidR="00CF144B" w:rsidRPr="00901632">
              <w:t xml:space="preserve"> Numerator, </w:t>
            </w:r>
            <w:r w:rsidR="0064501E" w:rsidRPr="0064501E">
              <w:rPr>
                <w:rStyle w:val="Italic"/>
              </w:rPr>
              <w:t>Explain</w:t>
            </w:r>
            <w:r w:rsidR="00CF144B" w:rsidRPr="00901632">
              <w:t>.</w:t>
            </w:r>
          </w:p>
          <w:p w:rsidR="00CF144B" w:rsidRPr="00901632" w:rsidRDefault="00CF144B" w:rsidP="0024693A">
            <w:pPr>
              <w:pStyle w:val="TableCell9TNRIndented"/>
            </w:pPr>
          </w:p>
          <w:p w:rsidR="00326CC4" w:rsidRDefault="007A680F" w:rsidP="00047822">
            <w:pPr>
              <w:pStyle w:val="TableCell9TNR"/>
            </w:pPr>
            <w:bookmarkStart w:id="255" w:name="fldQue6682_4"/>
            <w:r>
              <w:rPr>
                <w:noProof/>
              </w:rPr>
              <w:drawing>
                <wp:inline distT="0" distB="0" distL="0" distR="0" wp14:anchorId="59A7A34E" wp14:editId="0F30D329">
                  <wp:extent cx="129540" cy="121920"/>
                  <wp:effectExtent l="0" t="0" r="3810" b="0"/>
                  <wp:docPr id="662" name="Picture 66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5"/>
            <w:r w:rsidR="00CF144B" w:rsidRPr="00901632">
              <w:t xml:space="preserve">Denominator, </w:t>
            </w:r>
            <w:r w:rsidR="0064501E" w:rsidRPr="0064501E">
              <w:rPr>
                <w:rStyle w:val="Italic"/>
              </w:rPr>
              <w:t>Explain</w:t>
            </w:r>
            <w:r w:rsidR="00CF144B" w:rsidRPr="00901632">
              <w:t>.</w:t>
            </w:r>
          </w:p>
          <w:p w:rsidR="00CF144B" w:rsidRPr="00901632" w:rsidRDefault="00CF144B" w:rsidP="0024693A">
            <w:pPr>
              <w:pStyle w:val="TableCell9TNRIndented"/>
            </w:pPr>
          </w:p>
          <w:p w:rsidR="00326CC4" w:rsidRDefault="007A680F" w:rsidP="00047822">
            <w:pPr>
              <w:pStyle w:val="TableCell9TNR"/>
            </w:pPr>
            <w:bookmarkStart w:id="256" w:name="fldQue6682_5"/>
            <w:r>
              <w:rPr>
                <w:noProof/>
              </w:rPr>
              <w:drawing>
                <wp:inline distT="0" distB="0" distL="0" distR="0" wp14:anchorId="2550B7F8" wp14:editId="24AE5A25">
                  <wp:extent cx="129540" cy="121920"/>
                  <wp:effectExtent l="0" t="0" r="3810" b="0"/>
                  <wp:docPr id="663" name="Picture 6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6"/>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c>
          <w:tcPr>
            <w:tcW w:w="1667" w:type="pct"/>
          </w:tcPr>
          <w:p w:rsidR="00326CC4" w:rsidRPr="00370798" w:rsidRDefault="00CF144B" w:rsidP="00047822">
            <w:pPr>
              <w:pStyle w:val="TableCell9TNR"/>
              <w:rPr>
                <w:rStyle w:val="RequiresAttention"/>
              </w:rPr>
            </w:pPr>
            <w:r w:rsidRPr="00370798">
              <w:rPr>
                <w:rStyle w:val="RequiresAttention"/>
              </w:rPr>
              <w:t>Deviations from Measure Specifications:</w:t>
            </w:r>
          </w:p>
          <w:p w:rsidR="00326CC4" w:rsidRDefault="007A680F" w:rsidP="00047822">
            <w:pPr>
              <w:pStyle w:val="TableCell9TNR"/>
            </w:pPr>
            <w:bookmarkStart w:id="257" w:name="fldQue6399_1"/>
            <w:r>
              <w:rPr>
                <w:noProof/>
              </w:rPr>
              <w:drawing>
                <wp:inline distT="0" distB="0" distL="0" distR="0" wp14:anchorId="54D09136" wp14:editId="605F9AB5">
                  <wp:extent cx="129540" cy="121920"/>
                  <wp:effectExtent l="0" t="0" r="3810" b="0"/>
                  <wp:docPr id="664" name="Picture 6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7"/>
            <w:r w:rsidR="00CF144B" w:rsidRPr="00901632">
              <w:t xml:space="preserve"> Year of Data, </w:t>
            </w:r>
            <w:r w:rsidR="0064501E" w:rsidRPr="0064501E">
              <w:rPr>
                <w:rStyle w:val="Italic"/>
              </w:rPr>
              <w:t>Explain</w:t>
            </w:r>
            <w:r w:rsidR="00CF144B" w:rsidRPr="00901632">
              <w:t>.</w:t>
            </w:r>
          </w:p>
          <w:p w:rsidR="00326CC4" w:rsidRDefault="00326CC4" w:rsidP="009931F7">
            <w:pPr>
              <w:pStyle w:val="TableCell9TNRIndented"/>
            </w:pPr>
          </w:p>
          <w:p w:rsidR="00326CC4" w:rsidRDefault="007A680F" w:rsidP="00047822">
            <w:pPr>
              <w:pStyle w:val="TableCell9TNR"/>
            </w:pPr>
            <w:bookmarkStart w:id="258" w:name="fldQue6399_2"/>
            <w:r>
              <w:rPr>
                <w:noProof/>
              </w:rPr>
              <w:drawing>
                <wp:inline distT="0" distB="0" distL="0" distR="0" wp14:anchorId="116EA935" wp14:editId="5D5E11BF">
                  <wp:extent cx="129540" cy="121920"/>
                  <wp:effectExtent l="0" t="0" r="3810" b="0"/>
                  <wp:docPr id="665" name="Picture 6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8"/>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326CC4" w:rsidRDefault="007A680F" w:rsidP="00047822">
            <w:pPr>
              <w:pStyle w:val="TableCell9TNR"/>
            </w:pPr>
            <w:bookmarkStart w:id="259" w:name="fldQue6399_3"/>
            <w:r>
              <w:rPr>
                <w:noProof/>
              </w:rPr>
              <w:drawing>
                <wp:inline distT="0" distB="0" distL="0" distR="0" wp14:anchorId="12CC8201" wp14:editId="4AA409F3">
                  <wp:extent cx="129540" cy="121920"/>
                  <wp:effectExtent l="0" t="0" r="3810" b="0"/>
                  <wp:docPr id="666" name="Picture 66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59"/>
            <w:r w:rsidR="00CF144B" w:rsidRPr="00901632">
              <w:t xml:space="preserve"> Numerator, </w:t>
            </w:r>
            <w:r w:rsidR="0064501E" w:rsidRPr="0064501E">
              <w:rPr>
                <w:rStyle w:val="Italic"/>
              </w:rPr>
              <w:t>Explain</w:t>
            </w:r>
            <w:r w:rsidR="00CF144B" w:rsidRPr="00901632">
              <w:t>.</w:t>
            </w:r>
            <w:bookmarkStart w:id="260" w:name="fldQue6402"/>
          </w:p>
          <w:bookmarkEnd w:id="260"/>
          <w:p w:rsidR="00CF144B" w:rsidRPr="00901632" w:rsidRDefault="00CF144B" w:rsidP="009931F7">
            <w:pPr>
              <w:pStyle w:val="TableCell9TNRIndented"/>
            </w:pPr>
          </w:p>
          <w:p w:rsidR="00326CC4" w:rsidRDefault="007A680F" w:rsidP="00047822">
            <w:pPr>
              <w:pStyle w:val="TableCell9TNR"/>
            </w:pPr>
            <w:bookmarkStart w:id="261" w:name="fldQue6399_4"/>
            <w:r>
              <w:rPr>
                <w:noProof/>
              </w:rPr>
              <w:drawing>
                <wp:inline distT="0" distB="0" distL="0" distR="0" wp14:anchorId="3768421E" wp14:editId="35BD3C09">
                  <wp:extent cx="129540" cy="121920"/>
                  <wp:effectExtent l="0" t="0" r="3810" b="0"/>
                  <wp:docPr id="667" name="Picture 66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1"/>
            <w:r w:rsidR="00CF144B" w:rsidRPr="00901632">
              <w:t xml:space="preserve">Denominator, </w:t>
            </w:r>
            <w:r w:rsidR="0064501E" w:rsidRPr="0064501E">
              <w:rPr>
                <w:rStyle w:val="Italic"/>
              </w:rPr>
              <w:t>Explain</w:t>
            </w:r>
            <w:r w:rsidR="00CF144B" w:rsidRPr="00901632">
              <w:t>.</w:t>
            </w:r>
          </w:p>
          <w:p w:rsidR="00CF144B" w:rsidRPr="00901632" w:rsidRDefault="00CF144B" w:rsidP="0024693A">
            <w:pPr>
              <w:pStyle w:val="TableCell9TNRIndented"/>
            </w:pPr>
          </w:p>
          <w:p w:rsidR="00326CC4" w:rsidRDefault="007A680F" w:rsidP="00047822">
            <w:pPr>
              <w:pStyle w:val="TableCell9TNR"/>
            </w:pPr>
            <w:bookmarkStart w:id="262" w:name="fldQue6399_5"/>
            <w:r>
              <w:rPr>
                <w:noProof/>
              </w:rPr>
              <w:drawing>
                <wp:inline distT="0" distB="0" distL="0" distR="0" wp14:anchorId="343BB766" wp14:editId="71F793DA">
                  <wp:extent cx="129540" cy="121920"/>
                  <wp:effectExtent l="0" t="0" r="3810" b="0"/>
                  <wp:docPr id="668" name="Picture 66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2"/>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c>
          <w:tcPr>
            <w:tcW w:w="1666" w:type="pct"/>
          </w:tcPr>
          <w:p w:rsidR="00326CC4" w:rsidRPr="00370798" w:rsidRDefault="00CF144B" w:rsidP="00047822">
            <w:pPr>
              <w:pStyle w:val="TableCell9TNR"/>
              <w:rPr>
                <w:rStyle w:val="RequiresAttention"/>
              </w:rPr>
            </w:pPr>
            <w:r w:rsidRPr="00370798">
              <w:rPr>
                <w:rStyle w:val="RequiresAttention"/>
              </w:rPr>
              <w:t>Deviations from Measure Specifications:</w:t>
            </w:r>
          </w:p>
          <w:p w:rsidR="00326CC4" w:rsidRDefault="007A680F" w:rsidP="00047822">
            <w:pPr>
              <w:pStyle w:val="TableCell9TNR"/>
            </w:pPr>
            <w:bookmarkStart w:id="263" w:name="fldQue5677_1"/>
            <w:r>
              <w:rPr>
                <w:noProof/>
              </w:rPr>
              <w:drawing>
                <wp:inline distT="0" distB="0" distL="0" distR="0" wp14:anchorId="2ED12954" wp14:editId="292B3DE7">
                  <wp:extent cx="129540" cy="121920"/>
                  <wp:effectExtent l="0" t="0" r="3810" b="0"/>
                  <wp:docPr id="669" name="Picture 66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3"/>
            <w:r w:rsidR="00CF144B" w:rsidRPr="00901632">
              <w:t xml:space="preserve"> Year of Data, </w:t>
            </w:r>
            <w:r w:rsidR="0064501E" w:rsidRPr="0064501E">
              <w:rPr>
                <w:rStyle w:val="Italic"/>
              </w:rPr>
              <w:t>Explain</w:t>
            </w:r>
            <w:r w:rsidR="00CF144B" w:rsidRPr="00901632">
              <w:t>.</w:t>
            </w:r>
          </w:p>
          <w:p w:rsidR="00326CC4" w:rsidRDefault="00326CC4" w:rsidP="009931F7">
            <w:pPr>
              <w:pStyle w:val="TableCell9TNRIndented"/>
            </w:pPr>
          </w:p>
          <w:p w:rsidR="00326CC4" w:rsidRDefault="007A680F" w:rsidP="00047822">
            <w:pPr>
              <w:pStyle w:val="TableCell9TNR"/>
            </w:pPr>
            <w:bookmarkStart w:id="264" w:name="fldQue5677_2"/>
            <w:r>
              <w:rPr>
                <w:noProof/>
              </w:rPr>
              <w:drawing>
                <wp:inline distT="0" distB="0" distL="0" distR="0" wp14:anchorId="48AC488C" wp14:editId="1467EEEA">
                  <wp:extent cx="129540" cy="121920"/>
                  <wp:effectExtent l="0" t="0" r="3810" b="0"/>
                  <wp:docPr id="670" name="Picture 67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4"/>
            <w:r w:rsidR="00CF144B" w:rsidRPr="00901632">
              <w:t xml:space="preserve"> Data Source, </w:t>
            </w:r>
            <w:r w:rsidR="0064501E" w:rsidRPr="0064501E">
              <w:rPr>
                <w:rStyle w:val="Italic"/>
              </w:rPr>
              <w:t>Explain</w:t>
            </w:r>
            <w:r w:rsidR="00CF144B" w:rsidRPr="00901632">
              <w:t>.</w:t>
            </w:r>
          </w:p>
          <w:p w:rsidR="00CF144B" w:rsidRPr="00901632" w:rsidRDefault="00CF144B" w:rsidP="009931F7">
            <w:pPr>
              <w:pStyle w:val="TableCell9TNRIndented"/>
            </w:pPr>
          </w:p>
          <w:p w:rsidR="00326CC4" w:rsidRDefault="007A680F" w:rsidP="00047822">
            <w:pPr>
              <w:pStyle w:val="TableCell9TNR"/>
            </w:pPr>
            <w:bookmarkStart w:id="265" w:name="fldQue5677_3"/>
            <w:r>
              <w:rPr>
                <w:noProof/>
              </w:rPr>
              <w:drawing>
                <wp:inline distT="0" distB="0" distL="0" distR="0" wp14:anchorId="66FB0088" wp14:editId="46505DDD">
                  <wp:extent cx="129540" cy="121920"/>
                  <wp:effectExtent l="0" t="0" r="3810" b="0"/>
                  <wp:docPr id="671" name="Picture 67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5"/>
            <w:r w:rsidR="00CF144B" w:rsidRPr="00901632">
              <w:t xml:space="preserve"> Numerator, </w:t>
            </w:r>
            <w:r w:rsidR="0064501E" w:rsidRPr="0064501E">
              <w:rPr>
                <w:rStyle w:val="Italic"/>
              </w:rPr>
              <w:t>Explain</w:t>
            </w:r>
            <w:r w:rsidR="00CF144B" w:rsidRPr="00901632">
              <w:t>.</w:t>
            </w:r>
          </w:p>
          <w:p w:rsidR="00CF144B" w:rsidRPr="00901632" w:rsidRDefault="00CF144B" w:rsidP="009931F7">
            <w:pPr>
              <w:pStyle w:val="TableCell9TNRIndented"/>
            </w:pPr>
          </w:p>
          <w:p w:rsidR="00326CC4" w:rsidRDefault="007A680F" w:rsidP="00047822">
            <w:pPr>
              <w:pStyle w:val="TableCell9TNR"/>
            </w:pPr>
            <w:bookmarkStart w:id="266" w:name="fldQue5677_4"/>
            <w:r>
              <w:rPr>
                <w:noProof/>
              </w:rPr>
              <w:drawing>
                <wp:inline distT="0" distB="0" distL="0" distR="0" wp14:anchorId="38A4ADD3" wp14:editId="20AD5983">
                  <wp:extent cx="129540" cy="121920"/>
                  <wp:effectExtent l="0" t="0" r="3810" b="0"/>
                  <wp:docPr id="672" name="Picture 6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6"/>
            <w:r w:rsidR="00CF144B" w:rsidRPr="00901632">
              <w:t xml:space="preserve">Denominator, </w:t>
            </w:r>
            <w:r w:rsidR="0064501E" w:rsidRPr="0064501E">
              <w:rPr>
                <w:rStyle w:val="Italic"/>
              </w:rPr>
              <w:t>Explain</w:t>
            </w:r>
            <w:r w:rsidR="00CF144B" w:rsidRPr="00901632">
              <w:t>.</w:t>
            </w:r>
          </w:p>
          <w:p w:rsidR="00CF144B" w:rsidRPr="00901632" w:rsidRDefault="00CF144B" w:rsidP="009931F7">
            <w:pPr>
              <w:pStyle w:val="TableCell9TNRIndented"/>
            </w:pPr>
          </w:p>
          <w:p w:rsidR="00326CC4" w:rsidRDefault="007A680F" w:rsidP="00047822">
            <w:pPr>
              <w:pStyle w:val="TableCell9TNR"/>
            </w:pPr>
            <w:bookmarkStart w:id="267" w:name="fldQue5677_5"/>
            <w:r>
              <w:rPr>
                <w:noProof/>
              </w:rPr>
              <w:drawing>
                <wp:inline distT="0" distB="0" distL="0" distR="0" wp14:anchorId="4D83D11B" wp14:editId="54F9C8C2">
                  <wp:extent cx="129540" cy="121920"/>
                  <wp:effectExtent l="0" t="0" r="3810" b="0"/>
                  <wp:docPr id="673" name="Picture 6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7"/>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r>
      <w:tr w:rsidR="00CF144B" w:rsidRPr="00901632" w:rsidTr="009D0F10">
        <w:trPr>
          <w:cantSplit/>
          <w:trHeight w:val="720"/>
        </w:trPr>
        <w:tc>
          <w:tcPr>
            <w:tcW w:w="1667" w:type="pct"/>
          </w:tcPr>
          <w:p w:rsidR="00CF144B" w:rsidRPr="00901632" w:rsidRDefault="00CF144B" w:rsidP="00047822">
            <w:pPr>
              <w:pStyle w:val="TableCell9TNR"/>
            </w:pPr>
            <w:r w:rsidRPr="00370798">
              <w:rPr>
                <w:rStyle w:val="RequiresAttention"/>
              </w:rPr>
              <w:t>Additional notes on measure:</w:t>
            </w:r>
            <w:r w:rsidRPr="00901632">
              <w:t xml:space="preserve"> </w:t>
            </w:r>
          </w:p>
        </w:tc>
        <w:tc>
          <w:tcPr>
            <w:tcW w:w="1667" w:type="pct"/>
          </w:tcPr>
          <w:p w:rsidR="00CF144B" w:rsidRPr="00901632" w:rsidRDefault="00CF144B" w:rsidP="00047822">
            <w:pPr>
              <w:pStyle w:val="TableCell9TNR"/>
            </w:pPr>
            <w:r w:rsidRPr="00370798">
              <w:rPr>
                <w:rStyle w:val="RequiresAttention"/>
              </w:rPr>
              <w:t>Additional notes on measure:</w:t>
            </w:r>
            <w:r w:rsidRPr="00901632">
              <w:t xml:space="preserve"> </w:t>
            </w:r>
          </w:p>
        </w:tc>
        <w:tc>
          <w:tcPr>
            <w:tcW w:w="1666" w:type="pct"/>
          </w:tcPr>
          <w:p w:rsidR="00CF144B" w:rsidRPr="00901632" w:rsidRDefault="00CF144B" w:rsidP="000B79DF">
            <w:pPr>
              <w:pStyle w:val="TableCell9TNR"/>
            </w:pPr>
            <w:r w:rsidRPr="00370798">
              <w:rPr>
                <w:rStyle w:val="RequiresAttention"/>
              </w:rPr>
              <w:t>Additional notes on measure:</w:t>
            </w:r>
            <w:r w:rsidRPr="00901632">
              <w:t xml:space="preserve"> </w:t>
            </w:r>
          </w:p>
        </w:tc>
      </w:tr>
      <w:tr w:rsidR="00CF144B" w:rsidRPr="00901632" w:rsidTr="00CF0E2E">
        <w:trPr>
          <w:cantSplit/>
        </w:trPr>
        <w:tc>
          <w:tcPr>
            <w:tcW w:w="1667" w:type="pct"/>
            <w:tcBorders>
              <w:bottom w:val="single" w:sz="4" w:space="0" w:color="auto"/>
            </w:tcBorders>
          </w:tcPr>
          <w:p w:rsidR="00CF144B" w:rsidRPr="00370798" w:rsidRDefault="00CF144B" w:rsidP="00047822">
            <w:pPr>
              <w:pStyle w:val="TableCell9TNR"/>
              <w:rPr>
                <w:rStyle w:val="RequiresAttention"/>
              </w:rPr>
            </w:pPr>
            <w:r w:rsidRPr="00370798">
              <w:rPr>
                <w:rStyle w:val="RequiresAttention"/>
              </w:rPr>
              <w:t>Other Performance Measurement Data:</w:t>
            </w:r>
          </w:p>
          <w:p w:rsidR="00CF144B" w:rsidRPr="00370798" w:rsidRDefault="00CF144B" w:rsidP="00047822">
            <w:pPr>
              <w:pStyle w:val="TableCell9TNR"/>
              <w:rPr>
                <w:rStyle w:val="Italic"/>
              </w:rPr>
            </w:pPr>
            <w:r w:rsidRPr="00370798">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70798">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c>
          <w:tcPr>
            <w:tcW w:w="1667" w:type="pct"/>
            <w:tcBorders>
              <w:bottom w:val="single" w:sz="4" w:space="0" w:color="auto"/>
            </w:tcBorders>
          </w:tcPr>
          <w:p w:rsidR="00CF144B" w:rsidRPr="00370798" w:rsidRDefault="00CF144B" w:rsidP="00047822">
            <w:pPr>
              <w:pStyle w:val="TableCell9TNR"/>
              <w:rPr>
                <w:rStyle w:val="RequiresAttention"/>
              </w:rPr>
            </w:pPr>
            <w:r w:rsidRPr="00370798">
              <w:rPr>
                <w:rStyle w:val="RequiresAttention"/>
              </w:rPr>
              <w:t>Other Performance Measurement Data:</w:t>
            </w:r>
          </w:p>
          <w:p w:rsidR="00CF144B" w:rsidRPr="00370798" w:rsidRDefault="00CF144B" w:rsidP="00047822">
            <w:pPr>
              <w:pStyle w:val="TableCell9TNR"/>
              <w:rPr>
                <w:rStyle w:val="Italic"/>
              </w:rPr>
            </w:pPr>
            <w:r w:rsidRPr="00370798">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70798">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c>
          <w:tcPr>
            <w:tcW w:w="1666" w:type="pct"/>
            <w:tcBorders>
              <w:bottom w:val="single" w:sz="4" w:space="0" w:color="auto"/>
            </w:tcBorders>
          </w:tcPr>
          <w:p w:rsidR="00CF144B" w:rsidRPr="00370798" w:rsidRDefault="00CF144B" w:rsidP="00047822">
            <w:pPr>
              <w:pStyle w:val="TableCell9TNR"/>
              <w:rPr>
                <w:rStyle w:val="RequiresAttention"/>
              </w:rPr>
            </w:pPr>
            <w:r w:rsidRPr="00370798">
              <w:rPr>
                <w:rStyle w:val="RequiresAttention"/>
              </w:rPr>
              <w:t>Other Performance Measurement Data:</w:t>
            </w:r>
          </w:p>
          <w:p w:rsidR="00CF144B" w:rsidRPr="00370798" w:rsidRDefault="00CF144B" w:rsidP="00047822">
            <w:pPr>
              <w:pStyle w:val="TableCell9TNR"/>
              <w:rPr>
                <w:rStyle w:val="Italic"/>
              </w:rPr>
            </w:pPr>
            <w:r w:rsidRPr="00370798">
              <w:rPr>
                <w:rStyle w:val="Italic"/>
              </w:rPr>
              <w:t>(If reporting with another methodology)</w:t>
            </w:r>
          </w:p>
          <w:p w:rsidR="00CF144B" w:rsidRPr="00901632" w:rsidRDefault="00CF144B" w:rsidP="00047822">
            <w:pPr>
              <w:pStyle w:val="TableCell9TNR"/>
            </w:pPr>
            <w:r w:rsidRPr="00901632">
              <w:t xml:space="preserve">Numerator: </w:t>
            </w:r>
          </w:p>
          <w:p w:rsidR="00CF144B" w:rsidRPr="00901632" w:rsidRDefault="00CF144B" w:rsidP="00047822">
            <w:pPr>
              <w:pStyle w:val="TableCell9TNR"/>
            </w:pPr>
            <w:r w:rsidRPr="00901632">
              <w:t xml:space="preserve">Denominator: </w:t>
            </w:r>
          </w:p>
          <w:p w:rsidR="00CF144B" w:rsidRPr="00901632" w:rsidRDefault="00CF144B" w:rsidP="00370798">
            <w:pPr>
              <w:pStyle w:val="TableCell9TNRExtraSpace"/>
            </w:pPr>
            <w:r w:rsidRPr="00901632">
              <w:t xml:space="preserve">Rate: </w:t>
            </w:r>
          </w:p>
          <w:p w:rsidR="00CF144B" w:rsidRPr="00901632" w:rsidRDefault="00CF144B" w:rsidP="00047822">
            <w:pPr>
              <w:pStyle w:val="TableCell9TNR"/>
            </w:pPr>
            <w:r w:rsidRPr="00901632">
              <w:t xml:space="preserve">Additional notes on measure: </w:t>
            </w:r>
          </w:p>
        </w:tc>
      </w:tr>
      <w:tr w:rsidR="00CF144B" w:rsidRPr="00901632" w:rsidTr="00CF0E2E">
        <w:trPr>
          <w:cantSplit/>
        </w:trPr>
        <w:tc>
          <w:tcPr>
            <w:tcW w:w="1667" w:type="pct"/>
            <w:tcBorders>
              <w:bottom w:val="nil"/>
            </w:tcBorders>
          </w:tcPr>
          <w:p w:rsidR="00CF144B" w:rsidRPr="00370798" w:rsidRDefault="00CF144B" w:rsidP="00370798">
            <w:pPr>
              <w:pStyle w:val="TableCell9TNRExtraSpace"/>
              <w:keepNext/>
              <w:rPr>
                <w:rStyle w:val="RequiresAttention"/>
              </w:rPr>
            </w:pPr>
            <w:r w:rsidRPr="00370798">
              <w:rPr>
                <w:rStyle w:val="RequiresAttention"/>
              </w:rPr>
              <w:t>Explanation of Progress:</w:t>
            </w:r>
          </w:p>
          <w:p w:rsidR="00CF144B" w:rsidRPr="00901632" w:rsidRDefault="00CF144B" w:rsidP="000B79DF">
            <w:pPr>
              <w:pStyle w:val="TableCell9TNRIndentedExtraSpace"/>
              <w:keepNext/>
            </w:pPr>
            <w:r w:rsidRPr="00370798">
              <w:rPr>
                <w:rStyle w:val="RequiresAttention"/>
              </w:rPr>
              <w:t>How did your performance in</w:t>
            </w:r>
            <w:r w:rsidR="000B79DF">
              <w:rPr>
                <w:rStyle w:val="RequiresAttention"/>
              </w:rPr>
              <w:t xml:space="preserve"> 2017</w:t>
            </w:r>
            <w:r w:rsidRPr="00370798">
              <w:rPr>
                <w:rStyle w:val="RequiresAttention"/>
              </w:rPr>
              <w:t xml:space="preserve"> compare with the Annual Performance Objective documented in your 201</w:t>
            </w:r>
            <w:r w:rsidR="000B79DF">
              <w:rPr>
                <w:rStyle w:val="RequiresAttention"/>
              </w:rPr>
              <w:t>6</w:t>
            </w:r>
            <w:r w:rsidRPr="00370798">
              <w:rPr>
                <w:rStyle w:val="RequiresAttention"/>
              </w:rPr>
              <w:t xml:space="preserve"> Annual Report?</w:t>
            </w:r>
            <w:r w:rsidRPr="00901632">
              <w:t xml:space="preserve"> </w:t>
            </w:r>
          </w:p>
        </w:tc>
        <w:tc>
          <w:tcPr>
            <w:tcW w:w="1667" w:type="pct"/>
            <w:tcBorders>
              <w:bottom w:val="nil"/>
            </w:tcBorders>
          </w:tcPr>
          <w:p w:rsidR="00CF144B" w:rsidRPr="00370798" w:rsidRDefault="00CF144B" w:rsidP="00370798">
            <w:pPr>
              <w:pStyle w:val="TableCell9TNRExtraSpace"/>
              <w:keepNext/>
              <w:rPr>
                <w:rStyle w:val="RequiresAttention"/>
              </w:rPr>
            </w:pPr>
            <w:r w:rsidRPr="00370798">
              <w:rPr>
                <w:rStyle w:val="RequiresAttention"/>
              </w:rPr>
              <w:t>Explanation of Progress:</w:t>
            </w:r>
          </w:p>
          <w:p w:rsidR="00CF144B" w:rsidRPr="00901632" w:rsidRDefault="000B79DF" w:rsidP="000B79DF">
            <w:pPr>
              <w:pStyle w:val="TableCell9TNRIndentedExtraSpace"/>
              <w:keepNext/>
            </w:pPr>
            <w:r>
              <w:rPr>
                <w:rStyle w:val="RequiresAttention"/>
              </w:rPr>
              <w:t>How did your performance in 2018</w:t>
            </w:r>
            <w:r w:rsidR="00CF144B" w:rsidRPr="00370798">
              <w:rPr>
                <w:rStyle w:val="RequiresAttention"/>
              </w:rPr>
              <w:t xml:space="preserve"> compare with the Annual Performance Objective documented in your 201</w:t>
            </w:r>
            <w:r>
              <w:rPr>
                <w:rStyle w:val="RequiresAttention"/>
              </w:rPr>
              <w:t>7</w:t>
            </w:r>
            <w:r w:rsidR="00CF144B" w:rsidRPr="00370798">
              <w:rPr>
                <w:rStyle w:val="RequiresAttention"/>
              </w:rPr>
              <w:t xml:space="preserve"> Annual Report?</w:t>
            </w:r>
            <w:r w:rsidR="00CF144B" w:rsidRPr="00901632">
              <w:t xml:space="preserve"> </w:t>
            </w:r>
          </w:p>
        </w:tc>
        <w:tc>
          <w:tcPr>
            <w:tcW w:w="1666" w:type="pct"/>
            <w:tcBorders>
              <w:bottom w:val="nil"/>
            </w:tcBorders>
          </w:tcPr>
          <w:p w:rsidR="00CF144B" w:rsidRPr="00370798" w:rsidRDefault="00CF144B" w:rsidP="00370798">
            <w:pPr>
              <w:pStyle w:val="TableCell9TNRExtraSpace"/>
              <w:keepNext/>
              <w:rPr>
                <w:rStyle w:val="RequiresAttention"/>
              </w:rPr>
            </w:pPr>
            <w:r w:rsidRPr="00370798">
              <w:rPr>
                <w:rStyle w:val="RequiresAttention"/>
              </w:rPr>
              <w:t>Explanation of Progress:</w:t>
            </w:r>
          </w:p>
          <w:p w:rsidR="00CF144B" w:rsidRPr="00901632" w:rsidRDefault="000B79DF" w:rsidP="00370798">
            <w:pPr>
              <w:pStyle w:val="TableCell9TNRIndentedExtraSpace"/>
              <w:keepNext/>
            </w:pPr>
            <w:r>
              <w:rPr>
                <w:rStyle w:val="RequiresAttention"/>
              </w:rPr>
              <w:t>How did your performance in 2019</w:t>
            </w:r>
            <w:r w:rsidR="00CF144B" w:rsidRPr="00370798">
              <w:rPr>
                <w:rStyle w:val="RequiresAttention"/>
              </w:rPr>
              <w:t xml:space="preserve"> compare with the Annual Performance O</w:t>
            </w:r>
            <w:r>
              <w:rPr>
                <w:rStyle w:val="RequiresAttention"/>
              </w:rPr>
              <w:t>bjective documented in your 2018</w:t>
            </w:r>
            <w:r w:rsidR="00CF144B" w:rsidRPr="00370798">
              <w:rPr>
                <w:rStyle w:val="RequiresAttention"/>
              </w:rPr>
              <w:t xml:space="preserve"> Annual Report?</w:t>
            </w:r>
            <w:r w:rsidR="00CF144B" w:rsidRPr="00901632">
              <w:t xml:space="preserve"> </w:t>
            </w:r>
          </w:p>
        </w:tc>
      </w:tr>
      <w:tr w:rsidR="00CF144B" w:rsidRPr="00901632" w:rsidTr="001D5472">
        <w:trPr>
          <w:cantSplit/>
        </w:trPr>
        <w:tc>
          <w:tcPr>
            <w:tcW w:w="1667" w:type="pct"/>
            <w:tcBorders>
              <w:top w:val="nil"/>
              <w:bottom w:val="single" w:sz="4" w:space="0" w:color="auto"/>
            </w:tcBorders>
          </w:tcPr>
          <w:p w:rsidR="00CF144B" w:rsidRPr="00901632" w:rsidRDefault="004C63C4" w:rsidP="00370798">
            <w:pPr>
              <w:pStyle w:val="TableCell9TNRIndentedExtraSpace"/>
            </w:pPr>
            <w:r w:rsidRPr="0037079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370798">
            <w:pPr>
              <w:pStyle w:val="TableCell9TNRIndentedExtraSpace"/>
            </w:pPr>
            <w:r w:rsidRPr="0037079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370798">
            <w:pPr>
              <w:pStyle w:val="TableCell9TNRIndentedExtraSpace"/>
            </w:pPr>
            <w:r w:rsidRPr="00370798">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1D5472">
        <w:trPr>
          <w:cantSplit/>
        </w:trPr>
        <w:tc>
          <w:tcPr>
            <w:tcW w:w="1667" w:type="pct"/>
            <w:tcBorders>
              <w:top w:val="single" w:sz="4" w:space="0" w:color="auto"/>
              <w:bottom w:val="nil"/>
            </w:tcBorders>
          </w:tcPr>
          <w:p w:rsidR="004C63C4" w:rsidRPr="00370798" w:rsidRDefault="004C63C4" w:rsidP="00370798">
            <w:pPr>
              <w:pStyle w:val="TableCell9TNRIndentedExtraSpace"/>
              <w:keepNext/>
              <w:rPr>
                <w:rStyle w:val="RequiresAttention"/>
              </w:rPr>
            </w:pPr>
            <w:r w:rsidRPr="00370798">
              <w:rPr>
                <w:rStyle w:val="RequiresAttention"/>
              </w:rPr>
              <w:t>Please indicate how CMS might be of assistance in improving the completeness or accuracy of your reporting of the data.</w:t>
            </w:r>
          </w:p>
          <w:p w:rsidR="004C63C4" w:rsidRPr="00A21179" w:rsidRDefault="004C63C4" w:rsidP="00370798">
            <w:pPr>
              <w:pStyle w:val="TableCell9TNRIndented"/>
              <w:keepNext/>
            </w:pPr>
            <w:r w:rsidRPr="00A21179">
              <w:rPr>
                <w:rStyle w:val="RequiresAttention"/>
              </w:rPr>
              <w:t>Annual Performance Objective for FFY</w:t>
            </w:r>
            <w:r w:rsidR="000B79DF" w:rsidRPr="00A21179">
              <w:rPr>
                <w:rStyle w:val="RequiresAttention"/>
              </w:rPr>
              <w:t xml:space="preserve"> 2018</w:t>
            </w:r>
            <w:r w:rsidRPr="00A21179">
              <w:rPr>
                <w:rStyle w:val="RequiresAttention"/>
              </w:rPr>
              <w:t>:</w:t>
            </w:r>
            <w:r w:rsidRPr="00A21179">
              <w:t xml:space="preserve"> </w:t>
            </w:r>
          </w:p>
          <w:p w:rsidR="004C63C4" w:rsidRPr="00A21179" w:rsidRDefault="004C63C4" w:rsidP="00370798">
            <w:pPr>
              <w:pStyle w:val="TableCell9TNRIndented"/>
              <w:keepNext/>
            </w:pPr>
            <w:r w:rsidRPr="00A21179">
              <w:rPr>
                <w:rStyle w:val="RequiresAttention"/>
              </w:rPr>
              <w:t>Annual Pe</w:t>
            </w:r>
            <w:r w:rsidR="000B79DF" w:rsidRPr="00A21179">
              <w:rPr>
                <w:rStyle w:val="RequiresAttention"/>
              </w:rPr>
              <w:t>rformance Objective for FFY 2019</w:t>
            </w:r>
            <w:r w:rsidRPr="00A21179">
              <w:rPr>
                <w:rStyle w:val="RequiresAttention"/>
              </w:rPr>
              <w:t>:</w:t>
            </w:r>
            <w:r w:rsidRPr="00A21179">
              <w:t xml:space="preserve"> </w:t>
            </w:r>
          </w:p>
          <w:p w:rsidR="00CF144B" w:rsidRPr="00901632" w:rsidRDefault="004C63C4" w:rsidP="00370798">
            <w:pPr>
              <w:pStyle w:val="TableCell9TNRIndentedExtraSpace"/>
              <w:keepNext/>
            </w:pPr>
            <w:r w:rsidRPr="00A21179">
              <w:rPr>
                <w:rStyle w:val="RequiresAttention"/>
              </w:rPr>
              <w:t>Annual Pe</w:t>
            </w:r>
            <w:r w:rsidR="000B79DF" w:rsidRPr="00A21179">
              <w:rPr>
                <w:rStyle w:val="RequiresAttention"/>
              </w:rPr>
              <w:t>rformance Objective for FFY 2020</w:t>
            </w:r>
            <w:r w:rsidRPr="00A21179">
              <w:rPr>
                <w:rStyle w:val="RequiresAttention"/>
              </w:rPr>
              <w:t>:</w:t>
            </w:r>
            <w:r w:rsidRPr="00A21179">
              <w:t xml:space="preserve"> </w:t>
            </w:r>
          </w:p>
        </w:tc>
        <w:tc>
          <w:tcPr>
            <w:tcW w:w="1667" w:type="pct"/>
            <w:tcBorders>
              <w:top w:val="single" w:sz="4" w:space="0" w:color="auto"/>
              <w:bottom w:val="nil"/>
            </w:tcBorders>
          </w:tcPr>
          <w:p w:rsidR="00CF144B" w:rsidRPr="00370798" w:rsidRDefault="00CF144B" w:rsidP="00370798">
            <w:pPr>
              <w:pStyle w:val="TableCell9TNRIndentedExtraSpace"/>
              <w:keepNext/>
              <w:rPr>
                <w:rStyle w:val="RequiresAttention"/>
              </w:rPr>
            </w:pPr>
            <w:r w:rsidRPr="00370798">
              <w:rPr>
                <w:rStyle w:val="RequiresAttention"/>
              </w:rPr>
              <w:t>Please indicate how CMS might be of assistance in improving the completeness or accuracy of your reporting of the data.</w:t>
            </w:r>
          </w:p>
          <w:p w:rsidR="00CF144B" w:rsidRPr="00A21179" w:rsidRDefault="00CF144B" w:rsidP="00370798">
            <w:pPr>
              <w:pStyle w:val="TableCell9TNRIndented"/>
              <w:keepNext/>
            </w:pPr>
            <w:r w:rsidRPr="00A21179">
              <w:rPr>
                <w:rStyle w:val="RequiresAttention"/>
              </w:rPr>
              <w:t>Annual Pe</w:t>
            </w:r>
            <w:r w:rsidR="000B79DF" w:rsidRPr="00A21179">
              <w:rPr>
                <w:rStyle w:val="RequiresAttention"/>
              </w:rPr>
              <w:t>rformance Objective for FFY 2019</w:t>
            </w:r>
            <w:r w:rsidRPr="00A21179">
              <w:rPr>
                <w:rStyle w:val="RequiresAttention"/>
              </w:rPr>
              <w:t xml:space="preserve">: </w:t>
            </w:r>
          </w:p>
          <w:p w:rsidR="00CF144B" w:rsidRPr="00A21179" w:rsidRDefault="00CF144B" w:rsidP="00370798">
            <w:pPr>
              <w:pStyle w:val="TableCell9TNRIndented"/>
              <w:keepNext/>
            </w:pPr>
            <w:r w:rsidRPr="00A21179">
              <w:rPr>
                <w:rStyle w:val="RequiresAttention"/>
              </w:rPr>
              <w:t>Annual Pe</w:t>
            </w:r>
            <w:r w:rsidR="000B79DF" w:rsidRPr="00A21179">
              <w:rPr>
                <w:rStyle w:val="RequiresAttention"/>
              </w:rPr>
              <w:t>rformance Objective for FFY 2020</w:t>
            </w:r>
            <w:r w:rsidRPr="00A21179">
              <w:rPr>
                <w:rStyle w:val="RequiresAttention"/>
              </w:rPr>
              <w:t>:</w:t>
            </w:r>
            <w:r w:rsidRPr="00A21179">
              <w:t xml:space="preserve"> </w:t>
            </w:r>
          </w:p>
          <w:p w:rsidR="004C63C4" w:rsidRPr="00901632" w:rsidRDefault="004C63C4" w:rsidP="00370798">
            <w:pPr>
              <w:pStyle w:val="TableCell9TNRIndentedExtraSpace"/>
              <w:keepNext/>
            </w:pPr>
            <w:r w:rsidRPr="00A21179">
              <w:rPr>
                <w:rStyle w:val="RequiresAttention"/>
              </w:rPr>
              <w:t>Annual Pe</w:t>
            </w:r>
            <w:r w:rsidR="000B79DF" w:rsidRPr="00A21179">
              <w:rPr>
                <w:rStyle w:val="RequiresAttention"/>
              </w:rPr>
              <w:t>rformance Objective for FFY 2021</w:t>
            </w:r>
            <w:r w:rsidRPr="00A21179">
              <w:rPr>
                <w:rStyle w:val="RequiresAttention"/>
              </w:rPr>
              <w:t>:</w:t>
            </w:r>
            <w:r w:rsidRPr="00A21179">
              <w:t xml:space="preserve"> </w:t>
            </w:r>
          </w:p>
        </w:tc>
        <w:tc>
          <w:tcPr>
            <w:tcW w:w="1666" w:type="pct"/>
            <w:tcBorders>
              <w:top w:val="single" w:sz="4" w:space="0" w:color="auto"/>
              <w:bottom w:val="nil"/>
            </w:tcBorders>
          </w:tcPr>
          <w:p w:rsidR="00CF144B" w:rsidRPr="00370798" w:rsidRDefault="00CF144B" w:rsidP="00370798">
            <w:pPr>
              <w:pStyle w:val="TableCell9TNRIndentedExtraSpace"/>
              <w:keepNext/>
              <w:rPr>
                <w:rStyle w:val="RequiresAttention"/>
              </w:rPr>
            </w:pPr>
            <w:r w:rsidRPr="00370798">
              <w:rPr>
                <w:rStyle w:val="RequiresAttention"/>
              </w:rPr>
              <w:t>Please indicate how CMS might be of assistance in improving the completeness or accuracy of your reporting of the data.</w:t>
            </w:r>
          </w:p>
          <w:p w:rsidR="00CF144B" w:rsidRPr="00A21179" w:rsidRDefault="00CF144B" w:rsidP="00370798">
            <w:pPr>
              <w:pStyle w:val="TableCell9TNRIndented"/>
              <w:keepNext/>
            </w:pPr>
            <w:r w:rsidRPr="00A21179">
              <w:rPr>
                <w:rStyle w:val="RequiresAttention"/>
              </w:rPr>
              <w:t>Annual Pe</w:t>
            </w:r>
            <w:r w:rsidR="000B79DF" w:rsidRPr="00A21179">
              <w:rPr>
                <w:rStyle w:val="RequiresAttention"/>
              </w:rPr>
              <w:t>rformance Objective for FFY 2020</w:t>
            </w:r>
            <w:r w:rsidRPr="00A21179">
              <w:rPr>
                <w:rStyle w:val="RequiresAttention"/>
              </w:rPr>
              <w:t>:</w:t>
            </w:r>
            <w:r w:rsidRPr="00A21179">
              <w:t xml:space="preserve"> </w:t>
            </w:r>
          </w:p>
          <w:p w:rsidR="00CF144B" w:rsidRPr="00A21179" w:rsidRDefault="00CF144B" w:rsidP="00370798">
            <w:pPr>
              <w:pStyle w:val="TableCell9TNRIndented"/>
              <w:keepNext/>
            </w:pPr>
            <w:r w:rsidRPr="00A21179">
              <w:rPr>
                <w:rStyle w:val="RequiresAttention"/>
              </w:rPr>
              <w:t>Annual Pe</w:t>
            </w:r>
            <w:r w:rsidR="000B79DF" w:rsidRPr="00A21179">
              <w:rPr>
                <w:rStyle w:val="RequiresAttention"/>
              </w:rPr>
              <w:t>rformance Objective for FFY 2021</w:t>
            </w:r>
            <w:r w:rsidRPr="00A21179">
              <w:rPr>
                <w:rStyle w:val="RequiresAttention"/>
              </w:rPr>
              <w:t>:</w:t>
            </w:r>
            <w:r w:rsidRPr="00A21179">
              <w:t xml:space="preserve"> </w:t>
            </w:r>
          </w:p>
          <w:p w:rsidR="004C63C4" w:rsidRPr="00901632" w:rsidRDefault="004C63C4" w:rsidP="00370798">
            <w:pPr>
              <w:pStyle w:val="TableCell9TNRIndentedExtraSpace"/>
              <w:keepNext/>
            </w:pPr>
            <w:r w:rsidRPr="00A21179">
              <w:rPr>
                <w:rStyle w:val="RequiresAttention"/>
              </w:rPr>
              <w:t>Annual Pe</w:t>
            </w:r>
            <w:r w:rsidR="000B79DF" w:rsidRPr="00A21179">
              <w:rPr>
                <w:rStyle w:val="RequiresAttention"/>
              </w:rPr>
              <w:t>rformance Objective for FFY 2022</w:t>
            </w:r>
            <w:r w:rsidRPr="00A21179">
              <w:rPr>
                <w:rStyle w:val="RequiresAttention"/>
              </w:rPr>
              <w:t>:</w:t>
            </w:r>
            <w:r w:rsidRPr="00A21179">
              <w:t xml:space="preserve"> </w:t>
            </w:r>
          </w:p>
        </w:tc>
      </w:tr>
      <w:tr w:rsidR="00CF144B" w:rsidRPr="00901632" w:rsidTr="009D0F10">
        <w:trPr>
          <w:cantSplit/>
          <w:trHeight w:val="288"/>
        </w:trPr>
        <w:tc>
          <w:tcPr>
            <w:tcW w:w="1667" w:type="pct"/>
            <w:tcBorders>
              <w:top w:val="nil"/>
            </w:tcBorders>
          </w:tcPr>
          <w:p w:rsidR="00CF144B" w:rsidRPr="00901632" w:rsidRDefault="004C63C4" w:rsidP="00370798">
            <w:pPr>
              <w:pStyle w:val="TableCell9TNRIndented"/>
            </w:pPr>
            <w:r w:rsidRPr="00370798">
              <w:rPr>
                <w:rStyle w:val="Italic"/>
              </w:rPr>
              <w:t>Explain how these objectives were set:</w:t>
            </w:r>
            <w:r w:rsidRPr="00901632">
              <w:t xml:space="preserve"> </w:t>
            </w:r>
          </w:p>
        </w:tc>
        <w:tc>
          <w:tcPr>
            <w:tcW w:w="1667" w:type="pct"/>
            <w:tcBorders>
              <w:top w:val="nil"/>
            </w:tcBorders>
          </w:tcPr>
          <w:p w:rsidR="00CF144B" w:rsidRPr="00901632" w:rsidRDefault="00CF144B" w:rsidP="00370798">
            <w:pPr>
              <w:pStyle w:val="TableCell9TNRIndented"/>
            </w:pPr>
            <w:r w:rsidRPr="00370798">
              <w:rPr>
                <w:rStyle w:val="Italic"/>
              </w:rPr>
              <w:t>Explain how these objectives were set:</w:t>
            </w:r>
            <w:r w:rsidRPr="00901632">
              <w:t xml:space="preserve"> </w:t>
            </w:r>
          </w:p>
        </w:tc>
        <w:tc>
          <w:tcPr>
            <w:tcW w:w="1666" w:type="pct"/>
            <w:tcBorders>
              <w:top w:val="nil"/>
            </w:tcBorders>
          </w:tcPr>
          <w:p w:rsidR="00CF144B" w:rsidRPr="00901632" w:rsidRDefault="00CF144B" w:rsidP="00370798">
            <w:pPr>
              <w:pStyle w:val="TableCell9TNRIndented"/>
            </w:pPr>
            <w:r w:rsidRPr="00370798">
              <w:rPr>
                <w:rStyle w:val="Italic"/>
              </w:rPr>
              <w:t>Explain how these objectives were set:</w:t>
            </w:r>
            <w:r w:rsidRPr="00901632">
              <w:t xml:space="preserve"> </w:t>
            </w:r>
          </w:p>
        </w:tc>
      </w:tr>
      <w:tr w:rsidR="00CF144B" w:rsidRPr="00901632" w:rsidTr="009D0F10">
        <w:trPr>
          <w:cantSplit/>
          <w:trHeight w:val="288"/>
        </w:trPr>
        <w:tc>
          <w:tcPr>
            <w:tcW w:w="1667" w:type="pct"/>
          </w:tcPr>
          <w:p w:rsidR="00CF144B" w:rsidRPr="00901632" w:rsidRDefault="00CF144B" w:rsidP="00047822">
            <w:pPr>
              <w:pStyle w:val="TableCell9TNR"/>
            </w:pPr>
            <w:r w:rsidRPr="00370798">
              <w:rPr>
                <w:rStyle w:val="RequiresAttention"/>
              </w:rPr>
              <w:t>Other Comments on Measure:</w:t>
            </w:r>
            <w:r w:rsidRPr="00901632">
              <w:t xml:space="preserve"> </w:t>
            </w:r>
          </w:p>
        </w:tc>
        <w:tc>
          <w:tcPr>
            <w:tcW w:w="1667" w:type="pct"/>
          </w:tcPr>
          <w:p w:rsidR="00CF144B" w:rsidRPr="00901632" w:rsidRDefault="00CF144B" w:rsidP="00047822">
            <w:pPr>
              <w:pStyle w:val="TableCell9TNR"/>
            </w:pPr>
            <w:r w:rsidRPr="00370798">
              <w:rPr>
                <w:rStyle w:val="RequiresAttention"/>
              </w:rPr>
              <w:t>Other Comments on Measure:</w:t>
            </w:r>
            <w:r w:rsidRPr="00901632">
              <w:t xml:space="preserve"> </w:t>
            </w:r>
          </w:p>
        </w:tc>
        <w:tc>
          <w:tcPr>
            <w:tcW w:w="1666" w:type="pct"/>
          </w:tcPr>
          <w:p w:rsidR="00CF144B" w:rsidRPr="00901632" w:rsidRDefault="00CF144B" w:rsidP="00047822">
            <w:pPr>
              <w:pStyle w:val="TableCell9TNR"/>
            </w:pPr>
            <w:r w:rsidRPr="00370798">
              <w:rPr>
                <w:rStyle w:val="RequiresAttention"/>
              </w:rPr>
              <w:t>Other Comments on Measure:</w:t>
            </w:r>
            <w:r w:rsidRPr="00901632">
              <w:t xml:space="preserve"> </w:t>
            </w:r>
          </w:p>
        </w:tc>
      </w:tr>
    </w:tbl>
    <w:p w:rsidR="00CF144B" w:rsidRPr="00901632" w:rsidRDefault="00CF144B" w:rsidP="00CF144B"/>
    <w:p w:rsidR="00CF144B" w:rsidRPr="00901632" w:rsidRDefault="00CF144B" w:rsidP="00173955">
      <w:pPr>
        <w:pStyle w:val="Heading3"/>
      </w:pPr>
      <w:r w:rsidRPr="00901632">
        <w:br w:type="page"/>
      </w:r>
      <w:r w:rsidRPr="00901632">
        <w:lastRenderedPageBreak/>
        <w:t>Objectives Related to Use of Preventative Care (Immunizations, Well Child Care)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4605"/>
        <w:gridCol w:w="4606"/>
        <w:gridCol w:w="4603"/>
      </w:tblGrid>
      <w:tr w:rsidR="00CF144B" w:rsidRPr="00901632" w:rsidTr="00CF0E2E">
        <w:trPr>
          <w:cantSplit/>
          <w:tblHeader/>
        </w:trPr>
        <w:tc>
          <w:tcPr>
            <w:tcW w:w="1667" w:type="pct"/>
            <w:tcBorders>
              <w:bottom w:val="single" w:sz="4" w:space="0" w:color="auto"/>
            </w:tcBorders>
          </w:tcPr>
          <w:p w:rsidR="00CF144B" w:rsidRPr="00901632" w:rsidRDefault="00CF144B" w:rsidP="00144D0A">
            <w:pPr>
              <w:pStyle w:val="TableHead9TNR"/>
            </w:pPr>
            <w:r w:rsidRPr="00901632">
              <w:t>FFY 201</w:t>
            </w:r>
            <w:r w:rsidR="00387FB5">
              <w:t>7</w:t>
            </w:r>
          </w:p>
        </w:tc>
        <w:tc>
          <w:tcPr>
            <w:tcW w:w="1667" w:type="pct"/>
            <w:tcBorders>
              <w:bottom w:val="single" w:sz="4" w:space="0" w:color="auto"/>
            </w:tcBorders>
          </w:tcPr>
          <w:p w:rsidR="00CF144B" w:rsidRPr="00901632" w:rsidRDefault="00CF144B" w:rsidP="00144D0A">
            <w:pPr>
              <w:pStyle w:val="TableHead9TNR"/>
            </w:pPr>
            <w:r w:rsidRPr="00901632">
              <w:t>FFY 201</w:t>
            </w:r>
            <w:r w:rsidR="00387FB5">
              <w:t>8</w:t>
            </w:r>
          </w:p>
        </w:tc>
        <w:tc>
          <w:tcPr>
            <w:tcW w:w="1666" w:type="pct"/>
            <w:tcBorders>
              <w:bottom w:val="single" w:sz="4" w:space="0" w:color="auto"/>
            </w:tcBorders>
          </w:tcPr>
          <w:p w:rsidR="00CF144B" w:rsidRPr="00901632" w:rsidRDefault="00CF144B" w:rsidP="00144D0A">
            <w:pPr>
              <w:pStyle w:val="TableHead9TNR"/>
            </w:pPr>
            <w:r w:rsidRPr="00901632">
              <w:t>FFY 201</w:t>
            </w:r>
            <w:r w:rsidR="00387FB5">
              <w:t>9</w:t>
            </w:r>
          </w:p>
        </w:tc>
      </w:tr>
      <w:tr w:rsidR="00CF144B" w:rsidRPr="00901632" w:rsidTr="00CF0E2E">
        <w:trPr>
          <w:cantSplit/>
        </w:trPr>
        <w:tc>
          <w:tcPr>
            <w:tcW w:w="1667"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19295E">
            <w:pPr>
              <w:pStyle w:val="TableCell9TNR"/>
            </w:pPr>
          </w:p>
        </w:tc>
        <w:tc>
          <w:tcPr>
            <w:tcW w:w="1667"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19295E">
            <w:pPr>
              <w:pStyle w:val="TableCell9TNR"/>
            </w:pPr>
          </w:p>
        </w:tc>
        <w:tc>
          <w:tcPr>
            <w:tcW w:w="1666" w:type="pct"/>
            <w:shd w:val="clear" w:color="auto" w:fill="auto"/>
          </w:tcPr>
          <w:p w:rsidR="00587143" w:rsidRPr="00901632" w:rsidRDefault="00587143" w:rsidP="00587143">
            <w:pPr>
              <w:pStyle w:val="TableCell9TNR"/>
            </w:pPr>
            <w:r w:rsidRPr="00587143">
              <w:rPr>
                <w:rStyle w:val="Goal"/>
              </w:rPr>
              <w:t>Goal #</w:t>
            </w:r>
            <w:r>
              <w:rPr>
                <w:rStyle w:val="Goal"/>
              </w:rPr>
              <w:t>3</w:t>
            </w:r>
            <w:r w:rsidRPr="00901632">
              <w:t xml:space="preserve"> </w:t>
            </w:r>
            <w:r w:rsidRPr="00587143">
              <w:rPr>
                <w:rStyle w:val="RequiresAttention"/>
              </w:rPr>
              <w:t>(Describe)</w:t>
            </w:r>
          </w:p>
          <w:p w:rsidR="00CF144B" w:rsidRPr="00901632" w:rsidRDefault="00CF144B" w:rsidP="0019295E">
            <w:pPr>
              <w:pStyle w:val="TableCell9TNR"/>
            </w:pPr>
          </w:p>
        </w:tc>
      </w:tr>
      <w:tr w:rsidR="00CF144B" w:rsidRPr="00901632" w:rsidTr="00CF0E2E">
        <w:trPr>
          <w:cantSplit/>
        </w:trPr>
        <w:tc>
          <w:tcPr>
            <w:tcW w:w="1667" w:type="pct"/>
            <w:shd w:val="clear" w:color="auto" w:fill="auto"/>
          </w:tcPr>
          <w:p w:rsidR="00CF144B" w:rsidRPr="00B83296" w:rsidRDefault="00CF144B" w:rsidP="0019295E">
            <w:pPr>
              <w:pStyle w:val="TableCell9TNR"/>
              <w:rPr>
                <w:rStyle w:val="RequiresAttention"/>
              </w:rPr>
            </w:pPr>
            <w:r w:rsidRPr="00B83296">
              <w:rPr>
                <w:rStyle w:val="RequiresAttention"/>
              </w:rPr>
              <w:t>Type of Goal:</w:t>
            </w:r>
          </w:p>
          <w:p w:rsidR="00CF144B" w:rsidRPr="00901632" w:rsidRDefault="007A680F" w:rsidP="0019295E">
            <w:pPr>
              <w:pStyle w:val="TableCell9TNR"/>
            </w:pPr>
            <w:bookmarkStart w:id="268" w:name="fldQue6731_1"/>
            <w:r>
              <w:rPr>
                <w:noProof/>
              </w:rPr>
              <w:drawing>
                <wp:inline distT="0" distB="0" distL="0" distR="0" wp14:anchorId="0A0AE5A5" wp14:editId="5F18AE13">
                  <wp:extent cx="129540" cy="121920"/>
                  <wp:effectExtent l="0" t="0" r="3810" b="0"/>
                  <wp:docPr id="674" name="Picture 6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8"/>
            <w:r w:rsidR="00CF144B" w:rsidRPr="00901632">
              <w:t xml:space="preserve"> New/revised.  </w:t>
            </w:r>
            <w:r w:rsidR="00CF144B" w:rsidRPr="00223118">
              <w:rPr>
                <w:rStyle w:val="Italic"/>
              </w:rPr>
              <w:t>Explain:</w:t>
            </w:r>
          </w:p>
          <w:p w:rsidR="00CF144B" w:rsidRPr="00901632" w:rsidRDefault="007A680F" w:rsidP="0019295E">
            <w:pPr>
              <w:pStyle w:val="TableCell9TNR"/>
            </w:pPr>
            <w:bookmarkStart w:id="269" w:name="fldQue6731_2"/>
            <w:r>
              <w:rPr>
                <w:noProof/>
              </w:rPr>
              <w:drawing>
                <wp:inline distT="0" distB="0" distL="0" distR="0" wp14:anchorId="7D6F6108" wp14:editId="34EA6612">
                  <wp:extent cx="129540" cy="121920"/>
                  <wp:effectExtent l="0" t="0" r="3810" b="0"/>
                  <wp:docPr id="675" name="Picture 6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69"/>
            <w:r w:rsidR="00CF144B" w:rsidRPr="00901632">
              <w:t xml:space="preserve"> Continuing.</w:t>
            </w:r>
          </w:p>
          <w:p w:rsidR="00CF144B" w:rsidRPr="00901632" w:rsidRDefault="007A680F" w:rsidP="0019295E">
            <w:pPr>
              <w:pStyle w:val="TableCell9TNR"/>
            </w:pPr>
            <w:bookmarkStart w:id="270" w:name="fldQue6731_3"/>
            <w:r>
              <w:rPr>
                <w:noProof/>
              </w:rPr>
              <w:drawing>
                <wp:inline distT="0" distB="0" distL="0" distR="0" wp14:anchorId="6EB6B161" wp14:editId="71BFBADD">
                  <wp:extent cx="129540" cy="121920"/>
                  <wp:effectExtent l="0" t="0" r="3810" b="0"/>
                  <wp:docPr id="676" name="Picture 6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0"/>
            <w:r w:rsidR="00CF144B" w:rsidRPr="00901632">
              <w:t xml:space="preserve"> Discontinued.  </w:t>
            </w:r>
            <w:r w:rsidR="00CF144B" w:rsidRPr="00223118">
              <w:rPr>
                <w:rStyle w:val="Italic"/>
              </w:rPr>
              <w:t>Explain:</w:t>
            </w:r>
            <w:r w:rsidR="00CF144B" w:rsidRPr="00901632">
              <w:t xml:space="preserve"> </w:t>
            </w:r>
          </w:p>
          <w:p w:rsidR="00CF144B" w:rsidRPr="00901632" w:rsidRDefault="00CF144B" w:rsidP="0019295E">
            <w:pPr>
              <w:pStyle w:val="TableCell9TNR"/>
            </w:pPr>
          </w:p>
        </w:tc>
        <w:tc>
          <w:tcPr>
            <w:tcW w:w="1667" w:type="pct"/>
            <w:shd w:val="clear" w:color="auto" w:fill="auto"/>
          </w:tcPr>
          <w:p w:rsidR="00CF144B" w:rsidRPr="00B83296" w:rsidRDefault="00CF144B" w:rsidP="0019295E">
            <w:pPr>
              <w:pStyle w:val="TableCell9TNR"/>
              <w:rPr>
                <w:rStyle w:val="RequiresAttention"/>
              </w:rPr>
            </w:pPr>
            <w:r w:rsidRPr="00B83296">
              <w:rPr>
                <w:rStyle w:val="RequiresAttention"/>
              </w:rPr>
              <w:t>Type of Goal:</w:t>
            </w:r>
          </w:p>
          <w:p w:rsidR="00CF144B" w:rsidRPr="00901632" w:rsidRDefault="007A680F" w:rsidP="0019295E">
            <w:pPr>
              <w:pStyle w:val="TableCell9TNR"/>
            </w:pPr>
            <w:r>
              <w:rPr>
                <w:noProof/>
              </w:rPr>
              <w:drawing>
                <wp:inline distT="0" distB="0" distL="0" distR="0">
                  <wp:extent cx="129540" cy="121920"/>
                  <wp:effectExtent l="0" t="0" r="3810" b="0"/>
                  <wp:docPr id="677" name="Picture 67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223118">
              <w:rPr>
                <w:rStyle w:val="Italic"/>
              </w:rPr>
              <w:t>Explain:</w:t>
            </w:r>
          </w:p>
          <w:p w:rsidR="00CF144B" w:rsidRPr="00901632" w:rsidRDefault="007A680F" w:rsidP="0019295E">
            <w:pPr>
              <w:pStyle w:val="TableCell9TNR"/>
            </w:pPr>
            <w:r>
              <w:rPr>
                <w:noProof/>
              </w:rPr>
              <w:drawing>
                <wp:inline distT="0" distB="0" distL="0" distR="0">
                  <wp:extent cx="129540" cy="121920"/>
                  <wp:effectExtent l="0" t="0" r="3810" b="0"/>
                  <wp:docPr id="678" name="Picture 6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19295E">
            <w:pPr>
              <w:pStyle w:val="TableCell9TNR"/>
            </w:pPr>
            <w:r>
              <w:rPr>
                <w:noProof/>
              </w:rPr>
              <w:drawing>
                <wp:inline distT="0" distB="0" distL="0" distR="0">
                  <wp:extent cx="129540" cy="121920"/>
                  <wp:effectExtent l="0" t="0" r="3810" b="0"/>
                  <wp:docPr id="679" name="Picture 6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223118">
              <w:rPr>
                <w:rStyle w:val="Italic"/>
              </w:rPr>
              <w:t>Explain:</w:t>
            </w:r>
            <w:r w:rsidR="00CF144B" w:rsidRPr="00901632">
              <w:t xml:space="preserve"> </w:t>
            </w:r>
          </w:p>
          <w:p w:rsidR="00CF144B" w:rsidRPr="00901632" w:rsidRDefault="00CF144B" w:rsidP="0019295E">
            <w:pPr>
              <w:pStyle w:val="TableCell9TNR"/>
            </w:pPr>
          </w:p>
        </w:tc>
        <w:tc>
          <w:tcPr>
            <w:tcW w:w="1666" w:type="pct"/>
            <w:shd w:val="clear" w:color="auto" w:fill="auto"/>
          </w:tcPr>
          <w:p w:rsidR="00CF144B" w:rsidRPr="00B83296" w:rsidRDefault="00CF144B" w:rsidP="0019295E">
            <w:pPr>
              <w:pStyle w:val="TableCell9TNR"/>
              <w:rPr>
                <w:rStyle w:val="RequiresAttention"/>
              </w:rPr>
            </w:pPr>
            <w:r w:rsidRPr="00B83296">
              <w:rPr>
                <w:rStyle w:val="RequiresAttention"/>
              </w:rPr>
              <w:t>Type of Goal:</w:t>
            </w:r>
          </w:p>
          <w:p w:rsidR="00CF144B" w:rsidRPr="00901632" w:rsidRDefault="007A680F" w:rsidP="0019295E">
            <w:pPr>
              <w:pStyle w:val="TableCell9TNR"/>
            </w:pPr>
            <w:r>
              <w:rPr>
                <w:noProof/>
              </w:rPr>
              <w:drawing>
                <wp:inline distT="0" distB="0" distL="0" distR="0">
                  <wp:extent cx="129540" cy="121920"/>
                  <wp:effectExtent l="0" t="0" r="3810" b="0"/>
                  <wp:docPr id="680" name="Picture 68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New/revised.  </w:t>
            </w:r>
            <w:r w:rsidR="00CF144B" w:rsidRPr="00223118">
              <w:rPr>
                <w:rStyle w:val="Italic"/>
              </w:rPr>
              <w:t>Explain:</w:t>
            </w:r>
          </w:p>
          <w:p w:rsidR="00CF144B" w:rsidRPr="00901632" w:rsidRDefault="007A680F" w:rsidP="0019295E">
            <w:pPr>
              <w:pStyle w:val="TableCell9TNR"/>
            </w:pPr>
            <w:r>
              <w:rPr>
                <w:noProof/>
              </w:rPr>
              <w:drawing>
                <wp:inline distT="0" distB="0" distL="0" distR="0">
                  <wp:extent cx="129540" cy="121920"/>
                  <wp:effectExtent l="0" t="0" r="3810" b="0"/>
                  <wp:docPr id="681" name="Picture 6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Continuing.</w:t>
            </w:r>
          </w:p>
          <w:p w:rsidR="00CF144B" w:rsidRPr="00901632" w:rsidRDefault="007A680F" w:rsidP="0019295E">
            <w:pPr>
              <w:pStyle w:val="TableCell9TNR"/>
            </w:pPr>
            <w:r>
              <w:rPr>
                <w:noProof/>
              </w:rPr>
              <w:drawing>
                <wp:inline distT="0" distB="0" distL="0" distR="0">
                  <wp:extent cx="129540" cy="121920"/>
                  <wp:effectExtent l="0" t="0" r="3810" b="0"/>
                  <wp:docPr id="682" name="Picture 68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Discontinued.  </w:t>
            </w:r>
            <w:r w:rsidR="00CF144B" w:rsidRPr="00223118">
              <w:rPr>
                <w:rStyle w:val="Italic"/>
              </w:rPr>
              <w:t>Explain:</w:t>
            </w:r>
            <w:r w:rsidR="00CF144B" w:rsidRPr="00901632">
              <w:t xml:space="preserve"> </w:t>
            </w:r>
          </w:p>
          <w:p w:rsidR="00CF144B" w:rsidRPr="00901632" w:rsidRDefault="00CF144B" w:rsidP="0019295E">
            <w:pPr>
              <w:pStyle w:val="TableCell9TNR"/>
            </w:pPr>
          </w:p>
        </w:tc>
      </w:tr>
      <w:tr w:rsidR="00CF144B" w:rsidRPr="00901632" w:rsidTr="00CF0E2E">
        <w:trPr>
          <w:cantSplit/>
        </w:trPr>
        <w:tc>
          <w:tcPr>
            <w:tcW w:w="1667" w:type="pct"/>
            <w:shd w:val="clear" w:color="auto" w:fill="auto"/>
          </w:tcPr>
          <w:p w:rsidR="00CF144B" w:rsidRPr="00B83296" w:rsidRDefault="00CF144B" w:rsidP="0019295E">
            <w:pPr>
              <w:pStyle w:val="TableCell9TNR"/>
              <w:rPr>
                <w:rStyle w:val="RequiresAttention"/>
              </w:rPr>
            </w:pPr>
            <w:r w:rsidRPr="00B83296">
              <w:rPr>
                <w:rStyle w:val="RequiresAttention"/>
              </w:rPr>
              <w:t>Status of Data Reported:</w:t>
            </w:r>
          </w:p>
          <w:p w:rsidR="00CF144B" w:rsidRPr="00901632" w:rsidRDefault="007A680F" w:rsidP="0019295E">
            <w:pPr>
              <w:pStyle w:val="TableCell9TNR"/>
            </w:pPr>
            <w:bookmarkStart w:id="271" w:name="fldQue6688_1"/>
            <w:r>
              <w:rPr>
                <w:noProof/>
              </w:rPr>
              <w:drawing>
                <wp:inline distT="0" distB="0" distL="0" distR="0" wp14:anchorId="5185F0EA" wp14:editId="1A780F63">
                  <wp:extent cx="129540" cy="121920"/>
                  <wp:effectExtent l="0" t="0" r="3810" b="0"/>
                  <wp:docPr id="683" name="Picture 6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1"/>
            <w:r w:rsidR="00CF144B" w:rsidRPr="00901632">
              <w:t xml:space="preserve"> Provisional.</w:t>
            </w:r>
          </w:p>
          <w:p w:rsidR="00CF144B" w:rsidRPr="00901632" w:rsidRDefault="007B135F" w:rsidP="0019295E">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19295E">
            <w:pPr>
              <w:pStyle w:val="TableCell9TNR"/>
            </w:pPr>
            <w:bookmarkStart w:id="272" w:name="fldQue6688_2"/>
            <w:r>
              <w:rPr>
                <w:noProof/>
              </w:rPr>
              <w:drawing>
                <wp:inline distT="0" distB="0" distL="0" distR="0" wp14:anchorId="26C58CFC" wp14:editId="03BE5AD2">
                  <wp:extent cx="129540" cy="121920"/>
                  <wp:effectExtent l="0" t="0" r="3810" b="0"/>
                  <wp:docPr id="684" name="Picture 68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2"/>
            <w:r w:rsidR="00CF144B" w:rsidRPr="00901632">
              <w:t xml:space="preserve"> Final.</w:t>
            </w:r>
          </w:p>
          <w:p w:rsidR="00CF144B" w:rsidRPr="00901632" w:rsidRDefault="007A680F" w:rsidP="0019295E">
            <w:pPr>
              <w:pStyle w:val="TableCell9TNR"/>
            </w:pPr>
            <w:bookmarkStart w:id="273" w:name="fldQue6688_3"/>
            <w:r>
              <w:rPr>
                <w:noProof/>
              </w:rPr>
              <w:drawing>
                <wp:inline distT="0" distB="0" distL="0" distR="0" wp14:anchorId="25A42F37" wp14:editId="26B41FCF">
                  <wp:extent cx="129540" cy="121920"/>
                  <wp:effectExtent l="0" t="0" r="3810" b="0"/>
                  <wp:docPr id="685" name="Picture 6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3"/>
            <w:r w:rsidR="00CF144B" w:rsidRPr="00901632">
              <w:t xml:space="preserve"> Same data as reported in a previous year’s annual report.</w:t>
            </w:r>
          </w:p>
          <w:p w:rsidR="00CF144B" w:rsidRPr="00901632" w:rsidRDefault="00CF144B" w:rsidP="0019295E">
            <w:pPr>
              <w:pStyle w:val="TableCell9TNR"/>
            </w:pPr>
            <w:r w:rsidRPr="00223118">
              <w:rPr>
                <w:rStyle w:val="Italic"/>
              </w:rPr>
              <w:t>Specify year of annual report in which data previously reported:</w:t>
            </w:r>
            <w:r w:rsidRPr="00901632">
              <w:t xml:space="preserve"> </w:t>
            </w:r>
          </w:p>
        </w:tc>
        <w:tc>
          <w:tcPr>
            <w:tcW w:w="1667" w:type="pct"/>
            <w:shd w:val="clear" w:color="auto" w:fill="auto"/>
          </w:tcPr>
          <w:p w:rsidR="00CF144B" w:rsidRPr="00B83296" w:rsidRDefault="00CF144B" w:rsidP="0019295E">
            <w:pPr>
              <w:pStyle w:val="TableCell9TNR"/>
              <w:rPr>
                <w:rStyle w:val="RequiresAttention"/>
              </w:rPr>
            </w:pPr>
            <w:r w:rsidRPr="00B83296">
              <w:rPr>
                <w:rStyle w:val="RequiresAttention"/>
              </w:rPr>
              <w:t>Status of Data Reported:</w:t>
            </w:r>
          </w:p>
          <w:p w:rsidR="00CF144B" w:rsidRPr="00901632" w:rsidRDefault="007A680F" w:rsidP="0019295E">
            <w:pPr>
              <w:pStyle w:val="TableCell9TNR"/>
            </w:pPr>
            <w:bookmarkStart w:id="274" w:name="fldQue6405_1"/>
            <w:r>
              <w:rPr>
                <w:noProof/>
              </w:rPr>
              <w:drawing>
                <wp:inline distT="0" distB="0" distL="0" distR="0" wp14:anchorId="772667D3" wp14:editId="176A13E6">
                  <wp:extent cx="129540" cy="121920"/>
                  <wp:effectExtent l="0" t="0" r="3810" b="0"/>
                  <wp:docPr id="686" name="Picture 6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4"/>
            <w:r w:rsidR="00CF144B" w:rsidRPr="00901632">
              <w:t xml:space="preserve"> Provisional.</w:t>
            </w:r>
          </w:p>
          <w:p w:rsidR="00CF144B" w:rsidRPr="00901632" w:rsidRDefault="007B135F" w:rsidP="0019295E">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19295E">
            <w:pPr>
              <w:pStyle w:val="TableCell9TNR"/>
            </w:pPr>
            <w:bookmarkStart w:id="275" w:name="fldQue6405_2"/>
            <w:r>
              <w:rPr>
                <w:noProof/>
              </w:rPr>
              <w:drawing>
                <wp:inline distT="0" distB="0" distL="0" distR="0" wp14:anchorId="5BA0460B" wp14:editId="2EABE9F1">
                  <wp:extent cx="129540" cy="121920"/>
                  <wp:effectExtent l="0" t="0" r="3810" b="0"/>
                  <wp:docPr id="687" name="Picture 6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5"/>
            <w:r w:rsidR="00CF144B" w:rsidRPr="00901632">
              <w:t xml:space="preserve"> Final.</w:t>
            </w:r>
          </w:p>
          <w:p w:rsidR="00CF144B" w:rsidRPr="00901632" w:rsidRDefault="007A680F" w:rsidP="0019295E">
            <w:pPr>
              <w:pStyle w:val="TableCell9TNR"/>
            </w:pPr>
            <w:bookmarkStart w:id="276" w:name="fldQue6405_3"/>
            <w:r>
              <w:rPr>
                <w:noProof/>
              </w:rPr>
              <w:drawing>
                <wp:inline distT="0" distB="0" distL="0" distR="0" wp14:anchorId="23C5C596" wp14:editId="7539C63C">
                  <wp:extent cx="129540" cy="121920"/>
                  <wp:effectExtent l="0" t="0" r="3810" b="0"/>
                  <wp:docPr id="688" name="Picture 6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6"/>
            <w:r w:rsidR="00CF144B" w:rsidRPr="00901632">
              <w:t xml:space="preserve"> Same data as reported in a previous year’s annual report.</w:t>
            </w:r>
          </w:p>
          <w:p w:rsidR="00CF144B" w:rsidRPr="00901632" w:rsidRDefault="00CF144B" w:rsidP="0019295E">
            <w:pPr>
              <w:pStyle w:val="TableCell9TNR"/>
            </w:pPr>
            <w:r w:rsidRPr="00223118">
              <w:rPr>
                <w:rStyle w:val="Italic"/>
              </w:rPr>
              <w:t>Specify year of annual report in which data previously reported:</w:t>
            </w:r>
            <w:r w:rsidRPr="00901632">
              <w:t xml:space="preserve">  </w:t>
            </w:r>
          </w:p>
        </w:tc>
        <w:tc>
          <w:tcPr>
            <w:tcW w:w="1666" w:type="pct"/>
            <w:shd w:val="clear" w:color="auto" w:fill="auto"/>
          </w:tcPr>
          <w:p w:rsidR="00CF144B" w:rsidRPr="00B83296" w:rsidRDefault="00CF144B" w:rsidP="0019295E">
            <w:pPr>
              <w:pStyle w:val="TableCell9TNR"/>
              <w:rPr>
                <w:rStyle w:val="RequiresAttention"/>
              </w:rPr>
            </w:pPr>
            <w:r w:rsidRPr="00B83296">
              <w:rPr>
                <w:rStyle w:val="RequiresAttention"/>
              </w:rPr>
              <w:t>Status of Data Reported:</w:t>
            </w:r>
          </w:p>
          <w:p w:rsidR="00CF144B" w:rsidRPr="00901632" w:rsidRDefault="007A680F" w:rsidP="0019295E">
            <w:pPr>
              <w:pStyle w:val="TableCell9TNR"/>
            </w:pPr>
            <w:bookmarkStart w:id="277" w:name="fldQue5683_1"/>
            <w:r>
              <w:rPr>
                <w:noProof/>
              </w:rPr>
              <w:drawing>
                <wp:inline distT="0" distB="0" distL="0" distR="0" wp14:anchorId="1DDEB510" wp14:editId="03D4F9FD">
                  <wp:extent cx="129540" cy="121920"/>
                  <wp:effectExtent l="0" t="0" r="3810" b="0"/>
                  <wp:docPr id="689" name="Picture 6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7"/>
            <w:r w:rsidR="00CF144B" w:rsidRPr="00901632">
              <w:t xml:space="preserve"> Provisional.</w:t>
            </w:r>
          </w:p>
          <w:p w:rsidR="00CF144B" w:rsidRPr="00901632" w:rsidRDefault="007B135F" w:rsidP="0019295E">
            <w:pPr>
              <w:pStyle w:val="TableCell9TNR"/>
            </w:pPr>
            <w:r>
              <w:tab/>
            </w:r>
            <w:r w:rsidR="00CF144B" w:rsidRPr="007B135F">
              <w:rPr>
                <w:rStyle w:val="ArialItalic"/>
              </w:rPr>
              <w:t>Explanation of Provisional Data:</w:t>
            </w:r>
            <w:r w:rsidR="00CF144B" w:rsidRPr="00901632">
              <w:t xml:space="preserve"> </w:t>
            </w:r>
          </w:p>
          <w:p w:rsidR="00CF144B" w:rsidRPr="00901632" w:rsidRDefault="007A680F" w:rsidP="0019295E">
            <w:pPr>
              <w:pStyle w:val="TableCell9TNR"/>
            </w:pPr>
            <w:bookmarkStart w:id="278" w:name="fldQue5683_2"/>
            <w:r>
              <w:rPr>
                <w:noProof/>
              </w:rPr>
              <w:drawing>
                <wp:inline distT="0" distB="0" distL="0" distR="0" wp14:anchorId="02AB8ABB" wp14:editId="09F5D4D2">
                  <wp:extent cx="129540" cy="121920"/>
                  <wp:effectExtent l="0" t="0" r="3810" b="0"/>
                  <wp:docPr id="690" name="Picture 6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8"/>
            <w:r w:rsidR="00CF144B" w:rsidRPr="00901632">
              <w:t xml:space="preserve"> Final.</w:t>
            </w:r>
          </w:p>
          <w:p w:rsidR="00CF144B" w:rsidRPr="00901632" w:rsidRDefault="007A680F" w:rsidP="0019295E">
            <w:pPr>
              <w:pStyle w:val="TableCell9TNR"/>
            </w:pPr>
            <w:bookmarkStart w:id="279" w:name="fldQue5683_3"/>
            <w:r>
              <w:rPr>
                <w:noProof/>
              </w:rPr>
              <w:drawing>
                <wp:inline distT="0" distB="0" distL="0" distR="0" wp14:anchorId="02FD07EF" wp14:editId="40261718">
                  <wp:extent cx="129540" cy="121920"/>
                  <wp:effectExtent l="0" t="0" r="3810" b="0"/>
                  <wp:docPr id="691" name="Picture 6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79"/>
            <w:r w:rsidR="00CF144B" w:rsidRPr="00901632">
              <w:t xml:space="preserve"> Same data as reported in a previous year’s annual report.  </w:t>
            </w:r>
          </w:p>
          <w:p w:rsidR="00CF144B" w:rsidRPr="00901632" w:rsidRDefault="00CF144B" w:rsidP="0019295E">
            <w:pPr>
              <w:pStyle w:val="TableCell9TNR"/>
            </w:pPr>
            <w:r w:rsidRPr="00223118">
              <w:rPr>
                <w:rStyle w:val="Italic"/>
              </w:rPr>
              <w:t>Specify year of annual report in which data previously reported:</w:t>
            </w:r>
            <w:r w:rsidRPr="00901632">
              <w:t xml:space="preserve">  </w:t>
            </w:r>
          </w:p>
        </w:tc>
      </w:tr>
      <w:tr w:rsidR="00CF144B" w:rsidRPr="00901632" w:rsidTr="00CF0E2E">
        <w:trPr>
          <w:cantSplit/>
        </w:trPr>
        <w:tc>
          <w:tcPr>
            <w:tcW w:w="1667" w:type="pct"/>
          </w:tcPr>
          <w:p w:rsidR="00CF144B" w:rsidRPr="00B83296" w:rsidRDefault="00CF144B" w:rsidP="0019295E">
            <w:pPr>
              <w:pStyle w:val="TableCell9TNR"/>
              <w:rPr>
                <w:rStyle w:val="RequiresAttention"/>
              </w:rPr>
            </w:pPr>
            <w:r w:rsidRPr="00B83296">
              <w:rPr>
                <w:rStyle w:val="RequiresAttention"/>
              </w:rPr>
              <w:t>Measurement Specification:</w:t>
            </w:r>
          </w:p>
          <w:p w:rsidR="00CF144B" w:rsidRPr="00901632" w:rsidRDefault="007A680F" w:rsidP="0019295E">
            <w:pPr>
              <w:pStyle w:val="TableCell9TNR"/>
            </w:pPr>
            <w:bookmarkStart w:id="280" w:name="fldQue6691_1"/>
            <w:r>
              <w:rPr>
                <w:noProof/>
              </w:rPr>
              <w:drawing>
                <wp:inline distT="0" distB="0" distL="0" distR="0" wp14:anchorId="051084F7" wp14:editId="65C9BD7D">
                  <wp:extent cx="129540" cy="121920"/>
                  <wp:effectExtent l="0" t="0" r="3810" b="0"/>
                  <wp:docPr id="692" name="Picture 6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0"/>
            <w:r w:rsidR="00CF144B" w:rsidRPr="00901632">
              <w:t xml:space="preserve">HEDIS.  </w:t>
            </w:r>
            <w:r w:rsidR="00CF144B" w:rsidRPr="00223118">
              <w:rPr>
                <w:rStyle w:val="Italic"/>
              </w:rPr>
              <w:t>Specify version of HEDIS used:</w:t>
            </w:r>
            <w:r w:rsidR="00CF144B" w:rsidRPr="00901632">
              <w:t xml:space="preserve"> </w:t>
            </w:r>
          </w:p>
          <w:p w:rsidR="00CF144B" w:rsidRPr="00901632" w:rsidRDefault="007A680F" w:rsidP="007A680F">
            <w:pPr>
              <w:pStyle w:val="TableCell9TNR"/>
            </w:pPr>
            <w:bookmarkStart w:id="281" w:name="fldQue6691_2"/>
            <w:r>
              <w:rPr>
                <w:noProof/>
              </w:rPr>
              <w:drawing>
                <wp:inline distT="0" distB="0" distL="0" distR="0" wp14:anchorId="053A07D0" wp14:editId="1E4A6D1D">
                  <wp:extent cx="129540" cy="121920"/>
                  <wp:effectExtent l="0" t="0" r="3810" b="0"/>
                  <wp:docPr id="693" name="Picture 6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1"/>
            <w:r w:rsidR="00CF144B" w:rsidRPr="00901632">
              <w:t xml:space="preserve">Other.  </w:t>
            </w:r>
            <w:r w:rsidR="00CF144B" w:rsidRPr="00223118">
              <w:rPr>
                <w:rStyle w:val="Italic"/>
              </w:rPr>
              <w:t>Explain:</w:t>
            </w:r>
            <w:r w:rsidR="00CF144B" w:rsidRPr="00901632">
              <w:t xml:space="preserve"> </w:t>
            </w:r>
          </w:p>
        </w:tc>
        <w:tc>
          <w:tcPr>
            <w:tcW w:w="1667" w:type="pct"/>
          </w:tcPr>
          <w:p w:rsidR="00CF144B" w:rsidRPr="00B83296" w:rsidRDefault="00CF144B" w:rsidP="0019295E">
            <w:pPr>
              <w:pStyle w:val="TableCell9TNR"/>
              <w:rPr>
                <w:rStyle w:val="RequiresAttention"/>
              </w:rPr>
            </w:pPr>
            <w:r w:rsidRPr="00B83296">
              <w:rPr>
                <w:rStyle w:val="RequiresAttention"/>
              </w:rPr>
              <w:t>Measurement Specification:</w:t>
            </w:r>
          </w:p>
          <w:p w:rsidR="00CF144B" w:rsidRPr="00901632" w:rsidRDefault="007A680F" w:rsidP="0019295E">
            <w:pPr>
              <w:pStyle w:val="TableCell9TNR"/>
            </w:pPr>
            <w:bookmarkStart w:id="282" w:name="fldQue6408_1"/>
            <w:r>
              <w:rPr>
                <w:noProof/>
              </w:rPr>
              <w:drawing>
                <wp:inline distT="0" distB="0" distL="0" distR="0" wp14:anchorId="75EFF61B" wp14:editId="11C164FE">
                  <wp:extent cx="129540" cy="121920"/>
                  <wp:effectExtent l="0" t="0" r="3810" b="0"/>
                  <wp:docPr id="694" name="Picture 6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2"/>
            <w:r w:rsidR="00CF144B" w:rsidRPr="00901632">
              <w:t xml:space="preserve">HEDIS.  </w:t>
            </w:r>
            <w:r w:rsidR="00CF144B" w:rsidRPr="00223118">
              <w:rPr>
                <w:rStyle w:val="Italic"/>
              </w:rPr>
              <w:t>Specify version of HEDIS used:</w:t>
            </w:r>
            <w:r w:rsidR="00CF144B" w:rsidRPr="00901632">
              <w:t xml:space="preserve"> </w:t>
            </w:r>
          </w:p>
          <w:p w:rsidR="00CF144B" w:rsidRPr="00901632" w:rsidRDefault="007A680F" w:rsidP="007A680F">
            <w:pPr>
              <w:pStyle w:val="TableCell9TNR"/>
            </w:pPr>
            <w:bookmarkStart w:id="283" w:name="fldQue6408_2"/>
            <w:r>
              <w:rPr>
                <w:noProof/>
              </w:rPr>
              <w:drawing>
                <wp:inline distT="0" distB="0" distL="0" distR="0" wp14:anchorId="5CC4498E" wp14:editId="7146A812">
                  <wp:extent cx="129540" cy="121920"/>
                  <wp:effectExtent l="0" t="0" r="3810" b="0"/>
                  <wp:docPr id="695" name="Picture 6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3"/>
            <w:r w:rsidR="00CF144B" w:rsidRPr="00901632">
              <w:t xml:space="preserve">Other.  </w:t>
            </w:r>
            <w:r w:rsidR="00CF144B" w:rsidRPr="00223118">
              <w:rPr>
                <w:rStyle w:val="Italic"/>
              </w:rPr>
              <w:t>Explain:</w:t>
            </w:r>
            <w:r w:rsidR="00CF144B" w:rsidRPr="00901632">
              <w:t xml:space="preserve"> </w:t>
            </w:r>
          </w:p>
        </w:tc>
        <w:tc>
          <w:tcPr>
            <w:tcW w:w="1666" w:type="pct"/>
          </w:tcPr>
          <w:p w:rsidR="00CF144B" w:rsidRPr="00B83296" w:rsidRDefault="00CF144B" w:rsidP="0019295E">
            <w:pPr>
              <w:pStyle w:val="TableCell9TNR"/>
              <w:rPr>
                <w:rStyle w:val="RequiresAttention"/>
              </w:rPr>
            </w:pPr>
            <w:r w:rsidRPr="00B83296">
              <w:rPr>
                <w:rStyle w:val="RequiresAttention"/>
              </w:rPr>
              <w:t>Measurement Specification:</w:t>
            </w:r>
          </w:p>
          <w:p w:rsidR="00CF144B" w:rsidRPr="00901632" w:rsidRDefault="007A680F" w:rsidP="0019295E">
            <w:pPr>
              <w:pStyle w:val="TableCell9TNR"/>
            </w:pPr>
            <w:bookmarkStart w:id="284" w:name="fldQue5686_1"/>
            <w:r>
              <w:rPr>
                <w:noProof/>
              </w:rPr>
              <w:drawing>
                <wp:inline distT="0" distB="0" distL="0" distR="0" wp14:anchorId="4EF98830" wp14:editId="55EA8ACE">
                  <wp:extent cx="129540" cy="121920"/>
                  <wp:effectExtent l="0" t="0" r="3810" b="0"/>
                  <wp:docPr id="696" name="Picture 6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4"/>
            <w:r w:rsidR="00CF144B" w:rsidRPr="00901632">
              <w:t xml:space="preserve">HEDIS.  </w:t>
            </w:r>
            <w:r w:rsidR="00CF144B" w:rsidRPr="00223118">
              <w:rPr>
                <w:rStyle w:val="Italic"/>
              </w:rPr>
              <w:t xml:space="preserve">Specify </w:t>
            </w:r>
            <w:r w:rsidR="00387FB5">
              <w:rPr>
                <w:rStyle w:val="Italic"/>
              </w:rPr>
              <w:t xml:space="preserve">version of </w:t>
            </w:r>
            <w:r w:rsidR="00CF144B" w:rsidRPr="00223118">
              <w:rPr>
                <w:rStyle w:val="Italic"/>
              </w:rPr>
              <w:t>HEDIS used:</w:t>
            </w:r>
            <w:r w:rsidR="00CF144B" w:rsidRPr="00901632">
              <w:t xml:space="preserve"> </w:t>
            </w:r>
          </w:p>
          <w:p w:rsidR="00CF144B" w:rsidRPr="00901632" w:rsidRDefault="007A680F" w:rsidP="007A680F">
            <w:pPr>
              <w:pStyle w:val="TableCell9TNR"/>
            </w:pPr>
            <w:bookmarkStart w:id="285" w:name="fldQue5686_2"/>
            <w:r>
              <w:rPr>
                <w:noProof/>
              </w:rPr>
              <w:drawing>
                <wp:inline distT="0" distB="0" distL="0" distR="0" wp14:anchorId="095B5C4B" wp14:editId="10F053A9">
                  <wp:extent cx="129540" cy="121920"/>
                  <wp:effectExtent l="0" t="0" r="3810" b="0"/>
                  <wp:docPr id="697" name="Picture 6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5"/>
            <w:r w:rsidR="00CF144B" w:rsidRPr="00901632">
              <w:t xml:space="preserve">Other.  </w:t>
            </w:r>
            <w:r w:rsidR="00CF144B" w:rsidRPr="00223118">
              <w:rPr>
                <w:rStyle w:val="Italic"/>
              </w:rPr>
              <w:t>Explain:</w:t>
            </w:r>
            <w:r w:rsidR="00CF144B" w:rsidRPr="00901632">
              <w:t xml:space="preserve"> </w:t>
            </w:r>
          </w:p>
        </w:tc>
      </w:tr>
      <w:tr w:rsidR="00CF144B" w:rsidRPr="00901632" w:rsidTr="00CF0E2E">
        <w:trPr>
          <w:cantSplit/>
        </w:trPr>
        <w:tc>
          <w:tcPr>
            <w:tcW w:w="1667" w:type="pct"/>
          </w:tcPr>
          <w:p w:rsidR="00CF144B" w:rsidRPr="00B83296" w:rsidRDefault="00CF144B" w:rsidP="0019295E">
            <w:pPr>
              <w:pStyle w:val="TableCell9TNR"/>
              <w:rPr>
                <w:rStyle w:val="RequiresAttention"/>
              </w:rPr>
            </w:pPr>
            <w:r w:rsidRPr="00B83296">
              <w:rPr>
                <w:rStyle w:val="RequiresAttention"/>
              </w:rPr>
              <w:t>Data Source:</w:t>
            </w:r>
          </w:p>
          <w:p w:rsidR="00CF144B" w:rsidRPr="00901632" w:rsidRDefault="007A680F" w:rsidP="0019295E">
            <w:pPr>
              <w:pStyle w:val="TableCell9TNR"/>
            </w:pPr>
            <w:r>
              <w:rPr>
                <w:noProof/>
              </w:rPr>
              <w:drawing>
                <wp:inline distT="0" distB="0" distL="0" distR="0">
                  <wp:extent cx="129540" cy="121920"/>
                  <wp:effectExtent l="0" t="0" r="3810" b="0"/>
                  <wp:docPr id="698" name="Picture 6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19295E">
            <w:pPr>
              <w:pStyle w:val="TableCell9TNR"/>
            </w:pPr>
            <w:r>
              <w:rPr>
                <w:noProof/>
              </w:rPr>
              <w:drawing>
                <wp:inline distT="0" distB="0" distL="0" distR="0">
                  <wp:extent cx="129540" cy="121920"/>
                  <wp:effectExtent l="0" t="0" r="3810" b="0"/>
                  <wp:docPr id="699" name="Picture 6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19295E">
            <w:pPr>
              <w:pStyle w:val="TableCell9TNR"/>
            </w:pPr>
            <w:r>
              <w:rPr>
                <w:noProof/>
              </w:rPr>
              <w:drawing>
                <wp:inline distT="0" distB="0" distL="0" distR="0">
                  <wp:extent cx="129540" cy="121920"/>
                  <wp:effectExtent l="0" t="0" r="3810" b="0"/>
                  <wp:docPr id="700" name="Picture 7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47EE9">
              <w:rPr>
                <w:rStyle w:val="Italic"/>
              </w:rPr>
              <w:t>Specify:</w:t>
            </w:r>
          </w:p>
          <w:p w:rsidR="00CF144B" w:rsidRPr="00901632" w:rsidRDefault="007A680F" w:rsidP="0019295E">
            <w:pPr>
              <w:pStyle w:val="TableCell9TNR"/>
            </w:pPr>
            <w:r>
              <w:rPr>
                <w:noProof/>
              </w:rPr>
              <w:drawing>
                <wp:inline distT="0" distB="0" distL="0" distR="0">
                  <wp:extent cx="129540" cy="121920"/>
                  <wp:effectExtent l="0" t="0" r="3810" b="0"/>
                  <wp:docPr id="701" name="Picture 7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47EE9">
              <w:rPr>
                <w:rStyle w:val="Italic"/>
              </w:rPr>
              <w:t>Specify:</w:t>
            </w:r>
            <w:r w:rsidR="00CF144B" w:rsidRPr="00901632">
              <w:t xml:space="preserve"> </w:t>
            </w:r>
          </w:p>
          <w:p w:rsidR="00CF144B" w:rsidRPr="00901632" w:rsidRDefault="00CF144B" w:rsidP="0019295E">
            <w:pPr>
              <w:pStyle w:val="TableCell9TNR"/>
            </w:pPr>
          </w:p>
        </w:tc>
        <w:tc>
          <w:tcPr>
            <w:tcW w:w="1667" w:type="pct"/>
          </w:tcPr>
          <w:p w:rsidR="00CF144B" w:rsidRPr="00B83296" w:rsidRDefault="00CF144B" w:rsidP="0019295E">
            <w:pPr>
              <w:pStyle w:val="TableCell9TNR"/>
              <w:rPr>
                <w:rStyle w:val="RequiresAttention"/>
              </w:rPr>
            </w:pPr>
            <w:r w:rsidRPr="00B83296">
              <w:rPr>
                <w:rStyle w:val="RequiresAttention"/>
              </w:rPr>
              <w:t>Data Source:</w:t>
            </w:r>
          </w:p>
          <w:p w:rsidR="00CF144B" w:rsidRPr="00901632" w:rsidRDefault="007A680F" w:rsidP="0019295E">
            <w:pPr>
              <w:pStyle w:val="TableCell9TNR"/>
            </w:pPr>
            <w:r>
              <w:rPr>
                <w:noProof/>
              </w:rPr>
              <w:drawing>
                <wp:inline distT="0" distB="0" distL="0" distR="0">
                  <wp:extent cx="129540" cy="121920"/>
                  <wp:effectExtent l="0" t="0" r="3810" b="0"/>
                  <wp:docPr id="702" name="Picture 7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Administrative (claims data).</w:t>
            </w:r>
          </w:p>
          <w:p w:rsidR="00CF144B" w:rsidRPr="00901632" w:rsidRDefault="007A680F" w:rsidP="0019295E">
            <w:pPr>
              <w:pStyle w:val="TableCell9TNR"/>
            </w:pPr>
            <w:r>
              <w:rPr>
                <w:noProof/>
              </w:rPr>
              <w:drawing>
                <wp:inline distT="0" distB="0" distL="0" distR="0">
                  <wp:extent cx="129540" cy="121920"/>
                  <wp:effectExtent l="0" t="0" r="3810" b="0"/>
                  <wp:docPr id="703" name="Picture 7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B47EE9" w:rsidRDefault="007A680F" w:rsidP="0019295E">
            <w:pPr>
              <w:pStyle w:val="TableCell9TNR"/>
              <w:rPr>
                <w:rStyle w:val="Italic"/>
              </w:rPr>
            </w:pPr>
            <w:r>
              <w:rPr>
                <w:noProof/>
              </w:rPr>
              <w:drawing>
                <wp:inline distT="0" distB="0" distL="0" distR="0">
                  <wp:extent cx="129540" cy="121920"/>
                  <wp:effectExtent l="0" t="0" r="3810" b="0"/>
                  <wp:docPr id="704" name="Picture 7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47EE9">
              <w:rPr>
                <w:rStyle w:val="Italic"/>
              </w:rPr>
              <w:t>Specify:</w:t>
            </w:r>
          </w:p>
          <w:p w:rsidR="00CF144B" w:rsidRPr="00901632" w:rsidRDefault="007A680F" w:rsidP="0019295E">
            <w:pPr>
              <w:pStyle w:val="TableCell9TNR"/>
            </w:pPr>
            <w:r>
              <w:rPr>
                <w:noProof/>
              </w:rPr>
              <w:drawing>
                <wp:inline distT="0" distB="0" distL="0" distR="0">
                  <wp:extent cx="129540" cy="121920"/>
                  <wp:effectExtent l="0" t="0" r="3810" b="0"/>
                  <wp:docPr id="705" name="Picture 7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47EE9">
              <w:rPr>
                <w:rStyle w:val="Italic"/>
              </w:rPr>
              <w:t>Specify:</w:t>
            </w:r>
            <w:r w:rsidR="00CF144B" w:rsidRPr="00901632">
              <w:t xml:space="preserve"> </w:t>
            </w:r>
          </w:p>
          <w:p w:rsidR="00CF144B" w:rsidRPr="00901632" w:rsidRDefault="00CF144B" w:rsidP="0019295E">
            <w:pPr>
              <w:pStyle w:val="TableCell9TNR"/>
            </w:pPr>
          </w:p>
        </w:tc>
        <w:tc>
          <w:tcPr>
            <w:tcW w:w="1666" w:type="pct"/>
          </w:tcPr>
          <w:p w:rsidR="00CF144B" w:rsidRPr="00B83296" w:rsidRDefault="00CF144B" w:rsidP="0019295E">
            <w:pPr>
              <w:pStyle w:val="TableCell9TNR"/>
              <w:rPr>
                <w:rStyle w:val="RequiresAttention"/>
              </w:rPr>
            </w:pPr>
            <w:r w:rsidRPr="00B83296">
              <w:rPr>
                <w:rStyle w:val="RequiresAttention"/>
              </w:rPr>
              <w:t>Data Source:</w:t>
            </w:r>
          </w:p>
          <w:p w:rsidR="00CF144B" w:rsidRPr="00901632" w:rsidRDefault="007A680F" w:rsidP="0019295E">
            <w:pPr>
              <w:pStyle w:val="TableCell9TNR"/>
            </w:pPr>
            <w:bookmarkStart w:id="286" w:name="fldQue2252_1"/>
            <w:r>
              <w:rPr>
                <w:noProof/>
              </w:rPr>
              <w:drawing>
                <wp:inline distT="0" distB="0" distL="0" distR="0" wp14:anchorId="0D36CCA2" wp14:editId="0A5508EB">
                  <wp:extent cx="129540" cy="121920"/>
                  <wp:effectExtent l="0" t="0" r="3810" b="0"/>
                  <wp:docPr id="706" name="Picture 70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6"/>
            <w:r w:rsidR="00CF144B" w:rsidRPr="00901632">
              <w:t xml:space="preserve"> Administrative (claims data).</w:t>
            </w:r>
          </w:p>
          <w:p w:rsidR="00CF144B" w:rsidRPr="00901632" w:rsidRDefault="007A680F" w:rsidP="0019295E">
            <w:pPr>
              <w:pStyle w:val="TableCell9TNR"/>
            </w:pPr>
            <w:r>
              <w:rPr>
                <w:noProof/>
              </w:rPr>
              <w:drawing>
                <wp:inline distT="0" distB="0" distL="0" distR="0">
                  <wp:extent cx="129540" cy="121920"/>
                  <wp:effectExtent l="0" t="0" r="3810" b="0"/>
                  <wp:docPr id="707" name="Picture 7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Hybrid (claims and medical record data).</w:t>
            </w:r>
          </w:p>
          <w:p w:rsidR="00CF144B" w:rsidRPr="00901632" w:rsidRDefault="007A680F" w:rsidP="0019295E">
            <w:pPr>
              <w:pStyle w:val="TableCell9TNR"/>
            </w:pPr>
            <w:r>
              <w:rPr>
                <w:noProof/>
              </w:rPr>
              <w:drawing>
                <wp:inline distT="0" distB="0" distL="0" distR="0">
                  <wp:extent cx="129540" cy="121920"/>
                  <wp:effectExtent l="0" t="0" r="3810" b="0"/>
                  <wp:docPr id="708" name="Picture 70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Survey data. </w:t>
            </w:r>
            <w:r w:rsidR="00CF144B" w:rsidRPr="00B47EE9">
              <w:rPr>
                <w:rStyle w:val="Italic"/>
              </w:rPr>
              <w:t>Specify:</w:t>
            </w:r>
          </w:p>
          <w:p w:rsidR="00CF144B" w:rsidRPr="00901632" w:rsidRDefault="007A680F" w:rsidP="0019295E">
            <w:pPr>
              <w:pStyle w:val="TableCell9TNR"/>
            </w:pPr>
            <w:r>
              <w:rPr>
                <w:noProof/>
              </w:rPr>
              <w:drawing>
                <wp:inline distT="0" distB="0" distL="0" distR="0">
                  <wp:extent cx="129540" cy="121920"/>
                  <wp:effectExtent l="0" t="0" r="3810" b="0"/>
                  <wp:docPr id="709" name="Picture 7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r w:rsidR="00CF144B" w:rsidRPr="00B47EE9">
              <w:rPr>
                <w:rStyle w:val="Italic"/>
              </w:rPr>
              <w:t>Specify:</w:t>
            </w:r>
            <w:r w:rsidR="00CF144B" w:rsidRPr="00901632">
              <w:t xml:space="preserve"> </w:t>
            </w:r>
          </w:p>
          <w:p w:rsidR="00CF144B" w:rsidRPr="00901632" w:rsidRDefault="00CF144B" w:rsidP="0019295E">
            <w:pPr>
              <w:pStyle w:val="TableCell9TNR"/>
            </w:pPr>
          </w:p>
        </w:tc>
      </w:tr>
      <w:tr w:rsidR="00CF144B" w:rsidRPr="00901632" w:rsidTr="00CF0E2E">
        <w:trPr>
          <w:cantSplit/>
        </w:trPr>
        <w:tc>
          <w:tcPr>
            <w:tcW w:w="1667" w:type="pct"/>
          </w:tcPr>
          <w:p w:rsidR="00CF144B" w:rsidRPr="00B83296" w:rsidRDefault="00CF144B" w:rsidP="0019295E">
            <w:pPr>
              <w:pStyle w:val="TableCell9TNR"/>
              <w:rPr>
                <w:rStyle w:val="RequiresAttention"/>
              </w:rPr>
            </w:pPr>
            <w:r w:rsidRPr="00B83296">
              <w:rPr>
                <w:rStyle w:val="RequiresAttention"/>
              </w:rPr>
              <w:t>Definition of Population Included in the Measure:</w:t>
            </w:r>
          </w:p>
          <w:p w:rsidR="00CF144B" w:rsidRPr="00901632" w:rsidRDefault="00CF144B" w:rsidP="0019295E">
            <w:pPr>
              <w:pStyle w:val="TableCell9TNR"/>
            </w:pPr>
            <w:r w:rsidRPr="00901632">
              <w:t xml:space="preserve">Definition of numerator: </w:t>
            </w:r>
          </w:p>
          <w:p w:rsidR="00CF144B" w:rsidRPr="00901632" w:rsidRDefault="00CF144B" w:rsidP="0019295E">
            <w:pPr>
              <w:pStyle w:val="TableCell9TNR"/>
            </w:pPr>
            <w:r w:rsidRPr="00901632">
              <w:t xml:space="preserve">Definition of denominator: </w:t>
            </w:r>
          </w:p>
          <w:p w:rsidR="00CF144B" w:rsidRPr="00901632" w:rsidRDefault="007A680F" w:rsidP="0019295E">
            <w:pPr>
              <w:pStyle w:val="TableCell9TNR"/>
            </w:pPr>
            <w:r>
              <w:rPr>
                <w:noProof/>
              </w:rPr>
              <w:drawing>
                <wp:inline distT="0" distB="0" distL="0" distR="0">
                  <wp:extent cx="129540" cy="121920"/>
                  <wp:effectExtent l="0" t="0" r="3810" b="0"/>
                  <wp:docPr id="710" name="Picture 71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19295E">
            <w:pPr>
              <w:pStyle w:val="TableCell9TNR"/>
            </w:pPr>
            <w:r>
              <w:rPr>
                <w:noProof/>
              </w:rPr>
              <w:drawing>
                <wp:inline distT="0" distB="0" distL="0" distR="0">
                  <wp:extent cx="129540" cy="121920"/>
                  <wp:effectExtent l="0" t="0" r="3810" b="0"/>
                  <wp:docPr id="711" name="Picture 7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19295E">
            <w:pPr>
              <w:pStyle w:val="TableCell9TNR"/>
            </w:pPr>
            <w:r w:rsidRPr="00901632">
              <w:t xml:space="preserve">If denominator is a subset of the definition selected above, please further define the Denominator, please indicate the number of children excluded: </w:t>
            </w:r>
          </w:p>
        </w:tc>
        <w:tc>
          <w:tcPr>
            <w:tcW w:w="1667" w:type="pct"/>
          </w:tcPr>
          <w:p w:rsidR="00CF144B" w:rsidRPr="00B83296" w:rsidRDefault="00CF144B" w:rsidP="0019295E">
            <w:pPr>
              <w:pStyle w:val="TableCell9TNR"/>
              <w:rPr>
                <w:rStyle w:val="RequiresAttention"/>
              </w:rPr>
            </w:pPr>
            <w:r w:rsidRPr="00B83296">
              <w:rPr>
                <w:rStyle w:val="RequiresAttention"/>
              </w:rPr>
              <w:t>Definition of Population Included in the Measure:</w:t>
            </w:r>
          </w:p>
          <w:p w:rsidR="00CF144B" w:rsidRPr="00901632" w:rsidRDefault="00CF144B" w:rsidP="0019295E">
            <w:pPr>
              <w:pStyle w:val="TableCell9TNR"/>
            </w:pPr>
            <w:r w:rsidRPr="00901632">
              <w:t xml:space="preserve">Definition of numerator: </w:t>
            </w:r>
          </w:p>
          <w:p w:rsidR="00CF144B" w:rsidRPr="00901632" w:rsidRDefault="00CF144B" w:rsidP="0019295E">
            <w:pPr>
              <w:pStyle w:val="TableCell9TNR"/>
            </w:pPr>
            <w:r w:rsidRPr="00901632">
              <w:t xml:space="preserve">Definition of denominator: </w:t>
            </w:r>
          </w:p>
          <w:p w:rsidR="00CF144B" w:rsidRPr="00901632" w:rsidRDefault="007A680F" w:rsidP="0019295E">
            <w:pPr>
              <w:pStyle w:val="TableCell9TNR"/>
            </w:pPr>
            <w:r>
              <w:rPr>
                <w:noProof/>
              </w:rPr>
              <w:drawing>
                <wp:inline distT="0" distB="0" distL="0" distR="0">
                  <wp:extent cx="129540" cy="121920"/>
                  <wp:effectExtent l="0" t="0" r="3810" b="0"/>
                  <wp:docPr id="712" name="Picture 7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19295E">
            <w:pPr>
              <w:pStyle w:val="TableCell9TNR"/>
            </w:pPr>
            <w:r>
              <w:rPr>
                <w:noProof/>
              </w:rPr>
              <w:drawing>
                <wp:inline distT="0" distB="0" distL="0" distR="0">
                  <wp:extent cx="129540" cy="121920"/>
                  <wp:effectExtent l="0" t="0" r="3810" b="0"/>
                  <wp:docPr id="713" name="Picture 71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19295E">
            <w:pPr>
              <w:pStyle w:val="TableCell9TNR"/>
            </w:pPr>
            <w:r w:rsidRPr="00901632">
              <w:t xml:space="preserve">If denominator is a subset of the definition selected above, please further define the Denominator, please indicate the number of children excluded: </w:t>
            </w:r>
          </w:p>
        </w:tc>
        <w:tc>
          <w:tcPr>
            <w:tcW w:w="1666" w:type="pct"/>
          </w:tcPr>
          <w:p w:rsidR="00CF144B" w:rsidRPr="00B83296" w:rsidRDefault="00CF144B" w:rsidP="0019295E">
            <w:pPr>
              <w:pStyle w:val="TableCell9TNR"/>
              <w:rPr>
                <w:rStyle w:val="RequiresAttention"/>
              </w:rPr>
            </w:pPr>
            <w:r w:rsidRPr="00B83296">
              <w:rPr>
                <w:rStyle w:val="RequiresAttention"/>
              </w:rPr>
              <w:t>Definition of Population Included in the Measure:</w:t>
            </w:r>
          </w:p>
          <w:p w:rsidR="00CF144B" w:rsidRPr="00901632" w:rsidRDefault="00CF144B" w:rsidP="0019295E">
            <w:pPr>
              <w:pStyle w:val="TableCell9TNR"/>
            </w:pPr>
            <w:r w:rsidRPr="00901632">
              <w:t xml:space="preserve">Definition of numerator: </w:t>
            </w:r>
          </w:p>
          <w:p w:rsidR="00CF144B" w:rsidRPr="00901632" w:rsidRDefault="00CF144B" w:rsidP="0019295E">
            <w:pPr>
              <w:pStyle w:val="TableCell9TNR"/>
            </w:pPr>
            <w:r w:rsidRPr="00901632">
              <w:t xml:space="preserve">Definition of denominator: </w:t>
            </w:r>
          </w:p>
          <w:p w:rsidR="00CF144B" w:rsidRPr="00901632" w:rsidRDefault="007A680F" w:rsidP="0019295E">
            <w:pPr>
              <w:pStyle w:val="TableCell9TNR"/>
            </w:pPr>
            <w:r>
              <w:rPr>
                <w:noProof/>
              </w:rPr>
              <w:drawing>
                <wp:inline distT="0" distB="0" distL="0" distR="0">
                  <wp:extent cx="129540" cy="121920"/>
                  <wp:effectExtent l="0" t="0" r="3810" b="0"/>
                  <wp:docPr id="714" name="Picture 71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population only.</w:t>
            </w:r>
          </w:p>
          <w:p w:rsidR="00CF144B" w:rsidRPr="00901632" w:rsidRDefault="007A680F" w:rsidP="0019295E">
            <w:pPr>
              <w:pStyle w:val="TableCell9TNR"/>
            </w:pPr>
            <w:r>
              <w:rPr>
                <w:noProof/>
              </w:rPr>
              <w:drawing>
                <wp:inline distT="0" distB="0" distL="0" distR="0">
                  <wp:extent cx="129540" cy="121920"/>
                  <wp:effectExtent l="0" t="0" r="3810" b="0"/>
                  <wp:docPr id="715" name="Picture 7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Denominator includes CHIP and Medicaid (Title XIX).</w:t>
            </w:r>
          </w:p>
          <w:p w:rsidR="00CF144B" w:rsidRPr="00901632" w:rsidRDefault="00CF144B" w:rsidP="0019295E">
            <w:pPr>
              <w:pStyle w:val="TableCell9TNR"/>
            </w:pPr>
            <w:r w:rsidRPr="00901632">
              <w:t xml:space="preserve">If denominator is a subset of the definition selected above, please further define the Denominator, please indicate the number of children excluded: </w:t>
            </w:r>
          </w:p>
        </w:tc>
      </w:tr>
      <w:tr w:rsidR="00CF144B" w:rsidRPr="00080853" w:rsidTr="00CF0E2E">
        <w:trPr>
          <w:cantSplit/>
        </w:trPr>
        <w:tc>
          <w:tcPr>
            <w:tcW w:w="1667" w:type="pct"/>
          </w:tcPr>
          <w:p w:rsidR="00CF144B" w:rsidRPr="00080853" w:rsidRDefault="00CF144B" w:rsidP="00C7553E">
            <w:pPr>
              <w:pStyle w:val="TableCell9Arial"/>
              <w:rPr>
                <w:rStyle w:val="RequiresAttention"/>
                <w:rFonts w:ascii="Times New Roman" w:hAnsi="Times New Roman"/>
              </w:rPr>
            </w:pPr>
            <w:r w:rsidRPr="00080853">
              <w:rPr>
                <w:rStyle w:val="RequiresAttention"/>
                <w:rFonts w:ascii="Times New Roman" w:hAnsi="Times New Roman"/>
              </w:rPr>
              <w:t>Date Range:</w:t>
            </w:r>
          </w:p>
          <w:p w:rsidR="00CF144B" w:rsidRPr="00080853" w:rsidRDefault="00CF144B" w:rsidP="00C7553E">
            <w:pPr>
              <w:pStyle w:val="TableCell9Arial"/>
              <w:rPr>
                <w:rFonts w:ascii="Times New Roman" w:hAnsi="Times New Roman"/>
              </w:rPr>
            </w:pPr>
            <w:r w:rsidRPr="00080853">
              <w:rPr>
                <w:rStyle w:val="RequiresAttention"/>
                <w:rFonts w:ascii="Times New Roman" w:hAnsi="Times New Roman"/>
              </w:rPr>
              <w:t>From:  (mm/yyyy)</w:t>
            </w:r>
            <w:r w:rsidRPr="00080853">
              <w:rPr>
                <w:rFonts w:ascii="Times New Roman" w:hAnsi="Times New Roman"/>
              </w:rPr>
              <w:t xml:space="preserve">   </w:t>
            </w:r>
            <w:r w:rsidRPr="00080853">
              <w:rPr>
                <w:rStyle w:val="RequiresAttention"/>
                <w:rFonts w:ascii="Times New Roman" w:hAnsi="Times New Roman"/>
              </w:rPr>
              <w:t>To: (mm/yyyy)</w:t>
            </w:r>
            <w:r w:rsidRPr="00080853">
              <w:rPr>
                <w:rFonts w:ascii="Times New Roman" w:hAnsi="Times New Roman"/>
              </w:rPr>
              <w:t xml:space="preserve"> </w:t>
            </w:r>
          </w:p>
        </w:tc>
        <w:tc>
          <w:tcPr>
            <w:tcW w:w="1667" w:type="pct"/>
          </w:tcPr>
          <w:p w:rsidR="00CF144B" w:rsidRPr="00080853" w:rsidRDefault="00CF144B" w:rsidP="00C7553E">
            <w:pPr>
              <w:pStyle w:val="TableCell9Arial"/>
              <w:rPr>
                <w:rStyle w:val="RequiresAttention"/>
                <w:rFonts w:ascii="Times New Roman" w:hAnsi="Times New Roman"/>
              </w:rPr>
            </w:pPr>
            <w:r w:rsidRPr="00080853">
              <w:rPr>
                <w:rStyle w:val="RequiresAttention"/>
                <w:rFonts w:ascii="Times New Roman" w:hAnsi="Times New Roman"/>
              </w:rPr>
              <w:t>Date Range:</w:t>
            </w:r>
          </w:p>
          <w:p w:rsidR="00CF144B" w:rsidRPr="00080853" w:rsidRDefault="00CF144B" w:rsidP="00C7553E">
            <w:pPr>
              <w:pStyle w:val="TableCell9Arial"/>
              <w:rPr>
                <w:rFonts w:ascii="Times New Roman" w:hAnsi="Times New Roman"/>
              </w:rPr>
            </w:pPr>
            <w:r w:rsidRPr="00080853">
              <w:rPr>
                <w:rStyle w:val="RequiresAttention"/>
                <w:rFonts w:ascii="Times New Roman" w:hAnsi="Times New Roman"/>
              </w:rPr>
              <w:t>From:  (mm/yyyy)</w:t>
            </w:r>
            <w:r w:rsidRPr="00080853">
              <w:rPr>
                <w:rFonts w:ascii="Times New Roman" w:hAnsi="Times New Roman"/>
              </w:rPr>
              <w:t xml:space="preserve">   </w:t>
            </w:r>
            <w:r w:rsidRPr="00080853">
              <w:rPr>
                <w:rStyle w:val="RequiresAttention"/>
                <w:rFonts w:ascii="Times New Roman" w:hAnsi="Times New Roman"/>
              </w:rPr>
              <w:t>To: (mm/yyyy)</w:t>
            </w:r>
            <w:r w:rsidRPr="00080853">
              <w:rPr>
                <w:rFonts w:ascii="Times New Roman" w:hAnsi="Times New Roman"/>
              </w:rPr>
              <w:t xml:space="preserve"> </w:t>
            </w:r>
          </w:p>
        </w:tc>
        <w:tc>
          <w:tcPr>
            <w:tcW w:w="1666" w:type="pct"/>
          </w:tcPr>
          <w:p w:rsidR="00CF144B" w:rsidRPr="00080853" w:rsidRDefault="00CF144B" w:rsidP="00C7553E">
            <w:pPr>
              <w:pStyle w:val="TableCell9Arial"/>
              <w:rPr>
                <w:rStyle w:val="RequiresAttention"/>
                <w:rFonts w:ascii="Times New Roman" w:hAnsi="Times New Roman"/>
              </w:rPr>
            </w:pPr>
            <w:r w:rsidRPr="00080853">
              <w:rPr>
                <w:rStyle w:val="RequiresAttention"/>
                <w:rFonts w:ascii="Times New Roman" w:hAnsi="Times New Roman"/>
              </w:rPr>
              <w:t>Date Range:</w:t>
            </w:r>
          </w:p>
          <w:p w:rsidR="00CF144B" w:rsidRPr="00080853" w:rsidRDefault="00CF144B" w:rsidP="00C7553E">
            <w:pPr>
              <w:pStyle w:val="TableCell9Arial"/>
              <w:rPr>
                <w:rFonts w:ascii="Times New Roman" w:hAnsi="Times New Roman"/>
              </w:rPr>
            </w:pPr>
            <w:r w:rsidRPr="00080853">
              <w:rPr>
                <w:rStyle w:val="RequiresAttention"/>
                <w:rFonts w:ascii="Times New Roman" w:hAnsi="Times New Roman"/>
              </w:rPr>
              <w:t>From:  (mm/yyyy)</w:t>
            </w:r>
            <w:r w:rsidRPr="00080853">
              <w:rPr>
                <w:rFonts w:ascii="Times New Roman" w:hAnsi="Times New Roman"/>
              </w:rPr>
              <w:t xml:space="preserve">   </w:t>
            </w:r>
            <w:r w:rsidRPr="00080853">
              <w:rPr>
                <w:rStyle w:val="RequiresAttention"/>
                <w:rFonts w:ascii="Times New Roman" w:hAnsi="Times New Roman"/>
              </w:rPr>
              <w:t>To: (mm/yyyy)</w:t>
            </w:r>
            <w:r w:rsidRPr="00080853">
              <w:rPr>
                <w:rFonts w:ascii="Times New Roman" w:hAnsi="Times New Roman"/>
              </w:rPr>
              <w:t xml:space="preserve"> </w:t>
            </w:r>
          </w:p>
        </w:tc>
      </w:tr>
      <w:tr w:rsidR="00CF144B" w:rsidRPr="00901632" w:rsidTr="00CF0E2E">
        <w:trPr>
          <w:cantSplit/>
        </w:trPr>
        <w:tc>
          <w:tcPr>
            <w:tcW w:w="1667" w:type="pct"/>
          </w:tcPr>
          <w:p w:rsidR="00CF144B" w:rsidRPr="00B83296" w:rsidRDefault="00CF144B" w:rsidP="0019295E">
            <w:pPr>
              <w:pStyle w:val="TableCell9TNR"/>
              <w:rPr>
                <w:rStyle w:val="RequiresAttention"/>
              </w:rPr>
            </w:pPr>
            <w:r w:rsidRPr="00B83296">
              <w:rPr>
                <w:rStyle w:val="RequiresAttention"/>
              </w:rPr>
              <w:t>HEDIS Performance Measurement Data:</w:t>
            </w:r>
          </w:p>
          <w:p w:rsidR="00CF144B" w:rsidRPr="00B47EE9" w:rsidRDefault="00CF144B" w:rsidP="00C7553E">
            <w:pPr>
              <w:pStyle w:val="TableCell9TNRExtraSpace"/>
              <w:rPr>
                <w:rStyle w:val="Italic"/>
              </w:rPr>
            </w:pPr>
            <w:r w:rsidRPr="00B47EE9">
              <w:rPr>
                <w:rStyle w:val="Italic"/>
              </w:rPr>
              <w:t>(If reporting with HEDIS)</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C7553E">
            <w:pPr>
              <w:pStyle w:val="TableCell9TNRExtraSpace"/>
            </w:pPr>
            <w:r w:rsidRPr="00901632">
              <w:t xml:space="preserve">Rate: </w:t>
            </w:r>
          </w:p>
        </w:tc>
        <w:tc>
          <w:tcPr>
            <w:tcW w:w="1667" w:type="pct"/>
          </w:tcPr>
          <w:p w:rsidR="00CF144B" w:rsidRPr="00B83296" w:rsidRDefault="00CF144B" w:rsidP="0019295E">
            <w:pPr>
              <w:pStyle w:val="TableCell9TNR"/>
              <w:rPr>
                <w:rStyle w:val="RequiresAttention"/>
              </w:rPr>
            </w:pPr>
            <w:r w:rsidRPr="00B83296">
              <w:rPr>
                <w:rStyle w:val="RequiresAttention"/>
              </w:rPr>
              <w:t>HEDIS Performance Measurement Data:</w:t>
            </w:r>
          </w:p>
          <w:p w:rsidR="00CF144B" w:rsidRPr="00B47EE9" w:rsidRDefault="00CF144B" w:rsidP="00C7553E">
            <w:pPr>
              <w:pStyle w:val="TableCell9TNRExtraSpace"/>
              <w:rPr>
                <w:rStyle w:val="Italic"/>
              </w:rPr>
            </w:pPr>
            <w:r w:rsidRPr="00B47EE9">
              <w:rPr>
                <w:rStyle w:val="Italic"/>
              </w:rPr>
              <w:t>(If reporting with HEDIS)</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C7553E">
            <w:pPr>
              <w:pStyle w:val="TableCell9TNRExtraSpace"/>
            </w:pPr>
            <w:r w:rsidRPr="00901632">
              <w:t xml:space="preserve">Rate: </w:t>
            </w:r>
          </w:p>
        </w:tc>
        <w:tc>
          <w:tcPr>
            <w:tcW w:w="1666" w:type="pct"/>
          </w:tcPr>
          <w:p w:rsidR="00CF144B" w:rsidRPr="00B83296" w:rsidRDefault="00CF144B" w:rsidP="0019295E">
            <w:pPr>
              <w:pStyle w:val="TableCell9TNR"/>
              <w:rPr>
                <w:rStyle w:val="RequiresAttention"/>
              </w:rPr>
            </w:pPr>
            <w:r w:rsidRPr="00B83296">
              <w:rPr>
                <w:rStyle w:val="RequiresAttention"/>
              </w:rPr>
              <w:t>HEDIS Performance Measurement Data:</w:t>
            </w:r>
          </w:p>
          <w:p w:rsidR="00CF144B" w:rsidRPr="00B47EE9" w:rsidRDefault="00CF144B" w:rsidP="00C7553E">
            <w:pPr>
              <w:pStyle w:val="TableCell9TNRExtraSpace"/>
              <w:rPr>
                <w:rStyle w:val="Italic"/>
              </w:rPr>
            </w:pPr>
            <w:r w:rsidRPr="00B47EE9">
              <w:rPr>
                <w:rStyle w:val="Italic"/>
              </w:rPr>
              <w:t>(If reporting with HEDIS)</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C7553E">
            <w:pPr>
              <w:pStyle w:val="TableCell9TNRExtraSpace"/>
            </w:pPr>
            <w:r w:rsidRPr="00901632">
              <w:t xml:space="preserve">Rate: </w:t>
            </w:r>
          </w:p>
        </w:tc>
      </w:tr>
      <w:tr w:rsidR="00CF144B" w:rsidRPr="00901632" w:rsidTr="00CF0E2E">
        <w:trPr>
          <w:cantSplit/>
        </w:trPr>
        <w:tc>
          <w:tcPr>
            <w:tcW w:w="1667" w:type="pct"/>
          </w:tcPr>
          <w:p w:rsidR="00AF7950" w:rsidRPr="009337C5" w:rsidRDefault="00CF144B" w:rsidP="0019295E">
            <w:pPr>
              <w:pStyle w:val="TableCell9TNR"/>
              <w:rPr>
                <w:rStyle w:val="RequiresAttention"/>
              </w:rPr>
            </w:pPr>
            <w:r w:rsidRPr="009337C5">
              <w:rPr>
                <w:rStyle w:val="RequiresAttention"/>
              </w:rPr>
              <w:lastRenderedPageBreak/>
              <w:t>Deviations from Measure Specifications:</w:t>
            </w:r>
          </w:p>
          <w:p w:rsidR="00AF7950" w:rsidRDefault="007A680F" w:rsidP="0019295E">
            <w:pPr>
              <w:pStyle w:val="TableCell9TNR"/>
            </w:pPr>
            <w:bookmarkStart w:id="287" w:name="fldQue6697_1"/>
            <w:r>
              <w:rPr>
                <w:noProof/>
              </w:rPr>
              <w:drawing>
                <wp:inline distT="0" distB="0" distL="0" distR="0" wp14:anchorId="57951A9F" wp14:editId="0E2B35EF">
                  <wp:extent cx="129540" cy="121920"/>
                  <wp:effectExtent l="0" t="0" r="3810" b="0"/>
                  <wp:docPr id="716" name="Picture 71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7"/>
            <w:r w:rsidR="00CF144B" w:rsidRPr="00901632">
              <w:t xml:space="preserve"> Year of Data, </w:t>
            </w:r>
            <w:r w:rsidR="0064501E" w:rsidRPr="0064501E">
              <w:rPr>
                <w:rStyle w:val="Italic"/>
              </w:rPr>
              <w:t>Explain</w:t>
            </w:r>
            <w:r w:rsidR="00CF144B" w:rsidRPr="00901632">
              <w:t>.</w:t>
            </w:r>
          </w:p>
          <w:p w:rsidR="00AF7950" w:rsidRDefault="00AF7950" w:rsidP="0024693A">
            <w:pPr>
              <w:pStyle w:val="TableCell9TNRIndented"/>
            </w:pPr>
          </w:p>
          <w:p w:rsidR="00AF7950" w:rsidRDefault="007A680F" w:rsidP="0019295E">
            <w:pPr>
              <w:pStyle w:val="TableCell9TNR"/>
            </w:pPr>
            <w:bookmarkStart w:id="288" w:name="fldQue6697_2"/>
            <w:r>
              <w:rPr>
                <w:noProof/>
              </w:rPr>
              <w:drawing>
                <wp:inline distT="0" distB="0" distL="0" distR="0" wp14:anchorId="3FE25235" wp14:editId="68788608">
                  <wp:extent cx="129540" cy="121920"/>
                  <wp:effectExtent l="0" t="0" r="3810" b="0"/>
                  <wp:docPr id="717" name="Picture 7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8"/>
            <w:r w:rsidR="00CF144B" w:rsidRPr="00901632">
              <w:t xml:space="preserve"> Data Source,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89" w:name="fldQue6697_3"/>
            <w:r>
              <w:rPr>
                <w:noProof/>
              </w:rPr>
              <w:drawing>
                <wp:inline distT="0" distB="0" distL="0" distR="0" wp14:anchorId="023330B3" wp14:editId="00DFEC51">
                  <wp:extent cx="129540" cy="121920"/>
                  <wp:effectExtent l="0" t="0" r="3810" b="0"/>
                  <wp:docPr id="718" name="Picture 71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89"/>
            <w:r w:rsidR="00CF144B" w:rsidRPr="00901632">
              <w:t xml:space="preserve"> Numerator,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0" w:name="fldQue6697_4"/>
            <w:r>
              <w:rPr>
                <w:noProof/>
              </w:rPr>
              <w:drawing>
                <wp:inline distT="0" distB="0" distL="0" distR="0" wp14:anchorId="38812B07" wp14:editId="4E5C775F">
                  <wp:extent cx="129540" cy="121920"/>
                  <wp:effectExtent l="0" t="0" r="3810" b="0"/>
                  <wp:docPr id="719" name="Picture 7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0"/>
            <w:r w:rsidR="00CF144B" w:rsidRPr="00901632">
              <w:t xml:space="preserve">Denominator,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1" w:name="fldQue6697_5"/>
            <w:r>
              <w:rPr>
                <w:noProof/>
              </w:rPr>
              <w:drawing>
                <wp:inline distT="0" distB="0" distL="0" distR="0" wp14:anchorId="0BA14745" wp14:editId="4537D099">
                  <wp:extent cx="129540" cy="121920"/>
                  <wp:effectExtent l="0" t="0" r="3810" b="0"/>
                  <wp:docPr id="720" name="Picture 7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1"/>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c>
          <w:tcPr>
            <w:tcW w:w="1667" w:type="pct"/>
          </w:tcPr>
          <w:p w:rsidR="00AF7950" w:rsidRPr="009337C5" w:rsidRDefault="00CF144B" w:rsidP="0019295E">
            <w:pPr>
              <w:pStyle w:val="TableCell9TNR"/>
              <w:rPr>
                <w:rStyle w:val="RequiresAttention"/>
              </w:rPr>
            </w:pPr>
            <w:r w:rsidRPr="009337C5">
              <w:rPr>
                <w:rStyle w:val="RequiresAttention"/>
              </w:rPr>
              <w:t>Deviations from Measure Specifications:</w:t>
            </w:r>
          </w:p>
          <w:p w:rsidR="00AF7950" w:rsidRDefault="007A680F" w:rsidP="0019295E">
            <w:pPr>
              <w:pStyle w:val="TableCell9TNR"/>
            </w:pPr>
            <w:bookmarkStart w:id="292" w:name="fldQue6414_1"/>
            <w:r>
              <w:rPr>
                <w:noProof/>
              </w:rPr>
              <w:drawing>
                <wp:inline distT="0" distB="0" distL="0" distR="0" wp14:anchorId="02E0893B" wp14:editId="7AFD51EE">
                  <wp:extent cx="129540" cy="121920"/>
                  <wp:effectExtent l="0" t="0" r="3810" b="0"/>
                  <wp:docPr id="721" name="Picture 72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2"/>
            <w:r w:rsidR="00CF144B" w:rsidRPr="00901632">
              <w:t xml:space="preserve"> Year of Data, </w:t>
            </w:r>
            <w:r w:rsidR="0064501E" w:rsidRPr="0064501E">
              <w:rPr>
                <w:rStyle w:val="Italic"/>
              </w:rPr>
              <w:t>Explain</w:t>
            </w:r>
            <w:r w:rsidR="00CF144B" w:rsidRPr="00901632">
              <w:t>.</w:t>
            </w:r>
          </w:p>
          <w:p w:rsidR="00AF7950" w:rsidRDefault="00AF7950" w:rsidP="0024693A">
            <w:pPr>
              <w:pStyle w:val="TableCell9TNRIndented"/>
            </w:pPr>
          </w:p>
          <w:p w:rsidR="00AF7950" w:rsidRDefault="007A680F" w:rsidP="0019295E">
            <w:pPr>
              <w:pStyle w:val="TableCell9TNR"/>
            </w:pPr>
            <w:bookmarkStart w:id="293" w:name="fldQue6414_2"/>
            <w:r>
              <w:rPr>
                <w:noProof/>
              </w:rPr>
              <w:drawing>
                <wp:inline distT="0" distB="0" distL="0" distR="0" wp14:anchorId="37FB91DE" wp14:editId="4917C0EC">
                  <wp:extent cx="129540" cy="121920"/>
                  <wp:effectExtent l="0" t="0" r="3810" b="0"/>
                  <wp:docPr id="722" name="Picture 72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3"/>
            <w:r w:rsidR="00CF144B" w:rsidRPr="00901632">
              <w:t xml:space="preserve"> Data Source,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4" w:name="fldQue6414_3"/>
            <w:r>
              <w:rPr>
                <w:noProof/>
              </w:rPr>
              <w:drawing>
                <wp:inline distT="0" distB="0" distL="0" distR="0" wp14:anchorId="5139486F" wp14:editId="1D9CB074">
                  <wp:extent cx="129540" cy="121920"/>
                  <wp:effectExtent l="0" t="0" r="3810" b="0"/>
                  <wp:docPr id="723" name="Picture 7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4"/>
            <w:r w:rsidR="00CF144B" w:rsidRPr="00901632">
              <w:t xml:space="preserve"> Numerator,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5" w:name="fldQue6414_4"/>
            <w:r>
              <w:rPr>
                <w:noProof/>
              </w:rPr>
              <w:drawing>
                <wp:inline distT="0" distB="0" distL="0" distR="0" wp14:anchorId="2D7649EC" wp14:editId="2DFEA1AD">
                  <wp:extent cx="129540" cy="121920"/>
                  <wp:effectExtent l="0" t="0" r="3810" b="0"/>
                  <wp:docPr id="724" name="Picture 72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5"/>
            <w:r w:rsidR="00CF144B" w:rsidRPr="00901632">
              <w:t xml:space="preserve">Denominator,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6" w:name="fldQue6414_5"/>
            <w:r>
              <w:rPr>
                <w:noProof/>
              </w:rPr>
              <w:drawing>
                <wp:inline distT="0" distB="0" distL="0" distR="0" wp14:anchorId="6FFDA48B" wp14:editId="709E49AD">
                  <wp:extent cx="129540" cy="121920"/>
                  <wp:effectExtent l="0" t="0" r="3810" b="0"/>
                  <wp:docPr id="725" name="Picture 7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6"/>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c>
          <w:tcPr>
            <w:tcW w:w="1666" w:type="pct"/>
          </w:tcPr>
          <w:p w:rsidR="00AF7950" w:rsidRPr="009337C5" w:rsidRDefault="00CF144B" w:rsidP="0019295E">
            <w:pPr>
              <w:pStyle w:val="TableCell9TNR"/>
              <w:rPr>
                <w:rStyle w:val="RequiresAttention"/>
              </w:rPr>
            </w:pPr>
            <w:r w:rsidRPr="009337C5">
              <w:rPr>
                <w:rStyle w:val="RequiresAttention"/>
              </w:rPr>
              <w:t>Deviations from Measure Specifications:</w:t>
            </w:r>
          </w:p>
          <w:p w:rsidR="00AF7950" w:rsidRDefault="007A680F" w:rsidP="0019295E">
            <w:pPr>
              <w:pStyle w:val="TableCell9TNR"/>
            </w:pPr>
            <w:bookmarkStart w:id="297" w:name="fldQue5692_1"/>
            <w:r>
              <w:rPr>
                <w:noProof/>
              </w:rPr>
              <w:drawing>
                <wp:inline distT="0" distB="0" distL="0" distR="0" wp14:anchorId="7C3189A0" wp14:editId="1379B4EA">
                  <wp:extent cx="129540" cy="121920"/>
                  <wp:effectExtent l="0" t="0" r="3810" b="0"/>
                  <wp:docPr id="726" name="Picture 7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7"/>
            <w:r w:rsidR="00CF144B" w:rsidRPr="00901632">
              <w:t xml:space="preserve"> Year of Data, </w:t>
            </w:r>
            <w:r w:rsidR="0064501E" w:rsidRPr="0064501E">
              <w:rPr>
                <w:rStyle w:val="Italic"/>
              </w:rPr>
              <w:t>Explain</w:t>
            </w:r>
            <w:r w:rsidR="00CF144B" w:rsidRPr="00901632">
              <w:t>.</w:t>
            </w:r>
          </w:p>
          <w:p w:rsidR="00AF7950" w:rsidRDefault="00AF7950" w:rsidP="0024693A">
            <w:pPr>
              <w:pStyle w:val="TableCell9TNRIndented"/>
            </w:pPr>
          </w:p>
          <w:p w:rsidR="00AF7950" w:rsidRDefault="007A680F" w:rsidP="0019295E">
            <w:pPr>
              <w:pStyle w:val="TableCell9TNR"/>
            </w:pPr>
            <w:bookmarkStart w:id="298" w:name="fldQue5692_2"/>
            <w:r>
              <w:rPr>
                <w:noProof/>
              </w:rPr>
              <w:drawing>
                <wp:inline distT="0" distB="0" distL="0" distR="0" wp14:anchorId="061D4B07" wp14:editId="2CD40C0F">
                  <wp:extent cx="129540" cy="121920"/>
                  <wp:effectExtent l="0" t="0" r="3810" b="0"/>
                  <wp:docPr id="727" name="Picture 7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8"/>
            <w:r w:rsidR="00CF144B" w:rsidRPr="00901632">
              <w:t xml:space="preserve"> Data Source,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299" w:name="fldQue5692_3"/>
            <w:r>
              <w:rPr>
                <w:noProof/>
              </w:rPr>
              <w:drawing>
                <wp:inline distT="0" distB="0" distL="0" distR="0" wp14:anchorId="5D2571C6" wp14:editId="008AA1FC">
                  <wp:extent cx="129540" cy="121920"/>
                  <wp:effectExtent l="0" t="0" r="3810" b="0"/>
                  <wp:docPr id="728" name="Picture 7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299"/>
            <w:r w:rsidR="00CF144B" w:rsidRPr="00901632">
              <w:t xml:space="preserve"> Numerator,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300" w:name="fldQue5692_4"/>
            <w:r>
              <w:rPr>
                <w:noProof/>
              </w:rPr>
              <w:drawing>
                <wp:inline distT="0" distB="0" distL="0" distR="0" wp14:anchorId="5CCE325B" wp14:editId="6D6EA612">
                  <wp:extent cx="129540" cy="121920"/>
                  <wp:effectExtent l="0" t="0" r="3810" b="0"/>
                  <wp:docPr id="729" name="Picture 7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00"/>
            <w:r w:rsidR="00CF144B" w:rsidRPr="00901632">
              <w:t xml:space="preserve">Denominator, </w:t>
            </w:r>
            <w:r w:rsidR="0064501E" w:rsidRPr="0064501E">
              <w:rPr>
                <w:rStyle w:val="Italic"/>
              </w:rPr>
              <w:t>Explain</w:t>
            </w:r>
            <w:r w:rsidR="00CF144B" w:rsidRPr="00901632">
              <w:t>.</w:t>
            </w:r>
          </w:p>
          <w:p w:rsidR="00CF144B" w:rsidRPr="00901632" w:rsidRDefault="00CF144B" w:rsidP="0024693A">
            <w:pPr>
              <w:pStyle w:val="TableCell9TNRIndented"/>
            </w:pPr>
          </w:p>
          <w:p w:rsidR="00AF7950" w:rsidRDefault="007A680F" w:rsidP="0019295E">
            <w:pPr>
              <w:pStyle w:val="TableCell9TNR"/>
            </w:pPr>
            <w:bookmarkStart w:id="301" w:name="fldQue5692_5"/>
            <w:r>
              <w:rPr>
                <w:noProof/>
              </w:rPr>
              <w:drawing>
                <wp:inline distT="0" distB="0" distL="0" distR="0" wp14:anchorId="3980D8BD" wp14:editId="1F079BBC">
                  <wp:extent cx="129540" cy="121920"/>
                  <wp:effectExtent l="0" t="0" r="3810" b="0"/>
                  <wp:docPr id="730" name="Picture 7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01"/>
            <w:r w:rsidR="00CF144B" w:rsidRPr="00901632">
              <w:t xml:space="preserve"> Other, </w:t>
            </w:r>
            <w:r w:rsidR="0064501E" w:rsidRPr="0064501E">
              <w:rPr>
                <w:rStyle w:val="Italic"/>
              </w:rPr>
              <w:t>Explain</w:t>
            </w:r>
            <w:r w:rsidR="00CF144B" w:rsidRPr="00901632">
              <w:t>.</w:t>
            </w:r>
          </w:p>
          <w:p w:rsidR="00CF144B" w:rsidRPr="00901632" w:rsidRDefault="00CF144B" w:rsidP="0024693A">
            <w:pPr>
              <w:pStyle w:val="TableCell9TNRIndentedExtraSpace"/>
            </w:pPr>
          </w:p>
        </w:tc>
      </w:tr>
      <w:tr w:rsidR="00CF144B" w:rsidRPr="00901632" w:rsidTr="009D0F10">
        <w:trPr>
          <w:cantSplit/>
          <w:trHeight w:val="720"/>
        </w:trPr>
        <w:tc>
          <w:tcPr>
            <w:tcW w:w="1667" w:type="pct"/>
          </w:tcPr>
          <w:p w:rsidR="00CF144B" w:rsidRPr="00901632" w:rsidRDefault="00CF144B" w:rsidP="0019295E">
            <w:pPr>
              <w:pStyle w:val="TableCell9TNR"/>
            </w:pPr>
            <w:r w:rsidRPr="009337C5">
              <w:rPr>
                <w:rStyle w:val="RequiresAttention"/>
              </w:rPr>
              <w:t>Additional notes on measure:</w:t>
            </w:r>
            <w:r w:rsidRPr="00901632">
              <w:t xml:space="preserve"> </w:t>
            </w:r>
          </w:p>
        </w:tc>
        <w:tc>
          <w:tcPr>
            <w:tcW w:w="1667" w:type="pct"/>
          </w:tcPr>
          <w:p w:rsidR="00CF144B" w:rsidRPr="00901632" w:rsidRDefault="00CF144B" w:rsidP="0019295E">
            <w:pPr>
              <w:pStyle w:val="TableCell9TNR"/>
            </w:pPr>
            <w:r w:rsidRPr="009337C5">
              <w:rPr>
                <w:rStyle w:val="RequiresAttention"/>
              </w:rPr>
              <w:t>Additional notes on measure:</w:t>
            </w:r>
            <w:r w:rsidRPr="00901632">
              <w:t xml:space="preserve"> </w:t>
            </w:r>
          </w:p>
        </w:tc>
        <w:tc>
          <w:tcPr>
            <w:tcW w:w="1666" w:type="pct"/>
          </w:tcPr>
          <w:p w:rsidR="00CF144B" w:rsidRPr="00901632" w:rsidRDefault="00CF144B" w:rsidP="00387FB5">
            <w:pPr>
              <w:pStyle w:val="TableCell9TNR"/>
            </w:pPr>
            <w:r w:rsidRPr="009337C5">
              <w:rPr>
                <w:rStyle w:val="RequiresAttention"/>
              </w:rPr>
              <w:t>Additional notes on measure:</w:t>
            </w:r>
            <w:r w:rsidRPr="00901632">
              <w:t xml:space="preserve"> </w:t>
            </w:r>
          </w:p>
        </w:tc>
      </w:tr>
      <w:tr w:rsidR="00CF144B" w:rsidRPr="00901632" w:rsidTr="00CF0E2E">
        <w:trPr>
          <w:cantSplit/>
        </w:trPr>
        <w:tc>
          <w:tcPr>
            <w:tcW w:w="1667" w:type="pct"/>
            <w:tcBorders>
              <w:bottom w:val="single" w:sz="4" w:space="0" w:color="auto"/>
            </w:tcBorders>
          </w:tcPr>
          <w:p w:rsidR="00CF144B" w:rsidRPr="009337C5" w:rsidRDefault="00CF144B" w:rsidP="0019295E">
            <w:pPr>
              <w:pStyle w:val="TableCell9TNR"/>
              <w:rPr>
                <w:rStyle w:val="RequiresAttention"/>
              </w:rPr>
            </w:pPr>
            <w:r w:rsidRPr="009337C5">
              <w:rPr>
                <w:rStyle w:val="RequiresAttention"/>
              </w:rPr>
              <w:t>Other Performance Measurement Data:</w:t>
            </w:r>
          </w:p>
          <w:p w:rsidR="00CF144B" w:rsidRPr="009337C5" w:rsidRDefault="00CF144B" w:rsidP="0019295E">
            <w:pPr>
              <w:pStyle w:val="TableCell9TNR"/>
              <w:rPr>
                <w:rStyle w:val="Italic"/>
              </w:rPr>
            </w:pPr>
            <w:r w:rsidRPr="009337C5">
              <w:rPr>
                <w:rStyle w:val="Italic"/>
              </w:rPr>
              <w:t>(If reporting with another methodology)</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E8470A">
            <w:pPr>
              <w:pStyle w:val="TableCell9TNRExtraSpace"/>
            </w:pPr>
            <w:r w:rsidRPr="00901632">
              <w:t xml:space="preserve">Rate: </w:t>
            </w:r>
          </w:p>
          <w:p w:rsidR="00CF144B" w:rsidRPr="00901632" w:rsidRDefault="00CF144B" w:rsidP="0019295E">
            <w:pPr>
              <w:pStyle w:val="TableCell9TNR"/>
            </w:pPr>
            <w:r w:rsidRPr="00901632">
              <w:t xml:space="preserve">Additional notes on measure: </w:t>
            </w:r>
          </w:p>
        </w:tc>
        <w:tc>
          <w:tcPr>
            <w:tcW w:w="1667" w:type="pct"/>
            <w:tcBorders>
              <w:bottom w:val="single" w:sz="4" w:space="0" w:color="auto"/>
            </w:tcBorders>
          </w:tcPr>
          <w:p w:rsidR="00CF144B" w:rsidRPr="009337C5" w:rsidRDefault="00CF144B" w:rsidP="0019295E">
            <w:pPr>
              <w:pStyle w:val="TableCell9TNR"/>
              <w:rPr>
                <w:rStyle w:val="RequiresAttention"/>
              </w:rPr>
            </w:pPr>
            <w:r w:rsidRPr="009337C5">
              <w:rPr>
                <w:rStyle w:val="RequiresAttention"/>
              </w:rPr>
              <w:t>Other Performance Measurement Data:</w:t>
            </w:r>
          </w:p>
          <w:p w:rsidR="00CF144B" w:rsidRPr="009337C5" w:rsidRDefault="00CF144B" w:rsidP="0019295E">
            <w:pPr>
              <w:pStyle w:val="TableCell9TNR"/>
              <w:rPr>
                <w:rStyle w:val="Italic"/>
              </w:rPr>
            </w:pPr>
            <w:r w:rsidRPr="009337C5">
              <w:rPr>
                <w:rStyle w:val="Italic"/>
              </w:rPr>
              <w:t>(If reporting with another methodology)</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E8470A">
            <w:pPr>
              <w:pStyle w:val="TableCell9TNRIndentedExtraSpace"/>
            </w:pPr>
            <w:r w:rsidRPr="00901632">
              <w:t xml:space="preserve">Rate: </w:t>
            </w:r>
          </w:p>
          <w:p w:rsidR="00CF144B" w:rsidRPr="00901632" w:rsidRDefault="00CF144B" w:rsidP="0019295E">
            <w:pPr>
              <w:pStyle w:val="TableCell9TNR"/>
            </w:pPr>
            <w:r w:rsidRPr="00901632">
              <w:t xml:space="preserve">Additional notes on measure: </w:t>
            </w:r>
          </w:p>
        </w:tc>
        <w:tc>
          <w:tcPr>
            <w:tcW w:w="1666" w:type="pct"/>
            <w:tcBorders>
              <w:bottom w:val="single" w:sz="4" w:space="0" w:color="auto"/>
            </w:tcBorders>
          </w:tcPr>
          <w:p w:rsidR="00CF144B" w:rsidRPr="009337C5" w:rsidRDefault="00CF144B" w:rsidP="0019295E">
            <w:pPr>
              <w:pStyle w:val="TableCell9TNR"/>
              <w:rPr>
                <w:rStyle w:val="RequiresAttention"/>
              </w:rPr>
            </w:pPr>
            <w:r w:rsidRPr="009337C5">
              <w:rPr>
                <w:rStyle w:val="RequiresAttention"/>
              </w:rPr>
              <w:t>Other Performance Measurement Data:</w:t>
            </w:r>
          </w:p>
          <w:p w:rsidR="00CF144B" w:rsidRPr="009337C5" w:rsidRDefault="00CF144B" w:rsidP="0019295E">
            <w:pPr>
              <w:pStyle w:val="TableCell9TNR"/>
              <w:rPr>
                <w:rStyle w:val="Italic"/>
              </w:rPr>
            </w:pPr>
            <w:r w:rsidRPr="009337C5">
              <w:rPr>
                <w:rStyle w:val="Italic"/>
              </w:rPr>
              <w:t>(If reporting with another methodology)</w:t>
            </w:r>
          </w:p>
          <w:p w:rsidR="00CF144B" w:rsidRPr="00901632" w:rsidRDefault="00CF144B" w:rsidP="0019295E">
            <w:pPr>
              <w:pStyle w:val="TableCell9TNR"/>
            </w:pPr>
            <w:r w:rsidRPr="00901632">
              <w:t xml:space="preserve">Numerator: </w:t>
            </w:r>
          </w:p>
          <w:p w:rsidR="00CF144B" w:rsidRPr="00901632" w:rsidRDefault="00CF144B" w:rsidP="0019295E">
            <w:pPr>
              <w:pStyle w:val="TableCell9TNR"/>
            </w:pPr>
            <w:r w:rsidRPr="00901632">
              <w:t xml:space="preserve">Denominator: </w:t>
            </w:r>
          </w:p>
          <w:p w:rsidR="00CF144B" w:rsidRPr="00901632" w:rsidRDefault="00CF144B" w:rsidP="00E8470A">
            <w:pPr>
              <w:pStyle w:val="TableCell9TNRExtraSpace"/>
            </w:pPr>
            <w:r w:rsidRPr="00901632">
              <w:t xml:space="preserve">Rate: </w:t>
            </w:r>
          </w:p>
          <w:p w:rsidR="00CF144B" w:rsidRPr="00901632" w:rsidRDefault="00CF144B" w:rsidP="0019295E">
            <w:pPr>
              <w:pStyle w:val="TableCell9TNR"/>
            </w:pPr>
            <w:r w:rsidRPr="00901632">
              <w:t xml:space="preserve">Additional notes on measure: </w:t>
            </w:r>
          </w:p>
        </w:tc>
      </w:tr>
      <w:tr w:rsidR="00CF144B" w:rsidRPr="00901632" w:rsidTr="00CF0E2E">
        <w:trPr>
          <w:cantSplit/>
        </w:trPr>
        <w:tc>
          <w:tcPr>
            <w:tcW w:w="1667" w:type="pct"/>
            <w:tcBorders>
              <w:bottom w:val="nil"/>
            </w:tcBorders>
          </w:tcPr>
          <w:p w:rsidR="00CF144B" w:rsidRPr="0000189F" w:rsidRDefault="00CF144B" w:rsidP="00E8470A">
            <w:pPr>
              <w:pStyle w:val="TableCell9TNRExtraSpace"/>
              <w:keepNext/>
              <w:rPr>
                <w:rStyle w:val="RequiresAttention"/>
              </w:rPr>
            </w:pPr>
            <w:r w:rsidRPr="0000189F">
              <w:rPr>
                <w:rStyle w:val="RequiresAttention"/>
              </w:rPr>
              <w:t>Explanation of Progress:</w:t>
            </w:r>
          </w:p>
          <w:p w:rsidR="00CF144B" w:rsidRPr="00901632" w:rsidRDefault="00387FB5" w:rsidP="00E8470A">
            <w:pPr>
              <w:pStyle w:val="TableCell9TNRIndentedExtraSpace"/>
              <w:keepNext/>
            </w:pPr>
            <w:r>
              <w:rPr>
                <w:rStyle w:val="RequiresAttention"/>
              </w:rPr>
              <w:t>How did your performance in 2017</w:t>
            </w:r>
            <w:r w:rsidR="00CF144B" w:rsidRPr="0000189F">
              <w:rPr>
                <w:rStyle w:val="RequiresAttention"/>
              </w:rPr>
              <w:t xml:space="preserve"> compare with the Annual Performance O</w:t>
            </w:r>
            <w:r>
              <w:rPr>
                <w:rStyle w:val="RequiresAttention"/>
              </w:rPr>
              <w:t>bjective documented in your 2016</w:t>
            </w:r>
            <w:r w:rsidR="00CF144B" w:rsidRPr="0000189F">
              <w:rPr>
                <w:rStyle w:val="RequiresAttention"/>
              </w:rPr>
              <w:t xml:space="preserve"> Annual Report? </w:t>
            </w:r>
          </w:p>
        </w:tc>
        <w:tc>
          <w:tcPr>
            <w:tcW w:w="1667" w:type="pct"/>
            <w:tcBorders>
              <w:bottom w:val="nil"/>
            </w:tcBorders>
          </w:tcPr>
          <w:p w:rsidR="00CF144B" w:rsidRPr="0000189F" w:rsidRDefault="00CF144B" w:rsidP="00E8470A">
            <w:pPr>
              <w:pStyle w:val="TableCell9TNRExtraSpace"/>
              <w:keepNext/>
              <w:rPr>
                <w:rStyle w:val="RequiresAttention"/>
              </w:rPr>
            </w:pPr>
            <w:r w:rsidRPr="0000189F">
              <w:rPr>
                <w:rStyle w:val="RequiresAttention"/>
              </w:rPr>
              <w:t>Explanation of Progress:</w:t>
            </w:r>
          </w:p>
          <w:p w:rsidR="00CF144B" w:rsidRPr="00901632" w:rsidRDefault="00387FB5" w:rsidP="00E8470A">
            <w:pPr>
              <w:pStyle w:val="TableCell9TNRIndentedExtraSpace"/>
              <w:keepNext/>
            </w:pPr>
            <w:r>
              <w:rPr>
                <w:rStyle w:val="RequiresAttention"/>
              </w:rPr>
              <w:t>How did your performance in 2018</w:t>
            </w:r>
            <w:r w:rsidR="00CF144B" w:rsidRPr="0000189F">
              <w:rPr>
                <w:rStyle w:val="RequiresAttention"/>
              </w:rPr>
              <w:t xml:space="preserve"> compare with the Annual Performance O</w:t>
            </w:r>
            <w:r>
              <w:rPr>
                <w:rStyle w:val="RequiresAttention"/>
              </w:rPr>
              <w:t>bjective documented in your 2017</w:t>
            </w:r>
            <w:r w:rsidR="00CF144B" w:rsidRPr="0000189F">
              <w:rPr>
                <w:rStyle w:val="RequiresAttention"/>
              </w:rPr>
              <w:t xml:space="preserve"> Annual Report?</w:t>
            </w:r>
            <w:r w:rsidR="00CF144B" w:rsidRPr="00901632">
              <w:t xml:space="preserve"> </w:t>
            </w:r>
          </w:p>
        </w:tc>
        <w:tc>
          <w:tcPr>
            <w:tcW w:w="1666" w:type="pct"/>
            <w:tcBorders>
              <w:bottom w:val="nil"/>
            </w:tcBorders>
          </w:tcPr>
          <w:p w:rsidR="00CF144B" w:rsidRPr="0000189F" w:rsidRDefault="00CF144B" w:rsidP="00E8470A">
            <w:pPr>
              <w:pStyle w:val="TableCell9TNRExtraSpace"/>
              <w:keepNext/>
              <w:rPr>
                <w:rStyle w:val="RequiresAttention"/>
              </w:rPr>
            </w:pPr>
            <w:r w:rsidRPr="0000189F">
              <w:rPr>
                <w:rStyle w:val="RequiresAttention"/>
              </w:rPr>
              <w:t>Explanation of Progress:</w:t>
            </w:r>
          </w:p>
          <w:p w:rsidR="00CF144B" w:rsidRPr="00901632" w:rsidRDefault="00387FB5" w:rsidP="00E8470A">
            <w:pPr>
              <w:pStyle w:val="TableCell9TNRIndentedExtraSpace"/>
              <w:keepNext/>
            </w:pPr>
            <w:r>
              <w:rPr>
                <w:rStyle w:val="RequiresAttention"/>
              </w:rPr>
              <w:t>How did your performance in 2019</w:t>
            </w:r>
            <w:r w:rsidR="00CF144B" w:rsidRPr="0000189F">
              <w:rPr>
                <w:rStyle w:val="RequiresAttention"/>
              </w:rPr>
              <w:t xml:space="preserve"> compare with the Annual Performance O</w:t>
            </w:r>
            <w:r>
              <w:rPr>
                <w:rStyle w:val="RequiresAttention"/>
              </w:rPr>
              <w:t>bjective documented in your 2018</w:t>
            </w:r>
            <w:r w:rsidR="00CF144B" w:rsidRPr="0000189F">
              <w:rPr>
                <w:rStyle w:val="RequiresAttention"/>
              </w:rPr>
              <w:t xml:space="preserve"> Annual Report?</w:t>
            </w:r>
            <w:r w:rsidR="00CF144B" w:rsidRPr="00901632">
              <w:t xml:space="preserve">  </w:t>
            </w:r>
          </w:p>
        </w:tc>
      </w:tr>
      <w:tr w:rsidR="00CF144B" w:rsidRPr="00901632" w:rsidTr="001D5472">
        <w:trPr>
          <w:cantSplit/>
        </w:trPr>
        <w:tc>
          <w:tcPr>
            <w:tcW w:w="1667" w:type="pct"/>
            <w:tcBorders>
              <w:top w:val="nil"/>
              <w:bottom w:val="single" w:sz="4" w:space="0" w:color="auto"/>
            </w:tcBorders>
          </w:tcPr>
          <w:p w:rsidR="00CF144B" w:rsidRPr="00901632" w:rsidRDefault="00AF7950" w:rsidP="00E8470A">
            <w:pPr>
              <w:pStyle w:val="TableCell9TNRIndentedExtraSpace"/>
            </w:pPr>
            <w:r w:rsidRPr="0000189F">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7" w:type="pct"/>
            <w:tcBorders>
              <w:top w:val="nil"/>
              <w:bottom w:val="single" w:sz="4" w:space="0" w:color="auto"/>
            </w:tcBorders>
          </w:tcPr>
          <w:p w:rsidR="00CF144B" w:rsidRPr="00901632" w:rsidRDefault="00CF144B" w:rsidP="00E8470A">
            <w:pPr>
              <w:pStyle w:val="TableCell9TNRIndentedExtraSpace"/>
            </w:pPr>
            <w:r w:rsidRPr="0000189F">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c>
          <w:tcPr>
            <w:tcW w:w="1666" w:type="pct"/>
            <w:tcBorders>
              <w:top w:val="nil"/>
              <w:bottom w:val="single" w:sz="4" w:space="0" w:color="auto"/>
            </w:tcBorders>
          </w:tcPr>
          <w:p w:rsidR="00CF144B" w:rsidRPr="00901632" w:rsidRDefault="00CF144B" w:rsidP="00E8470A">
            <w:pPr>
              <w:pStyle w:val="TableCell9TNRIndentedExtraSpace"/>
            </w:pPr>
            <w:r w:rsidRPr="0000189F">
              <w:rPr>
                <w:rStyle w:val="RequiresAttention"/>
              </w:rPr>
              <w:t>What quality improvement activities that involve the CHIP program and benefit CHIP enrollees help enhance your ability to report on this measure, improve your results for this measure, or make progress toward your goal?</w:t>
            </w:r>
            <w:r w:rsidRPr="00901632">
              <w:t xml:space="preserve"> </w:t>
            </w:r>
          </w:p>
        </w:tc>
      </w:tr>
      <w:tr w:rsidR="00CF144B" w:rsidRPr="00901632" w:rsidTr="001D5472">
        <w:trPr>
          <w:cantSplit/>
        </w:trPr>
        <w:tc>
          <w:tcPr>
            <w:tcW w:w="1667" w:type="pct"/>
            <w:tcBorders>
              <w:top w:val="single" w:sz="4" w:space="0" w:color="auto"/>
              <w:bottom w:val="nil"/>
            </w:tcBorders>
          </w:tcPr>
          <w:p w:rsidR="00AF7950" w:rsidRPr="0000189F" w:rsidRDefault="00AF7950" w:rsidP="0000189F">
            <w:pPr>
              <w:pStyle w:val="TableCell9TNRIndentedExtraSpace"/>
              <w:keepNext/>
              <w:rPr>
                <w:rStyle w:val="RequiresAttention"/>
              </w:rPr>
            </w:pPr>
            <w:r w:rsidRPr="0000189F">
              <w:rPr>
                <w:rStyle w:val="RequiresAttention"/>
              </w:rPr>
              <w:t>Please indicate how CMS might be of assistance in improving the completeness or accuracy of your reporting of the data.</w:t>
            </w:r>
          </w:p>
          <w:p w:rsidR="00AF7950" w:rsidRPr="00080853" w:rsidRDefault="00AF7950" w:rsidP="0000189F">
            <w:pPr>
              <w:pStyle w:val="TableCell9TNRIndented"/>
              <w:keepNext/>
            </w:pPr>
            <w:r w:rsidRPr="00080853">
              <w:rPr>
                <w:rStyle w:val="RequiresAttention"/>
              </w:rPr>
              <w:t>Annual Performance Objective for FFY 201</w:t>
            </w:r>
            <w:r w:rsidR="00387FB5" w:rsidRPr="00080853">
              <w:rPr>
                <w:rStyle w:val="RequiresAttention"/>
              </w:rPr>
              <w:t>8</w:t>
            </w:r>
            <w:r w:rsidRPr="00080853">
              <w:rPr>
                <w:rStyle w:val="RequiresAttention"/>
              </w:rPr>
              <w:t>:</w:t>
            </w:r>
            <w:r w:rsidRPr="00080853">
              <w:t xml:space="preserve"> </w:t>
            </w:r>
          </w:p>
          <w:p w:rsidR="00AF7950" w:rsidRPr="00080853" w:rsidRDefault="00AF7950" w:rsidP="0000189F">
            <w:pPr>
              <w:pStyle w:val="TableCell9TNRIndented"/>
              <w:keepNext/>
            </w:pPr>
            <w:r w:rsidRPr="00080853">
              <w:rPr>
                <w:rStyle w:val="RequiresAttention"/>
              </w:rPr>
              <w:t>Annual Pe</w:t>
            </w:r>
            <w:r w:rsidR="00387FB5" w:rsidRPr="00080853">
              <w:rPr>
                <w:rStyle w:val="RequiresAttention"/>
              </w:rPr>
              <w:t>rformance Objective for FFY 2019</w:t>
            </w:r>
            <w:r w:rsidRPr="00080853">
              <w:rPr>
                <w:rStyle w:val="RequiresAttention"/>
              </w:rPr>
              <w:t>:</w:t>
            </w:r>
            <w:r w:rsidRPr="00080853">
              <w:t xml:space="preserve"> </w:t>
            </w:r>
          </w:p>
          <w:p w:rsidR="00CF144B" w:rsidRPr="00901632" w:rsidRDefault="00AF7950" w:rsidP="0000189F">
            <w:pPr>
              <w:pStyle w:val="TableCell9TNRIndentedExtraSpace"/>
              <w:keepNext/>
            </w:pPr>
            <w:r w:rsidRPr="00080853">
              <w:rPr>
                <w:rStyle w:val="RequiresAttention"/>
              </w:rPr>
              <w:t>Annual Performance Objective for FFY 20</w:t>
            </w:r>
            <w:r w:rsidR="00387FB5" w:rsidRPr="00080853">
              <w:rPr>
                <w:rStyle w:val="RequiresAttention"/>
              </w:rPr>
              <w:t>20</w:t>
            </w:r>
            <w:r w:rsidRPr="00080853">
              <w:rPr>
                <w:rStyle w:val="RequiresAttention"/>
              </w:rPr>
              <w:t>:</w:t>
            </w:r>
            <w:r w:rsidRPr="00080853">
              <w:t xml:space="preserve"> </w:t>
            </w:r>
          </w:p>
        </w:tc>
        <w:tc>
          <w:tcPr>
            <w:tcW w:w="1667" w:type="pct"/>
            <w:tcBorders>
              <w:top w:val="single" w:sz="4" w:space="0" w:color="auto"/>
              <w:bottom w:val="nil"/>
            </w:tcBorders>
          </w:tcPr>
          <w:p w:rsidR="00CF144B" w:rsidRPr="0000189F" w:rsidRDefault="00CF144B" w:rsidP="0000189F">
            <w:pPr>
              <w:pStyle w:val="TableCell9TNRIndentedExtraSpace"/>
              <w:keepNext/>
              <w:rPr>
                <w:rStyle w:val="RequiresAttention"/>
              </w:rPr>
            </w:pPr>
            <w:r w:rsidRPr="0000189F">
              <w:rPr>
                <w:rStyle w:val="RequiresAttention"/>
              </w:rPr>
              <w:t>Please indicate how CMS might be of assistance in improving the completeness or accuracy of your reporting of the data.</w:t>
            </w:r>
          </w:p>
          <w:p w:rsidR="00CF144B" w:rsidRPr="00080853" w:rsidRDefault="00CF144B" w:rsidP="0000189F">
            <w:pPr>
              <w:pStyle w:val="TableCell9TNRIndented"/>
              <w:keepNext/>
            </w:pPr>
            <w:r w:rsidRPr="00080853">
              <w:rPr>
                <w:rStyle w:val="RequiresAttention"/>
              </w:rPr>
              <w:t xml:space="preserve">Annual Performance Objective for </w:t>
            </w:r>
            <w:r w:rsidR="00387FB5" w:rsidRPr="00080853">
              <w:rPr>
                <w:rStyle w:val="RequiresAttention"/>
              </w:rPr>
              <w:t>FFY 2019</w:t>
            </w:r>
            <w:r w:rsidRPr="00080853">
              <w:rPr>
                <w:rStyle w:val="RequiresAttention"/>
              </w:rPr>
              <w:t>:</w:t>
            </w:r>
            <w:r w:rsidRPr="00080853">
              <w:t xml:space="preserve"> </w:t>
            </w:r>
          </w:p>
          <w:p w:rsidR="00CF144B" w:rsidRPr="00080853" w:rsidRDefault="00CF144B" w:rsidP="0000189F">
            <w:pPr>
              <w:pStyle w:val="TableCell9TNRIndented"/>
              <w:keepNext/>
            </w:pPr>
            <w:r w:rsidRPr="00080853">
              <w:rPr>
                <w:rStyle w:val="RequiresAttention"/>
              </w:rPr>
              <w:t>Annual Pe</w:t>
            </w:r>
            <w:r w:rsidR="00387FB5" w:rsidRPr="00080853">
              <w:rPr>
                <w:rStyle w:val="RequiresAttention"/>
              </w:rPr>
              <w:t>rformance Objective for FFY 2020</w:t>
            </w:r>
            <w:r w:rsidRPr="00080853">
              <w:rPr>
                <w:rStyle w:val="RequiresAttention"/>
              </w:rPr>
              <w:t>:</w:t>
            </w:r>
            <w:r w:rsidRPr="00080853">
              <w:t xml:space="preserve"> </w:t>
            </w:r>
          </w:p>
          <w:p w:rsidR="00AF7950" w:rsidRPr="00901632" w:rsidRDefault="00AF7950" w:rsidP="0000189F">
            <w:pPr>
              <w:pStyle w:val="TableCell9TNRIndentedExtraSpace"/>
              <w:keepNext/>
            </w:pPr>
            <w:r w:rsidRPr="00080853">
              <w:rPr>
                <w:rStyle w:val="RequiresAttention"/>
              </w:rPr>
              <w:t>Annual Pe</w:t>
            </w:r>
            <w:r w:rsidR="00387FB5" w:rsidRPr="00080853">
              <w:rPr>
                <w:rStyle w:val="RequiresAttention"/>
              </w:rPr>
              <w:t>rformance Objective for FFY 2021</w:t>
            </w:r>
            <w:r w:rsidRPr="00080853">
              <w:rPr>
                <w:rStyle w:val="RequiresAttention"/>
              </w:rPr>
              <w:t>:</w:t>
            </w:r>
            <w:r w:rsidRPr="00080853">
              <w:t xml:space="preserve"> </w:t>
            </w:r>
          </w:p>
        </w:tc>
        <w:tc>
          <w:tcPr>
            <w:tcW w:w="1666" w:type="pct"/>
            <w:tcBorders>
              <w:top w:val="single" w:sz="4" w:space="0" w:color="auto"/>
              <w:bottom w:val="nil"/>
            </w:tcBorders>
          </w:tcPr>
          <w:p w:rsidR="00CF144B" w:rsidRPr="0000189F" w:rsidRDefault="00CF144B" w:rsidP="0000189F">
            <w:pPr>
              <w:pStyle w:val="TableCell9TNRIndentedExtraSpace"/>
              <w:keepNext/>
              <w:rPr>
                <w:rStyle w:val="RequiresAttention"/>
              </w:rPr>
            </w:pPr>
            <w:r w:rsidRPr="0000189F">
              <w:rPr>
                <w:rStyle w:val="RequiresAttention"/>
              </w:rPr>
              <w:t>Please indicate how CMS might be of assistance in improving the completeness or accuracy of your reporting of the data.</w:t>
            </w:r>
          </w:p>
          <w:p w:rsidR="00CF144B" w:rsidRPr="00080853" w:rsidRDefault="00CF144B" w:rsidP="0000189F">
            <w:pPr>
              <w:pStyle w:val="TableCell9TNRIndented"/>
              <w:keepNext/>
            </w:pPr>
            <w:r w:rsidRPr="00080853">
              <w:rPr>
                <w:rStyle w:val="RequiresAttention"/>
              </w:rPr>
              <w:t>Annual Pe</w:t>
            </w:r>
            <w:r w:rsidR="00387FB5" w:rsidRPr="00080853">
              <w:rPr>
                <w:rStyle w:val="RequiresAttention"/>
              </w:rPr>
              <w:t>rformance Objective for FFY 2020</w:t>
            </w:r>
            <w:r w:rsidRPr="00080853">
              <w:rPr>
                <w:rStyle w:val="RequiresAttention"/>
              </w:rPr>
              <w:t>:</w:t>
            </w:r>
            <w:r w:rsidRPr="00080853">
              <w:t xml:space="preserve"> </w:t>
            </w:r>
          </w:p>
          <w:p w:rsidR="00CF144B" w:rsidRPr="00080853" w:rsidRDefault="00CF144B" w:rsidP="0000189F">
            <w:pPr>
              <w:pStyle w:val="TableCell9TNRIndented"/>
              <w:keepNext/>
            </w:pPr>
            <w:r w:rsidRPr="00080853">
              <w:rPr>
                <w:rStyle w:val="RequiresAttention"/>
              </w:rPr>
              <w:t>Annual Pe</w:t>
            </w:r>
            <w:r w:rsidR="00387FB5" w:rsidRPr="00080853">
              <w:rPr>
                <w:rStyle w:val="RequiresAttention"/>
              </w:rPr>
              <w:t>rformance Objective for FFY 2021</w:t>
            </w:r>
            <w:r w:rsidRPr="00080853">
              <w:rPr>
                <w:rStyle w:val="RequiresAttention"/>
              </w:rPr>
              <w:t>:</w:t>
            </w:r>
            <w:r w:rsidRPr="00080853">
              <w:t xml:space="preserve"> </w:t>
            </w:r>
          </w:p>
          <w:p w:rsidR="00AF7950" w:rsidRPr="00901632" w:rsidRDefault="00AF7950" w:rsidP="0000189F">
            <w:pPr>
              <w:pStyle w:val="TableCell9TNRIndentedExtraSpace"/>
              <w:keepNext/>
            </w:pPr>
            <w:r w:rsidRPr="00080853">
              <w:rPr>
                <w:rStyle w:val="RequiresAttention"/>
              </w:rPr>
              <w:t>Annual Performance Objective for FFY 202</w:t>
            </w:r>
            <w:r w:rsidR="00387FB5" w:rsidRPr="00080853">
              <w:rPr>
                <w:rStyle w:val="RequiresAttention"/>
              </w:rPr>
              <w:t>2</w:t>
            </w:r>
            <w:r w:rsidRPr="00080853">
              <w:t xml:space="preserve">: </w:t>
            </w:r>
          </w:p>
        </w:tc>
      </w:tr>
      <w:tr w:rsidR="00CF144B" w:rsidRPr="00901632" w:rsidTr="009D0F10">
        <w:trPr>
          <w:cantSplit/>
          <w:trHeight w:val="288"/>
        </w:trPr>
        <w:tc>
          <w:tcPr>
            <w:tcW w:w="1667" w:type="pct"/>
            <w:tcBorders>
              <w:top w:val="nil"/>
            </w:tcBorders>
          </w:tcPr>
          <w:p w:rsidR="00CF144B" w:rsidRPr="00901632" w:rsidRDefault="00AF7950" w:rsidP="00E8470A">
            <w:pPr>
              <w:pStyle w:val="TableCell9TNRIndented"/>
            </w:pPr>
            <w:r w:rsidRPr="00E8470A">
              <w:rPr>
                <w:rStyle w:val="Italic"/>
              </w:rPr>
              <w:t>Explain how these objectives were set:</w:t>
            </w:r>
            <w:r w:rsidRPr="00901632">
              <w:t xml:space="preserve"> </w:t>
            </w:r>
          </w:p>
        </w:tc>
        <w:tc>
          <w:tcPr>
            <w:tcW w:w="1667" w:type="pct"/>
            <w:tcBorders>
              <w:top w:val="nil"/>
            </w:tcBorders>
          </w:tcPr>
          <w:p w:rsidR="00CF144B" w:rsidRPr="00901632" w:rsidRDefault="00CF144B" w:rsidP="00E8470A">
            <w:pPr>
              <w:pStyle w:val="TableCell9TNRIndented"/>
            </w:pPr>
            <w:r w:rsidRPr="00E8470A">
              <w:rPr>
                <w:rStyle w:val="Italic"/>
              </w:rPr>
              <w:t>Explain how these objectives were set:</w:t>
            </w:r>
            <w:r w:rsidRPr="00901632">
              <w:t xml:space="preserve"> </w:t>
            </w:r>
          </w:p>
        </w:tc>
        <w:tc>
          <w:tcPr>
            <w:tcW w:w="1666" w:type="pct"/>
            <w:tcBorders>
              <w:top w:val="nil"/>
            </w:tcBorders>
          </w:tcPr>
          <w:p w:rsidR="00CF144B" w:rsidRPr="00901632" w:rsidRDefault="00CF144B" w:rsidP="00E8470A">
            <w:pPr>
              <w:pStyle w:val="TableCell9TNRIndented"/>
            </w:pPr>
            <w:r w:rsidRPr="00E8470A">
              <w:rPr>
                <w:rStyle w:val="Italic"/>
              </w:rPr>
              <w:t>Explain how these objectives were set:</w:t>
            </w:r>
            <w:r w:rsidRPr="00901632">
              <w:t xml:space="preserve"> </w:t>
            </w:r>
          </w:p>
        </w:tc>
      </w:tr>
      <w:tr w:rsidR="00CF144B" w:rsidRPr="00901632" w:rsidTr="009D0F10">
        <w:trPr>
          <w:cantSplit/>
          <w:trHeight w:val="288"/>
        </w:trPr>
        <w:tc>
          <w:tcPr>
            <w:tcW w:w="1667" w:type="pct"/>
          </w:tcPr>
          <w:p w:rsidR="00CF144B" w:rsidRPr="00901632" w:rsidRDefault="00CF144B" w:rsidP="0019295E">
            <w:pPr>
              <w:pStyle w:val="TableCell9TNR"/>
            </w:pPr>
            <w:r w:rsidRPr="00E8470A">
              <w:rPr>
                <w:rStyle w:val="RequiresAttention"/>
              </w:rPr>
              <w:t>Other Comments on Measure:</w:t>
            </w:r>
            <w:r w:rsidRPr="00901632">
              <w:t xml:space="preserve"> </w:t>
            </w:r>
          </w:p>
        </w:tc>
        <w:tc>
          <w:tcPr>
            <w:tcW w:w="1667" w:type="pct"/>
          </w:tcPr>
          <w:p w:rsidR="00CF144B" w:rsidRPr="00901632" w:rsidRDefault="00CF144B" w:rsidP="0019295E">
            <w:pPr>
              <w:pStyle w:val="TableCell9TNR"/>
            </w:pPr>
            <w:r w:rsidRPr="00E8470A">
              <w:rPr>
                <w:rStyle w:val="RequiresAttention"/>
              </w:rPr>
              <w:t>Other Comments on Measure:</w:t>
            </w:r>
            <w:r w:rsidRPr="00901632">
              <w:t xml:space="preserve"> </w:t>
            </w:r>
          </w:p>
        </w:tc>
        <w:tc>
          <w:tcPr>
            <w:tcW w:w="1666" w:type="pct"/>
          </w:tcPr>
          <w:p w:rsidR="00CF144B" w:rsidRPr="00901632" w:rsidRDefault="00CF144B" w:rsidP="0019295E">
            <w:pPr>
              <w:pStyle w:val="TableCell9TNR"/>
            </w:pPr>
            <w:r w:rsidRPr="00E8470A">
              <w:rPr>
                <w:rStyle w:val="RequiresAttention"/>
              </w:rPr>
              <w:t>Other Comments on Measure:</w:t>
            </w:r>
            <w:r w:rsidRPr="00901632">
              <w:t xml:space="preserve"> </w:t>
            </w:r>
          </w:p>
        </w:tc>
      </w:tr>
    </w:tbl>
    <w:p w:rsidR="00CF144B" w:rsidRPr="00901632" w:rsidRDefault="00CF144B" w:rsidP="00CF144B">
      <w:pPr>
        <w:sectPr w:rsidR="00CF144B" w:rsidRPr="00901632" w:rsidSect="00C81049">
          <w:headerReference w:type="default" r:id="rId18"/>
          <w:footerReference w:type="default" r:id="rId19"/>
          <w:footerReference w:type="first" r:id="rId20"/>
          <w:pgSz w:w="15840" w:h="12240" w:orient="landscape" w:code="1"/>
          <w:pgMar w:top="1008" w:right="1440" w:bottom="1008" w:left="576" w:header="720" w:footer="576" w:gutter="0"/>
          <w:paperSrc w:first="15" w:other="15"/>
          <w:cols w:space="720"/>
          <w:docGrid w:linePitch="299"/>
        </w:sectPr>
      </w:pPr>
    </w:p>
    <w:p w:rsidR="00F46A53" w:rsidRPr="00F46A53" w:rsidRDefault="00CF144B" w:rsidP="00F46A53">
      <w:pPr>
        <w:pStyle w:val="ListNumber2forSectionIII"/>
        <w:rPr>
          <w:rStyle w:val="RequiresAttention"/>
          <w:b w:val="0"/>
        </w:rPr>
      </w:pPr>
      <w:r w:rsidRPr="00901632">
        <w:lastRenderedPageBreak/>
        <w:t xml:space="preserve">What other strategies does your state use to measure and report on access to, quality, or outcomes of care received by your CHIP population?  What have you found?  </w:t>
      </w:r>
      <w:r w:rsidRPr="00F46A53">
        <w:rPr>
          <w:rStyle w:val="RequiresAttention"/>
        </w:rPr>
        <w:t>[7500]</w:t>
      </w:r>
      <w:bookmarkStart w:id="302" w:name="fldQue913"/>
    </w:p>
    <w:bookmarkEnd w:id="302"/>
    <w:p w:rsidR="00CF144B" w:rsidRPr="00901632" w:rsidRDefault="007A680F" w:rsidP="00F46A53">
      <w:pPr>
        <w:pStyle w:val="ListContinue2Before0ptAfter0pt"/>
      </w:pPr>
      <w:r>
        <w:t xml:space="preserve">The Core Set of Children's Health Care Quality Measures (Child Core Set) provides national and state-level snapshots of the quality of care provided to children in Medicaid and the Children's Health Insurance Program (CHIP).  It is also used as a tool for driving improvements in quality by identifying best practices and lessons learned for sharing across states.  For FFY 2018 reporting, Alabama reported 26 out of 27 Child Core Set measures and continues to develop the capacity to develop the capacity to report on all of them.  For more information on outcomes and key characteristics, please refer to the following website: https://www.medicaid.gov/state-overviews/stateprofile.html?state=alabama. </w:t>
      </w:r>
    </w:p>
    <w:p w:rsidR="00F46A53" w:rsidRPr="00F46A53" w:rsidRDefault="00CF144B" w:rsidP="00F46A53">
      <w:pPr>
        <w:pStyle w:val="ListNumber2forSectionIII"/>
        <w:rPr>
          <w:rStyle w:val="RequiresAttention"/>
          <w:b w:val="0"/>
        </w:rPr>
      </w:pPr>
      <w:r w:rsidRPr="00901632">
        <w:t xml:space="preserve">What strategies does your CHIP program have for future measurement and reporting on access to, quality, or outcomes of care received by your CHIP population?  When will data be available?  </w:t>
      </w:r>
      <w:r w:rsidRPr="00F46A53">
        <w:rPr>
          <w:rStyle w:val="RequiresAttention"/>
        </w:rPr>
        <w:t>[7500]</w:t>
      </w:r>
      <w:bookmarkStart w:id="303" w:name="fldQue914"/>
    </w:p>
    <w:bookmarkEnd w:id="303"/>
    <w:p w:rsidR="00CF144B" w:rsidRPr="00901632" w:rsidRDefault="007A680F" w:rsidP="00F46A53">
      <w:pPr>
        <w:pStyle w:val="ListContinue2Before0ptAfter0pt"/>
      </w:pPr>
      <w:r>
        <w:t xml:space="preserve">Through reports from the Health Services Initiative providers, data on prenatal care, WIC usage, infant birthweight, infant death, and infant sleeping practices in selected counties will be obtained.  Data availability is to be determined.  </w:t>
      </w:r>
    </w:p>
    <w:p w:rsidR="00F46A53" w:rsidRPr="00F46A53" w:rsidRDefault="00CF144B" w:rsidP="00F46A53">
      <w:pPr>
        <w:pStyle w:val="ListNumber2forSectionIII"/>
        <w:rPr>
          <w:rStyle w:val="RequiresAttention"/>
          <w:b w:val="0"/>
        </w:rPr>
      </w:pPr>
      <w:r w:rsidRPr="00901632">
        <w:t xml:space="preserve">Have you conducted any focused quality studies on your CHIP population, e.g., adolescents, attention deficit disorder, substance abuse, special heath care needs or other emerging health care needs?  What have you found?  </w:t>
      </w:r>
      <w:r w:rsidRPr="00F46A53">
        <w:rPr>
          <w:rStyle w:val="RequiresAttention"/>
        </w:rPr>
        <w:t>[7500]</w:t>
      </w:r>
      <w:bookmarkStart w:id="304" w:name="fldQue915"/>
    </w:p>
    <w:bookmarkEnd w:id="304"/>
    <w:p w:rsidR="00CF144B" w:rsidRPr="00901632" w:rsidRDefault="007A680F" w:rsidP="00F46A53">
      <w:pPr>
        <w:pStyle w:val="ListContinue2Before0ptAfter0pt"/>
      </w:pPr>
      <w:r>
        <w:t xml:space="preserve">Each year, AL CHIP contracts with the University of Alabama Birmingham (UAB) for special studies on All Kids' population.  </w:t>
      </w:r>
    </w:p>
    <w:p w:rsidR="00F46A53" w:rsidRPr="00F46A53" w:rsidRDefault="00CF144B" w:rsidP="00F46A53">
      <w:pPr>
        <w:pStyle w:val="ListNumber2forSectionIII"/>
        <w:rPr>
          <w:rStyle w:val="RequiresAttention"/>
          <w:b w:val="0"/>
        </w:rPr>
      </w:pPr>
      <w:r w:rsidRPr="00901632">
        <w:t xml:space="preserve">Please attach any additional studies, analyses or other documents addressing outreach, enrollment, access, quality, utilization, costs, satisfaction, or other aspects of your CHIP program’s performance.  Please include any analyses or descriptions of any efforts designed to reduce the number of uncovered children in the state through a state health insurance connector program or support for innovative private health coverage initiatives. </w:t>
      </w:r>
      <w:r w:rsidRPr="00F46A53">
        <w:rPr>
          <w:rStyle w:val="RequiresAttention"/>
        </w:rPr>
        <w:t>[7500]</w:t>
      </w:r>
      <w:bookmarkStart w:id="305" w:name="fldQue916"/>
    </w:p>
    <w:bookmarkEnd w:id="305"/>
    <w:p w:rsidR="00CF144B" w:rsidRPr="00901632" w:rsidRDefault="007A680F" w:rsidP="00F46A53">
      <w:pPr>
        <w:pStyle w:val="ListContinue2"/>
        <w:spacing w:before="120" w:after="360"/>
      </w:pPr>
      <w:r>
        <w:t>UAB and All Kids Special Projects in Health Services Research</w:t>
      </w:r>
    </w:p>
    <w:p w:rsidR="00CF144B" w:rsidRPr="00391DE1" w:rsidRDefault="00CF144B" w:rsidP="00F46A53">
      <w:pPr>
        <w:pStyle w:val="TNR11"/>
        <w:spacing w:before="240" w:after="0"/>
        <w:rPr>
          <w:rFonts w:ascii="Arial" w:hAnsi="Arial" w:cs="Arial"/>
          <w:sz w:val="20"/>
          <w:szCs w:val="20"/>
        </w:rPr>
      </w:pPr>
      <w:r w:rsidRPr="00391DE1">
        <w:rPr>
          <w:rFonts w:ascii="Arial" w:hAnsi="Arial" w:cs="Arial"/>
          <w:sz w:val="20"/>
          <w:szCs w:val="20"/>
        </w:rPr>
        <w:t>Enter any Narrative text related to Section IIB below. [7500]</w:t>
      </w:r>
    </w:p>
    <w:p w:rsidR="00CF144B" w:rsidRPr="00391DE1" w:rsidRDefault="00CF144B" w:rsidP="00F46A53">
      <w:pPr>
        <w:pStyle w:val="TNR11"/>
        <w:rPr>
          <w:rFonts w:ascii="Arial" w:hAnsi="Arial" w:cs="Arial"/>
          <w:sz w:val="20"/>
          <w:szCs w:val="20"/>
        </w:rPr>
      </w:pPr>
    </w:p>
    <w:p w:rsidR="00CF144B" w:rsidRPr="00901632" w:rsidRDefault="00CF144B" w:rsidP="00CF144B"/>
    <w:p w:rsidR="00CF144B" w:rsidRPr="00901632" w:rsidRDefault="00CF144B" w:rsidP="00CF144B">
      <w:pPr>
        <w:sectPr w:rsidR="00CF144B" w:rsidRPr="00901632">
          <w:footerReference w:type="default" r:id="rId21"/>
          <w:pgSz w:w="12240" w:h="15840"/>
          <w:pgMar w:top="864" w:right="1440" w:bottom="864" w:left="1440" w:header="720" w:footer="720" w:gutter="0"/>
          <w:cols w:space="720"/>
          <w:docGrid w:linePitch="360"/>
        </w:sectPr>
      </w:pPr>
    </w:p>
    <w:p w:rsidR="00CF144B" w:rsidRPr="00901632" w:rsidRDefault="00CF144B" w:rsidP="00CF144B">
      <w:pPr>
        <w:sectPr w:rsidR="00CF144B" w:rsidRPr="00901632">
          <w:pgSz w:w="12240" w:h="15840"/>
          <w:pgMar w:top="1008" w:right="1440" w:bottom="864" w:left="1440" w:header="720" w:footer="720" w:gutter="0"/>
          <w:cols w:space="720"/>
        </w:sectPr>
      </w:pPr>
    </w:p>
    <w:p w:rsidR="00CF144B" w:rsidRPr="00901632" w:rsidRDefault="00CF144B" w:rsidP="00720600">
      <w:pPr>
        <w:pStyle w:val="Heading1"/>
      </w:pPr>
      <w:r w:rsidRPr="00901632">
        <w:t>Section III: Assessment of State Plan and Program Operation</w:t>
      </w:r>
    </w:p>
    <w:p w:rsidR="00CF144B" w:rsidRPr="00C9182C" w:rsidRDefault="00CF144B" w:rsidP="00C9182C">
      <w:pPr>
        <w:pStyle w:val="Please"/>
      </w:pPr>
      <w:r w:rsidRPr="00C9182C">
        <w:t>Please reference and summarize attachments that are relevant to specific questions</w:t>
      </w:r>
    </w:p>
    <w:p w:rsidR="00CF144B" w:rsidRPr="00901632" w:rsidRDefault="00CF144B" w:rsidP="00C9182C">
      <w:pPr>
        <w:pStyle w:val="Normal10"/>
      </w:pPr>
      <w:r w:rsidRPr="00901632">
        <w:t xml:space="preserve">Please note that the numbers in brackets, e.g., </w:t>
      </w:r>
      <w:r w:rsidRPr="00901632">
        <w:rPr>
          <w:rFonts w:eastAsiaTheme="majorEastAsia"/>
        </w:rPr>
        <w:t>[7500]</w:t>
      </w:r>
      <w:r w:rsidRPr="00901632">
        <w:t xml:space="preserve"> a</w:t>
      </w:r>
      <w:r w:rsidR="00BE217C">
        <w:t>re character limits in the CHIP</w:t>
      </w:r>
      <w:r w:rsidRPr="00901632">
        <w:t xml:space="preserve"> Annual Report Template System (CARTS). You will not be able to enter responses with characters greater than the limit indicated in the brackets.</w:t>
      </w:r>
    </w:p>
    <w:p w:rsidR="00CF144B" w:rsidRPr="00901632" w:rsidRDefault="00CF144B" w:rsidP="00173955">
      <w:pPr>
        <w:pStyle w:val="Heading2"/>
      </w:pPr>
      <w:r w:rsidRPr="00901632">
        <w:t>Section IIIA: Outreach</w:t>
      </w:r>
    </w:p>
    <w:p w:rsidR="00CF144B" w:rsidRPr="00901632" w:rsidRDefault="00CF144B" w:rsidP="007F6674">
      <w:pPr>
        <w:pStyle w:val="ListNumber2forSectionIII"/>
        <w:numPr>
          <w:ilvl w:val="0"/>
          <w:numId w:val="52"/>
        </w:numPr>
      </w:pPr>
      <w:r w:rsidRPr="00901632">
        <w:t xml:space="preserve">How have you redirected/changed your outreach strategies during the reporting period? </w:t>
      </w:r>
      <w:r w:rsidRPr="00427C5A">
        <w:rPr>
          <w:rStyle w:val="RequiresAttention"/>
        </w:rPr>
        <w:t>[7500]</w:t>
      </w:r>
    </w:p>
    <w:p w:rsidR="00CF144B" w:rsidRPr="00901632" w:rsidRDefault="007A680F" w:rsidP="00DC5E85">
      <w:pPr>
        <w:pStyle w:val="ListContinue2Before0ptAfter0pt"/>
      </w:pPr>
      <w:r>
        <w:t>Outreach strategies remained the same this reporting period as they were the previous reporting period.  Alabama CHIP participated in professional association conferences within the state to provide education to our partners and communities regarding Alabama CHIP.  Throughout the year, Alabama CHIP also sent applications and brochures to schools, agencies, community partners and families in Alabama.</w:t>
      </w:r>
    </w:p>
    <w:p w:rsidR="00CF144B" w:rsidRPr="00901632" w:rsidRDefault="00CF144B" w:rsidP="00C9182C">
      <w:pPr>
        <w:pStyle w:val="ListNumber2forSectionIII"/>
      </w:pPr>
      <w:r w:rsidRPr="00901632">
        <w:t xml:space="preserve">What methods have you found most effective in reaching low-income, uninsured children (e.g., T.V., school outreach, word-of-mouth)? How have you measured effectiveness?  </w:t>
      </w:r>
      <w:r w:rsidRPr="00427C5A">
        <w:rPr>
          <w:rStyle w:val="RequiresAttention"/>
        </w:rPr>
        <w:t>[7500]</w:t>
      </w:r>
    </w:p>
    <w:p w:rsidR="00CF144B" w:rsidRPr="00901632" w:rsidRDefault="007A680F" w:rsidP="00DC5E85">
      <w:pPr>
        <w:pStyle w:val="ListContinue2Before0ptAfter0pt"/>
      </w:pPr>
      <w:r>
        <w:t>As in previous reporting periods, word of mouth remains the best method for many families to learn about Alabama CHIP. Many of Alabama CHIP’s partners continue to be a good resource in assisting in reaching low-income and uninsured children in Alabama. No formal evaluation of outreach methods has been conducted.</w:t>
      </w:r>
    </w:p>
    <w:p w:rsidR="00CF144B" w:rsidRPr="00901632" w:rsidRDefault="00CF144B" w:rsidP="00C9182C">
      <w:pPr>
        <w:pStyle w:val="ListNumber2forSectionIII"/>
      </w:pPr>
      <w:r w:rsidRPr="00901632">
        <w:t xml:space="preserve">Which of the methods described in Question 2 would you consider a best practice(s)?  </w:t>
      </w:r>
      <w:r w:rsidRPr="00427C5A">
        <w:rPr>
          <w:rStyle w:val="RequiresAttention"/>
        </w:rPr>
        <w:t>[7500]</w:t>
      </w:r>
    </w:p>
    <w:p w:rsidR="00CF144B" w:rsidRPr="00901632" w:rsidRDefault="007A680F" w:rsidP="00DC5E85">
      <w:pPr>
        <w:pStyle w:val="ListContinue2Before0ptAfter0pt"/>
      </w:pPr>
      <w:r>
        <w:t>Word of mouth and community partners remain the best methods in reaching low income, underinsured children in Alabama.</w:t>
      </w:r>
    </w:p>
    <w:p w:rsidR="00CF144B" w:rsidRPr="00901632" w:rsidRDefault="00CF144B" w:rsidP="009349BC">
      <w:pPr>
        <w:pStyle w:val="ListNumber2forSectionIII"/>
        <w:keepNext/>
      </w:pPr>
      <w:r w:rsidRPr="00901632">
        <w:t>Is your state targeting outreach to specific populations (e.g., minorities, immigrants, and children living in rural areas)?</w:t>
      </w:r>
    </w:p>
    <w:p w:rsidR="00D71B71" w:rsidRDefault="007A680F" w:rsidP="009349BC">
      <w:pPr>
        <w:pStyle w:val="ListContinue2Before0ptAfter0pt"/>
        <w:keepNext/>
      </w:pPr>
      <w:r>
        <w:rPr>
          <w:noProof/>
        </w:rPr>
        <w:drawing>
          <wp:inline distT="0" distB="0" distL="0" distR="0">
            <wp:extent cx="129540" cy="121920"/>
            <wp:effectExtent l="0" t="0" r="3810" b="0"/>
            <wp:docPr id="731" name="Picture 7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BC4296">
      <w:pPr>
        <w:pStyle w:val="ListContinue2Before0ptAfter0pt"/>
      </w:pPr>
      <w:r>
        <w:rPr>
          <w:noProof/>
        </w:rPr>
        <w:drawing>
          <wp:inline distT="0" distB="0" distL="0" distR="0">
            <wp:extent cx="129540" cy="121920"/>
            <wp:effectExtent l="0" t="0" r="3810" b="0"/>
            <wp:docPr id="732" name="Picture 73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767F3E" w:rsidRDefault="00CF144B" w:rsidP="00767F3E">
      <w:pPr>
        <w:pStyle w:val="ListContinue2"/>
        <w:spacing w:before="120"/>
      </w:pPr>
      <w:r w:rsidRPr="00767F3E">
        <w:t xml:space="preserve">Have these efforts been successful, and how have you measured effectiveness? </w:t>
      </w:r>
      <w:r w:rsidRPr="00427C5A">
        <w:rPr>
          <w:rStyle w:val="RequiresAttention"/>
        </w:rPr>
        <w:t>[7500]</w:t>
      </w:r>
    </w:p>
    <w:p w:rsidR="00CF144B" w:rsidRPr="00901632" w:rsidRDefault="00CF144B" w:rsidP="00DC5E85">
      <w:pPr>
        <w:pStyle w:val="ListContinue2Before0ptAfter0pt"/>
      </w:pPr>
    </w:p>
    <w:p w:rsidR="00CF144B" w:rsidRPr="00901632" w:rsidRDefault="00CF144B" w:rsidP="00C9182C">
      <w:pPr>
        <w:pStyle w:val="ListNumber2forSectionIII"/>
      </w:pPr>
      <w:r w:rsidRPr="00901632">
        <w:t xml:space="preserve">What percentage of children below 200 percent of the federal poverty level (FPL) who are eligible for Medicaid or CHIP have been enrolled in those programs? </w:t>
      </w:r>
      <w:r w:rsidRPr="00427C5A">
        <w:rPr>
          <w:rStyle w:val="RequiresAttention"/>
        </w:rPr>
        <w:t>[5]</w:t>
      </w:r>
      <w:r w:rsidRPr="00901632">
        <w:t xml:space="preserve"> </w:t>
      </w:r>
      <w:r w:rsidR="007A680F">
        <w:t>95.1</w:t>
      </w:r>
    </w:p>
    <w:p w:rsidR="00CF144B" w:rsidRPr="00901632" w:rsidRDefault="00CF144B" w:rsidP="00DC5E85">
      <w:pPr>
        <w:pStyle w:val="ListContinue2Before0ptAfter0pt"/>
      </w:pPr>
      <w:r w:rsidRPr="00901632">
        <w:t>(Identify the data source used).</w:t>
      </w:r>
      <w:r w:rsidRPr="00427C5A">
        <w:rPr>
          <w:rStyle w:val="RequiresAttention"/>
        </w:rPr>
        <w:t xml:space="preserve"> [7500]</w:t>
      </w:r>
    </w:p>
    <w:p w:rsidR="007A680F" w:rsidRDefault="007A680F" w:rsidP="00427C5A">
      <w:pPr>
        <w:pStyle w:val="ListContinue2"/>
        <w:spacing w:before="120" w:after="360"/>
      </w:pPr>
      <w:r>
        <w:t>American Community Survey - 2018</w:t>
      </w:r>
    </w:p>
    <w:p w:rsidR="00CF144B" w:rsidRPr="00767F3E" w:rsidRDefault="007A680F" w:rsidP="00427C5A">
      <w:pPr>
        <w:pStyle w:val="ListContinue2"/>
        <w:spacing w:before="120" w:after="360"/>
      </w:pPr>
      <w:r>
        <w:t>HI11_acs. Number and Percent of Children Under 19, Below 200% of Poverty by Health Insurance Coverage Status and Type, by State: 2018.</w:t>
      </w:r>
    </w:p>
    <w:p w:rsidR="00CF144B" w:rsidRPr="00901632" w:rsidRDefault="00CF144B" w:rsidP="00767F3E">
      <w:pPr>
        <w:pStyle w:val="Normal10"/>
      </w:pPr>
      <w:r w:rsidRPr="00901632">
        <w:t xml:space="preserve">Enter any Narrative text related to Section IIIA below. </w:t>
      </w:r>
      <w:r w:rsidRPr="00427C5A">
        <w:rPr>
          <w:rStyle w:val="RequiresAttention"/>
        </w:rPr>
        <w:t>[7500]</w:t>
      </w:r>
    </w:p>
    <w:p w:rsidR="00CF144B" w:rsidRPr="00901632" w:rsidRDefault="00CF144B" w:rsidP="00767F3E">
      <w:pPr>
        <w:pStyle w:val="Normal10"/>
      </w:pPr>
    </w:p>
    <w:p w:rsidR="00CF144B" w:rsidRPr="00901632" w:rsidRDefault="00CF144B" w:rsidP="00173955">
      <w:pPr>
        <w:pStyle w:val="Heading2"/>
      </w:pPr>
      <w:r w:rsidRPr="00901632">
        <w:lastRenderedPageBreak/>
        <w:t>Section IIIB: Substitution of Coverage (Crowd-out)</w:t>
      </w:r>
    </w:p>
    <w:p w:rsidR="00CF144B" w:rsidRPr="00901632" w:rsidRDefault="000C58E7" w:rsidP="009349BC">
      <w:pPr>
        <w:pStyle w:val="Normal10"/>
        <w:keepNext/>
      </w:pPr>
      <w:r>
        <w:t>Please answer the following questions as they apply to your state’s program (some quest</w:t>
      </w:r>
      <w:r w:rsidR="001C2044">
        <w:t>i</w:t>
      </w:r>
      <w:r>
        <w:t>ons are not applicable to Medicaid expansion programs.)</w:t>
      </w:r>
      <w:r w:rsidRPr="00901632">
        <w:t xml:space="preserve"> </w:t>
      </w:r>
      <w:r>
        <w:t>Medicaid e</w:t>
      </w:r>
      <w:r w:rsidRPr="006E1529">
        <w:t>xpansion states should complete applicable responses and indicate those questions that are non-applicable with N/A.</w:t>
      </w:r>
      <w:r>
        <w:t xml:space="preserve"> </w:t>
      </w:r>
      <w:r w:rsidR="00CF144B" w:rsidRPr="00901632">
        <w:t>Please include percent calculations in your responses when applicable and requested.</w:t>
      </w:r>
    </w:p>
    <w:p w:rsidR="00CF144B" w:rsidRPr="00427C5A" w:rsidRDefault="00CF144B" w:rsidP="004F584D">
      <w:pPr>
        <w:pStyle w:val="ListNumber2forSectionIII"/>
        <w:keepNext/>
        <w:numPr>
          <w:ilvl w:val="0"/>
          <w:numId w:val="35"/>
        </w:numPr>
      </w:pPr>
      <w:r w:rsidRPr="00427C5A">
        <w:t xml:space="preserve">Does your </w:t>
      </w:r>
      <w:r w:rsidR="000C58E7">
        <w:t xml:space="preserve">separate CHIP </w:t>
      </w:r>
      <w:r w:rsidRPr="00427C5A">
        <w:t xml:space="preserve">program require a child to be uninsured for a minimum amount of time prior to enrollment (waiting period)? </w:t>
      </w:r>
    </w:p>
    <w:p w:rsidR="00CF144B" w:rsidRPr="00901632" w:rsidRDefault="007A680F" w:rsidP="009349BC">
      <w:pPr>
        <w:pStyle w:val="ListContinue2Before0ptAfter0pt"/>
        <w:keepNext/>
      </w:pPr>
      <w:r>
        <w:rPr>
          <w:noProof/>
        </w:rPr>
        <w:drawing>
          <wp:inline distT="0" distB="0" distL="0" distR="0">
            <wp:extent cx="129540" cy="121920"/>
            <wp:effectExtent l="0" t="0" r="3810" b="0"/>
            <wp:docPr id="733" name="Picture 73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7A680F" w:rsidP="009349BC">
      <w:pPr>
        <w:pStyle w:val="ListContinue2Before0ptAfter0pt"/>
        <w:keepNext/>
      </w:pPr>
      <w:r>
        <w:rPr>
          <w:noProof/>
        </w:rPr>
        <w:drawing>
          <wp:inline distT="0" distB="0" distL="0" distR="0">
            <wp:extent cx="129540" cy="121920"/>
            <wp:effectExtent l="0" t="0" r="3810" b="0"/>
            <wp:docPr id="734" name="Picture 7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DC5E85">
      <w:pPr>
        <w:pStyle w:val="ListContinue2Before0ptAfter0pt"/>
      </w:pPr>
      <w:r>
        <w:rPr>
          <w:noProof/>
        </w:rPr>
        <w:drawing>
          <wp:inline distT="0" distB="0" distL="0" distR="0">
            <wp:extent cx="129540" cy="121920"/>
            <wp:effectExtent l="0" t="0" r="3810" b="0"/>
            <wp:docPr id="735" name="Picture 7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N/A</w:t>
      </w:r>
    </w:p>
    <w:p w:rsidR="00CF144B" w:rsidRPr="00901632" w:rsidRDefault="00CF144B" w:rsidP="00AE5782">
      <w:pPr>
        <w:pStyle w:val="ListContinue2"/>
      </w:pPr>
      <w:r w:rsidRPr="00901632">
        <w:t>If no, skip to question 5. If yes, answer questions 2-4:</w:t>
      </w:r>
    </w:p>
    <w:p w:rsidR="00CF144B" w:rsidRPr="00E67BE5" w:rsidRDefault="00CF144B" w:rsidP="00E67BE5">
      <w:pPr>
        <w:pStyle w:val="ListNumber2forSectionIII"/>
      </w:pPr>
      <w:r w:rsidRPr="00E67BE5">
        <w:t xml:space="preserve">How many months does your program require a child to be uninsured prior to enrollment? </w:t>
      </w:r>
    </w:p>
    <w:p w:rsidR="00CF144B" w:rsidRPr="00901632" w:rsidRDefault="00CF144B" w:rsidP="00AE5782">
      <w:pPr>
        <w:pStyle w:val="ListNumber2forSectionIII"/>
      </w:pPr>
      <w:r w:rsidRPr="00901632">
        <w:t xml:space="preserve">To which groups (including FPL levels) does the period of uninsurance apply? </w:t>
      </w:r>
      <w:r w:rsidRPr="009D0B30">
        <w:rPr>
          <w:rStyle w:val="RequiresAttention"/>
        </w:rPr>
        <w:t>[1000]</w:t>
      </w:r>
    </w:p>
    <w:p w:rsidR="00CF144B" w:rsidRPr="00901632" w:rsidRDefault="00CF144B" w:rsidP="00DC5E85">
      <w:pPr>
        <w:pStyle w:val="ListContinue2Before0ptAfter0pt"/>
      </w:pPr>
    </w:p>
    <w:p w:rsidR="00CF144B" w:rsidRPr="00901632" w:rsidRDefault="00CF144B" w:rsidP="00AE5782">
      <w:pPr>
        <w:pStyle w:val="ListNumber2forSectionIII"/>
      </w:pPr>
      <w:r w:rsidRPr="00901632">
        <w:t xml:space="preserve">List all exemptions to imposing the period of uninsurance </w:t>
      </w:r>
      <w:r w:rsidRPr="009D0B30">
        <w:rPr>
          <w:rStyle w:val="RequiresAttention"/>
        </w:rPr>
        <w:t>[1000]</w:t>
      </w:r>
    </w:p>
    <w:p w:rsidR="00CF144B" w:rsidRDefault="00CF144B" w:rsidP="00DC5E85">
      <w:pPr>
        <w:pStyle w:val="ListContinue2Before0ptAfter0pt"/>
      </w:pPr>
    </w:p>
    <w:p w:rsidR="000C58E7" w:rsidRDefault="000C58E7" w:rsidP="00DC5E85">
      <w:pPr>
        <w:pStyle w:val="ListContinue2Before0ptAfter0pt"/>
      </w:pPr>
    </w:p>
    <w:p w:rsidR="000C58E7" w:rsidRPr="000C58E7" w:rsidRDefault="000C58E7" w:rsidP="000C58E7">
      <w:pPr>
        <w:pStyle w:val="ListContinue2Before0ptAfter0pt"/>
        <w:ind w:left="360"/>
        <w:rPr>
          <w:b/>
        </w:rPr>
      </w:pPr>
      <w:r w:rsidRPr="007F2791">
        <w:rPr>
          <w:b/>
        </w:rPr>
        <w:t>Please answer questions 5, 7, 8 (and 6 and 9 if applicable) regar</w:t>
      </w:r>
      <w:r w:rsidR="00134106">
        <w:rPr>
          <w:b/>
        </w:rPr>
        <w:t>d</w:t>
      </w:r>
      <w:r w:rsidRPr="007F2791">
        <w:rPr>
          <w:b/>
        </w:rPr>
        <w:t>less of the response the state provided to question 1.</w:t>
      </w:r>
    </w:p>
    <w:p w:rsidR="00CF144B" w:rsidRPr="00901632" w:rsidRDefault="00CF144B" w:rsidP="009349BC">
      <w:pPr>
        <w:pStyle w:val="ListNumber2forSectionIII"/>
        <w:keepNext/>
      </w:pPr>
      <w:r w:rsidRPr="00901632">
        <w:t>Does your program match prospective enrollees to a database that details private insurance status?</w:t>
      </w:r>
    </w:p>
    <w:p w:rsidR="00CF144B" w:rsidRPr="00901632" w:rsidRDefault="007A680F" w:rsidP="009349BC">
      <w:pPr>
        <w:pStyle w:val="ListContinue2Before0ptAfter0pt"/>
        <w:keepNext/>
      </w:pPr>
      <w:r>
        <w:rPr>
          <w:noProof/>
        </w:rPr>
        <w:drawing>
          <wp:inline distT="0" distB="0" distL="0" distR="0">
            <wp:extent cx="129540" cy="121920"/>
            <wp:effectExtent l="0" t="0" r="3810" b="0"/>
            <wp:docPr id="736" name="Picture 7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7A680F" w:rsidP="009349BC">
      <w:pPr>
        <w:pStyle w:val="ListContinue2Before0ptAfter0pt"/>
        <w:keepNext/>
      </w:pPr>
      <w:r>
        <w:rPr>
          <w:noProof/>
        </w:rPr>
        <w:drawing>
          <wp:inline distT="0" distB="0" distL="0" distR="0">
            <wp:extent cx="129540" cy="121920"/>
            <wp:effectExtent l="0" t="0" r="3810" b="0"/>
            <wp:docPr id="737" name="Picture 73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DC5E85">
      <w:pPr>
        <w:pStyle w:val="ListContinue2Before0ptAfter0pt"/>
      </w:pPr>
      <w:r>
        <w:rPr>
          <w:noProof/>
        </w:rPr>
        <w:drawing>
          <wp:inline distT="0" distB="0" distL="0" distR="0">
            <wp:extent cx="129540" cy="121920"/>
            <wp:effectExtent l="0" t="0" r="3810" b="0"/>
            <wp:docPr id="738" name="Picture 7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N/A</w:t>
      </w:r>
    </w:p>
    <w:p w:rsidR="00CF144B" w:rsidRPr="00901632" w:rsidRDefault="00CF144B" w:rsidP="00AE5782">
      <w:pPr>
        <w:pStyle w:val="ListNumber2forSectionIII"/>
      </w:pPr>
      <w:r w:rsidRPr="00901632">
        <w:t xml:space="preserve">If answered yes to question 5, what database? </w:t>
      </w:r>
      <w:r w:rsidRPr="009D0B30">
        <w:rPr>
          <w:rStyle w:val="RequiresAttention"/>
        </w:rPr>
        <w:t>[1000]</w:t>
      </w:r>
    </w:p>
    <w:p w:rsidR="00CF144B" w:rsidRPr="00901632" w:rsidRDefault="007A680F" w:rsidP="00DC5E85">
      <w:pPr>
        <w:pStyle w:val="ListContinue2Before0ptAfter0pt"/>
      </w:pPr>
      <w:r>
        <w:t>Enrollees are matched to a Blue Cross Blue Shield of Alabama enrollment file.</w:t>
      </w:r>
    </w:p>
    <w:p w:rsidR="00CF144B" w:rsidRPr="00901632" w:rsidRDefault="00CF144B" w:rsidP="009349BC">
      <w:pPr>
        <w:pStyle w:val="ListNumber2forSectionIII"/>
        <w:keepNext/>
      </w:pPr>
      <w:r w:rsidRPr="00901632">
        <w:t xml:space="preserve">What percent of individuals screened for CHIP eligibility cannot be enrolled because they have group health plan coverage? </w:t>
      </w:r>
      <w:r w:rsidRPr="009D0B30">
        <w:rPr>
          <w:rStyle w:val="RequiresAttention"/>
        </w:rPr>
        <w:t>[5]</w:t>
      </w:r>
      <w:r w:rsidRPr="00901632">
        <w:t xml:space="preserve"> </w:t>
      </w:r>
    </w:p>
    <w:p w:rsidR="00CF144B" w:rsidRPr="00901632" w:rsidRDefault="00CF144B" w:rsidP="00A76B8A">
      <w:pPr>
        <w:pStyle w:val="ListContinue3Arial"/>
      </w:pPr>
      <w:r w:rsidRPr="00901632">
        <w:t xml:space="preserve">a.  Of those found to have had employer sponsored insurance and have been uninsured for only a portion of the state’s waiting period, what percent meet the state’s exemptions and federally required exemptions to the waiting period [(# individuals subject to the waiting period that meet an exemption/total # of individuals subject to the waiting period)*100]? </w:t>
      </w:r>
      <w:r w:rsidRPr="00A76B8A">
        <w:rPr>
          <w:rStyle w:val="RequiresAttention"/>
        </w:rPr>
        <w:t>[5]</w:t>
      </w:r>
      <w:r w:rsidRPr="00901632">
        <w:t xml:space="preserve"> </w:t>
      </w:r>
    </w:p>
    <w:p w:rsidR="00CF144B" w:rsidRPr="00901632" w:rsidRDefault="00CF144B" w:rsidP="009349BC">
      <w:pPr>
        <w:pStyle w:val="ListNumber2forSectionIII"/>
        <w:keepNext/>
      </w:pPr>
      <w:r w:rsidRPr="00901632">
        <w:t>Do you track the number of individuals who have access to private insurance?</w:t>
      </w:r>
    </w:p>
    <w:p w:rsidR="00BC4296" w:rsidRDefault="007A680F" w:rsidP="00BC4296">
      <w:pPr>
        <w:pStyle w:val="ListContinue2Before0ptAfter0pt"/>
        <w:keepNext/>
      </w:pPr>
      <w:r>
        <w:rPr>
          <w:noProof/>
        </w:rPr>
        <w:drawing>
          <wp:inline distT="0" distB="0" distL="0" distR="0">
            <wp:extent cx="129540" cy="121920"/>
            <wp:effectExtent l="0" t="0" r="3810" b="0"/>
            <wp:docPr id="739" name="Picture 7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DC5E85">
      <w:pPr>
        <w:pStyle w:val="ListContinue2Before0ptAfter0pt"/>
      </w:pPr>
      <w:r>
        <w:rPr>
          <w:noProof/>
        </w:rPr>
        <w:drawing>
          <wp:inline distT="0" distB="0" distL="0" distR="0">
            <wp:extent cx="129540" cy="121920"/>
            <wp:effectExtent l="0" t="0" r="3810" b="0"/>
            <wp:docPr id="740" name="Picture 74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CF144B" w:rsidP="00AE5782">
      <w:pPr>
        <w:pStyle w:val="ListNumber2forSectionIII"/>
      </w:pPr>
      <w:r w:rsidRPr="00901632">
        <w:t>If yes to question 8, what percent of individuals that enrolled in CHIP had access to private health insurance at the time of application during the last federal fiscal year [(# of  individuals that had access to private health insurance/total # of individuals enrolled in CHIP)*100]?</w:t>
      </w:r>
      <w:r w:rsidRPr="00A76B8A">
        <w:rPr>
          <w:rStyle w:val="RequiresAttention"/>
        </w:rPr>
        <w:t xml:space="preserve"> [5] </w:t>
      </w:r>
    </w:p>
    <w:p w:rsidR="00CF144B" w:rsidRPr="00901632" w:rsidRDefault="00CF144B" w:rsidP="00A76B8A">
      <w:pPr>
        <w:pStyle w:val="Normal10"/>
        <w:spacing w:after="0"/>
      </w:pPr>
      <w:r w:rsidRPr="00901632">
        <w:t xml:space="preserve">Enter any Narrative text related to Section IIIB below. </w:t>
      </w:r>
      <w:r w:rsidRPr="006074DA">
        <w:rPr>
          <w:rStyle w:val="RequiresAttention"/>
        </w:rPr>
        <w:t>[7500]</w:t>
      </w:r>
    </w:p>
    <w:p w:rsidR="00CF144B" w:rsidRPr="00901632" w:rsidRDefault="007A680F" w:rsidP="00A76B8A">
      <w:pPr>
        <w:pStyle w:val="Normal10"/>
      </w:pPr>
      <w:r>
        <w:t xml:space="preserve">Alabama is not yet able to report the percent of individuals screened for CHIP eligibility but not enrolled due to other group health plan coverage but will continue to work on this capability as the eligibility and enrollment system continues to be improved and refined. </w:t>
      </w:r>
    </w:p>
    <w:p w:rsidR="00CF144B" w:rsidRPr="00901632" w:rsidRDefault="00CF144B" w:rsidP="00173955">
      <w:pPr>
        <w:pStyle w:val="Heading2"/>
      </w:pPr>
      <w:r w:rsidRPr="00901632">
        <w:lastRenderedPageBreak/>
        <w:t>Section IIIC: Eligibility</w:t>
      </w:r>
    </w:p>
    <w:p w:rsidR="00CF144B" w:rsidRPr="00901632" w:rsidRDefault="00CF144B" w:rsidP="007B1076">
      <w:pPr>
        <w:pStyle w:val="TNR11"/>
        <w:keepNext/>
      </w:pPr>
      <w:r w:rsidRPr="00901632">
        <w:t>This subsection should be completed by all states. Medicaid Expansion states should complete applicable responses and indicate those questions that are non-applicable with N/A.</w:t>
      </w:r>
    </w:p>
    <w:p w:rsidR="00CF144B" w:rsidRPr="007A5CFA" w:rsidRDefault="00CF144B" w:rsidP="007A5CFA">
      <w:pPr>
        <w:pStyle w:val="Heading3"/>
        <w:spacing w:before="240"/>
        <w:ind w:left="360"/>
        <w:rPr>
          <w:rFonts w:ascii="Arial" w:hAnsi="Arial" w:cs="Arial"/>
          <w:bCs/>
          <w:sz w:val="28"/>
          <w:szCs w:val="28"/>
        </w:rPr>
      </w:pPr>
      <w:r w:rsidRPr="007A5CFA">
        <w:rPr>
          <w:rFonts w:ascii="Arial" w:hAnsi="Arial" w:cs="Arial"/>
          <w:bCs/>
          <w:sz w:val="28"/>
          <w:szCs w:val="28"/>
        </w:rPr>
        <w:t>Section IIIC:  Subpart A: Eligibility Renewal and Retention</w:t>
      </w:r>
    </w:p>
    <w:p w:rsidR="0095420F" w:rsidRPr="00080853" w:rsidRDefault="00CF144B" w:rsidP="004F584D">
      <w:pPr>
        <w:pStyle w:val="ListNumber2forSectionIII"/>
        <w:keepNext/>
        <w:numPr>
          <w:ilvl w:val="0"/>
          <w:numId w:val="36"/>
        </w:numPr>
        <w:rPr>
          <w:rFonts w:ascii="Times New Roman" w:hAnsi="Times New Roman"/>
          <w:sz w:val="22"/>
        </w:rPr>
      </w:pPr>
      <w:r w:rsidRPr="00080853">
        <w:rPr>
          <w:rFonts w:ascii="Times New Roman" w:hAnsi="Times New Roman"/>
          <w:sz w:val="22"/>
        </w:rPr>
        <w:t>Do you have authority in your CHIP state plan to provide for presumptive eligibility, and have you implemented this?</w:t>
      </w:r>
    </w:p>
    <w:p w:rsidR="0095420F" w:rsidRPr="00080853" w:rsidRDefault="007A680F" w:rsidP="0095420F">
      <w:pPr>
        <w:pStyle w:val="ListContinue2Before0ptAfter0pt"/>
        <w:keepNext/>
        <w:rPr>
          <w:rFonts w:ascii="Times New Roman" w:hAnsi="Times New Roman"/>
          <w:sz w:val="22"/>
          <w:szCs w:val="22"/>
        </w:rPr>
      </w:pPr>
      <w:r>
        <w:rPr>
          <w:rFonts w:ascii="Times New Roman" w:hAnsi="Times New Roman"/>
          <w:noProof/>
          <w:sz w:val="22"/>
          <w:szCs w:val="22"/>
        </w:rPr>
        <w:drawing>
          <wp:inline distT="0" distB="0" distL="0" distR="0">
            <wp:extent cx="129540" cy="121920"/>
            <wp:effectExtent l="0" t="0" r="3810" b="0"/>
            <wp:docPr id="741" name="Picture 7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080853">
        <w:rPr>
          <w:rFonts w:ascii="Times New Roman" w:hAnsi="Times New Roman"/>
          <w:sz w:val="22"/>
          <w:szCs w:val="22"/>
        </w:rPr>
        <w:t xml:space="preserve"> Yes</w:t>
      </w:r>
    </w:p>
    <w:p w:rsidR="00CF144B" w:rsidRPr="00080853" w:rsidRDefault="007A680F" w:rsidP="0095420F">
      <w:pPr>
        <w:pStyle w:val="ListContinue2Before0ptAfter0pt"/>
        <w:rPr>
          <w:rFonts w:ascii="Times New Roman" w:hAnsi="Times New Roman"/>
          <w:sz w:val="22"/>
          <w:szCs w:val="22"/>
        </w:rPr>
      </w:pPr>
      <w:r>
        <w:rPr>
          <w:rFonts w:ascii="Times New Roman" w:hAnsi="Times New Roman"/>
          <w:noProof/>
          <w:sz w:val="22"/>
          <w:szCs w:val="22"/>
        </w:rPr>
        <w:drawing>
          <wp:inline distT="0" distB="0" distL="0" distR="0">
            <wp:extent cx="129540" cy="121920"/>
            <wp:effectExtent l="0" t="0" r="3810" b="0"/>
            <wp:docPr id="742" name="Picture 74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080853">
        <w:rPr>
          <w:rFonts w:ascii="Times New Roman" w:hAnsi="Times New Roman"/>
          <w:sz w:val="22"/>
          <w:szCs w:val="22"/>
        </w:rPr>
        <w:t xml:space="preserve"> No</w:t>
      </w:r>
    </w:p>
    <w:p w:rsidR="00CF144B" w:rsidRPr="00080853" w:rsidRDefault="00CF144B" w:rsidP="009349BC">
      <w:pPr>
        <w:pStyle w:val="ListContinue2"/>
        <w:keepNext/>
        <w:spacing w:before="120"/>
        <w:rPr>
          <w:rFonts w:ascii="Times New Roman" w:hAnsi="Times New Roman"/>
          <w:sz w:val="22"/>
        </w:rPr>
      </w:pPr>
      <w:r w:rsidRPr="00080853">
        <w:rPr>
          <w:rFonts w:ascii="Times New Roman" w:hAnsi="Times New Roman"/>
          <w:sz w:val="22"/>
        </w:rPr>
        <w:t>If yes,</w:t>
      </w:r>
    </w:p>
    <w:p w:rsidR="00CF144B" w:rsidRPr="00080853" w:rsidRDefault="00CF144B" w:rsidP="006B4259">
      <w:pPr>
        <w:pStyle w:val="Style1"/>
        <w:rPr>
          <w:rFonts w:ascii="Times New Roman" w:hAnsi="Times New Roman"/>
          <w:sz w:val="22"/>
        </w:rPr>
      </w:pPr>
      <w:r w:rsidRPr="00080853">
        <w:rPr>
          <w:rFonts w:ascii="Times New Roman" w:hAnsi="Times New Roman"/>
          <w:sz w:val="22"/>
        </w:rPr>
        <w:t xml:space="preserve">What percent of children are presumptively enrolled in CHIP pending a full eligibility determination? </w:t>
      </w:r>
      <w:r w:rsidRPr="00080853">
        <w:rPr>
          <w:rStyle w:val="RequiresAttention"/>
          <w:rFonts w:ascii="Times New Roman" w:hAnsi="Times New Roman"/>
          <w:sz w:val="22"/>
        </w:rPr>
        <w:t>[5]</w:t>
      </w:r>
      <w:r w:rsidRPr="00080853">
        <w:rPr>
          <w:rFonts w:ascii="Times New Roman" w:hAnsi="Times New Roman"/>
          <w:sz w:val="22"/>
        </w:rPr>
        <w:t xml:space="preserve"> </w:t>
      </w:r>
    </w:p>
    <w:p w:rsidR="00CF144B" w:rsidRPr="00080853" w:rsidRDefault="00CF144B" w:rsidP="006B4259">
      <w:pPr>
        <w:pStyle w:val="Style1"/>
        <w:rPr>
          <w:rFonts w:ascii="Times New Roman" w:hAnsi="Times New Roman"/>
          <w:sz w:val="22"/>
        </w:rPr>
      </w:pPr>
      <w:r w:rsidRPr="00080853">
        <w:rPr>
          <w:rFonts w:ascii="Times New Roman" w:hAnsi="Times New Roman"/>
          <w:sz w:val="22"/>
        </w:rPr>
        <w:t xml:space="preserve">Of those children who are presumptively enrolled, what percent of those children are determined eligible and enrolled upon completion of the full eligibility determination? </w:t>
      </w:r>
      <w:r w:rsidRPr="00080853">
        <w:rPr>
          <w:rStyle w:val="RequiresAttention"/>
          <w:rFonts w:ascii="Times New Roman" w:hAnsi="Times New Roman"/>
          <w:sz w:val="22"/>
        </w:rPr>
        <w:t xml:space="preserve">[5] </w:t>
      </w:r>
    </w:p>
    <w:p w:rsidR="00CF144B" w:rsidRPr="00080853" w:rsidRDefault="00CF144B" w:rsidP="009349BC">
      <w:pPr>
        <w:pStyle w:val="ListNumber2forSectionIII"/>
        <w:keepNext/>
        <w:rPr>
          <w:rFonts w:ascii="Times New Roman" w:hAnsi="Times New Roman"/>
          <w:sz w:val="22"/>
        </w:rPr>
      </w:pPr>
      <w:r w:rsidRPr="00080853">
        <w:rPr>
          <w:rFonts w:ascii="Times New Roman" w:hAnsi="Times New Roman"/>
          <w:sz w:val="22"/>
        </w:rPr>
        <w:t>Select the measures from those below that your state employs to simplify an eligibility renewal and retain eligible children in CHIP.</w:t>
      </w:r>
    </w:p>
    <w:p w:rsidR="00DC1484" w:rsidRPr="00080853" w:rsidRDefault="007A680F" w:rsidP="009349BC">
      <w:pPr>
        <w:pStyle w:val="ListContinue3TNR10"/>
        <w:keepNext/>
        <w:rPr>
          <w:sz w:val="22"/>
        </w:rPr>
      </w:pPr>
      <w:r>
        <w:rPr>
          <w:noProof/>
          <w:sz w:val="22"/>
        </w:rPr>
        <w:drawing>
          <wp:inline distT="0" distB="0" distL="0" distR="0">
            <wp:extent cx="129540" cy="121920"/>
            <wp:effectExtent l="0" t="0" r="3810" b="0"/>
            <wp:docPr id="743" name="Picture 7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1484" w:rsidRPr="00080853">
        <w:rPr>
          <w:sz w:val="22"/>
        </w:rPr>
        <w:tab/>
        <w:t>Conducts follow-up with clients through caseworkers/outreach workers</w:t>
      </w:r>
    </w:p>
    <w:p w:rsidR="00F13942" w:rsidRPr="00080853" w:rsidRDefault="007A680F" w:rsidP="009349BC">
      <w:pPr>
        <w:pStyle w:val="ListContinue3TNR10"/>
        <w:keepNext/>
        <w:rPr>
          <w:sz w:val="22"/>
        </w:rPr>
      </w:pPr>
      <w:r>
        <w:rPr>
          <w:noProof/>
          <w:sz w:val="22"/>
        </w:rPr>
        <w:drawing>
          <wp:inline distT="0" distB="0" distL="0" distR="0">
            <wp:extent cx="129540" cy="121920"/>
            <wp:effectExtent l="0" t="0" r="3810" b="0"/>
            <wp:docPr id="744" name="Picture 74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6F0781" w:rsidRPr="00080853">
        <w:rPr>
          <w:sz w:val="22"/>
        </w:rPr>
        <w:tab/>
        <w:t>Sends renewal reminder notices to all families</w:t>
      </w:r>
    </w:p>
    <w:p w:rsidR="00DC1484" w:rsidRDefault="00F81104" w:rsidP="00F81104">
      <w:pPr>
        <w:pStyle w:val="ListBullet6"/>
      </w:pPr>
      <w:r w:rsidRPr="00901632">
        <w:t xml:space="preserve">How many notices are sent to the family prior to disenrolling the child from the program?  </w:t>
      </w:r>
      <w:r w:rsidRPr="00F81104">
        <w:rPr>
          <w:rStyle w:val="RequiresAttention"/>
        </w:rPr>
        <w:t>[500]</w:t>
      </w:r>
      <w:r>
        <w:br/>
      </w:r>
      <w:r w:rsidR="007A680F">
        <w:t>2</w:t>
      </w:r>
    </w:p>
    <w:p w:rsidR="00F81104" w:rsidRDefault="00F81104" w:rsidP="00F81104">
      <w:pPr>
        <w:pStyle w:val="ListBullet6"/>
      </w:pPr>
      <w:r w:rsidRPr="00901632">
        <w:t xml:space="preserve">At what intervals are reminder notices sent to families (e.g., how many weeks before the end of the current eligibility period is a follow-up letter sent if the renewal has not been received by the state?)  </w:t>
      </w:r>
      <w:r w:rsidRPr="00F81104">
        <w:rPr>
          <w:rStyle w:val="RequiresAttention"/>
        </w:rPr>
        <w:t>[500]</w:t>
      </w:r>
      <w:r>
        <w:br/>
      </w:r>
      <w:r w:rsidR="007A680F">
        <w:t>ALL Kids families receive a renewal packet two months prior to the date of renewal as well as an additional reminder letter 30 days prior to the renewal date.</w:t>
      </w:r>
    </w:p>
    <w:p w:rsidR="00F81104" w:rsidRPr="00080853" w:rsidRDefault="007A680F" w:rsidP="009349BC">
      <w:pPr>
        <w:pStyle w:val="ListContinue3TNR10"/>
        <w:keepNext/>
        <w:rPr>
          <w:sz w:val="22"/>
        </w:rPr>
      </w:pPr>
      <w:r>
        <w:rPr>
          <w:noProof/>
          <w:sz w:val="22"/>
        </w:rPr>
        <w:drawing>
          <wp:inline distT="0" distB="0" distL="0" distR="0">
            <wp:extent cx="129540" cy="121920"/>
            <wp:effectExtent l="0" t="0" r="3810" b="0"/>
            <wp:docPr id="745" name="Picture 74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F81104" w:rsidRPr="00080853">
        <w:rPr>
          <w:sz w:val="22"/>
        </w:rPr>
        <w:tab/>
        <w:t xml:space="preserve">Other, please explain: </w:t>
      </w:r>
      <w:r w:rsidR="00F81104" w:rsidRPr="00080853">
        <w:rPr>
          <w:rStyle w:val="RequiresAttention"/>
          <w:sz w:val="22"/>
        </w:rPr>
        <w:t>[500]</w:t>
      </w:r>
    </w:p>
    <w:p w:rsidR="00F81104" w:rsidRPr="00080853" w:rsidRDefault="007A680F" w:rsidP="00F81104">
      <w:pPr>
        <w:pStyle w:val="ListContinue4TNR10"/>
        <w:rPr>
          <w:sz w:val="22"/>
        </w:rPr>
      </w:pPr>
      <w:r>
        <w:rPr>
          <w:sz w:val="22"/>
        </w:rPr>
        <w:t xml:space="preserve">In addition to mailing renewal applications, families have the option to renew online or by fax.  Additionally, a </w:t>
      </w:r>
    </w:p>
    <w:p w:rsidR="00CF144B" w:rsidRPr="00080853" w:rsidRDefault="00CF144B" w:rsidP="009349BC">
      <w:pPr>
        <w:pStyle w:val="ListNumber2forSectionIII"/>
        <w:keepNext/>
        <w:rPr>
          <w:rFonts w:ascii="Times New Roman" w:hAnsi="Times New Roman"/>
          <w:sz w:val="22"/>
        </w:rPr>
      </w:pPr>
      <w:r w:rsidRPr="00080853">
        <w:rPr>
          <w:rFonts w:ascii="Times New Roman" w:hAnsi="Times New Roman"/>
          <w:sz w:val="22"/>
        </w:rPr>
        <w:t xml:space="preserve">Which of the above strategies appear to be the most effective?  Have you evaluated the effectiveness of any strategies?  If so, please describe the evaluation, including data sources and methodology.  </w:t>
      </w:r>
      <w:r w:rsidRPr="00080853">
        <w:rPr>
          <w:rStyle w:val="RequiresAttention"/>
          <w:rFonts w:ascii="Times New Roman" w:hAnsi="Times New Roman"/>
          <w:sz w:val="22"/>
        </w:rPr>
        <w:t>[7500]</w:t>
      </w:r>
    </w:p>
    <w:p w:rsidR="00CF144B" w:rsidRPr="00080853" w:rsidRDefault="007A680F" w:rsidP="00067FC7">
      <w:pPr>
        <w:pStyle w:val="ListContinue2"/>
        <w:spacing w:before="120" w:after="360"/>
        <w:rPr>
          <w:rFonts w:ascii="Times New Roman" w:hAnsi="Times New Roman"/>
          <w:sz w:val="22"/>
        </w:rPr>
      </w:pPr>
      <w:r>
        <w:rPr>
          <w:rFonts w:ascii="Times New Roman" w:hAnsi="Times New Roman"/>
          <w:sz w:val="22"/>
        </w:rPr>
        <w:t>While CHIP has not conducted an evaluation to determine which strategy is the most effective, implementation of the automated redetermination process (RRV) is likely the most effective retention strategy employed by our state.  Anecdotal information shows that offering families the option to pay ALL Kids premiums at anytime during the coverage period is also effective.  The online application is also a convenient method for completing renewals.</w:t>
      </w:r>
    </w:p>
    <w:p w:rsidR="00CF144B" w:rsidRPr="007A5CFA" w:rsidRDefault="00CF144B" w:rsidP="007A5CFA">
      <w:pPr>
        <w:pStyle w:val="Heading3"/>
        <w:spacing w:before="240"/>
        <w:ind w:left="360"/>
        <w:rPr>
          <w:rFonts w:ascii="Arial" w:hAnsi="Arial"/>
          <w:bCs/>
          <w:sz w:val="28"/>
        </w:rPr>
      </w:pPr>
      <w:r w:rsidRPr="007A5CFA">
        <w:rPr>
          <w:rFonts w:ascii="Arial" w:hAnsi="Arial"/>
          <w:bCs/>
          <w:sz w:val="28"/>
        </w:rPr>
        <w:lastRenderedPageBreak/>
        <w:t>Section IIIC:  Subpart B:  Eligibility Data</w:t>
      </w:r>
    </w:p>
    <w:p w:rsidR="00CF144B" w:rsidRPr="007A5CFA" w:rsidRDefault="00CF144B" w:rsidP="007A5CFA">
      <w:pPr>
        <w:pStyle w:val="Heading4"/>
        <w:numPr>
          <w:ilvl w:val="0"/>
          <w:numId w:val="0"/>
        </w:numPr>
        <w:spacing w:after="240"/>
        <w:ind w:left="720"/>
        <w:rPr>
          <w:sz w:val="26"/>
          <w:szCs w:val="26"/>
        </w:rPr>
      </w:pPr>
      <w:r w:rsidRPr="007A5CFA">
        <w:rPr>
          <w:sz w:val="26"/>
          <w:szCs w:val="26"/>
        </w:rPr>
        <w:t>Table 1.  Data on Denials o</w:t>
      </w:r>
      <w:r w:rsidR="007471C4">
        <w:rPr>
          <w:sz w:val="26"/>
          <w:szCs w:val="26"/>
        </w:rPr>
        <w:t>f Title XXI Coverage in FFY 2019</w:t>
      </w:r>
    </w:p>
    <w:p w:rsidR="00CF144B" w:rsidRPr="00901632" w:rsidRDefault="00CF144B" w:rsidP="00BB63D6">
      <w:pPr>
        <w:pStyle w:val="Normal10"/>
        <w:spacing w:after="0"/>
      </w:pPr>
      <w:r w:rsidRPr="00901632">
        <w:t xml:space="preserve">States are required to report on all questions (1, 1.a., 1.b., and 1.c) in </w:t>
      </w:r>
      <w:r w:rsidR="007471C4">
        <w:t>FFY 2019</w:t>
      </w:r>
      <w:r w:rsidRPr="00901632">
        <w:t>.  Please enter the data requested in the table below and the template will tabulate the requested percentages.</w:t>
      </w:r>
    </w:p>
    <w:p w:rsidR="00CF144B" w:rsidRPr="00901632" w:rsidRDefault="00CF144B" w:rsidP="00BB63D6">
      <w:pPr>
        <w:pStyle w:val="Normal10"/>
        <w:spacing w:after="0"/>
      </w:pPr>
      <w:r w:rsidRPr="00901632">
        <w:t>If you are unable to provide data in this section due to the single streamlined application, please note this in the response to question 2.</w:t>
      </w:r>
    </w:p>
    <w:p w:rsidR="00CF144B" w:rsidRPr="00901632" w:rsidRDefault="00CF144B" w:rsidP="00CF144B"/>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020"/>
        <w:gridCol w:w="1251"/>
        <w:gridCol w:w="1251"/>
      </w:tblGrid>
      <w:tr w:rsidR="00CF144B" w:rsidRPr="00901632" w:rsidTr="009349BC">
        <w:trPr>
          <w:cantSplit/>
          <w:tblHeader/>
        </w:trPr>
        <w:tc>
          <w:tcPr>
            <w:tcW w:w="602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95420F">
            <w:pPr>
              <w:pStyle w:val="TableHead10Arial"/>
              <w:keepNext/>
            </w:pPr>
            <w:r w:rsidRPr="00901632">
              <w:t>Measure</w:t>
            </w:r>
          </w:p>
        </w:tc>
        <w:tc>
          <w:tcPr>
            <w:tcW w:w="125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95420F">
            <w:pPr>
              <w:pStyle w:val="TableHead10Arial"/>
              <w:keepNext/>
            </w:pPr>
            <w:r w:rsidRPr="00901632">
              <w:t>Number</w:t>
            </w:r>
          </w:p>
        </w:tc>
        <w:tc>
          <w:tcPr>
            <w:tcW w:w="125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95420F">
            <w:pPr>
              <w:pStyle w:val="TableHead10Arial"/>
              <w:keepNext/>
            </w:pPr>
            <w:r w:rsidRPr="00901632">
              <w:t>Percent</w:t>
            </w:r>
          </w:p>
        </w:tc>
      </w:tr>
      <w:tr w:rsidR="00CF144B" w:rsidRPr="00901632" w:rsidTr="009349BC">
        <w:trPr>
          <w:cantSplit/>
        </w:trPr>
        <w:tc>
          <w:tcPr>
            <w:tcW w:w="6020" w:type="dxa"/>
            <w:tcBorders>
              <w:top w:val="single" w:sz="4" w:space="0" w:color="auto"/>
              <w:left w:val="single" w:sz="4" w:space="0" w:color="auto"/>
              <w:bottom w:val="single" w:sz="4" w:space="0" w:color="auto"/>
              <w:right w:val="single" w:sz="4" w:space="0" w:color="auto"/>
            </w:tcBorders>
            <w:hideMark/>
          </w:tcPr>
          <w:p w:rsidR="00CF144B" w:rsidRPr="00685275" w:rsidRDefault="00CF144B" w:rsidP="00685275">
            <w:pPr>
              <w:pStyle w:val="ListNumber2forTable"/>
            </w:pPr>
            <w:r w:rsidRPr="00685275">
              <w:t>Total number of denials of title XXI coverage</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spacing w:before="0"/>
            </w:pPr>
            <w:r>
              <w:t>4846</w:t>
            </w:r>
          </w:p>
        </w:tc>
        <w:tc>
          <w:tcPr>
            <w:tcW w:w="1251" w:type="dxa"/>
            <w:tcBorders>
              <w:top w:val="single" w:sz="4" w:space="0" w:color="auto"/>
              <w:left w:val="single" w:sz="4" w:space="0" w:color="auto"/>
              <w:bottom w:val="single" w:sz="4" w:space="0" w:color="auto"/>
              <w:right w:val="single" w:sz="4" w:space="0" w:color="auto"/>
            </w:tcBorders>
            <w:hideMark/>
          </w:tcPr>
          <w:p w:rsidR="00CF144B" w:rsidRPr="00901632" w:rsidRDefault="007A680F" w:rsidP="00685275">
            <w:pPr>
              <w:pStyle w:val="TableCell10"/>
              <w:spacing w:before="0"/>
            </w:pPr>
            <w:r>
              <w:t>100</w:t>
            </w:r>
          </w:p>
        </w:tc>
      </w:tr>
      <w:tr w:rsidR="00CF144B" w:rsidRPr="00901632" w:rsidTr="009349BC">
        <w:trPr>
          <w:cantSplit/>
        </w:trPr>
        <w:tc>
          <w:tcPr>
            <w:tcW w:w="602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4F584D">
            <w:pPr>
              <w:pStyle w:val="ListNumber2forTable"/>
              <w:numPr>
                <w:ilvl w:val="1"/>
                <w:numId w:val="28"/>
              </w:numPr>
            </w:pPr>
            <w:r w:rsidRPr="00901632">
              <w:t>Total number of procedural denials</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553</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11.5</w:t>
            </w:r>
          </w:p>
        </w:tc>
      </w:tr>
      <w:tr w:rsidR="00CF144B" w:rsidRPr="00901632" w:rsidTr="009349BC">
        <w:trPr>
          <w:cantSplit/>
        </w:trPr>
        <w:tc>
          <w:tcPr>
            <w:tcW w:w="602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4F584D">
            <w:pPr>
              <w:pStyle w:val="ListNumber2forTable"/>
              <w:numPr>
                <w:ilvl w:val="1"/>
                <w:numId w:val="28"/>
              </w:numPr>
            </w:pPr>
            <w:r w:rsidRPr="00901632">
              <w:t>Total number of eligibility denials</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4293</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88.6</w:t>
            </w:r>
          </w:p>
        </w:tc>
      </w:tr>
      <w:tr w:rsidR="00CF144B" w:rsidRPr="00901632" w:rsidTr="009349BC">
        <w:trPr>
          <w:cantSplit/>
        </w:trPr>
        <w:tc>
          <w:tcPr>
            <w:tcW w:w="602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4F584D">
            <w:pPr>
              <w:pStyle w:val="ListNumber2forTable"/>
              <w:numPr>
                <w:ilvl w:val="2"/>
                <w:numId w:val="28"/>
              </w:numPr>
            </w:pPr>
            <w:r w:rsidRPr="00901632">
              <w:t>Total number of applicants denied for title XXI and enrolled in title XIX</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177</w:t>
            </w: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7A680F" w:rsidP="00685275">
            <w:pPr>
              <w:pStyle w:val="TableCell10"/>
            </w:pPr>
            <w:r>
              <w:t>3.7</w:t>
            </w:r>
          </w:p>
        </w:tc>
      </w:tr>
      <w:tr w:rsidR="00CF144B" w:rsidRPr="00901632" w:rsidTr="009349BC">
        <w:trPr>
          <w:cantSplit/>
        </w:trPr>
        <w:tc>
          <w:tcPr>
            <w:tcW w:w="6020" w:type="dxa"/>
            <w:tcBorders>
              <w:top w:val="single" w:sz="4" w:space="0" w:color="auto"/>
              <w:left w:val="single" w:sz="4" w:space="0" w:color="auto"/>
              <w:bottom w:val="single" w:sz="4" w:space="0" w:color="auto"/>
              <w:right w:val="single" w:sz="4" w:space="0" w:color="auto"/>
            </w:tcBorders>
            <w:hideMark/>
          </w:tcPr>
          <w:p w:rsidR="00CF144B" w:rsidRPr="00901632" w:rsidRDefault="007A680F" w:rsidP="00E36AD4">
            <w:pPr>
              <w:pStyle w:val="ListContinue3Arial"/>
              <w:spacing w:after="200"/>
            </w:pPr>
            <w:bookmarkStart w:id="306" w:name="fldQue4518_1"/>
            <w:r>
              <w:rPr>
                <w:noProof/>
              </w:rPr>
              <w:drawing>
                <wp:inline distT="0" distB="0" distL="0" distR="0" wp14:anchorId="06DE9C03" wp14:editId="2513DE25">
                  <wp:extent cx="129540" cy="121920"/>
                  <wp:effectExtent l="0" t="0" r="3810" b="0"/>
                  <wp:docPr id="746" name="Picture 74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06"/>
            <w:r w:rsidR="00CF144B" w:rsidRPr="00901632">
              <w:t xml:space="preserve"> (Check here if there are no additional categories)</w:t>
            </w:r>
          </w:p>
          <w:p w:rsidR="00CF144B" w:rsidRPr="00901632" w:rsidRDefault="00CF144B" w:rsidP="004F584D">
            <w:pPr>
              <w:pStyle w:val="ListNumber2forTable"/>
              <w:numPr>
                <w:ilvl w:val="1"/>
                <w:numId w:val="28"/>
              </w:numPr>
            </w:pPr>
            <w:r w:rsidRPr="00901632">
              <w:t xml:space="preserve">Total number of applicants denied for other reasons  Please indicate: </w:t>
            </w:r>
          </w:p>
          <w:p w:rsidR="00CF144B" w:rsidRPr="00685275" w:rsidRDefault="00CF144B" w:rsidP="00685275">
            <w:pPr>
              <w:pStyle w:val="ListContinue4TNR10"/>
              <w:rPr>
                <w:rStyle w:val="Emphasis"/>
              </w:rPr>
            </w:pP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CF144B" w:rsidP="00685275">
            <w:pPr>
              <w:pStyle w:val="TableCell10"/>
              <w:spacing w:before="0"/>
            </w:pPr>
          </w:p>
        </w:tc>
        <w:tc>
          <w:tcPr>
            <w:tcW w:w="1251" w:type="dxa"/>
            <w:tcBorders>
              <w:top w:val="single" w:sz="4" w:space="0" w:color="auto"/>
              <w:left w:val="single" w:sz="4" w:space="0" w:color="auto"/>
              <w:bottom w:val="single" w:sz="4" w:space="0" w:color="auto"/>
              <w:right w:val="single" w:sz="4" w:space="0" w:color="auto"/>
            </w:tcBorders>
          </w:tcPr>
          <w:p w:rsidR="00CF144B" w:rsidRPr="00901632" w:rsidRDefault="00CF144B" w:rsidP="00685275">
            <w:pPr>
              <w:pStyle w:val="TableCell10"/>
              <w:spacing w:before="0"/>
            </w:pPr>
          </w:p>
        </w:tc>
      </w:tr>
    </w:tbl>
    <w:p w:rsidR="00CF144B" w:rsidRPr="00901632" w:rsidRDefault="00CF144B" w:rsidP="00CF144B"/>
    <w:p w:rsidR="00CF144B" w:rsidRPr="00901632" w:rsidRDefault="00CF144B" w:rsidP="004F584D">
      <w:pPr>
        <w:pStyle w:val="ListNumber2forSectionIII"/>
        <w:numPr>
          <w:ilvl w:val="0"/>
          <w:numId w:val="30"/>
        </w:numPr>
      </w:pPr>
      <w:r w:rsidRPr="00901632">
        <w:t xml:space="preserve">Please describe any limitations or restrictions on the data used in this table: </w:t>
      </w:r>
      <w:bookmarkStart w:id="307" w:name="fldQue4519"/>
    </w:p>
    <w:bookmarkEnd w:id="307"/>
    <w:p w:rsidR="00CF144B" w:rsidRPr="00E36AD4" w:rsidRDefault="007A680F" w:rsidP="00E36AD4">
      <w:pPr>
        <w:pStyle w:val="ListContinue3Arial"/>
        <w:rPr>
          <w:rStyle w:val="Emphasis"/>
        </w:rPr>
      </w:pPr>
      <w:r>
        <w:rPr>
          <w:rStyle w:val="Emphasis"/>
        </w:rPr>
        <w:t>Alabama uses the single streamlined application and is not able to provide data for this table.</w:t>
      </w:r>
    </w:p>
    <w:p w:rsidR="00CF144B" w:rsidRPr="00901632" w:rsidRDefault="00CF144B" w:rsidP="0001640D">
      <w:pPr>
        <w:pStyle w:val="Heading5"/>
      </w:pPr>
      <w:r w:rsidRPr="00901632">
        <w:t>Definitions:</w:t>
      </w:r>
    </w:p>
    <w:p w:rsidR="00CF144B" w:rsidRPr="00901632" w:rsidRDefault="00CF144B" w:rsidP="004F584D">
      <w:pPr>
        <w:pStyle w:val="ListNumber2forTable"/>
        <w:numPr>
          <w:ilvl w:val="0"/>
          <w:numId w:val="34"/>
        </w:numPr>
      </w:pPr>
      <w:r w:rsidRPr="00901632">
        <w:t>The “the total number of denials of title XXI coverage” is defined as the total number of applicants that have had an eligibility decision made for title XXI and denied enrollment for title XXI in FFY 201</w:t>
      </w:r>
      <w:r w:rsidR="00834E6E">
        <w:t>9</w:t>
      </w:r>
      <w:r w:rsidRPr="00901632">
        <w:t>.  This definition only includes denials for title XXI at the time of initial application (not redetermination).</w:t>
      </w:r>
    </w:p>
    <w:p w:rsidR="00CF144B" w:rsidRPr="00901632" w:rsidRDefault="00CF144B" w:rsidP="004F584D">
      <w:pPr>
        <w:pStyle w:val="ListNumber2forTable"/>
        <w:numPr>
          <w:ilvl w:val="1"/>
          <w:numId w:val="28"/>
        </w:numPr>
      </w:pPr>
      <w:r w:rsidRPr="00901632">
        <w:t>The “total number of procedural denials” is defined as the total number of applicants denied for title XX</w:t>
      </w:r>
      <w:r w:rsidR="00834E6E">
        <w:t>I procedural reasons in FFY 2019</w:t>
      </w:r>
      <w:r w:rsidRPr="00901632">
        <w:t xml:space="preserve"> (i.e., incomplete application, missing documentation, missing enrollment fee, etc.).</w:t>
      </w:r>
    </w:p>
    <w:p w:rsidR="00CF144B" w:rsidRPr="00901632" w:rsidRDefault="00CF144B" w:rsidP="004F584D">
      <w:pPr>
        <w:pStyle w:val="ListNumber2forTable"/>
        <w:numPr>
          <w:ilvl w:val="1"/>
          <w:numId w:val="28"/>
        </w:numPr>
      </w:pPr>
      <w:r w:rsidRPr="00901632">
        <w:t>The “total number of eligibility denials” is defined as the total number of applicants denied for title XXI</w:t>
      </w:r>
      <w:r w:rsidR="00834E6E">
        <w:t xml:space="preserve"> eligibility reasons in FFY 2019</w:t>
      </w:r>
      <w:r w:rsidRPr="00901632">
        <w:t xml:space="preserve"> (i.e., income too high, income too low for title XXI /referred for Medicaid eligibility determination/determined Medicaid eligible , obtained private coverage or if applicable, had access to private coverage during your state’s specified waiting period, etc.)</w:t>
      </w:r>
    </w:p>
    <w:p w:rsidR="00CF144B" w:rsidRPr="00901632" w:rsidRDefault="00CF144B" w:rsidP="004F584D">
      <w:pPr>
        <w:pStyle w:val="ListNumber2forTable"/>
        <w:numPr>
          <w:ilvl w:val="2"/>
          <w:numId w:val="28"/>
        </w:numPr>
      </w:pPr>
      <w:r w:rsidRPr="00901632">
        <w:t>The total number of applicants that are denied eligibility for title XXI and determined eligible for title XIX.</w:t>
      </w:r>
    </w:p>
    <w:p w:rsidR="00CF144B" w:rsidRPr="00901632" w:rsidRDefault="00CF144B" w:rsidP="004F584D">
      <w:pPr>
        <w:pStyle w:val="ListNumber2forTable"/>
        <w:numPr>
          <w:ilvl w:val="1"/>
          <w:numId w:val="28"/>
        </w:numPr>
      </w:pPr>
      <w:r w:rsidRPr="00901632">
        <w:t>The “total number of applicants denied for other reasons” is defined as any other type of denial that does not fall into 2a or 2b.  Please check the box provided if there are no additional categories.</w:t>
      </w:r>
    </w:p>
    <w:p w:rsidR="00CF144B" w:rsidRPr="00901632" w:rsidRDefault="00CF144B" w:rsidP="004F584D">
      <w:pPr>
        <w:pStyle w:val="ListNumber2forTable"/>
        <w:numPr>
          <w:ilvl w:val="1"/>
          <w:numId w:val="28"/>
        </w:numPr>
        <w:sectPr w:rsidR="00CF144B" w:rsidRPr="00901632" w:rsidSect="004E384D">
          <w:footerReference w:type="default" r:id="rId22"/>
          <w:type w:val="continuous"/>
          <w:pgSz w:w="12240" w:h="15840"/>
          <w:pgMar w:top="1008" w:right="1440" w:bottom="864" w:left="1440" w:header="720" w:footer="720" w:gutter="0"/>
          <w:cols w:space="720"/>
        </w:sectPr>
      </w:pPr>
    </w:p>
    <w:p w:rsidR="00CF144B" w:rsidRPr="007A5CFA" w:rsidRDefault="00CF144B" w:rsidP="007A5CFA">
      <w:pPr>
        <w:pStyle w:val="Heading4"/>
        <w:numPr>
          <w:ilvl w:val="0"/>
          <w:numId w:val="0"/>
        </w:numPr>
        <w:spacing w:after="240"/>
        <w:ind w:left="360"/>
        <w:rPr>
          <w:bCs/>
          <w:sz w:val="26"/>
        </w:rPr>
      </w:pPr>
      <w:r w:rsidRPr="007A5CFA">
        <w:rPr>
          <w:bCs/>
          <w:sz w:val="26"/>
        </w:rPr>
        <w:lastRenderedPageBreak/>
        <w:t>Table 2.  Redetermination Status of Children</w:t>
      </w:r>
    </w:p>
    <w:p w:rsidR="00CF144B" w:rsidRPr="00E3562A" w:rsidRDefault="00CF144B" w:rsidP="00201007">
      <w:pPr>
        <w:pStyle w:val="TNR11"/>
        <w:rPr>
          <w:rFonts w:ascii="Arial" w:hAnsi="Arial" w:cs="Arial"/>
          <w:sz w:val="20"/>
          <w:szCs w:val="20"/>
        </w:rPr>
      </w:pPr>
      <w:r w:rsidRPr="00E3562A">
        <w:rPr>
          <w:rFonts w:ascii="Arial" w:hAnsi="Arial" w:cs="Arial"/>
          <w:sz w:val="20"/>
          <w:szCs w:val="20"/>
        </w:rPr>
        <w:t xml:space="preserve">For tables 2a and 2b, reporting is </w:t>
      </w:r>
      <w:r w:rsidR="00FB4DA8" w:rsidRPr="00E3562A">
        <w:rPr>
          <w:rFonts w:ascii="Arial" w:hAnsi="Arial" w:cs="Arial"/>
          <w:sz w:val="20"/>
          <w:szCs w:val="20"/>
        </w:rPr>
        <w:t>required for FFY 2019</w:t>
      </w:r>
      <w:r w:rsidRPr="00E3562A">
        <w:rPr>
          <w:rFonts w:ascii="Arial" w:hAnsi="Arial" w:cs="Arial"/>
          <w:sz w:val="20"/>
          <w:szCs w:val="20"/>
        </w:rPr>
        <w:t>.</w:t>
      </w:r>
    </w:p>
    <w:p w:rsidR="00CF144B" w:rsidRPr="0001640D" w:rsidRDefault="00CF144B" w:rsidP="0001640D">
      <w:pPr>
        <w:pStyle w:val="Heading4"/>
        <w:numPr>
          <w:ilvl w:val="0"/>
          <w:numId w:val="0"/>
        </w:numPr>
        <w:spacing w:after="240"/>
        <w:ind w:left="360"/>
        <w:rPr>
          <w:bCs/>
          <w:sz w:val="26"/>
        </w:rPr>
      </w:pPr>
      <w:r w:rsidRPr="0001640D">
        <w:rPr>
          <w:bCs/>
          <w:sz w:val="26"/>
        </w:rPr>
        <w:t>Table 2a.  Redetermination Status of Children Enrolled in Title XXI.</w:t>
      </w:r>
    </w:p>
    <w:p w:rsidR="00CF144B" w:rsidRPr="00901632" w:rsidRDefault="00CF144B" w:rsidP="00201007">
      <w:pPr>
        <w:pStyle w:val="Normal10"/>
      </w:pPr>
      <w:r w:rsidRPr="00901632">
        <w:t>Please enter the data requested in the table below in the “Number” column, and the template will automatically tabulate the percentages.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Caption w:val="Percent"/>
      </w:tblPr>
      <w:tblGrid>
        <w:gridCol w:w="7119"/>
        <w:gridCol w:w="1242"/>
        <w:gridCol w:w="1303"/>
        <w:gridCol w:w="1241"/>
        <w:gridCol w:w="1324"/>
        <w:gridCol w:w="1314"/>
      </w:tblGrid>
      <w:tr w:rsidR="00CF144B" w:rsidRPr="00B056EB" w:rsidTr="0088305E">
        <w:trPr>
          <w:cantSplit/>
          <w:tblHeader/>
        </w:trPr>
        <w:tc>
          <w:tcPr>
            <w:tcW w:w="7119" w:type="dxa"/>
            <w:tcBorders>
              <w:top w:val="single" w:sz="4" w:space="0" w:color="auto"/>
              <w:left w:val="single" w:sz="4" w:space="0" w:color="auto"/>
              <w:bottom w:val="single" w:sz="4" w:space="0" w:color="auto"/>
              <w:right w:val="single" w:sz="4" w:space="0" w:color="auto"/>
            </w:tcBorders>
            <w:hideMark/>
          </w:tcPr>
          <w:p w:rsidR="00CF144B" w:rsidRPr="00B056EB" w:rsidRDefault="00CF144B" w:rsidP="00D81E62">
            <w:pPr>
              <w:pStyle w:val="TableHead10"/>
              <w:keepNext/>
              <w:rPr>
                <w:rFonts w:ascii="Arial" w:hAnsi="Arial" w:cs="Arial"/>
                <w:sz w:val="16"/>
                <w:szCs w:val="16"/>
              </w:rPr>
            </w:pPr>
            <w:r w:rsidRPr="00B056EB">
              <w:rPr>
                <w:rFonts w:ascii="Arial" w:hAnsi="Arial" w:cs="Arial"/>
                <w:sz w:val="16"/>
                <w:szCs w:val="16"/>
              </w:rPr>
              <w:t>Description</w:t>
            </w:r>
          </w:p>
        </w:tc>
        <w:tc>
          <w:tcPr>
            <w:tcW w:w="1242" w:type="dxa"/>
            <w:tcBorders>
              <w:top w:val="single" w:sz="4" w:space="0" w:color="000000"/>
              <w:left w:val="single" w:sz="4" w:space="0" w:color="auto"/>
              <w:bottom w:val="single" w:sz="4" w:space="0" w:color="000000"/>
              <w:right w:val="single" w:sz="4" w:space="0" w:color="000000"/>
            </w:tcBorders>
            <w:shd w:val="clear" w:color="auto" w:fill="FFFFFF" w:themeFill="background1"/>
            <w:hideMark/>
          </w:tcPr>
          <w:p w:rsidR="00CF144B" w:rsidRPr="00B056EB" w:rsidRDefault="00CF144B" w:rsidP="00D81E62">
            <w:pPr>
              <w:pStyle w:val="TableHead9TNR"/>
              <w:keepNext/>
              <w:rPr>
                <w:rFonts w:ascii="Arial" w:hAnsi="Arial" w:cs="Arial"/>
                <w:sz w:val="16"/>
                <w:szCs w:val="16"/>
              </w:rPr>
            </w:pPr>
            <w:r w:rsidRPr="00B056EB">
              <w:rPr>
                <w:rFonts w:ascii="Arial" w:hAnsi="Arial" w:cs="Arial"/>
                <w:sz w:val="16"/>
                <w:szCs w:val="16"/>
              </w:rPr>
              <w:t>Number</w:t>
            </w:r>
          </w:p>
        </w:tc>
        <w:tc>
          <w:tcPr>
            <w:tcW w:w="5182"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hideMark/>
          </w:tcPr>
          <w:p w:rsidR="00CF144B" w:rsidRPr="00B056EB" w:rsidRDefault="00CF144B" w:rsidP="00D81E62">
            <w:pPr>
              <w:pStyle w:val="TableHead9TNR"/>
              <w:keepNext/>
              <w:rPr>
                <w:rFonts w:ascii="Arial" w:hAnsi="Arial" w:cs="Arial"/>
                <w:sz w:val="16"/>
                <w:szCs w:val="16"/>
              </w:rPr>
            </w:pPr>
            <w:r w:rsidRPr="00B056EB">
              <w:rPr>
                <w:rFonts w:ascii="Arial" w:hAnsi="Arial" w:cs="Arial"/>
                <w:sz w:val="16"/>
                <w:szCs w:val="16"/>
              </w:rPr>
              <w:t>Percent</w:t>
            </w:r>
          </w:p>
        </w:tc>
      </w:tr>
      <w:tr w:rsidR="00CF144B" w:rsidRPr="00901632" w:rsidTr="0088305E">
        <w:trPr>
          <w:cantSplit/>
        </w:trPr>
        <w:tc>
          <w:tcPr>
            <w:tcW w:w="7119" w:type="dxa"/>
            <w:tcBorders>
              <w:top w:val="single" w:sz="4" w:space="0" w:color="auto"/>
              <w:left w:val="single" w:sz="4" w:space="0" w:color="000000"/>
              <w:bottom w:val="single" w:sz="4" w:space="0" w:color="000000"/>
              <w:right w:val="single" w:sz="4" w:space="0" w:color="000000"/>
            </w:tcBorders>
            <w:hideMark/>
          </w:tcPr>
          <w:p w:rsidR="00CF144B" w:rsidRPr="00901632" w:rsidRDefault="00CF144B" w:rsidP="0088305E">
            <w:pPr>
              <w:pStyle w:val="ListNumberforTable2aand2b"/>
            </w:pPr>
            <w:r w:rsidRPr="00901632">
              <w:t>Total number of children who are enrolled in title XXI and eligible to be redetermined</w:t>
            </w:r>
          </w:p>
        </w:tc>
        <w:tc>
          <w:tcPr>
            <w:tcW w:w="1242" w:type="dxa"/>
            <w:tcBorders>
              <w:top w:val="single" w:sz="4" w:space="0" w:color="000000"/>
              <w:left w:val="single" w:sz="4" w:space="0" w:color="000000"/>
              <w:bottom w:val="single" w:sz="4" w:space="0" w:color="000000"/>
              <w:right w:val="single" w:sz="4" w:space="0" w:color="000000"/>
            </w:tcBorders>
            <w:hideMark/>
          </w:tcPr>
          <w:p w:rsidR="00CF144B" w:rsidRPr="00901632" w:rsidRDefault="007A680F" w:rsidP="0088305E">
            <w:pPr>
              <w:pStyle w:val="TableCell8"/>
            </w:pPr>
            <w:r>
              <w:t>150778</w:t>
            </w:r>
          </w:p>
        </w:tc>
        <w:tc>
          <w:tcPr>
            <w:tcW w:w="1303"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TableCell8"/>
            </w:pPr>
            <w:r w:rsidRPr="00901632">
              <w:t>100%</w:t>
            </w: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ListNumberforTable2aand2b"/>
            </w:pPr>
            <w:r w:rsidRPr="00901632">
              <w:t>Total number of children screened for redetermination for title XXI</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132754</w:t>
            </w:r>
          </w:p>
        </w:tc>
        <w:tc>
          <w:tcPr>
            <w:tcW w:w="1303"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88.05</w:t>
            </w:r>
          </w:p>
        </w:tc>
        <w:tc>
          <w:tcPr>
            <w:tcW w:w="1241"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TableCell8"/>
            </w:pPr>
            <w:r w:rsidRPr="00901632">
              <w:t>100%</w:t>
            </w: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ListNumberforTable2aand2b"/>
            </w:pPr>
            <w:r w:rsidRPr="00901632">
              <w:t>Total number of children retained in title XXI after the redetermination process</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110479</w:t>
            </w:r>
          </w:p>
        </w:tc>
        <w:tc>
          <w:tcPr>
            <w:tcW w:w="1303"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73.27</w:t>
            </w:r>
          </w:p>
        </w:tc>
        <w:tc>
          <w:tcPr>
            <w:tcW w:w="1241"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83.22</w:t>
            </w: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Default="00CF144B" w:rsidP="0088305E">
            <w:pPr>
              <w:pStyle w:val="ListNumberforTable2aand2b"/>
            </w:pPr>
            <w:r w:rsidRPr="00901632">
              <w:t>Total number of children disenrolled from title XXI after the redetermination process</w:t>
            </w:r>
          </w:p>
          <w:p w:rsidR="0041602B" w:rsidRPr="00901632" w:rsidRDefault="0041602B" w:rsidP="0041602B">
            <w:pPr>
              <w:pStyle w:val="Invisible"/>
            </w:pP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22275</w:t>
            </w:r>
          </w:p>
        </w:tc>
        <w:tc>
          <w:tcPr>
            <w:tcW w:w="1303"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14.77</w:t>
            </w:r>
          </w:p>
        </w:tc>
        <w:tc>
          <w:tcPr>
            <w:tcW w:w="1241"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16.78</w:t>
            </w:r>
          </w:p>
        </w:tc>
        <w:tc>
          <w:tcPr>
            <w:tcW w:w="1324"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TableCell8"/>
            </w:pPr>
            <w:r w:rsidRPr="00901632">
              <w:t>100%</w:t>
            </w: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9635CC">
            <w:pPr>
              <w:pStyle w:val="TableCell8indented"/>
            </w:pPr>
            <w:r>
              <w:t xml:space="preserve">a. </w:t>
            </w:r>
            <w:r w:rsidR="00CF144B" w:rsidRPr="009635CC">
              <w:t>Total number of children disenrolled from title XXI for failure to comply with procedures</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3099</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13.91</w:t>
            </w: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9635CC">
            <w:pPr>
              <w:pStyle w:val="TableCell8indented"/>
            </w:pPr>
            <w:r>
              <w:t xml:space="preserve">b. </w:t>
            </w:r>
            <w:r w:rsidR="00CF144B" w:rsidRPr="009635CC">
              <w:t xml:space="preserve">Total number of children disenrolled from title XXI for failure to meet eligibility criteria </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18150</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81.48</w:t>
            </w:r>
          </w:p>
        </w:tc>
        <w:tc>
          <w:tcPr>
            <w:tcW w:w="1314"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88305E">
            <w:pPr>
              <w:pStyle w:val="TableCell8"/>
            </w:pPr>
            <w:r w:rsidRPr="00901632">
              <w:t>100%</w:t>
            </w: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7A680F">
            <w:pPr>
              <w:pStyle w:val="TableCell8twiceindented"/>
            </w:pPr>
            <w:r>
              <w:t>i</w:t>
            </w:r>
            <w:r w:rsidR="00652411">
              <w:t xml:space="preserve">  </w:t>
            </w:r>
            <w:r w:rsidR="00CF144B" w:rsidRPr="009635CC">
              <w:t>Disenrolled from title XXI because income too high for title XXI</w:t>
            </w:r>
            <w:r w:rsidR="000C7E29" w:rsidRPr="009635CC">
              <w:br/>
            </w:r>
            <w:r w:rsidR="00CF144B" w:rsidRPr="009635CC">
              <w:t xml:space="preserve">(If unable to provide the data, check here </w:t>
            </w:r>
            <w:r w:rsidR="007A680F">
              <w:rPr>
                <w:noProof/>
              </w:rPr>
              <w:drawing>
                <wp:inline distT="0" distB="0" distL="0" distR="0">
                  <wp:extent cx="129540" cy="121920"/>
                  <wp:effectExtent l="0" t="0" r="3810" b="0"/>
                  <wp:docPr id="747" name="Picture 74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635CC">
              <w:t>)</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1388</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7.65</w:t>
            </w: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7A680F">
            <w:pPr>
              <w:pStyle w:val="TableCell8twiceindented"/>
            </w:pPr>
            <w:r>
              <w:t>ii</w:t>
            </w:r>
            <w:r w:rsidR="00652411">
              <w:t xml:space="preserve"> </w:t>
            </w:r>
            <w:r w:rsidR="00CF144B" w:rsidRPr="009635CC">
              <w:t>Disenrolled from title XXI because income too low for title XXI</w:t>
            </w:r>
            <w:r w:rsidR="000C7E29" w:rsidRPr="009635CC">
              <w:br/>
            </w:r>
            <w:r w:rsidR="00CF144B" w:rsidRPr="009635CC">
              <w:t xml:space="preserve">(If unable to provide the data, check here </w:t>
            </w:r>
            <w:r w:rsidR="007A680F">
              <w:rPr>
                <w:noProof/>
              </w:rPr>
              <w:drawing>
                <wp:inline distT="0" distB="0" distL="0" distR="0">
                  <wp:extent cx="129540" cy="121920"/>
                  <wp:effectExtent l="0" t="0" r="3810" b="0"/>
                  <wp:docPr id="748" name="Picture 7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635CC">
              <w:t>)</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16091</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88.66</w:t>
            </w: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7A680F">
            <w:pPr>
              <w:pStyle w:val="TableCell8twiceindented"/>
            </w:pPr>
            <w:r>
              <w:t>ii</w:t>
            </w:r>
            <w:r w:rsidR="00652411">
              <w:t>i</w:t>
            </w:r>
            <w:r>
              <w:t xml:space="preserve"> </w:t>
            </w:r>
            <w:r w:rsidR="00CF144B" w:rsidRPr="009635CC">
              <w:t>Disenrolled from title XXI because application indicated access to private coverage or obtained private coverage</w:t>
            </w:r>
            <w:r w:rsidR="000C7E29" w:rsidRPr="009635CC">
              <w:br/>
            </w:r>
            <w:r w:rsidR="00CF144B" w:rsidRPr="009635CC">
              <w:t xml:space="preserve">(If unable to provide the data or if you have a title XXI Medicaid Expansion and this data is not relevant check here </w:t>
            </w:r>
            <w:r w:rsidR="007A680F">
              <w:rPr>
                <w:noProof/>
              </w:rPr>
              <w:drawing>
                <wp:inline distT="0" distB="0" distL="0" distR="0">
                  <wp:extent cx="129540" cy="121920"/>
                  <wp:effectExtent l="0" t="0" r="3810" b="0"/>
                  <wp:docPr id="749" name="Picture 7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635CC">
              <w:t>)</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244</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1.34</w:t>
            </w: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9635CC">
            <w:pPr>
              <w:pStyle w:val="TableCell8twiceindented"/>
            </w:pPr>
            <w:r>
              <w:t>iv</w:t>
            </w:r>
            <w:r w:rsidR="00652411">
              <w:t xml:space="preserve"> </w:t>
            </w:r>
            <w:r w:rsidR="00CF144B" w:rsidRPr="009635CC">
              <w:t>Disenrolled from title XXI for other eligibility reason(s)</w:t>
            </w:r>
            <w:r w:rsidR="000C7E29" w:rsidRPr="009635CC">
              <w:br/>
            </w:r>
            <w:r w:rsidR="00CF144B" w:rsidRPr="009635CC">
              <w:t xml:space="preserve">Please indicate: </w:t>
            </w:r>
          </w:p>
          <w:p w:rsidR="00CF144B" w:rsidRPr="009635CC" w:rsidRDefault="00CF144B" w:rsidP="007A680F">
            <w:pPr>
              <w:pStyle w:val="TableCell8twiceindented"/>
            </w:pPr>
            <w:r w:rsidRPr="009635CC">
              <w:t xml:space="preserve">(If unable to provide the data check here </w:t>
            </w:r>
            <w:r w:rsidR="007A680F">
              <w:rPr>
                <w:noProof/>
              </w:rPr>
              <w:drawing>
                <wp:inline distT="0" distB="0" distL="0" distR="0">
                  <wp:extent cx="129540" cy="121920"/>
                  <wp:effectExtent l="0" t="0" r="3810" b="0"/>
                  <wp:docPr id="750" name="Picture 75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Pr="009635CC">
              <w:t>)</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427</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2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88305E">
            <w:pPr>
              <w:pStyle w:val="TableCell8"/>
            </w:pPr>
          </w:p>
        </w:tc>
        <w:tc>
          <w:tcPr>
            <w:tcW w:w="1314" w:type="dxa"/>
            <w:tcBorders>
              <w:top w:val="single" w:sz="4" w:space="0" w:color="000000"/>
              <w:left w:val="single" w:sz="4" w:space="0" w:color="000000"/>
              <w:bottom w:val="single" w:sz="4" w:space="0" w:color="000000"/>
              <w:right w:val="single" w:sz="4" w:space="0" w:color="000000"/>
            </w:tcBorders>
          </w:tcPr>
          <w:p w:rsidR="00CF144B" w:rsidRPr="00901632" w:rsidRDefault="007A680F" w:rsidP="0088305E">
            <w:pPr>
              <w:pStyle w:val="TableCell8"/>
            </w:pPr>
            <w:r>
              <w:t>2.35</w:t>
            </w:r>
          </w:p>
        </w:tc>
      </w:tr>
      <w:tr w:rsidR="00CF144B" w:rsidRPr="00901632" w:rsidTr="0088305E">
        <w:trPr>
          <w:cantSplit/>
        </w:trPr>
        <w:tc>
          <w:tcPr>
            <w:tcW w:w="7119" w:type="dxa"/>
            <w:tcBorders>
              <w:top w:val="single" w:sz="4" w:space="0" w:color="000000"/>
              <w:left w:val="single" w:sz="4" w:space="0" w:color="000000"/>
              <w:bottom w:val="single" w:sz="4" w:space="0" w:color="000000"/>
              <w:right w:val="single" w:sz="4" w:space="0" w:color="000000"/>
            </w:tcBorders>
            <w:hideMark/>
          </w:tcPr>
          <w:p w:rsidR="00CF144B" w:rsidRPr="009635CC" w:rsidRDefault="009635CC" w:rsidP="007A680F">
            <w:pPr>
              <w:pStyle w:val="TableCell8indented"/>
            </w:pPr>
            <w:r>
              <w:t xml:space="preserve">c. </w:t>
            </w:r>
            <w:r w:rsidR="00CF144B" w:rsidRPr="009635CC">
              <w:t>Total number of children disenrolled from title XXI for other reason(s)</w:t>
            </w:r>
            <w:r w:rsidR="000C7E29" w:rsidRPr="009635CC">
              <w:br/>
            </w:r>
            <w:r w:rsidR="00CF144B" w:rsidRPr="009635CC">
              <w:t xml:space="preserve">Please indicate: </w:t>
            </w:r>
            <w:r w:rsidR="000C7E29" w:rsidRPr="009635CC">
              <w:br/>
            </w:r>
            <w:r w:rsidR="00CF144B" w:rsidRPr="009635CC">
              <w:t xml:space="preserve">(Check here if there are no additional categories </w:t>
            </w:r>
            <w:r w:rsidR="007A680F">
              <w:rPr>
                <w:noProof/>
              </w:rPr>
              <w:drawing>
                <wp:inline distT="0" distB="0" distL="0" distR="0">
                  <wp:extent cx="129540" cy="121920"/>
                  <wp:effectExtent l="0" t="0" r="3810" b="0"/>
                  <wp:docPr id="751" name="Picture 7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635CC">
              <w:t>)</w:t>
            </w:r>
          </w:p>
        </w:tc>
        <w:tc>
          <w:tcPr>
            <w:tcW w:w="1242" w:type="dxa"/>
            <w:tcBorders>
              <w:top w:val="single" w:sz="4" w:space="0" w:color="000000"/>
              <w:left w:val="single" w:sz="4" w:space="0" w:color="000000"/>
              <w:bottom w:val="single" w:sz="4" w:space="0" w:color="000000"/>
              <w:right w:val="single" w:sz="4" w:space="0" w:color="000000"/>
            </w:tcBorders>
          </w:tcPr>
          <w:p w:rsidR="00CF144B" w:rsidRPr="00901632" w:rsidRDefault="007A680F" w:rsidP="009635CC">
            <w:pPr>
              <w:pStyle w:val="TableCell8"/>
            </w:pPr>
            <w:r>
              <w:t>1009</w:t>
            </w:r>
          </w:p>
        </w:tc>
        <w:tc>
          <w:tcPr>
            <w:tcW w:w="130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9635CC">
            <w:pPr>
              <w:pStyle w:val="TableCell8indented"/>
            </w:pPr>
          </w:p>
        </w:tc>
        <w:tc>
          <w:tcPr>
            <w:tcW w:w="1241"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9635CC">
            <w:pPr>
              <w:pStyle w:val="TableCell8indented"/>
            </w:pPr>
          </w:p>
        </w:tc>
        <w:tc>
          <w:tcPr>
            <w:tcW w:w="1324" w:type="dxa"/>
            <w:tcBorders>
              <w:top w:val="single" w:sz="4" w:space="0" w:color="000000"/>
              <w:left w:val="single" w:sz="4" w:space="0" w:color="000000"/>
              <w:bottom w:val="single" w:sz="4" w:space="0" w:color="000000"/>
              <w:right w:val="single" w:sz="4" w:space="0" w:color="000000"/>
            </w:tcBorders>
          </w:tcPr>
          <w:p w:rsidR="00CF144B" w:rsidRPr="00901632" w:rsidRDefault="007A680F" w:rsidP="009635CC">
            <w:pPr>
              <w:pStyle w:val="TableCell8indented"/>
            </w:pPr>
            <w:r>
              <w:t>4.53</w:t>
            </w:r>
          </w:p>
        </w:tc>
        <w:tc>
          <w:tcPr>
            <w:tcW w:w="1314"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9635CC">
            <w:pPr>
              <w:pStyle w:val="TableCell8indented"/>
            </w:pPr>
          </w:p>
        </w:tc>
      </w:tr>
    </w:tbl>
    <w:p w:rsidR="00CF144B" w:rsidRPr="00901632" w:rsidRDefault="00CF144B" w:rsidP="009635CC">
      <w:pPr>
        <w:pStyle w:val="TableCell8indented"/>
      </w:pPr>
    </w:p>
    <w:p w:rsidR="00FB29EB" w:rsidRDefault="00CF144B" w:rsidP="004F584D">
      <w:pPr>
        <w:pStyle w:val="ListNumber2forTable"/>
        <w:numPr>
          <w:ilvl w:val="0"/>
          <w:numId w:val="48"/>
        </w:numPr>
      </w:pPr>
      <w:r w:rsidRPr="00901632">
        <w:t xml:space="preserve">If relevant, please describe any limitations or restrictions on the data entered into this table.  Please describe any state policies or procedures that may have impacted the redetermination outcomes data </w:t>
      </w:r>
      <w:r w:rsidRPr="006A1E13">
        <w:rPr>
          <w:rStyle w:val="RequiresAttention"/>
        </w:rPr>
        <w:t>[7500]</w:t>
      </w:r>
      <w:r w:rsidRPr="00901632">
        <w:t>.</w:t>
      </w:r>
      <w:bookmarkStart w:id="308" w:name="fldQue5724"/>
    </w:p>
    <w:bookmarkEnd w:id="308"/>
    <w:p w:rsidR="00CF144B" w:rsidRPr="00901632" w:rsidRDefault="00CF144B" w:rsidP="00DC5E85">
      <w:pPr>
        <w:pStyle w:val="ListContinue2Before0ptAfter0pt"/>
      </w:pPr>
    </w:p>
    <w:p w:rsidR="006A1E13" w:rsidRDefault="006A1E13" w:rsidP="006A1E13">
      <w:pPr>
        <w:pStyle w:val="Line"/>
      </w:pPr>
    </w:p>
    <w:p w:rsidR="00CF144B" w:rsidRPr="006A1E13" w:rsidRDefault="00CF144B" w:rsidP="006A1E13">
      <w:pPr>
        <w:pStyle w:val="Normal10"/>
        <w:spacing w:after="0"/>
        <w:rPr>
          <w:rStyle w:val="RequiresMoreAttention"/>
        </w:rPr>
      </w:pPr>
      <w:r w:rsidRPr="006A1E13">
        <w:rPr>
          <w:rStyle w:val="RequiresMoreAttention"/>
        </w:rPr>
        <w:t>Definitions:</w:t>
      </w:r>
    </w:p>
    <w:p w:rsidR="00CF144B" w:rsidRPr="006A1E13" w:rsidRDefault="00CF144B" w:rsidP="004F584D">
      <w:pPr>
        <w:pStyle w:val="ListNumberforTable2aand2b"/>
        <w:numPr>
          <w:ilvl w:val="0"/>
          <w:numId w:val="33"/>
        </w:numPr>
        <w:ind w:left="360"/>
        <w:rPr>
          <w:sz w:val="18"/>
          <w:szCs w:val="18"/>
        </w:rPr>
      </w:pPr>
      <w:r w:rsidRPr="006A1E13">
        <w:rPr>
          <w:sz w:val="18"/>
          <w:szCs w:val="18"/>
        </w:rPr>
        <w:t>The “total number of children who are eligible to be redetermined” is defined as the total number of children due to renew their eligibility i</w:t>
      </w:r>
      <w:r w:rsidR="00B567F8">
        <w:rPr>
          <w:sz w:val="18"/>
          <w:szCs w:val="18"/>
        </w:rPr>
        <w:t>n federal fiscal year (FFY) 2019</w:t>
      </w:r>
      <w:r w:rsidRPr="006A1E13">
        <w:rPr>
          <w:sz w:val="18"/>
          <w:szCs w:val="18"/>
        </w:rPr>
        <w:t>, and did not age out (did not exceed the program’s maximum age requirement) of the program by or before redetermination.   This total number may include those children who are eligible to renew prior to their 12 month eligibility redetermination anniversary date.  This total must include ex parte redeterminations, the process when a state uses information available to it through other databases, such as wage and labor records, to verify ongoing eligibility.  This total number must also include children whose eligibility can be renewed through administrative redeterminations, whereby the state sends the family a renewal form that is pre-populated with eligibility information already available through program records and requires the family to report any changes.</w:t>
      </w:r>
    </w:p>
    <w:p w:rsidR="00CF144B" w:rsidRPr="006A1E13" w:rsidRDefault="00CF144B" w:rsidP="006A1E13">
      <w:pPr>
        <w:pStyle w:val="ListNumberforTable2aand2b"/>
        <w:rPr>
          <w:sz w:val="18"/>
          <w:szCs w:val="18"/>
        </w:rPr>
      </w:pPr>
      <w:r w:rsidRPr="006A1E13">
        <w:rPr>
          <w:sz w:val="18"/>
          <w:szCs w:val="18"/>
        </w:rPr>
        <w:lastRenderedPageBreak/>
        <w:t>The “total number of children screened for redetermination” is defined as the total number of children that were screened by the state</w:t>
      </w:r>
      <w:r w:rsidR="00B567F8">
        <w:rPr>
          <w:sz w:val="18"/>
          <w:szCs w:val="18"/>
        </w:rPr>
        <w:t xml:space="preserve"> for redetermination in FFY 2019</w:t>
      </w:r>
      <w:r w:rsidRPr="006A1E13">
        <w:rPr>
          <w:sz w:val="18"/>
          <w:szCs w:val="18"/>
        </w:rPr>
        <w:t xml:space="preserve"> (i.e., ex parte redeterminations and administrative redeterminations, as well as those children whose families have returned redetermination forms to the state ).</w:t>
      </w:r>
    </w:p>
    <w:p w:rsidR="00CF144B" w:rsidRPr="006A1E13" w:rsidRDefault="00CF144B" w:rsidP="006A1E13">
      <w:pPr>
        <w:pStyle w:val="ListNumberforTable2aand2b"/>
        <w:rPr>
          <w:sz w:val="18"/>
          <w:szCs w:val="18"/>
        </w:rPr>
      </w:pPr>
      <w:r w:rsidRPr="006A1E13">
        <w:rPr>
          <w:sz w:val="18"/>
          <w:szCs w:val="18"/>
        </w:rPr>
        <w:t>The “total number of children retained after the redetermination process” is defined as the total number of children who were found eligible and remained in the program after the red</w:t>
      </w:r>
      <w:r w:rsidR="00B567F8">
        <w:rPr>
          <w:sz w:val="18"/>
          <w:szCs w:val="18"/>
        </w:rPr>
        <w:t>etermination process in FFY 2019</w:t>
      </w:r>
      <w:r w:rsidRPr="006A1E13">
        <w:rPr>
          <w:sz w:val="18"/>
          <w:szCs w:val="18"/>
        </w:rPr>
        <w:t>.</w:t>
      </w:r>
    </w:p>
    <w:p w:rsidR="00CF144B" w:rsidRPr="006A1E13" w:rsidRDefault="00CF144B" w:rsidP="006A1E13">
      <w:pPr>
        <w:pStyle w:val="ListNumberforTable2aand2b"/>
        <w:rPr>
          <w:sz w:val="18"/>
          <w:szCs w:val="18"/>
        </w:rPr>
      </w:pPr>
      <w:r w:rsidRPr="006A1E13">
        <w:rPr>
          <w:sz w:val="18"/>
          <w:szCs w:val="18"/>
        </w:rPr>
        <w:t>The “total number of children disenrolled from title XXI after the redetermination process” is defined as the total number of children who are disenrolled from title XXI following the red</w:t>
      </w:r>
      <w:r w:rsidR="00B567F8">
        <w:rPr>
          <w:sz w:val="18"/>
          <w:szCs w:val="18"/>
        </w:rPr>
        <w:t>etermination process in FFY 2019</w:t>
      </w:r>
      <w:r w:rsidRPr="006A1E13">
        <w:rPr>
          <w:sz w:val="18"/>
          <w:szCs w:val="18"/>
        </w:rPr>
        <w:t>.  This includes those children that states may define as “transferred” to Medicaid for title XIX eligibility screening.</w:t>
      </w:r>
    </w:p>
    <w:p w:rsidR="00CF144B" w:rsidRPr="006A1E13" w:rsidRDefault="00CF144B" w:rsidP="004F584D">
      <w:pPr>
        <w:pStyle w:val="ListNumberforTable2aand2b"/>
        <w:numPr>
          <w:ilvl w:val="1"/>
          <w:numId w:val="31"/>
        </w:numPr>
        <w:ind w:left="1080"/>
        <w:rPr>
          <w:sz w:val="18"/>
          <w:szCs w:val="18"/>
        </w:rPr>
      </w:pPr>
      <w:r w:rsidRPr="006A1E13">
        <w:rPr>
          <w:sz w:val="18"/>
          <w:szCs w:val="18"/>
        </w:rPr>
        <w:t>The  “total number of children disenrolled for failure to comply with procedures” is defined as the total number of children disenrolled from title XXI for failure to successfully complete the rede</w:t>
      </w:r>
      <w:r w:rsidR="00B567F8">
        <w:rPr>
          <w:sz w:val="18"/>
          <w:szCs w:val="18"/>
        </w:rPr>
        <w:t>termination process  in FFY 2019</w:t>
      </w:r>
      <w:r w:rsidRPr="006A1E13">
        <w:rPr>
          <w:sz w:val="18"/>
          <w:szCs w:val="18"/>
        </w:rPr>
        <w:t xml:space="preserve"> (i.e., families that failed to submit a complete application, failed to provide complete documentation, failed to pay premium or enrollment fee, etc.).</w:t>
      </w:r>
    </w:p>
    <w:p w:rsidR="00CF144B" w:rsidRPr="006A1E13" w:rsidRDefault="00CF144B" w:rsidP="004F584D">
      <w:pPr>
        <w:pStyle w:val="ListNumberforTable2aand2b"/>
        <w:numPr>
          <w:ilvl w:val="1"/>
          <w:numId w:val="31"/>
        </w:numPr>
        <w:ind w:left="1080"/>
        <w:rPr>
          <w:sz w:val="18"/>
          <w:szCs w:val="18"/>
        </w:rPr>
      </w:pPr>
      <w:r w:rsidRPr="006A1E13">
        <w:rPr>
          <w:sz w:val="18"/>
          <w:szCs w:val="18"/>
        </w:rPr>
        <w:t>The “total number of children disenrolled for failure to meet eligibility criteria” is defined as the total number of children disenrolled from title XXI for no longer meeting one or more of their state’s CHIP eligibility criteria (i.e., income too low, income too high, obtained private coverage or if applicable, had access to private coverage during your state’s specified waiting period, etc.).  If possible, please break out the reasons for failure to meet eligibility criteria in i.-iv.</w:t>
      </w:r>
    </w:p>
    <w:p w:rsidR="00CF144B" w:rsidRPr="006A1E13" w:rsidRDefault="00CF144B" w:rsidP="004F584D">
      <w:pPr>
        <w:pStyle w:val="ListNumberforTable2aand2b"/>
        <w:numPr>
          <w:ilvl w:val="1"/>
          <w:numId w:val="31"/>
        </w:numPr>
        <w:ind w:left="1080"/>
        <w:rPr>
          <w:sz w:val="18"/>
          <w:szCs w:val="18"/>
        </w:rPr>
      </w:pPr>
      <w:r w:rsidRPr="006A1E13">
        <w:rPr>
          <w:sz w:val="18"/>
          <w:szCs w:val="18"/>
        </w:rPr>
        <w:t>The “total number of children disenrolled for other reason(s)” is defined as the total number of children disenrolled from title XXI for a reason other than failure to comply with procedures or failure to meet eligibility criteria, and are not already captured in 4.a. or 4.b.</w:t>
      </w:r>
      <w:r w:rsidR="006A1E13" w:rsidRPr="006A1E13">
        <w:rPr>
          <w:sz w:val="18"/>
          <w:szCs w:val="18"/>
        </w:rPr>
        <w:br/>
      </w:r>
      <w:r w:rsidRPr="006A1E13">
        <w:rPr>
          <w:sz w:val="18"/>
          <w:szCs w:val="18"/>
        </w:rPr>
        <w:t>The data entered in 4.a., 4.b., and 4.c. should sum to the total number of children disenrolled from title XXI (line 4).</w:t>
      </w:r>
    </w:p>
    <w:p w:rsidR="00CF144B" w:rsidRPr="0001640D" w:rsidRDefault="00CF144B" w:rsidP="0001640D">
      <w:pPr>
        <w:pStyle w:val="Heading4"/>
        <w:numPr>
          <w:ilvl w:val="0"/>
          <w:numId w:val="0"/>
        </w:numPr>
        <w:spacing w:after="240"/>
        <w:ind w:left="720"/>
        <w:rPr>
          <w:bCs/>
          <w:sz w:val="26"/>
        </w:rPr>
      </w:pPr>
      <w:r w:rsidRPr="0001640D">
        <w:rPr>
          <w:bCs/>
          <w:sz w:val="26"/>
        </w:rPr>
        <w:t>Table 2b.  Redetermination Status of Children Enrolled in Title XIX.</w:t>
      </w:r>
    </w:p>
    <w:p w:rsidR="00CF144B" w:rsidRPr="00901632" w:rsidRDefault="00CF144B" w:rsidP="00E12BED">
      <w:pPr>
        <w:pStyle w:val="Normal10"/>
      </w:pPr>
      <w:r w:rsidRPr="00901632">
        <w:t>Please enter the data requested in the table below in the “Number” column, and the template will automatically tabulate the percentages.</w:t>
      </w:r>
    </w:p>
    <w:tbl>
      <w:tblPr>
        <w:tblW w:w="1357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A0" w:firstRow="1" w:lastRow="0" w:firstColumn="1" w:lastColumn="0" w:noHBand="1" w:noVBand="1"/>
      </w:tblPr>
      <w:tblGrid>
        <w:gridCol w:w="7218"/>
        <w:gridCol w:w="1259"/>
        <w:gridCol w:w="1153"/>
        <w:gridCol w:w="1175"/>
        <w:gridCol w:w="1426"/>
        <w:gridCol w:w="1343"/>
      </w:tblGrid>
      <w:tr w:rsidR="00CF144B" w:rsidRPr="00240E79" w:rsidTr="00A84899">
        <w:trPr>
          <w:cantSplit/>
          <w:tblHeader/>
        </w:trPr>
        <w:tc>
          <w:tcPr>
            <w:tcW w:w="7218" w:type="dxa"/>
            <w:tcBorders>
              <w:top w:val="single" w:sz="4" w:space="0" w:color="auto"/>
              <w:left w:val="single" w:sz="4" w:space="0" w:color="auto"/>
              <w:bottom w:val="single" w:sz="4" w:space="0" w:color="auto"/>
              <w:right w:val="single" w:sz="4" w:space="0" w:color="auto"/>
            </w:tcBorders>
            <w:hideMark/>
          </w:tcPr>
          <w:p w:rsidR="00CF144B" w:rsidRPr="00240E79" w:rsidRDefault="00CF144B" w:rsidP="00D81E62">
            <w:pPr>
              <w:pStyle w:val="TableHead10"/>
              <w:keepNext/>
              <w:rPr>
                <w:rFonts w:ascii="Arial" w:hAnsi="Arial" w:cs="Arial"/>
                <w:sz w:val="16"/>
                <w:szCs w:val="16"/>
              </w:rPr>
            </w:pPr>
            <w:r w:rsidRPr="00240E79">
              <w:rPr>
                <w:rFonts w:ascii="Arial" w:hAnsi="Arial" w:cs="Arial"/>
                <w:sz w:val="16"/>
                <w:szCs w:val="16"/>
              </w:rPr>
              <w:t>Description</w:t>
            </w:r>
          </w:p>
        </w:tc>
        <w:tc>
          <w:tcPr>
            <w:tcW w:w="1259" w:type="dxa"/>
            <w:tcBorders>
              <w:top w:val="single" w:sz="4" w:space="0" w:color="000000"/>
              <w:left w:val="single" w:sz="4" w:space="0" w:color="auto"/>
              <w:bottom w:val="single" w:sz="4" w:space="0" w:color="000000"/>
              <w:right w:val="single" w:sz="4" w:space="0" w:color="000000"/>
            </w:tcBorders>
            <w:hideMark/>
          </w:tcPr>
          <w:p w:rsidR="00CF144B" w:rsidRPr="00240E79" w:rsidRDefault="00CF144B" w:rsidP="00D81E62">
            <w:pPr>
              <w:pStyle w:val="TableHead9TNR"/>
              <w:rPr>
                <w:rFonts w:ascii="Arial" w:hAnsi="Arial" w:cs="Arial"/>
                <w:sz w:val="16"/>
                <w:szCs w:val="16"/>
              </w:rPr>
            </w:pPr>
            <w:r w:rsidRPr="00240E79">
              <w:rPr>
                <w:rFonts w:ascii="Arial" w:hAnsi="Arial" w:cs="Arial"/>
                <w:sz w:val="16"/>
                <w:szCs w:val="16"/>
              </w:rPr>
              <w:t>Number</w:t>
            </w:r>
          </w:p>
        </w:tc>
        <w:tc>
          <w:tcPr>
            <w:tcW w:w="5097" w:type="dxa"/>
            <w:gridSpan w:val="4"/>
            <w:tcBorders>
              <w:top w:val="single" w:sz="4" w:space="0" w:color="000000"/>
              <w:left w:val="single" w:sz="4" w:space="0" w:color="000000"/>
              <w:bottom w:val="single" w:sz="4" w:space="0" w:color="000000"/>
              <w:right w:val="single" w:sz="4" w:space="0" w:color="000000"/>
            </w:tcBorders>
            <w:hideMark/>
          </w:tcPr>
          <w:p w:rsidR="00CF144B" w:rsidRPr="00240E79" w:rsidRDefault="00CF144B" w:rsidP="00D81E62">
            <w:pPr>
              <w:pStyle w:val="TableHead9TNR"/>
              <w:keepNext/>
              <w:rPr>
                <w:rFonts w:ascii="Arial" w:hAnsi="Arial" w:cs="Arial"/>
                <w:sz w:val="16"/>
                <w:szCs w:val="16"/>
              </w:rPr>
            </w:pPr>
            <w:r w:rsidRPr="00240E79">
              <w:rPr>
                <w:rFonts w:ascii="Arial" w:hAnsi="Arial" w:cs="Arial"/>
                <w:sz w:val="16"/>
                <w:szCs w:val="16"/>
              </w:rPr>
              <w:t>Percent</w:t>
            </w:r>
          </w:p>
        </w:tc>
      </w:tr>
      <w:tr w:rsidR="00CF144B" w:rsidRPr="00901632" w:rsidTr="00A84899">
        <w:trPr>
          <w:cantSplit/>
        </w:trPr>
        <w:tc>
          <w:tcPr>
            <w:tcW w:w="7218" w:type="dxa"/>
            <w:tcBorders>
              <w:top w:val="single" w:sz="4" w:space="0" w:color="auto"/>
              <w:left w:val="single" w:sz="4" w:space="0" w:color="000000"/>
              <w:bottom w:val="single" w:sz="4" w:space="0" w:color="000000"/>
              <w:right w:val="single" w:sz="4" w:space="0" w:color="000000"/>
            </w:tcBorders>
            <w:hideMark/>
          </w:tcPr>
          <w:p w:rsidR="00CF144B" w:rsidRPr="00312B5A" w:rsidRDefault="00CF144B" w:rsidP="004F584D">
            <w:pPr>
              <w:pStyle w:val="ListNumberforTable2aand2b"/>
              <w:numPr>
                <w:ilvl w:val="0"/>
                <w:numId w:val="45"/>
              </w:numPr>
              <w:ind w:left="406" w:hanging="406"/>
            </w:pPr>
            <w:r w:rsidRPr="00312B5A">
              <w:t xml:space="preserve">Total number of children who are enrolled in title XIX and eligible to be redetermined </w:t>
            </w:r>
          </w:p>
        </w:tc>
        <w:tc>
          <w:tcPr>
            <w:tcW w:w="1259" w:type="dxa"/>
            <w:tcBorders>
              <w:top w:val="single" w:sz="4" w:space="0" w:color="000000"/>
              <w:left w:val="single" w:sz="4" w:space="0" w:color="000000"/>
              <w:bottom w:val="single" w:sz="4" w:space="0" w:color="000000"/>
              <w:right w:val="single" w:sz="4" w:space="0" w:color="000000"/>
            </w:tcBorders>
            <w:hideMark/>
          </w:tcPr>
          <w:p w:rsidR="00CF144B" w:rsidRPr="00901632" w:rsidRDefault="007A680F" w:rsidP="00312B5A">
            <w:pPr>
              <w:pStyle w:val="TableCell8"/>
            </w:pPr>
            <w:r>
              <w:t>452313</w:t>
            </w:r>
          </w:p>
        </w:tc>
        <w:tc>
          <w:tcPr>
            <w:tcW w:w="1153"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TableCell8"/>
            </w:pPr>
            <w:r w:rsidRPr="00901632">
              <w:t>100%</w:t>
            </w: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ListNumberforTable2aand2b"/>
            </w:pPr>
            <w:r w:rsidRPr="00901632">
              <w:t>Total number of children screened for redetermination  for title XIX</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408653</w:t>
            </w:r>
          </w:p>
        </w:tc>
        <w:tc>
          <w:tcPr>
            <w:tcW w:w="1153"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90.35</w:t>
            </w:r>
          </w:p>
        </w:tc>
        <w:tc>
          <w:tcPr>
            <w:tcW w:w="1175"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TableCell8"/>
            </w:pPr>
            <w:r w:rsidRPr="00901632">
              <w:t>100%</w:t>
            </w:r>
          </w:p>
        </w:tc>
        <w:tc>
          <w:tcPr>
            <w:tcW w:w="1426"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ListNumberforTable2aand2b"/>
            </w:pPr>
            <w:r w:rsidRPr="00901632">
              <w:t xml:space="preserve">Total number of children retained in title XIX after the redetermination process </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377262</w:t>
            </w:r>
          </w:p>
        </w:tc>
        <w:tc>
          <w:tcPr>
            <w:tcW w:w="1153"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83.41</w:t>
            </w:r>
          </w:p>
        </w:tc>
        <w:tc>
          <w:tcPr>
            <w:tcW w:w="1175"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92.32</w:t>
            </w:r>
          </w:p>
        </w:tc>
        <w:tc>
          <w:tcPr>
            <w:tcW w:w="1426"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Default="00CF144B" w:rsidP="00312B5A">
            <w:pPr>
              <w:pStyle w:val="ListNumberforTable2aand2b"/>
            </w:pPr>
            <w:r w:rsidRPr="00901632">
              <w:t>Total number of children disenrolled from title XIX after the redetermination process</w:t>
            </w:r>
          </w:p>
          <w:p w:rsidR="008844D3" w:rsidRPr="00901632" w:rsidRDefault="008844D3" w:rsidP="008844D3">
            <w:pPr>
              <w:pStyle w:val="Invisible"/>
            </w:pP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31391</w:t>
            </w:r>
          </w:p>
        </w:tc>
        <w:tc>
          <w:tcPr>
            <w:tcW w:w="1153"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6.94</w:t>
            </w:r>
          </w:p>
        </w:tc>
        <w:tc>
          <w:tcPr>
            <w:tcW w:w="1175"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7.68</w:t>
            </w:r>
          </w:p>
        </w:tc>
        <w:tc>
          <w:tcPr>
            <w:tcW w:w="1426"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TableCell8"/>
            </w:pPr>
            <w:r w:rsidRPr="00901632">
              <w:t>100%</w:t>
            </w: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2824E0" w:rsidRDefault="002824E0" w:rsidP="002824E0">
            <w:pPr>
              <w:pStyle w:val="TableCell8indented"/>
            </w:pPr>
            <w:r>
              <w:t xml:space="preserve">a. </w:t>
            </w:r>
            <w:r w:rsidR="00CF144B" w:rsidRPr="002824E0">
              <w:t>Total number of children disenrolled from title XIX for failure to comply with procedures</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1081</w:t>
            </w:r>
          </w:p>
        </w:tc>
        <w:tc>
          <w:tcPr>
            <w:tcW w:w="115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3.44</w:t>
            </w: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2824E0" w:rsidRDefault="002824E0" w:rsidP="002824E0">
            <w:pPr>
              <w:pStyle w:val="TableCell8indented"/>
            </w:pPr>
            <w:r>
              <w:t xml:space="preserve">b. </w:t>
            </w:r>
            <w:r w:rsidR="00CF144B" w:rsidRPr="002824E0">
              <w:t>Total number of children disenrolled from title XIX for failure to meet eligibility criteria</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28593</w:t>
            </w:r>
          </w:p>
        </w:tc>
        <w:tc>
          <w:tcPr>
            <w:tcW w:w="115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91.09</w:t>
            </w:r>
          </w:p>
        </w:tc>
        <w:tc>
          <w:tcPr>
            <w:tcW w:w="1342" w:type="dxa"/>
            <w:tcBorders>
              <w:top w:val="single" w:sz="4" w:space="0" w:color="000000"/>
              <w:left w:val="single" w:sz="4" w:space="0" w:color="000000"/>
              <w:bottom w:val="single" w:sz="4" w:space="0" w:color="000000"/>
              <w:right w:val="single" w:sz="4" w:space="0" w:color="000000"/>
            </w:tcBorders>
            <w:hideMark/>
          </w:tcPr>
          <w:p w:rsidR="00CF144B" w:rsidRPr="00901632" w:rsidRDefault="00CF144B" w:rsidP="00312B5A">
            <w:pPr>
              <w:pStyle w:val="TableCell8"/>
            </w:pPr>
            <w:r w:rsidRPr="00901632">
              <w:t>100%</w:t>
            </w: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2824E0" w:rsidRDefault="002824E0" w:rsidP="007A680F">
            <w:pPr>
              <w:pStyle w:val="TableCell8twiceindented"/>
            </w:pPr>
            <w:r>
              <w:t xml:space="preserve">i. </w:t>
            </w:r>
            <w:r w:rsidR="00CF144B" w:rsidRPr="002824E0">
              <w:t>Disenrolled from title XIX because income too high for title XIX</w:t>
            </w:r>
            <w:r w:rsidR="00312B5A" w:rsidRPr="002824E0">
              <w:br/>
            </w:r>
            <w:r w:rsidR="00CF144B" w:rsidRPr="002824E0">
              <w:t xml:space="preserve">(If unable to provide the data, check here </w:t>
            </w:r>
            <w:r w:rsidR="007A680F">
              <w:rPr>
                <w:noProof/>
              </w:rPr>
              <w:drawing>
                <wp:inline distT="0" distB="0" distL="0" distR="0">
                  <wp:extent cx="129540" cy="121920"/>
                  <wp:effectExtent l="0" t="0" r="3810" b="0"/>
                  <wp:docPr id="752" name="Picture 7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2824E0">
              <w:t>)</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27531</w:t>
            </w:r>
          </w:p>
        </w:tc>
        <w:tc>
          <w:tcPr>
            <w:tcW w:w="115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342"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96.29</w:t>
            </w: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2824E0" w:rsidRDefault="00773537" w:rsidP="007A680F">
            <w:pPr>
              <w:pStyle w:val="TableCell8twiceindented"/>
            </w:pPr>
            <w:r>
              <w:t xml:space="preserve">ii. </w:t>
            </w:r>
            <w:r w:rsidR="00CF144B" w:rsidRPr="002824E0">
              <w:t>Disenrolled from title XIX for other eligibility reason(s)</w:t>
            </w:r>
            <w:r w:rsidR="00312B5A" w:rsidRPr="002824E0">
              <w:br/>
            </w:r>
            <w:r w:rsidR="00CF144B" w:rsidRPr="002824E0">
              <w:t xml:space="preserve">Please indicate: </w:t>
            </w:r>
            <w:r w:rsidR="00312B5A" w:rsidRPr="002824E0">
              <w:br/>
            </w:r>
            <w:r w:rsidR="00CF144B" w:rsidRPr="002824E0">
              <w:t xml:space="preserve">(If unable to provide the data check here </w:t>
            </w:r>
            <w:r w:rsidR="007A680F">
              <w:rPr>
                <w:noProof/>
              </w:rPr>
              <w:drawing>
                <wp:inline distT="0" distB="0" distL="0" distR="0">
                  <wp:extent cx="129540" cy="121920"/>
                  <wp:effectExtent l="0" t="0" r="3810" b="0"/>
                  <wp:docPr id="753" name="Picture 7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2824E0">
              <w:t>)</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1062</w:t>
            </w:r>
          </w:p>
        </w:tc>
        <w:tc>
          <w:tcPr>
            <w:tcW w:w="115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342"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3.71</w:t>
            </w:r>
          </w:p>
        </w:tc>
      </w:tr>
      <w:tr w:rsidR="00CF144B" w:rsidRPr="00901632" w:rsidTr="00A84899">
        <w:trPr>
          <w:cantSplit/>
        </w:trPr>
        <w:tc>
          <w:tcPr>
            <w:tcW w:w="7218" w:type="dxa"/>
            <w:tcBorders>
              <w:top w:val="single" w:sz="4" w:space="0" w:color="000000"/>
              <w:left w:val="single" w:sz="4" w:space="0" w:color="000000"/>
              <w:bottom w:val="single" w:sz="4" w:space="0" w:color="000000"/>
              <w:right w:val="single" w:sz="4" w:space="0" w:color="000000"/>
            </w:tcBorders>
            <w:hideMark/>
          </w:tcPr>
          <w:p w:rsidR="00CF144B" w:rsidRPr="002824E0" w:rsidRDefault="002824E0" w:rsidP="007A680F">
            <w:pPr>
              <w:pStyle w:val="TableCell8indented"/>
            </w:pPr>
            <w:r>
              <w:t xml:space="preserve">c. </w:t>
            </w:r>
            <w:r w:rsidR="00CF144B" w:rsidRPr="002824E0">
              <w:t>Total number of children disenrolled from title XIX for other reason(s)</w:t>
            </w:r>
            <w:r w:rsidR="00312B5A" w:rsidRPr="002824E0">
              <w:br/>
            </w:r>
            <w:r w:rsidR="00CF144B" w:rsidRPr="002824E0">
              <w:t xml:space="preserve">Please indicate: </w:t>
            </w:r>
            <w:r w:rsidR="00312B5A" w:rsidRPr="002824E0">
              <w:br/>
            </w:r>
            <w:r w:rsidR="00CF144B" w:rsidRPr="002824E0">
              <w:t xml:space="preserve">(Check here if there are no additional categories </w:t>
            </w:r>
            <w:r w:rsidR="007A680F">
              <w:rPr>
                <w:noProof/>
              </w:rPr>
              <w:drawing>
                <wp:inline distT="0" distB="0" distL="0" distR="0">
                  <wp:extent cx="129540" cy="121920"/>
                  <wp:effectExtent l="0" t="0" r="3810" b="0"/>
                  <wp:docPr id="754" name="Picture 75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2824E0">
              <w:t>)</w:t>
            </w:r>
          </w:p>
        </w:tc>
        <w:tc>
          <w:tcPr>
            <w:tcW w:w="1259"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1684</w:t>
            </w:r>
          </w:p>
        </w:tc>
        <w:tc>
          <w:tcPr>
            <w:tcW w:w="1153"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175"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c>
          <w:tcPr>
            <w:tcW w:w="1426" w:type="dxa"/>
            <w:tcBorders>
              <w:top w:val="single" w:sz="4" w:space="0" w:color="000000"/>
              <w:left w:val="single" w:sz="4" w:space="0" w:color="000000"/>
              <w:bottom w:val="single" w:sz="4" w:space="0" w:color="000000"/>
              <w:right w:val="single" w:sz="4" w:space="0" w:color="000000"/>
            </w:tcBorders>
          </w:tcPr>
          <w:p w:rsidR="00CF144B" w:rsidRPr="00901632" w:rsidRDefault="007A680F" w:rsidP="00312B5A">
            <w:pPr>
              <w:pStyle w:val="TableCell8"/>
            </w:pPr>
            <w:r>
              <w:t>5.36</w:t>
            </w:r>
          </w:p>
        </w:tc>
        <w:tc>
          <w:tcPr>
            <w:tcW w:w="1342" w:type="dxa"/>
            <w:tcBorders>
              <w:top w:val="single" w:sz="4" w:space="0" w:color="000000"/>
              <w:left w:val="single" w:sz="4" w:space="0" w:color="000000"/>
              <w:bottom w:val="single" w:sz="4" w:space="0" w:color="000000"/>
              <w:right w:val="single" w:sz="4" w:space="0" w:color="000000"/>
            </w:tcBorders>
            <w:shd w:val="pct12" w:color="auto" w:fill="auto"/>
          </w:tcPr>
          <w:p w:rsidR="00CF144B" w:rsidRPr="00901632" w:rsidRDefault="00CF144B" w:rsidP="00312B5A">
            <w:pPr>
              <w:pStyle w:val="TableCell8"/>
            </w:pPr>
          </w:p>
        </w:tc>
      </w:tr>
    </w:tbl>
    <w:p w:rsidR="00CF144B" w:rsidRPr="00901632" w:rsidRDefault="00CF144B" w:rsidP="00CF144B"/>
    <w:p w:rsidR="00CF144B" w:rsidRPr="00901632" w:rsidRDefault="00CF144B" w:rsidP="004F584D">
      <w:pPr>
        <w:pStyle w:val="ListNumber2forTable"/>
        <w:numPr>
          <w:ilvl w:val="0"/>
          <w:numId w:val="46"/>
        </w:numPr>
      </w:pPr>
      <w:r w:rsidRPr="00901632">
        <w:t xml:space="preserve">If relevant, please describe any limitations or restrictions on the data entered into this table.  Please describe any state policies or procedures that may have impacted the redetermination outcomes data </w:t>
      </w:r>
      <w:r w:rsidRPr="00312B5A">
        <w:rPr>
          <w:rStyle w:val="RequiresAttention"/>
        </w:rPr>
        <w:t>[7500]</w:t>
      </w:r>
      <w:r w:rsidRPr="00901632">
        <w:t>.</w:t>
      </w:r>
    </w:p>
    <w:p w:rsidR="00CF144B" w:rsidRPr="00901632" w:rsidRDefault="00CF144B" w:rsidP="00312B5A">
      <w:pPr>
        <w:pStyle w:val="ListContinue2Before0ptAfter0pt"/>
      </w:pPr>
    </w:p>
    <w:p w:rsidR="00C81DA4" w:rsidRPr="00C81DA4" w:rsidRDefault="00C81DA4" w:rsidP="00C81DA4">
      <w:pPr>
        <w:pStyle w:val="Line"/>
      </w:pPr>
    </w:p>
    <w:p w:rsidR="00C81DA4" w:rsidRPr="006A1E13" w:rsidRDefault="00C81DA4" w:rsidP="00C81DA4">
      <w:pPr>
        <w:pStyle w:val="Normal10"/>
        <w:keepNext/>
        <w:spacing w:after="0"/>
        <w:rPr>
          <w:rStyle w:val="RequiresMoreAttention"/>
        </w:rPr>
      </w:pPr>
      <w:r w:rsidRPr="006A1E13">
        <w:rPr>
          <w:rStyle w:val="RequiresMoreAttention"/>
        </w:rPr>
        <w:t>Definitions:</w:t>
      </w:r>
    </w:p>
    <w:p w:rsidR="00CF144B" w:rsidRPr="00C81DA4" w:rsidRDefault="00CF144B" w:rsidP="004F584D">
      <w:pPr>
        <w:pStyle w:val="ListNumberforTable2aand2b"/>
        <w:numPr>
          <w:ilvl w:val="0"/>
          <w:numId w:val="47"/>
        </w:numPr>
        <w:ind w:left="360"/>
        <w:rPr>
          <w:sz w:val="18"/>
        </w:rPr>
      </w:pPr>
      <w:r w:rsidRPr="00C81DA4">
        <w:rPr>
          <w:sz w:val="18"/>
        </w:rPr>
        <w:t>The “total number of children who are eligible to be redetermined” is defined as the total number of children due to renew their eligibility in federal fiscal year (FFY) 201</w:t>
      </w:r>
      <w:r w:rsidR="00F31C3F">
        <w:rPr>
          <w:sz w:val="18"/>
        </w:rPr>
        <w:t>9</w:t>
      </w:r>
      <w:r w:rsidRPr="00C81DA4">
        <w:rPr>
          <w:sz w:val="18"/>
        </w:rPr>
        <w:t xml:space="preserve">, and did not age out (did not exceed the program’s maximum age requirement) of the program by or before redetermination.   This total number may include those children </w:t>
      </w:r>
      <w:r w:rsidRPr="00C81DA4">
        <w:rPr>
          <w:sz w:val="18"/>
        </w:rPr>
        <w:lastRenderedPageBreak/>
        <w:t>who are eligible to renew prior to their 12 month eligibility redetermination anniversary date.  This total must include ex parte redeterminations, the process when a state uses information available to it through other databases, such as wage and labor records, to verify ongoing eligibility.  This total number must also include children whose eligibility can be renewed through administrative redeterminations, whereby the state sends the family a renewal form that is pre-populated with eligibility information already available through program records and requires the family to report any changes.</w:t>
      </w:r>
    </w:p>
    <w:p w:rsidR="00CF144B" w:rsidRPr="00C81DA4" w:rsidRDefault="00CF144B" w:rsidP="00C81DA4">
      <w:pPr>
        <w:pStyle w:val="ListNumberforTable2aand2b"/>
        <w:rPr>
          <w:sz w:val="18"/>
        </w:rPr>
      </w:pPr>
      <w:r w:rsidRPr="00C81DA4">
        <w:rPr>
          <w:sz w:val="18"/>
        </w:rPr>
        <w:t>The “total number of children screened for redetermination” is defined as the total number of children that were screened by the state</w:t>
      </w:r>
      <w:r w:rsidR="00F31C3F">
        <w:rPr>
          <w:sz w:val="18"/>
        </w:rPr>
        <w:t xml:space="preserve"> for redetermination in FFY 2019</w:t>
      </w:r>
      <w:r w:rsidRPr="00C81DA4">
        <w:rPr>
          <w:sz w:val="18"/>
        </w:rPr>
        <w:t xml:space="preserve"> (i.e., ex parte redeterminations and administrative redeterminations, as well as those children whose families have returned redetermination forms to the state).</w:t>
      </w:r>
    </w:p>
    <w:p w:rsidR="00CF144B" w:rsidRPr="00C81DA4" w:rsidRDefault="00CF144B" w:rsidP="00C81DA4">
      <w:pPr>
        <w:pStyle w:val="ListNumberforTable2aand2b"/>
        <w:rPr>
          <w:sz w:val="18"/>
        </w:rPr>
      </w:pPr>
      <w:r w:rsidRPr="00C81DA4">
        <w:rPr>
          <w:sz w:val="18"/>
        </w:rPr>
        <w:t>The “total number of children retained after the redetermination process” is defined as the total number of children who were found eligible and remained in the program after the red</w:t>
      </w:r>
      <w:r w:rsidR="00F31C3F">
        <w:rPr>
          <w:sz w:val="18"/>
        </w:rPr>
        <w:t>etermination process in FFY 2019</w:t>
      </w:r>
      <w:r w:rsidRPr="00C81DA4">
        <w:rPr>
          <w:sz w:val="18"/>
        </w:rPr>
        <w:t>.</w:t>
      </w:r>
    </w:p>
    <w:p w:rsidR="00CF144B" w:rsidRPr="00C81DA4" w:rsidRDefault="00CF144B" w:rsidP="00C81DA4">
      <w:pPr>
        <w:pStyle w:val="ListNumberforTable2aand2b"/>
        <w:rPr>
          <w:sz w:val="18"/>
        </w:rPr>
      </w:pPr>
      <w:r w:rsidRPr="00C81DA4">
        <w:rPr>
          <w:sz w:val="18"/>
        </w:rPr>
        <w:t>The “total number of children disenrolled from title XIX after the redetermination process” is defined as the total number of children who are disenrolled from title XIX following the redetermination process in FFY 201</w:t>
      </w:r>
      <w:r w:rsidR="00F31C3F">
        <w:rPr>
          <w:sz w:val="18"/>
        </w:rPr>
        <w:t>9</w:t>
      </w:r>
      <w:r w:rsidRPr="00C81DA4">
        <w:rPr>
          <w:sz w:val="18"/>
        </w:rPr>
        <w:t>.  This includes those children that states may define as “transferred” to CHIP for title XXI eligibility screening.</w:t>
      </w:r>
    </w:p>
    <w:p w:rsidR="00CF144B" w:rsidRPr="00C81DA4" w:rsidRDefault="00CF144B" w:rsidP="004F584D">
      <w:pPr>
        <w:pStyle w:val="ListNumberforTable2aand2b"/>
        <w:numPr>
          <w:ilvl w:val="1"/>
          <w:numId w:val="31"/>
        </w:numPr>
        <w:ind w:left="1080"/>
        <w:rPr>
          <w:sz w:val="18"/>
        </w:rPr>
      </w:pPr>
      <w:r w:rsidRPr="00C81DA4">
        <w:rPr>
          <w:sz w:val="18"/>
        </w:rPr>
        <w:t>The  “total number of children disenrolled for failure to comply with procedures” is defined as the total number of children disenrolled from title XIX for failure to successfully complete the rede</w:t>
      </w:r>
      <w:r w:rsidR="00F31C3F">
        <w:rPr>
          <w:sz w:val="18"/>
        </w:rPr>
        <w:t>termination process  in FFY 2019</w:t>
      </w:r>
      <w:r w:rsidRPr="00C81DA4">
        <w:rPr>
          <w:sz w:val="18"/>
        </w:rPr>
        <w:t xml:space="preserve"> (i.e., families that failed to submit a complete application, failed to provide complete documentation, failed to pay premium or enrollment fee, etc.).</w:t>
      </w:r>
    </w:p>
    <w:p w:rsidR="00CF144B" w:rsidRPr="00C81DA4" w:rsidRDefault="00CF144B" w:rsidP="004F584D">
      <w:pPr>
        <w:pStyle w:val="ListNumberforTable2aand2b"/>
        <w:numPr>
          <w:ilvl w:val="1"/>
          <w:numId w:val="31"/>
        </w:numPr>
        <w:ind w:left="1080"/>
        <w:rPr>
          <w:sz w:val="18"/>
        </w:rPr>
      </w:pPr>
      <w:r w:rsidRPr="00C81DA4">
        <w:rPr>
          <w:sz w:val="18"/>
        </w:rPr>
        <w:t xml:space="preserve">The “total number of children disenrolled for failure to meet eligibility criteria” is defined as the total number of children disenrolled from title XIX for no longer meeting one or more of their state’s Medicaid eligibility criteria (i.e., income too high, etc.). </w:t>
      </w:r>
    </w:p>
    <w:p w:rsidR="00CF144B" w:rsidRPr="00C81DA4" w:rsidRDefault="00CF144B" w:rsidP="004F584D">
      <w:pPr>
        <w:pStyle w:val="ListNumberforTable2aand2b"/>
        <w:numPr>
          <w:ilvl w:val="1"/>
          <w:numId w:val="31"/>
        </w:numPr>
        <w:ind w:left="1080"/>
        <w:rPr>
          <w:sz w:val="18"/>
        </w:rPr>
      </w:pPr>
      <w:r w:rsidRPr="00C81DA4">
        <w:rPr>
          <w:sz w:val="18"/>
        </w:rPr>
        <w:t>The “total number of children disenrolled for other reason(s)” is defined as the total number of children disenrolled from title XIX for a reason other than failure to comply with procedures or failure to meet eligibility criteria, and are not already captured in 4.a. or 4.b.</w:t>
      </w:r>
      <w:r w:rsidR="00C81DA4">
        <w:rPr>
          <w:sz w:val="18"/>
        </w:rPr>
        <w:br/>
      </w:r>
      <w:r w:rsidRPr="00C81DA4">
        <w:rPr>
          <w:sz w:val="18"/>
        </w:rPr>
        <w:t>The data entered in 4.a., 4.b., and 4.c. should sum to the total number of children disenrolled from title XIX (line 4).</w:t>
      </w:r>
    </w:p>
    <w:p w:rsidR="00CF144B" w:rsidRPr="00B056EB" w:rsidRDefault="00CF144B" w:rsidP="007A5CFA">
      <w:pPr>
        <w:pStyle w:val="Heading4"/>
        <w:numPr>
          <w:ilvl w:val="0"/>
          <w:numId w:val="0"/>
        </w:numPr>
        <w:spacing w:after="240"/>
        <w:ind w:left="360"/>
        <w:rPr>
          <w:rFonts w:cs="Arial"/>
          <w:bCs/>
          <w:sz w:val="22"/>
          <w:szCs w:val="22"/>
        </w:rPr>
      </w:pPr>
      <w:r w:rsidRPr="00901632">
        <w:br w:type="page"/>
      </w:r>
      <w:r w:rsidRPr="00B056EB">
        <w:rPr>
          <w:rFonts w:cs="Arial"/>
          <w:bCs/>
          <w:sz w:val="22"/>
          <w:szCs w:val="22"/>
        </w:rPr>
        <w:lastRenderedPageBreak/>
        <w:t xml:space="preserve">Table 3. </w:t>
      </w:r>
      <w:r w:rsidR="00886E83" w:rsidRPr="00B056EB">
        <w:rPr>
          <w:rFonts w:cs="Arial"/>
          <w:bCs/>
          <w:sz w:val="22"/>
          <w:szCs w:val="22"/>
        </w:rPr>
        <w:t xml:space="preserve"> </w:t>
      </w:r>
      <w:r w:rsidRPr="00B056EB">
        <w:rPr>
          <w:rFonts w:cs="Arial"/>
          <w:bCs/>
          <w:sz w:val="22"/>
          <w:szCs w:val="22"/>
        </w:rPr>
        <w:t>Duration Measure of Selected Children, Ages 0-16, Enrolled in Title XIX and Title XXI, Second Quarter FFY 2018</w:t>
      </w:r>
    </w:p>
    <w:p w:rsidR="00CF144B" w:rsidRPr="00901632" w:rsidRDefault="00CF144B" w:rsidP="00D16B3F">
      <w:pPr>
        <w:pStyle w:val="Normal10"/>
      </w:pPr>
      <w:r w:rsidRPr="00901632">
        <w:t xml:space="preserve">The purpose of tables 3a and 3b is to measure the duration, or continuity, of Medicaid and CHIP enrollees’ coverage.  This information is required by Section 402(a) of CHIPRA.  </w:t>
      </w:r>
      <w:r w:rsidRPr="004C5C23">
        <w:rPr>
          <w:rStyle w:val="RequiresAttention"/>
        </w:rPr>
        <w:t>Reporting on this table is required</w:t>
      </w:r>
      <w:r w:rsidRPr="00901632">
        <w:t>.</w:t>
      </w:r>
    </w:p>
    <w:p w:rsidR="00CF144B" w:rsidRPr="004C5C23" w:rsidRDefault="00593537" w:rsidP="00D16B3F">
      <w:pPr>
        <w:pStyle w:val="Normal10"/>
        <w:rPr>
          <w:rStyle w:val="RequiresAttention"/>
        </w:rPr>
      </w:pPr>
      <w:r w:rsidRPr="00F35442">
        <w:rPr>
          <w:rFonts w:cs="Arial"/>
          <w:szCs w:val="20"/>
        </w:rPr>
        <w:t xml:space="preserve">The measure is designed to capture continuity of coverage for a cohort of children in title XIX and title XXI for 18 months of enrollment.  This means that reporting spans two CARTS reports over two years, with enrollment status at 6 months being reported in the first reporting year, and 12 and 18 month enrollment status reported in the second reporting year.  </w:t>
      </w:r>
      <w:r w:rsidR="00CF144B" w:rsidRPr="004C5C23">
        <w:rPr>
          <w:rStyle w:val="RequiresAttention"/>
        </w:rPr>
        <w:t>States identify a new cohort of children every two years.  States identify newly enrolled children in the second quarter of FFY 2018 (January, February, and March of 2018) for the FFY 2018 CARTS report. This same cohort of children will be reported on in the FFY 2019 CARTS report for the 12 and 18 month status of children newly identified in quarter 2 of FFY 2018  If your eligibility system already has the capability to track a cohort of enrollees over time, an additional “flag” or unique identifier may not be necessary.</w:t>
      </w:r>
    </w:p>
    <w:p w:rsidR="00CF144B" w:rsidRPr="00901632" w:rsidRDefault="00593537" w:rsidP="00D16B3F">
      <w:pPr>
        <w:pStyle w:val="Normal10"/>
      </w:pPr>
      <w:r w:rsidRPr="00F35442">
        <w:rPr>
          <w:rStyle w:val="RequiresAttention"/>
          <w:rFonts w:cs="Arial"/>
          <w:szCs w:val="20"/>
        </w:rPr>
        <w:t>The FFY 2019 CARTS report is the second year of reporting in the cycle of two CARTS reports on the cohort of children identified in the second quarter of FFY 2018.</w:t>
      </w:r>
      <w:r w:rsidRPr="00F35442">
        <w:rPr>
          <w:rFonts w:cs="Arial"/>
          <w:szCs w:val="20"/>
        </w:rPr>
        <w:t xml:space="preserve"> For the FFY 2018 report, States only reported on lines 1-4a of the tables. </w:t>
      </w:r>
      <w:r w:rsidRPr="00F35442">
        <w:rPr>
          <w:rFonts w:cs="Arial"/>
          <w:b/>
          <w:szCs w:val="20"/>
        </w:rPr>
        <w:t>In the FFY 2019 report, no updates will be made to lines 1-4a. For the FFY 2019 report, data will be added to lines 5-10a.</w:t>
      </w:r>
      <w:r w:rsidR="00CF144B" w:rsidRPr="00901632">
        <w:t>The next cohort of children will be identified in the second quarter of the FFY 2020 (January, February and March of 2020).</w:t>
      </w:r>
    </w:p>
    <w:p w:rsidR="00CF144B" w:rsidRPr="00901632" w:rsidRDefault="00CF144B" w:rsidP="00D16B3F">
      <w:pPr>
        <w:pStyle w:val="Normal10"/>
      </w:pPr>
      <w:r w:rsidRPr="004C5C23">
        <w:rPr>
          <w:rStyle w:val="RequiresAttention"/>
        </w:rPr>
        <w:t>Instructions</w:t>
      </w:r>
      <w:r w:rsidRPr="00901632">
        <w:t>: For this measure, please identify newly enrolled children in both title XIX (for Table 3a) and title XXI (for Table 3b) in the second quarter of FFY 2018, ages 0 months to 16 years at time of enrollment. Children enrolled in January 2018 must have birthdates after July 2001 (e.g., children must be younger than 16 years and 5 months) to ensure that they will not age out of the program at the 18th month of coverage.  Similarly, children enrolled in February 2018 must have birthdates after August 2001, and children enrolled in March 2018 must have birthdates after September 2001.  Each child newly enrolled during this time frame needs a unique identifier or “flag” so that the cohort can be tracked over time.  If your eligibility system already has the capability to track a cohort of enrollees over time, an additional “flag” or unique identifier may not be necessary.  Please follow the child based on the child’s age category at the time of enrollment (e.g., the child’s age at enrollment creates an age cohort that does not change over the 18 month time span)</w:t>
      </w:r>
    </w:p>
    <w:p w:rsidR="00CF144B" w:rsidRPr="004C5C23" w:rsidRDefault="00593537" w:rsidP="00D16B3F">
      <w:pPr>
        <w:pStyle w:val="Normal10"/>
        <w:rPr>
          <w:rStyle w:val="RequiresAttention"/>
        </w:rPr>
      </w:pPr>
      <w:r w:rsidRPr="00F35442">
        <w:rPr>
          <w:rFonts w:cs="Arial"/>
          <w:szCs w:val="20"/>
        </w:rPr>
        <w:t xml:space="preserve">Please enter the data requested in the tables below, and the template will tabulate the percentages.  In the FFY 2019 report you will enter data on lines 5-7a related to the 12-month enrollment status of children identified on line 1.  You will also enter data on lines 8-10a related to the 18-month enrollment status of children identified on line 1. </w:t>
      </w:r>
      <w:r w:rsidR="00CF144B" w:rsidRPr="004C5C23">
        <w:rPr>
          <w:rStyle w:val="RequiresAttention"/>
        </w:rPr>
        <w:t>Only enter a “0” (zero) if the data are known to be zero.  If data are unknown or unavailable, leave the field blank.</w:t>
      </w:r>
    </w:p>
    <w:p w:rsidR="00CF144B" w:rsidRPr="008A543B" w:rsidRDefault="00CF144B" w:rsidP="00D16B3F">
      <w:pPr>
        <w:pStyle w:val="Normal10"/>
        <w:rPr>
          <w:rStyle w:val="RequiresAttention"/>
        </w:rPr>
      </w:pPr>
      <w:r w:rsidRPr="004C5C23">
        <w:rPr>
          <w:rStyle w:val="RequiresAttention"/>
        </w:rPr>
        <w:t>Note that all data must sum correctly in order to save and move to the next page</w:t>
      </w:r>
      <w:r w:rsidRPr="00901632">
        <w:t xml:space="preserve">.  </w:t>
      </w:r>
      <w:r w:rsidR="008E36D6" w:rsidRPr="00F35442">
        <w:rPr>
          <w:rFonts w:cs="Arial"/>
          <w:szCs w:val="20"/>
        </w:rPr>
        <w:t xml:space="preserve">The data in each individual row must add across to sum to the total in the “All Children Ages 0-16” column for that row.  And in each column, the data within each time period (6, 12 and 18 months) must each sum up to the data in row 1, which is the number of children in the cohort.  This means that in each column, rows 2, 3 and 4 must sum to the total in row 1; rows 5, 6 and 7 must sum to row 1; and rows 8, 9 and 10 must sum to row 1. These tables track a child’s enrollment status over time, so when data are added or modified at each milestone (6, 12, and 18 months), there should always be the same total number of children accounted for in line 1 “All Children Ages 0-16” over the entire 18 month period.  </w:t>
      </w:r>
      <w:r w:rsidRPr="008A543B">
        <w:rPr>
          <w:rStyle w:val="RequiresAttention"/>
        </w:rPr>
        <w:t>Rows numbered with an “a” (e.g., rows 3a and 4a) are excluded from the totals because they are subsets of their respective rows. The system will not move to the next section of the report until all applicable sections of the table for the reporting year are complete and sum correctly to line 1.</w:t>
      </w:r>
    </w:p>
    <w:p w:rsidR="008C496E" w:rsidRPr="0001640D" w:rsidRDefault="008C496E" w:rsidP="008C496E">
      <w:pPr>
        <w:pStyle w:val="Heading4"/>
        <w:numPr>
          <w:ilvl w:val="0"/>
          <w:numId w:val="0"/>
        </w:numPr>
        <w:spacing w:before="480" w:after="240"/>
        <w:ind w:left="720"/>
        <w:rPr>
          <w:bCs/>
          <w:sz w:val="26"/>
        </w:rPr>
      </w:pPr>
      <w:r w:rsidRPr="0001640D">
        <w:rPr>
          <w:bCs/>
          <w:sz w:val="26"/>
        </w:rPr>
        <w:lastRenderedPageBreak/>
        <w:t xml:space="preserve">Table </w:t>
      </w:r>
      <w:r w:rsidRPr="00C11EC0">
        <w:rPr>
          <w:bCs/>
          <w:sz w:val="26"/>
        </w:rPr>
        <w:t>3</w:t>
      </w:r>
      <w:r w:rsidRPr="008C496E">
        <w:t xml:space="preserve"> </w:t>
      </w:r>
      <w:r w:rsidRPr="008C496E">
        <w:rPr>
          <w:bCs/>
          <w:sz w:val="26"/>
        </w:rPr>
        <w:t>a.   Duration Measure of Children Enrolled in Title XIX</w:t>
      </w:r>
    </w:p>
    <w:p w:rsidR="00CF144B" w:rsidRPr="00901632" w:rsidRDefault="007A680F" w:rsidP="008B5F3D">
      <w:pPr>
        <w:pStyle w:val="ListContinue2"/>
      </w:pPr>
      <w:bookmarkStart w:id="309" w:name="fldQue5725_1"/>
      <w:r>
        <w:rPr>
          <w:noProof/>
        </w:rPr>
        <w:drawing>
          <wp:inline distT="0" distB="0" distL="0" distR="0" wp14:anchorId="19258D83" wp14:editId="50B2933C">
            <wp:extent cx="129540" cy="121920"/>
            <wp:effectExtent l="0" t="0" r="3810" b="0"/>
            <wp:docPr id="755" name="Picture 75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09"/>
      <w:r w:rsidR="00CF144B" w:rsidRPr="00901632">
        <w:t xml:space="preserve"> Not Previously Enrolled in CHIP or Medicaid—“Newly enrolled” is defined as not enrolled in either title XXI or title XIX in the month before enrollment (i.e., for a child enrolled in January 2018, he/she would not be enrolled in either title XXI or title XIX in December 2017, etc.)</w:t>
      </w:r>
    </w:p>
    <w:p w:rsidR="00CF144B" w:rsidRPr="00901632" w:rsidRDefault="007A680F" w:rsidP="008B5F3D">
      <w:pPr>
        <w:pStyle w:val="ListContinue2"/>
      </w:pPr>
      <w:bookmarkStart w:id="310" w:name="fldQue5725_2"/>
      <w:r>
        <w:rPr>
          <w:noProof/>
        </w:rPr>
        <w:drawing>
          <wp:inline distT="0" distB="0" distL="0" distR="0" wp14:anchorId="11922FAE" wp14:editId="303BE7ED">
            <wp:extent cx="129540" cy="121920"/>
            <wp:effectExtent l="0" t="0" r="3810" b="0"/>
            <wp:docPr id="756" name="Picture 75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10"/>
      <w:r w:rsidR="00CF144B" w:rsidRPr="00901632">
        <w:t xml:space="preserve"> Not Previously Enrolled in Medicaid—“Newly enrolled” is defined as not enrolled in title XIX in the month before enrollment (i.e., for a child enrolled in January 2018, he/she would not be enrolled in title XIX in December 2017, etc.)</w:t>
      </w:r>
    </w:p>
    <w:tbl>
      <w:tblPr>
        <w:tblW w:w="1357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169"/>
        <w:gridCol w:w="896"/>
        <w:gridCol w:w="834"/>
        <w:gridCol w:w="834"/>
        <w:gridCol w:w="834"/>
        <w:gridCol w:w="834"/>
        <w:gridCol w:w="835"/>
        <w:gridCol w:w="834"/>
        <w:gridCol w:w="835"/>
        <w:gridCol w:w="834"/>
        <w:gridCol w:w="835"/>
      </w:tblGrid>
      <w:tr w:rsidR="00CF144B" w:rsidRPr="00E87AEB" w:rsidTr="00973C89">
        <w:trPr>
          <w:cantSplit/>
          <w:tblHeader/>
        </w:trPr>
        <w:tc>
          <w:tcPr>
            <w:tcW w:w="5170" w:type="dxa"/>
            <w:vMerge w:val="restart"/>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rPr>
                <w:rFonts w:cs="Arial"/>
                <w:b/>
              </w:rPr>
            </w:pPr>
            <w:r w:rsidRPr="00E87AEB">
              <w:rPr>
                <w:rFonts w:cs="Arial"/>
                <w:b/>
              </w:rPr>
              <w:t>Table 3a.  Duration Measure, Title XIX</w:t>
            </w:r>
          </w:p>
        </w:tc>
        <w:tc>
          <w:tcPr>
            <w:tcW w:w="1729" w:type="dxa"/>
            <w:gridSpan w:val="2"/>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jc w:val="center"/>
              <w:rPr>
                <w:rFonts w:cs="Arial"/>
                <w:b/>
                <w:bCs/>
              </w:rPr>
            </w:pPr>
            <w:r w:rsidRPr="00E87AEB">
              <w:rPr>
                <w:rFonts w:cs="Arial"/>
                <w:b/>
                <w:bCs/>
              </w:rPr>
              <w:t>All Children Ages 0-16</w:t>
            </w:r>
          </w:p>
        </w:tc>
        <w:tc>
          <w:tcPr>
            <w:tcW w:w="1668" w:type="dxa"/>
            <w:gridSpan w:val="2"/>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jc w:val="center"/>
              <w:rPr>
                <w:rFonts w:cs="Arial"/>
                <w:b/>
                <w:bCs/>
              </w:rPr>
            </w:pPr>
            <w:r w:rsidRPr="00E87AEB">
              <w:rPr>
                <w:rFonts w:cs="Arial"/>
                <w:b/>
                <w:bCs/>
              </w:rPr>
              <w:t>Age Less than 12 months</w:t>
            </w:r>
          </w:p>
        </w:tc>
        <w:tc>
          <w:tcPr>
            <w:tcW w:w="1669" w:type="dxa"/>
            <w:gridSpan w:val="2"/>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jc w:val="center"/>
              <w:rPr>
                <w:rFonts w:cs="Arial"/>
                <w:b/>
                <w:bCs/>
              </w:rPr>
            </w:pPr>
            <w:r w:rsidRPr="00E87AEB">
              <w:rPr>
                <w:rFonts w:cs="Arial"/>
                <w:b/>
                <w:bCs/>
              </w:rPr>
              <w:t xml:space="preserve">Ages </w:t>
            </w:r>
            <w:r w:rsidR="009A1DD2" w:rsidRPr="00E87AEB">
              <w:rPr>
                <w:rFonts w:cs="Arial"/>
                <w:b/>
                <w:bCs/>
              </w:rPr>
              <w:br/>
            </w:r>
            <w:r w:rsidRPr="00E87AEB">
              <w:rPr>
                <w:rFonts w:cs="Arial"/>
                <w:b/>
                <w:bCs/>
              </w:rPr>
              <w:t>1-5</w:t>
            </w:r>
          </w:p>
        </w:tc>
        <w:tc>
          <w:tcPr>
            <w:tcW w:w="1669" w:type="dxa"/>
            <w:gridSpan w:val="2"/>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jc w:val="center"/>
              <w:rPr>
                <w:rFonts w:cs="Arial"/>
                <w:b/>
                <w:bCs/>
              </w:rPr>
            </w:pPr>
            <w:r w:rsidRPr="00E87AEB">
              <w:rPr>
                <w:rFonts w:cs="Arial"/>
                <w:b/>
                <w:bCs/>
              </w:rPr>
              <w:t xml:space="preserve">Ages </w:t>
            </w:r>
            <w:r w:rsidR="009A1DD2" w:rsidRPr="00E87AEB">
              <w:rPr>
                <w:rFonts w:cs="Arial"/>
                <w:b/>
                <w:bCs/>
              </w:rPr>
              <w:br/>
            </w:r>
            <w:r w:rsidRPr="00E87AEB">
              <w:rPr>
                <w:rFonts w:cs="Arial"/>
                <w:b/>
                <w:bCs/>
              </w:rPr>
              <w:t>6-12</w:t>
            </w:r>
          </w:p>
        </w:tc>
        <w:tc>
          <w:tcPr>
            <w:tcW w:w="1669" w:type="dxa"/>
            <w:gridSpan w:val="2"/>
            <w:tcBorders>
              <w:top w:val="single" w:sz="4" w:space="0" w:color="auto"/>
              <w:left w:val="single" w:sz="4" w:space="0" w:color="auto"/>
              <w:bottom w:val="single" w:sz="4" w:space="0" w:color="auto"/>
              <w:right w:val="single" w:sz="4" w:space="0" w:color="auto"/>
            </w:tcBorders>
            <w:hideMark/>
          </w:tcPr>
          <w:p w:rsidR="00CF144B" w:rsidRPr="00E87AEB" w:rsidRDefault="00CF144B" w:rsidP="00D81E62">
            <w:pPr>
              <w:pStyle w:val="TableHead9"/>
              <w:keepNext/>
              <w:jc w:val="center"/>
              <w:rPr>
                <w:rFonts w:cs="Arial"/>
                <w:b/>
                <w:bCs/>
              </w:rPr>
            </w:pPr>
            <w:r w:rsidRPr="00E87AEB">
              <w:rPr>
                <w:rFonts w:cs="Arial"/>
                <w:b/>
                <w:bCs/>
              </w:rPr>
              <w:t xml:space="preserve">Ages </w:t>
            </w:r>
            <w:r w:rsidR="009A1DD2" w:rsidRPr="00E87AEB">
              <w:rPr>
                <w:rFonts w:cs="Arial"/>
                <w:b/>
                <w:bCs/>
              </w:rPr>
              <w:br/>
            </w:r>
            <w:r w:rsidRPr="00E87AEB">
              <w:rPr>
                <w:rFonts w:cs="Arial"/>
                <w:b/>
                <w:bCs/>
              </w:rPr>
              <w:t>13-16</w:t>
            </w:r>
          </w:p>
        </w:tc>
      </w:tr>
      <w:tr w:rsidR="00CF144B" w:rsidRPr="00E87AEB" w:rsidTr="008B5F3D">
        <w:trPr>
          <w:cantSplit/>
          <w:tblHeader/>
        </w:trPr>
        <w:tc>
          <w:tcPr>
            <w:tcW w:w="5170" w:type="dxa"/>
            <w:vMerge/>
            <w:tcBorders>
              <w:top w:val="single" w:sz="4" w:space="0" w:color="auto"/>
              <w:left w:val="single" w:sz="4" w:space="0" w:color="auto"/>
              <w:bottom w:val="single" w:sz="4" w:space="0" w:color="auto"/>
              <w:right w:val="single" w:sz="4" w:space="0" w:color="auto"/>
            </w:tcBorders>
            <w:vAlign w:val="center"/>
            <w:hideMark/>
          </w:tcPr>
          <w:p w:rsidR="00CF144B" w:rsidRPr="00E87AEB" w:rsidRDefault="00CF144B" w:rsidP="00D81E62">
            <w:pPr>
              <w:keepNext/>
              <w:rPr>
                <w:rFonts w:cs="Arial"/>
              </w:rPr>
            </w:pPr>
          </w:p>
        </w:tc>
        <w:tc>
          <w:tcPr>
            <w:tcW w:w="896"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Number</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Percent</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Number</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Percent</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Number</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Percent</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Number</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Percent</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Number</w:t>
            </w:r>
          </w:p>
        </w:tc>
        <w:tc>
          <w:tcPr>
            <w:tcW w:w="83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E87AEB" w:rsidRDefault="00CF144B" w:rsidP="00D81E62">
            <w:pPr>
              <w:pStyle w:val="TableHead9"/>
              <w:keepNext/>
              <w:rPr>
                <w:rFonts w:cs="Arial"/>
                <w:b/>
                <w:bCs/>
              </w:rPr>
            </w:pPr>
            <w:r w:rsidRPr="00E87AEB">
              <w:rPr>
                <w:rFonts w:cs="Arial"/>
                <w:b/>
                <w:bCs/>
              </w:rPr>
              <w:t>Percent</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4F584D">
            <w:pPr>
              <w:pStyle w:val="ListNumberforTable2aand2b"/>
              <w:numPr>
                <w:ilvl w:val="0"/>
                <w:numId w:val="37"/>
              </w:numPr>
              <w:ind w:left="315" w:hanging="315"/>
              <w:rPr>
                <w:rFonts w:cs="Arial"/>
                <w:b/>
                <w:sz w:val="18"/>
              </w:rPr>
            </w:pPr>
            <w:r w:rsidRPr="00E87AEB">
              <w:rPr>
                <w:rFonts w:cs="Arial"/>
                <w:b/>
                <w:sz w:val="18"/>
              </w:rPr>
              <w:t>Total number of children newly enrolled in title XIX in the second quarter of FFY 2018</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93657">
            <w:pPr>
              <w:pStyle w:val="TableCell9TNR"/>
              <w:rPr>
                <w:rFonts w:ascii="Arial" w:hAnsi="Arial" w:cs="Arial"/>
              </w:rPr>
            </w:pPr>
            <w:r>
              <w:rPr>
                <w:rFonts w:ascii="Arial" w:hAnsi="Arial" w:cs="Arial"/>
              </w:rPr>
              <w:t>54833</w:t>
            </w:r>
          </w:p>
        </w:tc>
        <w:tc>
          <w:tcPr>
            <w:tcW w:w="834" w:type="dxa"/>
            <w:tcBorders>
              <w:top w:val="single" w:sz="4" w:space="0" w:color="auto"/>
              <w:left w:val="single" w:sz="4" w:space="0" w:color="auto"/>
              <w:bottom w:val="single" w:sz="4" w:space="0" w:color="auto"/>
              <w:right w:val="single" w:sz="4" w:space="0" w:color="auto"/>
            </w:tcBorders>
            <w:hideMark/>
          </w:tcPr>
          <w:p w:rsidR="00CF144B" w:rsidRPr="00E87AEB" w:rsidRDefault="00CF144B" w:rsidP="00993657">
            <w:pPr>
              <w:pStyle w:val="TableCell9TNR"/>
              <w:rPr>
                <w:rFonts w:ascii="Arial" w:hAnsi="Arial" w:cs="Arial"/>
              </w:rPr>
            </w:pPr>
            <w:r w:rsidRPr="00E87AEB">
              <w:rPr>
                <w:rFonts w:ascii="Arial" w:hAnsi="Arial" w:cs="Arial"/>
              </w:rPr>
              <w:t>100%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93657">
            <w:pPr>
              <w:pStyle w:val="TableCell9TNR"/>
              <w:rPr>
                <w:rFonts w:ascii="Arial" w:hAnsi="Arial" w:cs="Arial"/>
              </w:rPr>
            </w:pPr>
            <w:r>
              <w:rPr>
                <w:rFonts w:ascii="Arial" w:hAnsi="Arial" w:cs="Arial"/>
              </w:rPr>
              <w:t>13547</w:t>
            </w:r>
          </w:p>
        </w:tc>
        <w:tc>
          <w:tcPr>
            <w:tcW w:w="834" w:type="dxa"/>
            <w:tcBorders>
              <w:top w:val="single" w:sz="4" w:space="0" w:color="auto"/>
              <w:left w:val="single" w:sz="4" w:space="0" w:color="auto"/>
              <w:bottom w:val="single" w:sz="4" w:space="0" w:color="auto"/>
              <w:right w:val="single" w:sz="4" w:space="0" w:color="auto"/>
            </w:tcBorders>
            <w:hideMark/>
          </w:tcPr>
          <w:p w:rsidR="00CF144B" w:rsidRPr="00E87AEB" w:rsidRDefault="00CF144B" w:rsidP="00993657">
            <w:pPr>
              <w:pStyle w:val="TableCell9TNR"/>
              <w:rPr>
                <w:rFonts w:ascii="Arial" w:hAnsi="Arial" w:cs="Arial"/>
              </w:rPr>
            </w:pPr>
            <w:r w:rsidRPr="00E87AEB">
              <w:rPr>
                <w:rFonts w:ascii="Arial" w:hAnsi="Arial" w:cs="Arial"/>
              </w:rPr>
              <w:t>100%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93657">
            <w:pPr>
              <w:pStyle w:val="TableCell9TNR"/>
              <w:rPr>
                <w:rFonts w:ascii="Arial" w:hAnsi="Arial" w:cs="Arial"/>
              </w:rPr>
            </w:pPr>
            <w:r>
              <w:rPr>
                <w:rFonts w:ascii="Arial" w:hAnsi="Arial" w:cs="Arial"/>
              </w:rPr>
              <w:t>17658</w:t>
            </w:r>
          </w:p>
        </w:tc>
        <w:tc>
          <w:tcPr>
            <w:tcW w:w="834" w:type="dxa"/>
            <w:tcBorders>
              <w:top w:val="single" w:sz="4" w:space="0" w:color="auto"/>
              <w:left w:val="single" w:sz="4" w:space="0" w:color="auto"/>
              <w:bottom w:val="single" w:sz="4" w:space="0" w:color="auto"/>
              <w:right w:val="single" w:sz="4" w:space="0" w:color="auto"/>
            </w:tcBorders>
            <w:hideMark/>
          </w:tcPr>
          <w:p w:rsidR="00CF144B" w:rsidRPr="00E87AEB" w:rsidRDefault="00CF144B" w:rsidP="00993657">
            <w:pPr>
              <w:pStyle w:val="TableCell9TNR"/>
              <w:rPr>
                <w:rFonts w:ascii="Arial" w:hAnsi="Arial" w:cs="Arial"/>
              </w:rPr>
            </w:pPr>
            <w:r w:rsidRPr="00E87AEB">
              <w:rPr>
                <w:rFonts w:ascii="Arial" w:hAnsi="Arial" w:cs="Arial"/>
              </w:rPr>
              <w:t>100%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93657">
            <w:pPr>
              <w:pStyle w:val="TableCell9TNR"/>
              <w:rPr>
                <w:rFonts w:ascii="Arial" w:hAnsi="Arial" w:cs="Arial"/>
              </w:rPr>
            </w:pPr>
            <w:r>
              <w:rPr>
                <w:rFonts w:ascii="Arial" w:hAnsi="Arial" w:cs="Arial"/>
              </w:rPr>
              <w:t>17799</w:t>
            </w:r>
          </w:p>
        </w:tc>
        <w:tc>
          <w:tcPr>
            <w:tcW w:w="834" w:type="dxa"/>
            <w:tcBorders>
              <w:top w:val="single" w:sz="4" w:space="0" w:color="auto"/>
              <w:left w:val="single" w:sz="4" w:space="0" w:color="auto"/>
              <w:bottom w:val="single" w:sz="4" w:space="0" w:color="auto"/>
              <w:right w:val="single" w:sz="4" w:space="0" w:color="auto"/>
            </w:tcBorders>
            <w:hideMark/>
          </w:tcPr>
          <w:p w:rsidR="00CF144B" w:rsidRPr="00E87AEB" w:rsidRDefault="00CF144B" w:rsidP="00993657">
            <w:pPr>
              <w:pStyle w:val="TableCell9TNR"/>
              <w:rPr>
                <w:rFonts w:ascii="Arial" w:hAnsi="Arial" w:cs="Arial"/>
              </w:rPr>
            </w:pPr>
            <w:r w:rsidRPr="00E87AEB">
              <w:rPr>
                <w:rFonts w:ascii="Arial" w:hAnsi="Arial" w:cs="Arial"/>
              </w:rPr>
              <w:t>100%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93657">
            <w:pPr>
              <w:pStyle w:val="TableCell9TNR"/>
              <w:rPr>
                <w:rFonts w:ascii="Arial" w:hAnsi="Arial" w:cs="Arial"/>
              </w:rPr>
            </w:pPr>
            <w:r>
              <w:rPr>
                <w:rFonts w:ascii="Arial" w:hAnsi="Arial" w:cs="Arial"/>
              </w:rPr>
              <w:t>5829</w:t>
            </w:r>
          </w:p>
        </w:tc>
        <w:tc>
          <w:tcPr>
            <w:tcW w:w="834" w:type="dxa"/>
            <w:tcBorders>
              <w:top w:val="single" w:sz="4" w:space="0" w:color="auto"/>
              <w:left w:val="single" w:sz="4" w:space="0" w:color="auto"/>
              <w:bottom w:val="single" w:sz="4" w:space="0" w:color="auto"/>
              <w:right w:val="single" w:sz="4" w:space="0" w:color="auto"/>
            </w:tcBorders>
            <w:hideMark/>
          </w:tcPr>
          <w:p w:rsidR="00CF144B" w:rsidRPr="00E87AEB" w:rsidRDefault="00CF144B" w:rsidP="00993657">
            <w:pPr>
              <w:pStyle w:val="TableCell9TNR"/>
              <w:rPr>
                <w:rFonts w:ascii="Arial" w:hAnsi="Arial" w:cs="Arial"/>
              </w:rPr>
            </w:pPr>
            <w:r w:rsidRPr="00E87AEB">
              <w:rPr>
                <w:rFonts w:ascii="Arial" w:hAnsi="Arial" w:cs="Arial"/>
              </w:rPr>
              <w:t>100%</w:t>
            </w:r>
          </w:p>
        </w:tc>
      </w:tr>
      <w:tr w:rsidR="00CF144B" w:rsidRPr="00E87AEB" w:rsidTr="007F6674">
        <w:trPr>
          <w:cantSplit/>
        </w:trPr>
        <w:tc>
          <w:tcPr>
            <w:tcW w:w="13574" w:type="dxa"/>
            <w:gridSpan w:val="11"/>
            <w:tcBorders>
              <w:top w:val="single" w:sz="4" w:space="0" w:color="auto"/>
              <w:left w:val="single" w:sz="4" w:space="0" w:color="auto"/>
              <w:bottom w:val="single" w:sz="4" w:space="0" w:color="000000"/>
              <w:right w:val="single" w:sz="4" w:space="0" w:color="auto"/>
            </w:tcBorders>
            <w:shd w:val="clear" w:color="auto" w:fill="C0C0C0"/>
            <w:hideMark/>
          </w:tcPr>
          <w:p w:rsidR="00CF144B" w:rsidRPr="00E87AEB" w:rsidRDefault="00CF144B" w:rsidP="00E036CB">
            <w:pPr>
              <w:pStyle w:val="TableHead9Arial"/>
              <w:rPr>
                <w:rFonts w:cs="Arial"/>
              </w:rPr>
            </w:pPr>
            <w:r w:rsidRPr="00E87AEB">
              <w:rPr>
                <w:rFonts w:cs="Arial"/>
              </w:rPr>
              <w:t>Enrollment status 6 months later</w:t>
            </w:r>
          </w:p>
        </w:tc>
      </w:tr>
      <w:tr w:rsidR="00CF144B" w:rsidRPr="00E87AEB" w:rsidTr="00E036CB">
        <w:trPr>
          <w:cantSplit/>
          <w:trHeight w:val="432"/>
        </w:trPr>
        <w:tc>
          <w:tcPr>
            <w:tcW w:w="5170" w:type="dxa"/>
            <w:tcBorders>
              <w:top w:val="single" w:sz="4" w:space="0" w:color="auto"/>
              <w:left w:val="single" w:sz="4" w:space="0" w:color="auto"/>
              <w:bottom w:val="single" w:sz="4" w:space="0" w:color="000000"/>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continuously 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51575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94.06</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12144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89.64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17110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96.9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17279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97.08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5042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86.5</w:t>
            </w:r>
          </w:p>
        </w:tc>
      </w:tr>
      <w:tr w:rsidR="00CF144B" w:rsidRPr="00E87AEB" w:rsidTr="00E036CB">
        <w:trPr>
          <w:cantSplit/>
          <w:trHeight w:val="432"/>
        </w:trPr>
        <w:tc>
          <w:tcPr>
            <w:tcW w:w="5170" w:type="dxa"/>
            <w:tcBorders>
              <w:top w:val="single" w:sz="4" w:space="0" w:color="auto"/>
              <w:left w:val="single" w:sz="4" w:space="0" w:color="auto"/>
              <w:bottom w:val="single" w:sz="4" w:space="0" w:color="000000"/>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with a break in title XIX coverage but re-enrolled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118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0.22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0.55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0.12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0.04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0.22</w:t>
            </w:r>
          </w:p>
        </w:tc>
      </w:tr>
      <w:tr w:rsidR="00CF144B" w:rsidRPr="00E87AEB" w:rsidTr="00E036CB">
        <w:trPr>
          <w:cantSplit/>
          <w:trHeight w:val="432"/>
        </w:trPr>
        <w:tc>
          <w:tcPr>
            <w:tcW w:w="5170" w:type="dxa"/>
            <w:tcBorders>
              <w:top w:val="single" w:sz="4" w:space="0" w:color="auto"/>
              <w:left w:val="single" w:sz="4" w:space="0" w:color="auto"/>
              <w:bottom w:val="single" w:sz="4" w:space="0" w:color="000000"/>
              <w:right w:val="single" w:sz="4" w:space="0" w:color="auto"/>
            </w:tcBorders>
            <w:hideMark/>
          </w:tcPr>
          <w:p w:rsidR="00CF144B" w:rsidRPr="00E87AEB" w:rsidRDefault="00CF144B" w:rsidP="008B5F3D">
            <w:pPr>
              <w:pStyle w:val="ListContinue2"/>
              <w:spacing w:before="0" w:after="0"/>
              <w:rPr>
                <w:rFonts w:cs="Arial"/>
                <w:sz w:val="18"/>
                <w:szCs w:val="18"/>
              </w:rPr>
            </w:pPr>
            <w:r w:rsidRPr="00E87AEB">
              <w:rPr>
                <w:rFonts w:cs="Arial"/>
                <w:sz w:val="18"/>
                <w:szCs w:val="18"/>
              </w:rPr>
              <w:t>3.a. Total number of children enrolled in CHIP (title XXI) during title XIX coverage break</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57" name="Picture 75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r w:rsidR="00CF144B" w:rsidRPr="00E87AEB" w:rsidTr="00E036CB">
        <w:trPr>
          <w:cantSplit/>
          <w:trHeight w:val="432"/>
        </w:trPr>
        <w:tc>
          <w:tcPr>
            <w:tcW w:w="5170" w:type="dxa"/>
            <w:tcBorders>
              <w:top w:val="single" w:sz="4" w:space="0" w:color="auto"/>
              <w:left w:val="single" w:sz="4" w:space="0" w:color="auto"/>
              <w:bottom w:val="single" w:sz="4" w:space="0" w:color="000000"/>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disenrolled from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3140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5.73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1328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526</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2.98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512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2.88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774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13.28</w:t>
            </w:r>
          </w:p>
        </w:tc>
      </w:tr>
      <w:tr w:rsidR="00CF144B" w:rsidRPr="00E87AEB" w:rsidTr="00E036CB">
        <w:trPr>
          <w:cantSplit/>
          <w:trHeight w:val="432"/>
        </w:trPr>
        <w:tc>
          <w:tcPr>
            <w:tcW w:w="5170" w:type="dxa"/>
            <w:tcBorders>
              <w:top w:val="single" w:sz="4" w:space="0" w:color="auto"/>
              <w:left w:val="single" w:sz="4" w:space="0" w:color="auto"/>
              <w:bottom w:val="single" w:sz="4" w:space="0" w:color="000000"/>
              <w:right w:val="single" w:sz="4" w:space="0" w:color="auto"/>
            </w:tcBorders>
            <w:hideMark/>
          </w:tcPr>
          <w:p w:rsidR="00CF144B" w:rsidRPr="00E87AEB" w:rsidRDefault="00CF144B" w:rsidP="008B5F3D">
            <w:pPr>
              <w:pStyle w:val="ListContinue2"/>
              <w:spacing w:before="0" w:after="0"/>
              <w:rPr>
                <w:rFonts w:cs="Arial"/>
                <w:sz w:val="18"/>
                <w:szCs w:val="18"/>
              </w:rPr>
            </w:pPr>
            <w:r w:rsidRPr="00E87AEB">
              <w:rPr>
                <w:rFonts w:cs="Arial"/>
                <w:sz w:val="18"/>
                <w:szCs w:val="18"/>
              </w:rPr>
              <w:t>4.a. Total number of children enrolled in CHIP (title XXI) after being disenrolled from title XIX</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58" name="Picture 75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r w:rsidR="00CF144B" w:rsidRPr="00E87AEB" w:rsidTr="007F6674">
        <w:trPr>
          <w:cantSplit/>
        </w:trPr>
        <w:tc>
          <w:tcPr>
            <w:tcW w:w="13574" w:type="dxa"/>
            <w:gridSpan w:val="11"/>
            <w:tcBorders>
              <w:top w:val="single" w:sz="4" w:space="0" w:color="auto"/>
              <w:left w:val="single" w:sz="4" w:space="0" w:color="auto"/>
              <w:bottom w:val="single" w:sz="4" w:space="0" w:color="auto"/>
              <w:right w:val="single" w:sz="4" w:space="0" w:color="auto"/>
            </w:tcBorders>
            <w:shd w:val="clear" w:color="auto" w:fill="C0C0C0"/>
            <w:hideMark/>
          </w:tcPr>
          <w:p w:rsidR="00CF144B" w:rsidRPr="00E87AEB" w:rsidRDefault="00CF144B" w:rsidP="00E036CB">
            <w:pPr>
              <w:pStyle w:val="TableHead9Arial"/>
              <w:rPr>
                <w:rFonts w:cs="Arial"/>
              </w:rPr>
            </w:pPr>
            <w:r w:rsidRPr="00E87AEB">
              <w:rPr>
                <w:rFonts w:cs="Arial"/>
              </w:rPr>
              <w:t>Enrollment status 12 months later</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continuously 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45364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82.73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8641</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63.79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16447</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93.14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16401</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92.15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3875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66.48</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with a break in title XIX coverage but re-enrolled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331</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0.6</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146</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1.08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89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0.33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0.65</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8B5F3D">
            <w:pPr>
              <w:pStyle w:val="ListContinue2"/>
              <w:spacing w:before="0" w:after="0"/>
              <w:rPr>
                <w:rFonts w:cs="Arial"/>
                <w:sz w:val="18"/>
                <w:szCs w:val="18"/>
              </w:rPr>
            </w:pPr>
            <w:r w:rsidRPr="00E87AEB">
              <w:rPr>
                <w:rFonts w:cs="Arial"/>
                <w:sz w:val="18"/>
                <w:szCs w:val="18"/>
              </w:rPr>
              <w:t xml:space="preserve">6.a. Total number of children enrolled in CHIP (title XXI) during title XIX coverage break </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59" name="Picture 75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8B5F3D">
            <w:pPr>
              <w:pStyle w:val="ListNumberforTable2aand2b"/>
              <w:rPr>
                <w:rFonts w:cs="Arial"/>
                <w:sz w:val="18"/>
              </w:rPr>
            </w:pPr>
            <w:r w:rsidRPr="00E87AEB">
              <w:rPr>
                <w:rFonts w:cs="Arial"/>
                <w:sz w:val="18"/>
              </w:rPr>
              <w:t>Total number of children disenrolled from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9138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16.67</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4760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35.14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1122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6.35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1340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7.53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1916</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32.87</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8B5F3D">
            <w:pPr>
              <w:pStyle w:val="ListContinue2"/>
              <w:spacing w:before="0" w:after="0"/>
              <w:rPr>
                <w:rFonts w:cs="Arial"/>
                <w:sz w:val="18"/>
                <w:szCs w:val="18"/>
              </w:rPr>
            </w:pPr>
            <w:r w:rsidRPr="00E87AEB">
              <w:rPr>
                <w:rFonts w:cs="Arial"/>
                <w:sz w:val="18"/>
                <w:szCs w:val="18"/>
              </w:rPr>
              <w:t>7.a. Total number of children enrolled in CHIP (title XXI) after being disenrolled from title XIX</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60" name="Picture 7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r w:rsidR="00CF144B" w:rsidRPr="00E87AEB" w:rsidTr="007F6674">
        <w:trPr>
          <w:cantSplit/>
        </w:trPr>
        <w:tc>
          <w:tcPr>
            <w:tcW w:w="13574" w:type="dxa"/>
            <w:gridSpan w:val="11"/>
            <w:tcBorders>
              <w:top w:val="single" w:sz="4" w:space="0" w:color="auto"/>
              <w:left w:val="single" w:sz="4" w:space="0" w:color="auto"/>
              <w:bottom w:val="single" w:sz="4" w:space="0" w:color="auto"/>
              <w:right w:val="single" w:sz="4" w:space="0" w:color="auto"/>
            </w:tcBorders>
            <w:shd w:val="clear" w:color="auto" w:fill="C0C0C0"/>
            <w:hideMark/>
          </w:tcPr>
          <w:p w:rsidR="00CF144B" w:rsidRPr="00E87AEB" w:rsidRDefault="00CF144B" w:rsidP="00E036CB">
            <w:pPr>
              <w:pStyle w:val="TableHead9Arial"/>
              <w:rPr>
                <w:rFonts w:cs="Arial"/>
              </w:rPr>
            </w:pPr>
            <w:r w:rsidRPr="00E87AEB">
              <w:rPr>
                <w:rFonts w:cs="Arial"/>
              </w:rPr>
              <w:t>Enrollment status 18 months later</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A46FEC">
            <w:pPr>
              <w:pStyle w:val="ListNumberforTable2aand2b"/>
              <w:rPr>
                <w:rFonts w:cs="Arial"/>
                <w:sz w:val="18"/>
              </w:rPr>
            </w:pPr>
            <w:r w:rsidRPr="00E87AEB">
              <w:rPr>
                <w:rFonts w:cs="Arial"/>
                <w:sz w:val="18"/>
              </w:rPr>
              <w:t>Total number of children continuously 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36939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67.37</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6683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49.33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13861</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78.5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14020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78.77</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2375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40.74</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A46FEC">
            <w:pPr>
              <w:pStyle w:val="ListNumberforTable2aand2b"/>
              <w:rPr>
                <w:rFonts w:cs="Arial"/>
                <w:sz w:val="18"/>
              </w:rPr>
            </w:pPr>
            <w:r w:rsidRPr="00E87AEB">
              <w:rPr>
                <w:rFonts w:cs="Arial"/>
                <w:sz w:val="18"/>
              </w:rPr>
              <w:lastRenderedPageBreak/>
              <w:t>Total number of children with a break in title XIX coverage but re-enrolled in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2595</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4.73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770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5.68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923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5.23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730</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4.1</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172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2.95</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A46FEC">
            <w:pPr>
              <w:pStyle w:val="ListContinue2"/>
              <w:spacing w:before="0" w:after="0"/>
              <w:rPr>
                <w:rFonts w:cs="Arial"/>
                <w:sz w:val="18"/>
                <w:szCs w:val="18"/>
              </w:rPr>
            </w:pPr>
            <w:r w:rsidRPr="00E87AEB">
              <w:rPr>
                <w:rFonts w:cs="Arial"/>
                <w:sz w:val="18"/>
                <w:szCs w:val="18"/>
              </w:rPr>
              <w:t xml:space="preserve">9.a. Total number of children enrolled in CHIP (title XXI) during title XIX coverage break </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61" name="Picture 76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A46FEC">
            <w:pPr>
              <w:pStyle w:val="ListNumberforTable2aand2b"/>
              <w:rPr>
                <w:rFonts w:cs="Arial"/>
                <w:sz w:val="18"/>
              </w:rPr>
            </w:pPr>
            <w:r w:rsidRPr="00E87AEB">
              <w:rPr>
                <w:rFonts w:cs="Arial"/>
                <w:sz w:val="18"/>
              </w:rPr>
              <w:t>Total number of children disenrolled from title XIX</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15299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27.9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6094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44.98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2874</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16.28</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3049</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17.13</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3282</w:t>
            </w: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7A680F" w:rsidP="00973C89">
            <w:pPr>
              <w:pStyle w:val="TableCell9TNR"/>
              <w:rPr>
                <w:rFonts w:ascii="Arial" w:hAnsi="Arial" w:cs="Arial"/>
              </w:rPr>
            </w:pPr>
            <w:r>
              <w:rPr>
                <w:rFonts w:ascii="Arial" w:hAnsi="Arial" w:cs="Arial"/>
              </w:rPr>
              <w:t>56.3</w:t>
            </w:r>
          </w:p>
        </w:tc>
      </w:tr>
      <w:tr w:rsidR="00CF144B" w:rsidRPr="00E87AEB" w:rsidTr="00E036CB">
        <w:trPr>
          <w:cantSplit/>
          <w:trHeight w:val="432"/>
        </w:trPr>
        <w:tc>
          <w:tcPr>
            <w:tcW w:w="5170" w:type="dxa"/>
            <w:tcBorders>
              <w:top w:val="single" w:sz="4" w:space="0" w:color="auto"/>
              <w:left w:val="single" w:sz="4" w:space="0" w:color="auto"/>
              <w:bottom w:val="single" w:sz="4" w:space="0" w:color="auto"/>
              <w:right w:val="single" w:sz="4" w:space="0" w:color="auto"/>
            </w:tcBorders>
            <w:hideMark/>
          </w:tcPr>
          <w:p w:rsidR="00CF144B" w:rsidRPr="00E87AEB" w:rsidRDefault="00CF144B" w:rsidP="00A46FEC">
            <w:pPr>
              <w:pStyle w:val="ListContinue2"/>
              <w:spacing w:before="0" w:after="0"/>
              <w:rPr>
                <w:rFonts w:cs="Arial"/>
                <w:sz w:val="18"/>
                <w:szCs w:val="18"/>
              </w:rPr>
            </w:pPr>
            <w:r w:rsidRPr="00E87AEB">
              <w:rPr>
                <w:rFonts w:cs="Arial"/>
                <w:sz w:val="18"/>
                <w:szCs w:val="18"/>
              </w:rPr>
              <w:t>10.a. Total number of children enrolled in CHIP (title XXI) after being disenrolled from title XIX</w:t>
            </w:r>
          </w:p>
          <w:p w:rsidR="00CF144B" w:rsidRPr="00E87AEB" w:rsidRDefault="00CF144B" w:rsidP="007A680F">
            <w:pPr>
              <w:pStyle w:val="ListContinue2"/>
              <w:spacing w:before="0" w:after="0"/>
              <w:rPr>
                <w:rFonts w:cs="Arial"/>
                <w:sz w:val="18"/>
                <w:szCs w:val="18"/>
              </w:rPr>
            </w:pPr>
            <w:r w:rsidRPr="00E87AEB">
              <w:rPr>
                <w:rFonts w:cs="Arial"/>
                <w:sz w:val="18"/>
                <w:szCs w:val="18"/>
              </w:rPr>
              <w:t xml:space="preserve">(If unable to provide the data, check here  </w:t>
            </w:r>
            <w:r w:rsidR="007A680F">
              <w:rPr>
                <w:rFonts w:cs="Arial"/>
                <w:noProof/>
                <w:sz w:val="18"/>
                <w:szCs w:val="18"/>
              </w:rPr>
              <w:drawing>
                <wp:inline distT="0" distB="0" distL="0" distR="0">
                  <wp:extent cx="129540" cy="121920"/>
                  <wp:effectExtent l="0" t="0" r="3810" b="0"/>
                  <wp:docPr id="762" name="Picture 76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E87AEB">
              <w:rPr>
                <w:rFonts w:cs="Arial"/>
                <w:sz w:val="18"/>
                <w:szCs w:val="18"/>
              </w:rPr>
              <w:t>)</w:t>
            </w:r>
          </w:p>
        </w:tc>
        <w:tc>
          <w:tcPr>
            <w:tcW w:w="896"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c>
          <w:tcPr>
            <w:tcW w:w="834" w:type="dxa"/>
            <w:tcBorders>
              <w:top w:val="single" w:sz="4" w:space="0" w:color="auto"/>
              <w:left w:val="single" w:sz="4" w:space="0" w:color="auto"/>
              <w:bottom w:val="single" w:sz="4" w:space="0" w:color="auto"/>
              <w:right w:val="single" w:sz="4" w:space="0" w:color="auto"/>
            </w:tcBorders>
          </w:tcPr>
          <w:p w:rsidR="00CF144B" w:rsidRPr="00E87AEB" w:rsidRDefault="00CF144B" w:rsidP="00973C89">
            <w:pPr>
              <w:pStyle w:val="TableCell9TNR"/>
              <w:rPr>
                <w:rFonts w:ascii="Arial" w:hAnsi="Arial" w:cs="Arial"/>
              </w:rPr>
            </w:pPr>
          </w:p>
        </w:tc>
      </w:tr>
    </w:tbl>
    <w:p w:rsidR="00CF144B" w:rsidRPr="00901632" w:rsidRDefault="00CF144B" w:rsidP="00007626">
      <w:pPr>
        <w:pStyle w:val="Normal11Middle"/>
      </w:pPr>
    </w:p>
    <w:p w:rsidR="00CF144B" w:rsidRPr="00007626" w:rsidRDefault="00CF144B" w:rsidP="008541F2">
      <w:pPr>
        <w:pStyle w:val="TableCell9Arial"/>
        <w:keepNext/>
        <w:rPr>
          <w:rStyle w:val="RequiresMoreAttention"/>
        </w:rPr>
      </w:pPr>
      <w:r w:rsidRPr="00007626">
        <w:rPr>
          <w:rStyle w:val="RequiresMoreAttention"/>
        </w:rPr>
        <w:t>Definitions:</w:t>
      </w:r>
    </w:p>
    <w:p w:rsidR="00CF144B" w:rsidRDefault="00CF144B" w:rsidP="00007626">
      <w:pPr>
        <w:pStyle w:val="ListNumber2Arial8"/>
      </w:pPr>
      <w:r w:rsidRPr="00901632">
        <w:t>The “total number of children newly enrolled in title XIX in the second quarter of FFY 2018” is defined as those children either new to public coverage or new to title XIX, in the month before enrollment.  Please define your population of “newly enrolled” in the Instructions section.</w:t>
      </w:r>
    </w:p>
    <w:p w:rsidR="00CF144B" w:rsidRPr="00901632" w:rsidRDefault="00CF144B" w:rsidP="00941F33">
      <w:pPr>
        <w:pStyle w:val="ListNumber2Arial8"/>
      </w:pPr>
      <w:r w:rsidRPr="00901632">
        <w:t xml:space="preserve">The total number of children that were continuously enrolled in title XIX for </w:t>
      </w:r>
      <w:r w:rsidRPr="00756836">
        <w:rPr>
          <w:rStyle w:val="Emphasis"/>
        </w:rPr>
        <w:t>6 months</w:t>
      </w:r>
      <w:r w:rsidRPr="00901632">
        <w:t xml:space="preserve"> is defined as the sum of:</w:t>
      </w:r>
      <w:r w:rsidR="00EE3EF8">
        <w:br/>
      </w:r>
      <w:r w:rsidR="00B963E7">
        <w:tab/>
      </w:r>
      <w:r w:rsidRPr="000601E1">
        <w:t>the number of children with birthdates after July 2001, who were newly enrolled in January 2018 and who were continuously enrolled through the end of June 2018</w:t>
      </w:r>
      <w:r w:rsidR="00B963E7">
        <w:br/>
      </w:r>
      <w:r w:rsidR="00B963E7">
        <w:tab/>
      </w:r>
      <w:r w:rsidRPr="00901632">
        <w:t>+ the number of children with birthdates after August 2001, who were newly enrolled in February 2018 and who were continuously enrolled through the end of July 2018</w:t>
      </w:r>
      <w:r w:rsidR="00941F33">
        <w:br/>
      </w:r>
      <w:r w:rsidR="00941F33">
        <w:tab/>
      </w:r>
      <w:r w:rsidRPr="00901632">
        <w:t>+ the number of children with birthdates after September 2001, who were newly enrolled in March 2018 and who were continuously enrolled through the end of August 2018</w:t>
      </w:r>
    </w:p>
    <w:p w:rsidR="00CF144B" w:rsidRPr="00FD0AB7" w:rsidRDefault="00CF144B" w:rsidP="00FD0AB7">
      <w:pPr>
        <w:pStyle w:val="ListNumber2Arial8"/>
        <w:rPr>
          <w:szCs w:val="16"/>
        </w:rPr>
      </w:pPr>
      <w:r w:rsidRPr="00FD0AB7">
        <w:rPr>
          <w:szCs w:val="16"/>
        </w:rPr>
        <w:t xml:space="preserve">The total number who had a break in title XIX coverage during </w:t>
      </w:r>
      <w:r w:rsidRPr="00756836">
        <w:rPr>
          <w:rStyle w:val="Emphasis"/>
        </w:rPr>
        <w:t>6 months</w:t>
      </w:r>
      <w:r w:rsidRPr="00FD0AB7">
        <w:rPr>
          <w:szCs w:val="16"/>
        </w:rPr>
        <w:t xml:space="preserve"> of enrollment (regardless of the number of breaks in coverage) but were re-enrolled in title XIX by the end of the 6 months, is defined as the sum of:</w:t>
      </w:r>
      <w:r w:rsidR="00941F33" w:rsidRPr="00FD0AB7">
        <w:rPr>
          <w:szCs w:val="16"/>
        </w:rPr>
        <w:br/>
      </w:r>
      <w:r w:rsidR="00941F33" w:rsidRPr="00FD0AB7">
        <w:rPr>
          <w:szCs w:val="16"/>
        </w:rPr>
        <w:tab/>
      </w:r>
      <w:r w:rsidRPr="00FD0AB7">
        <w:rPr>
          <w:szCs w:val="16"/>
        </w:rPr>
        <w:t>the number of children with birthdates after July 2001, who were newly enrolled in January 2018 and who disenrolled and re-enrolled in title XIX by the end of June 2018</w:t>
      </w:r>
      <w:r w:rsidR="00941F33" w:rsidRPr="00FD0AB7">
        <w:rPr>
          <w:szCs w:val="16"/>
        </w:rPr>
        <w:br/>
      </w:r>
      <w:r w:rsidR="00941F33" w:rsidRPr="00FD0AB7">
        <w:rPr>
          <w:szCs w:val="16"/>
        </w:rPr>
        <w:tab/>
      </w:r>
      <w:r w:rsidRPr="00FD0AB7">
        <w:rPr>
          <w:szCs w:val="16"/>
        </w:rPr>
        <w:t>+ the number of children with birthdates after August 2001, who were newly enrolled in February 2018 and who disenrolled and re-enrolled in title XIX by the end of July 2018</w:t>
      </w:r>
      <w:r w:rsidR="00FD0AB7" w:rsidRPr="00FD0AB7">
        <w:rPr>
          <w:szCs w:val="16"/>
        </w:rPr>
        <w:br/>
      </w:r>
      <w:r w:rsidR="00FD0AB7" w:rsidRPr="00FD0AB7">
        <w:rPr>
          <w:szCs w:val="16"/>
        </w:rPr>
        <w:tab/>
      </w:r>
      <w:r w:rsidRPr="00FD0AB7">
        <w:rPr>
          <w:szCs w:val="16"/>
        </w:rPr>
        <w:t>+ the number of children with birthdates after September 2001, who were newly enrolled in March 2018 and who disenrolled and re-enrolled in title XIX by the end of August 2018</w:t>
      </w:r>
      <w:r w:rsidR="00FD0AB7" w:rsidRPr="00FD0AB7">
        <w:rPr>
          <w:szCs w:val="16"/>
        </w:rPr>
        <w:br/>
      </w:r>
      <w:r w:rsidRPr="00FD0AB7">
        <w:rPr>
          <w:szCs w:val="16"/>
        </w:rPr>
        <w:t>3.a.  From the population in #3, provide the total number of children who were enrolled in title XXI during their break in coverage.</w:t>
      </w:r>
    </w:p>
    <w:p w:rsidR="00CF144B" w:rsidRPr="00E3494C" w:rsidRDefault="00CF144B" w:rsidP="00E3494C">
      <w:pPr>
        <w:pStyle w:val="ListNumber2Arial8"/>
        <w:rPr>
          <w:szCs w:val="16"/>
        </w:rPr>
      </w:pPr>
      <w:r w:rsidRPr="00E3494C">
        <w:rPr>
          <w:szCs w:val="16"/>
        </w:rPr>
        <w:t xml:space="preserve">The total number who disenrolled from title XIX, </w:t>
      </w:r>
      <w:r w:rsidRPr="009B3C92">
        <w:rPr>
          <w:rStyle w:val="Emphasis"/>
        </w:rPr>
        <w:t>6 months</w:t>
      </w:r>
      <w:r w:rsidRPr="00E3494C">
        <w:rPr>
          <w:szCs w:val="16"/>
        </w:rPr>
        <w:t xml:space="preserve"> after their enrollment month is defined as the sum of:</w:t>
      </w:r>
      <w:r w:rsidR="00E3494C" w:rsidRPr="00E3494C">
        <w:rPr>
          <w:szCs w:val="16"/>
        </w:rPr>
        <w:br/>
      </w:r>
      <w:r w:rsidR="00E3494C" w:rsidRPr="00E3494C">
        <w:rPr>
          <w:szCs w:val="16"/>
        </w:rPr>
        <w:tab/>
      </w:r>
      <w:r w:rsidRPr="00E3494C">
        <w:rPr>
          <w:szCs w:val="16"/>
        </w:rPr>
        <w:t>the number of children with birthdates after July 2001, who were newly enrolled in January 2018 and were disenrolled by the end of June 2018</w:t>
      </w:r>
      <w:r w:rsidR="00E3494C" w:rsidRPr="00E3494C">
        <w:rPr>
          <w:szCs w:val="16"/>
        </w:rPr>
        <w:br/>
      </w:r>
      <w:r w:rsidR="00E3494C" w:rsidRPr="00E3494C">
        <w:rPr>
          <w:szCs w:val="16"/>
        </w:rPr>
        <w:tab/>
      </w:r>
      <w:r w:rsidRPr="00E3494C">
        <w:rPr>
          <w:szCs w:val="16"/>
        </w:rPr>
        <w:t>+ the number of children with birthdates after August 2001, who were newly enrolled in February 2018 and were disenrolled by the end of July 2018</w:t>
      </w:r>
      <w:r w:rsidR="00E3494C" w:rsidRPr="00E3494C">
        <w:rPr>
          <w:szCs w:val="16"/>
        </w:rPr>
        <w:br/>
      </w:r>
      <w:r w:rsidR="00E3494C" w:rsidRPr="00E3494C">
        <w:rPr>
          <w:szCs w:val="16"/>
        </w:rPr>
        <w:tab/>
      </w:r>
      <w:r w:rsidRPr="00E3494C">
        <w:rPr>
          <w:szCs w:val="16"/>
        </w:rPr>
        <w:t>+ the number of children with birthdates after September 2001, who were newly enrolled in March 2018 and were disenrolled by the end of August 2018</w:t>
      </w:r>
      <w:r w:rsidR="00E3494C">
        <w:rPr>
          <w:szCs w:val="16"/>
        </w:rPr>
        <w:br/>
      </w:r>
      <w:r w:rsidRPr="00E3494C">
        <w:rPr>
          <w:szCs w:val="16"/>
        </w:rPr>
        <w:t>4.a. From the population in #4, provide the total number of children who were enrolled in title XXI in the month after their disenrollment from title XIX.</w:t>
      </w:r>
    </w:p>
    <w:p w:rsidR="00CF144B" w:rsidRPr="00901632" w:rsidRDefault="00CF144B" w:rsidP="00A11AC2">
      <w:pPr>
        <w:pStyle w:val="ListNumber2Arial8"/>
      </w:pPr>
      <w:r w:rsidRPr="00901632">
        <w:t xml:space="preserve">The total number of children who were continuously enrolled in title XIX for </w:t>
      </w:r>
      <w:r w:rsidRPr="00756836">
        <w:rPr>
          <w:rStyle w:val="Emphasis"/>
        </w:rPr>
        <w:t>12 months</w:t>
      </w:r>
      <w:r w:rsidRPr="00901632">
        <w:t xml:space="preserve"> is defined as the sum of:</w:t>
      </w:r>
      <w:r w:rsidR="00760B31">
        <w:br/>
      </w:r>
      <w:r w:rsidR="00760B31">
        <w:tab/>
      </w:r>
      <w:r w:rsidRPr="00901632">
        <w:t>the number of children with birthdates after July 2001, who were newly enrolled in January 2018 and were continuously enrolled through the end of December 2018</w:t>
      </w:r>
      <w:r w:rsidR="00760B31">
        <w:br/>
      </w:r>
      <w:r w:rsidR="00760B31">
        <w:tab/>
      </w:r>
      <w:r w:rsidRPr="00901632">
        <w:t>+ the number of children with birthdates after August 2001, who were newly enrolled in February 2018 and were continuously enrolled through the end of January 2019</w:t>
      </w:r>
      <w:r w:rsidR="00760B31">
        <w:br/>
      </w:r>
      <w:r w:rsidR="00760B31">
        <w:tab/>
      </w:r>
      <w:r w:rsidRPr="00901632">
        <w:t>+ the number of children with birthdates after September 2001,  who were newly enrolled in March 2018 and were continuously enrolled through the end of February 2019</w:t>
      </w:r>
    </w:p>
    <w:p w:rsidR="00CF144B" w:rsidRPr="00760B31" w:rsidRDefault="00CF144B" w:rsidP="00760B31">
      <w:pPr>
        <w:pStyle w:val="ListNumber2Arial8"/>
      </w:pPr>
      <w:r w:rsidRPr="00760B31">
        <w:lastRenderedPageBreak/>
        <w:t xml:space="preserve">The total number of children who had a break in title XIX coverage during </w:t>
      </w:r>
      <w:r w:rsidRPr="00756836">
        <w:rPr>
          <w:rStyle w:val="Emphasis"/>
        </w:rPr>
        <w:t>12 months</w:t>
      </w:r>
      <w:r w:rsidRPr="00760B31">
        <w:t xml:space="preserve"> of enrollment (regardless of the number of breaks in coverage), but were re-enrolled in title XIX by the end of the 12 months, is defined as the sum of:</w:t>
      </w:r>
      <w:r w:rsidR="00760B31" w:rsidRPr="00760B31">
        <w:br/>
      </w:r>
      <w:r w:rsidR="00760B31" w:rsidRPr="00760B31">
        <w:tab/>
      </w:r>
      <w:r w:rsidRPr="00760B31">
        <w:t>the number of children with birthdates after July 2001, who were newly enrolled in January 2018 and who disenrolled and then re-enrolled in title XIX by the end of December 2018</w:t>
      </w:r>
      <w:r w:rsidR="00760B31" w:rsidRPr="00760B31">
        <w:br/>
      </w:r>
      <w:r w:rsidR="00760B31" w:rsidRPr="00760B31">
        <w:tab/>
      </w:r>
      <w:r w:rsidRPr="00760B31">
        <w:t>+ the number of children with birthdates after August 2001, who were newly enrolled in February 2018 and who disenrolled and then re-enrolled in title XIX by the end of January 2019</w:t>
      </w:r>
      <w:r w:rsidR="00760B31" w:rsidRPr="00760B31">
        <w:br/>
      </w:r>
      <w:r w:rsidR="00760B31" w:rsidRPr="00760B31">
        <w:tab/>
      </w:r>
      <w:r w:rsidRPr="00760B31">
        <w:t>+ the number of children with birthdates after September 2001 who were newly enrolled in March 2018 and who disenrolled and then re-enrolled in title XIX by the end of February 2019</w:t>
      </w:r>
      <w:r w:rsidR="00760B31" w:rsidRPr="00760B31">
        <w:br/>
      </w:r>
      <w:r w:rsidRPr="00760B31">
        <w:t>6.a. From the population in #6, provide the total number of children who were enrolled in title XXI during their break in coverage.</w:t>
      </w:r>
    </w:p>
    <w:p w:rsidR="00CF144B" w:rsidRPr="001702F6" w:rsidRDefault="00CF144B" w:rsidP="001702F6">
      <w:pPr>
        <w:pStyle w:val="ListNumber2Arial8"/>
      </w:pPr>
      <w:r w:rsidRPr="001702F6">
        <w:t xml:space="preserve">The total number of children who disenrolled from title XIX </w:t>
      </w:r>
      <w:r w:rsidRPr="00756836">
        <w:rPr>
          <w:rStyle w:val="Emphasis"/>
        </w:rPr>
        <w:t>12 months</w:t>
      </w:r>
      <w:r w:rsidRPr="001702F6">
        <w:t xml:space="preserve"> after their enrollment month is defined as the sum of:</w:t>
      </w:r>
      <w:r w:rsidR="001702F6" w:rsidRPr="001702F6">
        <w:br/>
      </w:r>
      <w:r w:rsidR="001702F6" w:rsidRPr="001702F6">
        <w:tab/>
      </w:r>
      <w:r w:rsidRPr="001702F6">
        <w:t>the number of children with birthdates after July 2001, who were enrolled in January 2018 and were disenrolled by the end of December 2018</w:t>
      </w:r>
      <w:r w:rsidR="001702F6" w:rsidRPr="001702F6">
        <w:br/>
      </w:r>
      <w:r w:rsidR="001702F6" w:rsidRPr="001702F6">
        <w:tab/>
      </w:r>
      <w:r w:rsidRPr="001702F6">
        <w:t>+ the number of children with birthdates after August 2001, who were enrolled in February  2018 and were disenrolled by the end of January 2019</w:t>
      </w:r>
      <w:r w:rsidR="001702F6" w:rsidRPr="001702F6">
        <w:br/>
      </w:r>
      <w:r w:rsidR="001702F6" w:rsidRPr="001702F6">
        <w:tab/>
      </w:r>
      <w:r w:rsidRPr="001702F6">
        <w:t>+ the number of children with birthdates after September 2001, who were enrolled in March 2018 and were disenrolled by the end of February 2019</w:t>
      </w:r>
      <w:r w:rsidR="001702F6" w:rsidRPr="001702F6">
        <w:br/>
      </w:r>
      <w:r w:rsidRPr="001702F6">
        <w:t>7.a. From the population in #7, provide the total number of children, who were enrolled in title XXI in the month after their disenrollment from title XIX.</w:t>
      </w:r>
    </w:p>
    <w:p w:rsidR="00CF144B" w:rsidRPr="00901632" w:rsidRDefault="00CF144B" w:rsidP="00A11AC2">
      <w:pPr>
        <w:pStyle w:val="ListNumber2Arial8"/>
      </w:pPr>
      <w:r w:rsidRPr="00901632">
        <w:t xml:space="preserve">The total number of children who were continuously enrolled in title XIX for </w:t>
      </w:r>
      <w:r w:rsidRPr="00756836">
        <w:rPr>
          <w:rStyle w:val="Emphasis"/>
        </w:rPr>
        <w:t>18 months</w:t>
      </w:r>
      <w:r w:rsidRPr="00901632">
        <w:t xml:space="preserve"> is defined as the sum of:</w:t>
      </w:r>
      <w:r w:rsidR="006E55A6">
        <w:br/>
      </w:r>
      <w:r w:rsidR="006E55A6">
        <w:tab/>
      </w:r>
      <w:r w:rsidRPr="00901632">
        <w:t>the number of children with birthdates after July 2001, who were newly enrolled in January 2018 and were continuously enrolled through the end of June 2019</w:t>
      </w:r>
      <w:r w:rsidR="006E55A6">
        <w:br/>
      </w:r>
      <w:r w:rsidR="006E55A6">
        <w:tab/>
      </w:r>
      <w:r w:rsidRPr="00901632">
        <w:t>+ the number of children with birthdates after August 2001, who were newly enrolled in February 2018 and were continuously enrolled through the end of July 2019</w:t>
      </w:r>
      <w:r w:rsidR="006E55A6">
        <w:br/>
      </w:r>
      <w:r w:rsidR="006E55A6">
        <w:tab/>
      </w:r>
      <w:r w:rsidRPr="00901632">
        <w:t>+ the number of children with birthdates after September 2001, who were newly enrolled in March 2018 and were continuously enrolled through the end of August 2019</w:t>
      </w:r>
    </w:p>
    <w:p w:rsidR="00CF144B" w:rsidRPr="006E55A6" w:rsidRDefault="00CF144B" w:rsidP="006E55A6">
      <w:pPr>
        <w:pStyle w:val="ListNumber2Arial8"/>
      </w:pPr>
      <w:r w:rsidRPr="006E55A6">
        <w:t xml:space="preserve">The total number of children who had a break in title XIX coverage during </w:t>
      </w:r>
      <w:r w:rsidRPr="00756836">
        <w:rPr>
          <w:rStyle w:val="Emphasis"/>
        </w:rPr>
        <w:t>18 months</w:t>
      </w:r>
      <w:r w:rsidRPr="006E55A6">
        <w:t xml:space="preserve"> of enrollment (regardless of the number of breaks in coverage), but were re-enrolled in title XIX by the end of the 18 months, is defined as the sum of:</w:t>
      </w:r>
      <w:r w:rsidR="006E55A6" w:rsidRPr="006E55A6">
        <w:br/>
      </w:r>
      <w:r w:rsidR="006E55A6" w:rsidRPr="006E55A6">
        <w:tab/>
      </w:r>
      <w:r w:rsidRPr="006E55A6">
        <w:t>the number of children with birthdates after July 2001, who were newly enrolled in January 2018 and who disenrolled and re-enrolled in title XIX by the end of June 2019</w:t>
      </w:r>
      <w:r w:rsidR="006E55A6" w:rsidRPr="006E55A6">
        <w:br/>
      </w:r>
      <w:r w:rsidR="006E55A6" w:rsidRPr="006E55A6">
        <w:tab/>
      </w:r>
      <w:r w:rsidRPr="006E55A6">
        <w:t>+ the number of children with birthdates after August 2001, who were newly enrolled in February 2018 and who disenrolled and re-enrolled in title XIX by the end of July 2019</w:t>
      </w:r>
      <w:r w:rsidR="006E55A6" w:rsidRPr="006E55A6">
        <w:br/>
      </w:r>
      <w:r w:rsidR="006E55A6" w:rsidRPr="006E55A6">
        <w:tab/>
      </w:r>
      <w:r w:rsidRPr="006E55A6">
        <w:t>+ the number of children with birthdates after September 2001, who were newly enrolled in March 2018 and who disenrolled and re-enrolled in title XIX by the end of August 2019</w:t>
      </w:r>
      <w:r w:rsidR="006E55A6" w:rsidRPr="006E55A6">
        <w:br/>
      </w:r>
      <w:r w:rsidRPr="006E55A6">
        <w:t>9.a. From the population in #9, provide the total number of children who were enrolled in title XXI during their break in coverage.</w:t>
      </w:r>
    </w:p>
    <w:p w:rsidR="00CF144B" w:rsidRPr="00901632" w:rsidRDefault="00CF144B" w:rsidP="00DC5E85">
      <w:pPr>
        <w:pStyle w:val="ListNumber2Arial8"/>
      </w:pPr>
      <w:r w:rsidRPr="00901632">
        <w:t xml:space="preserve">The total number of children who were disenrolled from title XIX </w:t>
      </w:r>
      <w:r w:rsidRPr="00756836">
        <w:rPr>
          <w:rStyle w:val="Emphasis"/>
        </w:rPr>
        <w:t>18 months</w:t>
      </w:r>
      <w:r w:rsidRPr="00901632">
        <w:t xml:space="preserve"> after their enrollment month is defined as the sum of:</w:t>
      </w:r>
      <w:r w:rsidR="00B00E8B">
        <w:br/>
      </w:r>
      <w:r w:rsidR="00B00E8B">
        <w:tab/>
      </w:r>
      <w:r w:rsidRPr="00901632">
        <w:t>the number of children with birthdates after July 2001, who were newly enrolled in January 2018 and disenrolled by the end of June 2019</w:t>
      </w:r>
      <w:r w:rsidR="00B00E8B">
        <w:br/>
      </w:r>
      <w:r w:rsidR="00B00E8B">
        <w:tab/>
      </w:r>
      <w:r w:rsidRPr="00901632">
        <w:t>+ the number of children with birthdates after August 2001, who were newly enrolled in February 2018 and disenrolled by the end of July 2019</w:t>
      </w:r>
      <w:r w:rsidR="00B00E8B">
        <w:br/>
      </w:r>
      <w:r w:rsidR="00B00E8B">
        <w:tab/>
      </w:r>
      <w:r w:rsidRPr="00901632">
        <w:t>+ the number of children with birthdates after September 2001, who were newly enrolled in March 2018 and disenrolled by the end of August 2019</w:t>
      </w:r>
      <w:r w:rsidR="00B00E8B">
        <w:br/>
      </w:r>
      <w:r w:rsidRPr="001D444D">
        <w:t>10.a. From the population in #10, provide the total number of children who were enrolled in title XXI (CHIP) in the month after their</w:t>
      </w:r>
      <w:r w:rsidRPr="00901632">
        <w:t xml:space="preserve"> disenrollment from XIX.</w:t>
      </w:r>
    </w:p>
    <w:p w:rsidR="00C11EC0" w:rsidRPr="0001640D" w:rsidRDefault="00C11EC0" w:rsidP="008C496E">
      <w:pPr>
        <w:pStyle w:val="Heading4"/>
        <w:numPr>
          <w:ilvl w:val="0"/>
          <w:numId w:val="0"/>
        </w:numPr>
        <w:spacing w:before="480" w:after="240"/>
        <w:ind w:left="720"/>
        <w:rPr>
          <w:bCs/>
          <w:sz w:val="26"/>
        </w:rPr>
      </w:pPr>
      <w:r w:rsidRPr="0001640D">
        <w:rPr>
          <w:bCs/>
          <w:sz w:val="26"/>
        </w:rPr>
        <w:t xml:space="preserve">Table </w:t>
      </w:r>
      <w:r w:rsidRPr="00C11EC0">
        <w:rPr>
          <w:bCs/>
          <w:sz w:val="26"/>
        </w:rPr>
        <w:t>3b.   Duration Measure of Children Enrolled in Title XXI</w:t>
      </w:r>
    </w:p>
    <w:p w:rsidR="00CF144B" w:rsidRPr="00901632" w:rsidRDefault="00CF144B" w:rsidP="00C855B5">
      <w:pPr>
        <w:pStyle w:val="Normal10"/>
        <w:keepNext/>
        <w:spacing w:after="0"/>
      </w:pPr>
      <w:r w:rsidRPr="00901632">
        <w:t>Specify how your “newly enrolled” population is defined:</w:t>
      </w:r>
    </w:p>
    <w:p w:rsidR="00CF144B" w:rsidRPr="00901632" w:rsidRDefault="007A680F" w:rsidP="00C855B5">
      <w:pPr>
        <w:pStyle w:val="ListContinue2"/>
        <w:keepNext/>
      </w:pPr>
      <w:r>
        <w:rPr>
          <w:noProof/>
        </w:rPr>
        <w:drawing>
          <wp:inline distT="0" distB="0" distL="0" distR="0">
            <wp:extent cx="129540" cy="121920"/>
            <wp:effectExtent l="0" t="0" r="3810" b="0"/>
            <wp:docPr id="763" name="Picture 7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Not Previously Enrolled in CHIP or Medicaid—“Newly enrolled” is defined as not enrolled in either title XXI or title XIX in the month before enrollment (i.e., for a child enrolled in January 2018, he/she would not be enrolled in either title XXI or title XIX in December 2017, etc.) </w:t>
      </w:r>
    </w:p>
    <w:p w:rsidR="00CF144B" w:rsidRPr="00901632" w:rsidRDefault="007A680F" w:rsidP="00C855B5">
      <w:pPr>
        <w:pStyle w:val="ListContinue2"/>
      </w:pPr>
      <w:r>
        <w:rPr>
          <w:noProof/>
        </w:rPr>
        <w:drawing>
          <wp:inline distT="0" distB="0" distL="0" distR="0">
            <wp:extent cx="129540" cy="121920"/>
            <wp:effectExtent l="0" t="0" r="3810" b="0"/>
            <wp:docPr id="764" name="Picture 76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Not Previously Enrolled in CHIP—“Newly enrolled” is defined as not enrolled in title XXI in the month before enrollment (i.e., for a child enrolled in January 2018, he/she would not be enrolled in title XXI in December 2017, etc.)</w:t>
      </w:r>
    </w:p>
    <w:tbl>
      <w:tblPr>
        <w:tblW w:w="135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110"/>
        <w:gridCol w:w="885"/>
        <w:gridCol w:w="907"/>
        <w:gridCol w:w="824"/>
        <w:gridCol w:w="825"/>
        <w:gridCol w:w="825"/>
        <w:gridCol w:w="825"/>
        <w:gridCol w:w="825"/>
        <w:gridCol w:w="825"/>
        <w:gridCol w:w="825"/>
        <w:gridCol w:w="825"/>
      </w:tblGrid>
      <w:tr w:rsidR="00CF144B" w:rsidRPr="003B5930" w:rsidTr="00C855B5">
        <w:trPr>
          <w:cantSplit/>
          <w:tblHeader/>
        </w:trPr>
        <w:tc>
          <w:tcPr>
            <w:tcW w:w="5110" w:type="dxa"/>
            <w:vMerge w:val="restart"/>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Table 3b.  Duration Measure, Title XXI</w:t>
            </w:r>
          </w:p>
        </w:tc>
        <w:tc>
          <w:tcPr>
            <w:tcW w:w="1792" w:type="dxa"/>
            <w:gridSpan w:val="2"/>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All Children Ages 0-16</w:t>
            </w:r>
          </w:p>
        </w:tc>
        <w:tc>
          <w:tcPr>
            <w:tcW w:w="1649" w:type="dxa"/>
            <w:gridSpan w:val="2"/>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Age Less than 12 months</w:t>
            </w:r>
          </w:p>
        </w:tc>
        <w:tc>
          <w:tcPr>
            <w:tcW w:w="1650" w:type="dxa"/>
            <w:gridSpan w:val="2"/>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 xml:space="preserve">Ages </w:t>
            </w:r>
            <w:r w:rsidR="0074442B" w:rsidRPr="003B5930">
              <w:rPr>
                <w:rFonts w:cs="Arial"/>
                <w:b/>
                <w:bCs/>
              </w:rPr>
              <w:br/>
              <w:t>|</w:t>
            </w:r>
            <w:r w:rsidRPr="003B5930">
              <w:rPr>
                <w:rFonts w:cs="Arial"/>
                <w:b/>
                <w:bCs/>
              </w:rPr>
              <w:t>1-5</w:t>
            </w:r>
          </w:p>
        </w:tc>
        <w:tc>
          <w:tcPr>
            <w:tcW w:w="1650" w:type="dxa"/>
            <w:gridSpan w:val="2"/>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 xml:space="preserve">Ages </w:t>
            </w:r>
            <w:r w:rsidR="0074442B" w:rsidRPr="003B5930">
              <w:rPr>
                <w:rFonts w:cs="Arial"/>
                <w:b/>
                <w:bCs/>
              </w:rPr>
              <w:br/>
            </w:r>
            <w:r w:rsidRPr="003B5930">
              <w:rPr>
                <w:rFonts w:cs="Arial"/>
                <w:b/>
                <w:bCs/>
              </w:rPr>
              <w:t>6-12</w:t>
            </w:r>
          </w:p>
        </w:tc>
        <w:tc>
          <w:tcPr>
            <w:tcW w:w="1650" w:type="dxa"/>
            <w:gridSpan w:val="2"/>
            <w:tcBorders>
              <w:top w:val="single" w:sz="4" w:space="0" w:color="auto"/>
              <w:left w:val="single" w:sz="4" w:space="0" w:color="auto"/>
              <w:bottom w:val="single" w:sz="4" w:space="0" w:color="auto"/>
              <w:right w:val="single" w:sz="4" w:space="0" w:color="auto"/>
            </w:tcBorders>
            <w:hideMark/>
          </w:tcPr>
          <w:p w:rsidR="00CF144B" w:rsidRPr="003B5930" w:rsidRDefault="00CF144B" w:rsidP="00D81E62">
            <w:pPr>
              <w:pStyle w:val="TableHead9"/>
              <w:keepNext/>
              <w:rPr>
                <w:rFonts w:cs="Arial"/>
                <w:b/>
                <w:bCs/>
              </w:rPr>
            </w:pPr>
            <w:r w:rsidRPr="003B5930">
              <w:rPr>
                <w:rFonts w:cs="Arial"/>
                <w:b/>
                <w:bCs/>
              </w:rPr>
              <w:t>Ages 13-16</w:t>
            </w:r>
          </w:p>
        </w:tc>
      </w:tr>
      <w:tr w:rsidR="00CF144B" w:rsidRPr="003B5930" w:rsidTr="001C78D5">
        <w:trPr>
          <w:cantSplit/>
          <w:tblHeader/>
        </w:trPr>
        <w:tc>
          <w:tcPr>
            <w:tcW w:w="5110" w:type="dxa"/>
            <w:vMerge/>
            <w:tcBorders>
              <w:top w:val="single" w:sz="4" w:space="0" w:color="auto"/>
              <w:left w:val="single" w:sz="4" w:space="0" w:color="auto"/>
              <w:bottom w:val="single" w:sz="4" w:space="0" w:color="auto"/>
              <w:right w:val="single" w:sz="4" w:space="0" w:color="auto"/>
            </w:tcBorders>
            <w:vAlign w:val="center"/>
            <w:hideMark/>
          </w:tcPr>
          <w:p w:rsidR="00CF144B" w:rsidRPr="003B5930" w:rsidRDefault="00CF144B" w:rsidP="00D81E62">
            <w:pPr>
              <w:pStyle w:val="TableHead9"/>
              <w:keepNext/>
              <w:rPr>
                <w:rFonts w:cs="Arial"/>
                <w:b/>
                <w:bCs/>
              </w:rPr>
            </w:pPr>
          </w:p>
        </w:tc>
        <w:tc>
          <w:tcPr>
            <w:tcW w:w="88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Number</w:t>
            </w:r>
          </w:p>
        </w:tc>
        <w:tc>
          <w:tcPr>
            <w:tcW w:w="906"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Percent</w:t>
            </w:r>
          </w:p>
        </w:tc>
        <w:tc>
          <w:tcPr>
            <w:tcW w:w="824"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Number</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Percent</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Number</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Percent</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Number</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Percent</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Number</w:t>
            </w:r>
          </w:p>
        </w:tc>
        <w:tc>
          <w:tcPr>
            <w:tcW w:w="825" w:type="dxa"/>
            <w:tcBorders>
              <w:top w:val="single" w:sz="4" w:space="0" w:color="auto"/>
              <w:left w:val="single" w:sz="4" w:space="0" w:color="auto"/>
              <w:bottom w:val="single" w:sz="4" w:space="0" w:color="auto"/>
              <w:right w:val="single" w:sz="4" w:space="0" w:color="auto"/>
            </w:tcBorders>
            <w:tcMar>
              <w:left w:w="58" w:type="dxa"/>
              <w:right w:w="58" w:type="dxa"/>
            </w:tcMar>
            <w:hideMark/>
          </w:tcPr>
          <w:p w:rsidR="00CF144B" w:rsidRPr="003B5930" w:rsidRDefault="00CF144B" w:rsidP="00D81E62">
            <w:pPr>
              <w:pStyle w:val="TableHead9"/>
              <w:keepNext/>
              <w:rPr>
                <w:rFonts w:cs="Arial"/>
                <w:b/>
                <w:bCs/>
              </w:rPr>
            </w:pPr>
            <w:r w:rsidRPr="003B5930">
              <w:rPr>
                <w:rFonts w:cs="Arial"/>
                <w:b/>
                <w:bCs/>
              </w:rPr>
              <w:t>Percent</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F584D">
            <w:pPr>
              <w:pStyle w:val="ListNumberforTable2aand2b"/>
              <w:numPr>
                <w:ilvl w:val="0"/>
                <w:numId w:val="49"/>
              </w:numPr>
              <w:ind w:left="316" w:hanging="316"/>
              <w:rPr>
                <w:rFonts w:cs="Arial"/>
                <w:b/>
                <w:bCs/>
                <w:sz w:val="18"/>
              </w:rPr>
            </w:pPr>
            <w:r w:rsidRPr="003B5930">
              <w:rPr>
                <w:rFonts w:cs="Arial"/>
                <w:b/>
                <w:bCs/>
                <w:sz w:val="18"/>
              </w:rPr>
              <w:t>Total number of children newly enrolled in title XXI in the second quarter of FFY 2018</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7811</w:t>
            </w:r>
          </w:p>
        </w:tc>
        <w:tc>
          <w:tcPr>
            <w:tcW w:w="906" w:type="dxa"/>
            <w:tcBorders>
              <w:top w:val="single" w:sz="4" w:space="0" w:color="auto"/>
              <w:left w:val="single" w:sz="4" w:space="0" w:color="auto"/>
              <w:bottom w:val="single" w:sz="4" w:space="0" w:color="auto"/>
              <w:right w:val="single" w:sz="4" w:space="0" w:color="auto"/>
            </w:tcBorders>
            <w:hideMark/>
          </w:tcPr>
          <w:p w:rsidR="00CF144B" w:rsidRPr="003B5930" w:rsidRDefault="00CF144B" w:rsidP="0071186A">
            <w:pPr>
              <w:pStyle w:val="TableCell9TNR"/>
              <w:rPr>
                <w:rFonts w:ascii="Arial" w:hAnsi="Arial" w:cs="Arial"/>
              </w:rPr>
            </w:pPr>
            <w:r w:rsidRPr="003B5930">
              <w:rPr>
                <w:rFonts w:ascii="Arial" w:hAnsi="Arial" w:cs="Arial"/>
              </w:rPr>
              <w:t>100%</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895</w:t>
            </w:r>
          </w:p>
        </w:tc>
        <w:tc>
          <w:tcPr>
            <w:tcW w:w="825" w:type="dxa"/>
            <w:tcBorders>
              <w:top w:val="single" w:sz="4" w:space="0" w:color="auto"/>
              <w:left w:val="single" w:sz="4" w:space="0" w:color="auto"/>
              <w:bottom w:val="single" w:sz="4" w:space="0" w:color="auto"/>
              <w:right w:val="single" w:sz="4" w:space="0" w:color="auto"/>
            </w:tcBorders>
            <w:hideMark/>
          </w:tcPr>
          <w:p w:rsidR="00CF144B" w:rsidRPr="003B5930" w:rsidRDefault="00CF144B" w:rsidP="0071186A">
            <w:pPr>
              <w:pStyle w:val="TableCell9TNR"/>
              <w:rPr>
                <w:rFonts w:ascii="Arial" w:hAnsi="Arial" w:cs="Arial"/>
              </w:rPr>
            </w:pPr>
            <w:r w:rsidRPr="003B5930">
              <w:rPr>
                <w:rFonts w:ascii="Arial" w:hAnsi="Arial" w:cs="Arial"/>
              </w:rPr>
              <w:t>100%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2411</w:t>
            </w:r>
          </w:p>
        </w:tc>
        <w:tc>
          <w:tcPr>
            <w:tcW w:w="825" w:type="dxa"/>
            <w:tcBorders>
              <w:top w:val="single" w:sz="4" w:space="0" w:color="auto"/>
              <w:left w:val="single" w:sz="4" w:space="0" w:color="auto"/>
              <w:bottom w:val="single" w:sz="4" w:space="0" w:color="auto"/>
              <w:right w:val="single" w:sz="4" w:space="0" w:color="auto"/>
            </w:tcBorders>
            <w:hideMark/>
          </w:tcPr>
          <w:p w:rsidR="00CF144B" w:rsidRPr="003B5930" w:rsidRDefault="00CF144B" w:rsidP="0071186A">
            <w:pPr>
              <w:pStyle w:val="TableCell9TNR"/>
              <w:rPr>
                <w:rFonts w:ascii="Arial" w:hAnsi="Arial" w:cs="Arial"/>
              </w:rPr>
            </w:pPr>
            <w:r w:rsidRPr="003B5930">
              <w:rPr>
                <w:rFonts w:ascii="Arial" w:hAnsi="Arial" w:cs="Arial"/>
              </w:rPr>
              <w:t>100%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3119</w:t>
            </w:r>
          </w:p>
        </w:tc>
        <w:tc>
          <w:tcPr>
            <w:tcW w:w="825" w:type="dxa"/>
            <w:tcBorders>
              <w:top w:val="single" w:sz="4" w:space="0" w:color="auto"/>
              <w:left w:val="single" w:sz="4" w:space="0" w:color="auto"/>
              <w:bottom w:val="single" w:sz="4" w:space="0" w:color="auto"/>
              <w:right w:val="single" w:sz="4" w:space="0" w:color="auto"/>
            </w:tcBorders>
            <w:hideMark/>
          </w:tcPr>
          <w:p w:rsidR="00CF144B" w:rsidRPr="003B5930" w:rsidRDefault="00CF144B" w:rsidP="0071186A">
            <w:pPr>
              <w:pStyle w:val="TableCell9TNR"/>
              <w:rPr>
                <w:rFonts w:ascii="Arial" w:hAnsi="Arial" w:cs="Arial"/>
              </w:rPr>
            </w:pPr>
            <w:r w:rsidRPr="003B5930">
              <w:rPr>
                <w:rFonts w:ascii="Arial" w:hAnsi="Arial" w:cs="Arial"/>
              </w:rPr>
              <w:t>100%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1386</w:t>
            </w:r>
          </w:p>
        </w:tc>
        <w:tc>
          <w:tcPr>
            <w:tcW w:w="825" w:type="dxa"/>
            <w:tcBorders>
              <w:top w:val="single" w:sz="4" w:space="0" w:color="auto"/>
              <w:left w:val="single" w:sz="4" w:space="0" w:color="auto"/>
              <w:bottom w:val="single" w:sz="4" w:space="0" w:color="auto"/>
              <w:right w:val="single" w:sz="4" w:space="0" w:color="auto"/>
            </w:tcBorders>
            <w:hideMark/>
          </w:tcPr>
          <w:p w:rsidR="00CF144B" w:rsidRPr="003B5930" w:rsidRDefault="00CF144B" w:rsidP="0071186A">
            <w:pPr>
              <w:pStyle w:val="TableCell9TNR"/>
              <w:rPr>
                <w:rFonts w:ascii="Arial" w:hAnsi="Arial" w:cs="Arial"/>
              </w:rPr>
            </w:pPr>
            <w:r w:rsidRPr="003B5930">
              <w:rPr>
                <w:rFonts w:ascii="Arial" w:hAnsi="Arial" w:cs="Arial"/>
              </w:rPr>
              <w:t>100%</w:t>
            </w:r>
          </w:p>
        </w:tc>
      </w:tr>
      <w:tr w:rsidR="00CF144B" w:rsidRPr="003B5930" w:rsidTr="007F6674">
        <w:trPr>
          <w:cantSplit/>
        </w:trPr>
        <w:tc>
          <w:tcPr>
            <w:tcW w:w="13499" w:type="dxa"/>
            <w:gridSpan w:val="11"/>
            <w:tcBorders>
              <w:top w:val="single" w:sz="4" w:space="0" w:color="auto"/>
              <w:left w:val="single" w:sz="4" w:space="0" w:color="auto"/>
              <w:bottom w:val="single" w:sz="4" w:space="0" w:color="000000"/>
              <w:right w:val="single" w:sz="4" w:space="0" w:color="auto"/>
            </w:tcBorders>
            <w:shd w:val="clear" w:color="auto" w:fill="C0C0C0"/>
            <w:hideMark/>
          </w:tcPr>
          <w:p w:rsidR="00CF144B" w:rsidRPr="003B5930" w:rsidRDefault="00CF144B" w:rsidP="00C855B5">
            <w:pPr>
              <w:pStyle w:val="TableHead9Arial"/>
              <w:rPr>
                <w:rFonts w:cs="Arial"/>
              </w:rPr>
            </w:pPr>
            <w:r w:rsidRPr="003B5930">
              <w:rPr>
                <w:rFonts w:cs="Arial"/>
              </w:rPr>
              <w:lastRenderedPageBreak/>
              <w:t>Enrollment status 6 months later</w:t>
            </w:r>
          </w:p>
        </w:tc>
      </w:tr>
      <w:tr w:rsidR="00CF144B" w:rsidRPr="003B5930" w:rsidTr="00C855B5">
        <w:trPr>
          <w:cantSplit/>
        </w:trPr>
        <w:tc>
          <w:tcPr>
            <w:tcW w:w="5110" w:type="dxa"/>
            <w:tcBorders>
              <w:top w:val="single" w:sz="4" w:space="0" w:color="auto"/>
              <w:left w:val="single" w:sz="4" w:space="0" w:color="auto"/>
              <w:bottom w:val="single" w:sz="4" w:space="0" w:color="000000"/>
              <w:right w:val="single" w:sz="4" w:space="0" w:color="auto"/>
            </w:tcBorders>
            <w:hideMark/>
          </w:tcPr>
          <w:p w:rsidR="00CF144B" w:rsidRPr="003B5930" w:rsidRDefault="00CF144B" w:rsidP="00C855B5">
            <w:pPr>
              <w:pStyle w:val="ListNumberforTable2aand2b"/>
              <w:rPr>
                <w:rFonts w:cs="Arial"/>
                <w:sz w:val="18"/>
              </w:rPr>
            </w:pPr>
            <w:r w:rsidRPr="003B5930">
              <w:rPr>
                <w:rFonts w:cs="Arial"/>
                <w:sz w:val="18"/>
              </w:rPr>
              <w:t>Total number of children continuously 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7700</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98.58</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878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98.1</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2383</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98.84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3074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98.56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1365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98.48</w:t>
            </w:r>
          </w:p>
        </w:tc>
      </w:tr>
      <w:tr w:rsidR="00CF144B" w:rsidRPr="003B5930" w:rsidTr="00C855B5">
        <w:trPr>
          <w:cantSplit/>
        </w:trPr>
        <w:tc>
          <w:tcPr>
            <w:tcW w:w="5110" w:type="dxa"/>
            <w:tcBorders>
              <w:top w:val="single" w:sz="4" w:space="0" w:color="auto"/>
              <w:left w:val="single" w:sz="4" w:space="0" w:color="auto"/>
              <w:bottom w:val="single" w:sz="4" w:space="0" w:color="000000"/>
              <w:right w:val="single" w:sz="4" w:space="0" w:color="auto"/>
            </w:tcBorders>
            <w:hideMark/>
          </w:tcPr>
          <w:p w:rsidR="00CF144B" w:rsidRPr="003B5930" w:rsidRDefault="00CF144B" w:rsidP="00C855B5">
            <w:pPr>
              <w:pStyle w:val="ListNumberforTable2aand2b"/>
              <w:rPr>
                <w:rFonts w:cs="Arial"/>
                <w:sz w:val="18"/>
              </w:rPr>
            </w:pPr>
            <w:r w:rsidRPr="003B5930">
              <w:rPr>
                <w:rFonts w:cs="Arial"/>
                <w:sz w:val="18"/>
              </w:rPr>
              <w:t>Total number of children with a break in title XXI coverage but re-enrolled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C855B5">
        <w:trPr>
          <w:cantSplit/>
        </w:trPr>
        <w:tc>
          <w:tcPr>
            <w:tcW w:w="5110" w:type="dxa"/>
            <w:tcBorders>
              <w:top w:val="single" w:sz="4" w:space="0" w:color="auto"/>
              <w:left w:val="single" w:sz="4" w:space="0" w:color="auto"/>
              <w:bottom w:val="single" w:sz="4" w:space="0" w:color="000000"/>
              <w:right w:val="single" w:sz="4" w:space="0" w:color="auto"/>
            </w:tcBorders>
            <w:hideMark/>
          </w:tcPr>
          <w:p w:rsidR="00CF144B" w:rsidRPr="003B5930" w:rsidRDefault="00CF144B" w:rsidP="004F584D">
            <w:pPr>
              <w:pStyle w:val="ListContinue2"/>
              <w:spacing w:before="0" w:after="0"/>
              <w:rPr>
                <w:rFonts w:cs="Arial"/>
                <w:sz w:val="18"/>
              </w:rPr>
            </w:pPr>
            <w:r w:rsidRPr="003B5930">
              <w:rPr>
                <w:rFonts w:cs="Arial"/>
                <w:sz w:val="18"/>
              </w:rPr>
              <w:t xml:space="preserve">3.a. Total number of children enrolled in Medicaid (title XIX) during title XXI coverage break </w:t>
            </w:r>
          </w:p>
          <w:p w:rsidR="00CF144B" w:rsidRPr="003B5930" w:rsidRDefault="00CF144B" w:rsidP="007A680F">
            <w:pPr>
              <w:pStyle w:val="ListContinue2"/>
              <w:spacing w:before="0" w:after="0"/>
              <w:rPr>
                <w:rFonts w:cs="Arial"/>
                <w:sz w:val="18"/>
              </w:rPr>
            </w:pPr>
            <w:r w:rsidRPr="003B5930">
              <w:rPr>
                <w:rFonts w:cs="Arial"/>
                <w:sz w:val="18"/>
              </w:rPr>
              <w:t xml:space="preserve">(If unable to provide the data, check here  </w:t>
            </w:r>
            <w:r w:rsidR="007A680F">
              <w:rPr>
                <w:rFonts w:cs="Arial"/>
                <w:noProof/>
                <w:sz w:val="18"/>
              </w:rPr>
              <w:drawing>
                <wp:inline distT="0" distB="0" distL="0" distR="0">
                  <wp:extent cx="129540" cy="121920"/>
                  <wp:effectExtent l="0" t="0" r="3810" b="0"/>
                  <wp:docPr id="765" name="Picture 76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sz w:val="18"/>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C855B5">
        <w:trPr>
          <w:cantSplit/>
        </w:trPr>
        <w:tc>
          <w:tcPr>
            <w:tcW w:w="5110" w:type="dxa"/>
            <w:tcBorders>
              <w:top w:val="single" w:sz="4" w:space="0" w:color="auto"/>
              <w:left w:val="single" w:sz="4" w:space="0" w:color="auto"/>
              <w:bottom w:val="single" w:sz="4" w:space="0" w:color="000000"/>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disenrolled from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111</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1.42</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17</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1.16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1.44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21</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1.52</w:t>
            </w:r>
          </w:p>
        </w:tc>
      </w:tr>
      <w:tr w:rsidR="00CF144B" w:rsidRPr="003B5930" w:rsidTr="00C855B5">
        <w:trPr>
          <w:cantSplit/>
        </w:trPr>
        <w:tc>
          <w:tcPr>
            <w:tcW w:w="5110" w:type="dxa"/>
            <w:tcBorders>
              <w:top w:val="single" w:sz="4" w:space="0" w:color="auto"/>
              <w:left w:val="single" w:sz="4" w:space="0" w:color="auto"/>
              <w:bottom w:val="single" w:sz="4" w:space="0" w:color="000000"/>
              <w:right w:val="single" w:sz="4" w:space="0" w:color="auto"/>
            </w:tcBorders>
            <w:hideMark/>
          </w:tcPr>
          <w:p w:rsidR="00CF144B" w:rsidRPr="003B5930" w:rsidRDefault="00CF144B" w:rsidP="004F584D">
            <w:pPr>
              <w:pStyle w:val="ListContinue2"/>
              <w:spacing w:before="0" w:after="0"/>
              <w:rPr>
                <w:rFonts w:cs="Arial"/>
                <w:sz w:val="18"/>
              </w:rPr>
            </w:pPr>
            <w:r w:rsidRPr="003B5930">
              <w:rPr>
                <w:rFonts w:cs="Arial"/>
                <w:sz w:val="18"/>
              </w:rPr>
              <w:t>4.a. Total number of children enrolled in Medicaid (title XIX) after being disenrolled from title XXI</w:t>
            </w:r>
          </w:p>
          <w:p w:rsidR="00CF144B" w:rsidRPr="003B5930" w:rsidRDefault="00CF144B" w:rsidP="007A680F">
            <w:pPr>
              <w:pStyle w:val="ListContinue2"/>
              <w:spacing w:before="0" w:after="0"/>
              <w:rPr>
                <w:rFonts w:cs="Arial"/>
                <w:sz w:val="18"/>
              </w:rPr>
            </w:pPr>
            <w:r w:rsidRPr="003B5930">
              <w:rPr>
                <w:rFonts w:cs="Arial"/>
                <w:sz w:val="18"/>
              </w:rPr>
              <w:t xml:space="preserve">(If unable to provide the data, check here  </w:t>
            </w:r>
            <w:r w:rsidR="007A680F">
              <w:rPr>
                <w:rFonts w:cs="Arial"/>
                <w:noProof/>
                <w:sz w:val="18"/>
              </w:rPr>
              <w:drawing>
                <wp:inline distT="0" distB="0" distL="0" distR="0">
                  <wp:extent cx="129540" cy="121920"/>
                  <wp:effectExtent l="0" t="0" r="3810" b="0"/>
                  <wp:docPr id="766" name="Picture 76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sz w:val="18"/>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7F6674">
        <w:trPr>
          <w:cantSplit/>
        </w:trPr>
        <w:tc>
          <w:tcPr>
            <w:tcW w:w="13499" w:type="dxa"/>
            <w:gridSpan w:val="11"/>
            <w:tcBorders>
              <w:top w:val="single" w:sz="4" w:space="0" w:color="auto"/>
              <w:left w:val="single" w:sz="4" w:space="0" w:color="auto"/>
              <w:bottom w:val="single" w:sz="4" w:space="0" w:color="auto"/>
              <w:right w:val="single" w:sz="4" w:space="0" w:color="auto"/>
            </w:tcBorders>
            <w:shd w:val="clear" w:color="auto" w:fill="C0C0C0"/>
            <w:hideMark/>
          </w:tcPr>
          <w:p w:rsidR="00CF144B" w:rsidRPr="003B5930" w:rsidRDefault="00CF144B" w:rsidP="00C855B5">
            <w:pPr>
              <w:pStyle w:val="TableHead9Arial"/>
              <w:rPr>
                <w:rFonts w:cs="Arial"/>
              </w:rPr>
            </w:pPr>
            <w:r w:rsidRPr="003B5930">
              <w:rPr>
                <w:rFonts w:cs="Arial"/>
              </w:rPr>
              <w:t>Enrollment status 12 months later</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continuously 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7587</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97.13</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858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95.87</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2336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96.89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3045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97.63</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1348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97.26</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with a break in title XXI coverage but re-enrolled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5</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0.06</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0.04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0.06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0.14</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F584D">
            <w:pPr>
              <w:pStyle w:val="ListContinue2"/>
              <w:spacing w:before="0" w:after="0"/>
              <w:rPr>
                <w:rFonts w:cs="Arial"/>
                <w:sz w:val="18"/>
              </w:rPr>
            </w:pPr>
            <w:r w:rsidRPr="003B5930">
              <w:rPr>
                <w:rFonts w:cs="Arial"/>
                <w:sz w:val="18"/>
              </w:rPr>
              <w:t xml:space="preserve">6.a. Total number of children enrolled in Medicaid (title XIX) during title XXI coverage break </w:t>
            </w:r>
          </w:p>
          <w:p w:rsidR="00CF144B" w:rsidRPr="003B5930" w:rsidRDefault="00CF144B" w:rsidP="007A680F">
            <w:pPr>
              <w:pStyle w:val="ListContinue2"/>
              <w:spacing w:before="0" w:after="0"/>
              <w:rPr>
                <w:rFonts w:cs="Arial"/>
                <w:sz w:val="18"/>
              </w:rPr>
            </w:pPr>
            <w:r w:rsidRPr="003B5930">
              <w:rPr>
                <w:rFonts w:cs="Arial"/>
                <w:sz w:val="18"/>
              </w:rPr>
              <w:t xml:space="preserve">(If unable to provide the data, check here </w:t>
            </w:r>
            <w:r w:rsidR="007A680F">
              <w:rPr>
                <w:rFonts w:cs="Arial"/>
                <w:noProof/>
                <w:sz w:val="18"/>
              </w:rPr>
              <w:drawing>
                <wp:inline distT="0" distB="0" distL="0" distR="0">
                  <wp:extent cx="129540" cy="121920"/>
                  <wp:effectExtent l="0" t="0" r="3810" b="0"/>
                  <wp:docPr id="767" name="Picture 76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sz w:val="18"/>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disenrolled from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219</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2.8</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37</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4.13</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3.07</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2.31</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2.6</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F584D">
            <w:pPr>
              <w:pStyle w:val="ListContinue2Before0ptAfter0pt"/>
              <w:rPr>
                <w:rFonts w:cs="Arial"/>
              </w:rPr>
            </w:pPr>
            <w:r w:rsidRPr="003B5930">
              <w:rPr>
                <w:rFonts w:cs="Arial"/>
              </w:rPr>
              <w:t>7.a. Total number of children enrolled in Medicaid (title XIX) after being disenrolled from title XXI</w:t>
            </w:r>
          </w:p>
          <w:p w:rsidR="00CF144B" w:rsidRPr="003B5930" w:rsidRDefault="00CF144B" w:rsidP="007A680F">
            <w:pPr>
              <w:pStyle w:val="ListContinue2Before0ptAfter0pt"/>
              <w:rPr>
                <w:rFonts w:cs="Arial"/>
              </w:rPr>
            </w:pPr>
            <w:r w:rsidRPr="003B5930">
              <w:rPr>
                <w:rFonts w:cs="Arial"/>
              </w:rPr>
              <w:t xml:space="preserve">(If unable to provide the data, check here  </w:t>
            </w:r>
            <w:r w:rsidR="007A680F">
              <w:rPr>
                <w:rFonts w:cs="Arial"/>
                <w:noProof/>
              </w:rPr>
              <w:drawing>
                <wp:inline distT="0" distB="0" distL="0" distR="0">
                  <wp:extent cx="129540" cy="121920"/>
                  <wp:effectExtent l="0" t="0" r="3810" b="0"/>
                  <wp:docPr id="768" name="Picture 76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7F6674">
        <w:trPr>
          <w:cantSplit/>
        </w:trPr>
        <w:tc>
          <w:tcPr>
            <w:tcW w:w="13499" w:type="dxa"/>
            <w:gridSpan w:val="11"/>
            <w:tcBorders>
              <w:top w:val="single" w:sz="4" w:space="0" w:color="auto"/>
              <w:left w:val="single" w:sz="4" w:space="0" w:color="auto"/>
              <w:bottom w:val="single" w:sz="4" w:space="0" w:color="auto"/>
              <w:right w:val="single" w:sz="4" w:space="0" w:color="auto"/>
            </w:tcBorders>
            <w:shd w:val="clear" w:color="auto" w:fill="C0C0C0"/>
            <w:hideMark/>
          </w:tcPr>
          <w:p w:rsidR="00CF144B" w:rsidRPr="003B5930" w:rsidRDefault="00CF144B" w:rsidP="00C855B5">
            <w:pPr>
              <w:pStyle w:val="TableHead9Arial"/>
              <w:rPr>
                <w:rFonts w:cs="Arial"/>
              </w:rPr>
            </w:pPr>
            <w:r w:rsidRPr="003B5930">
              <w:rPr>
                <w:rFonts w:cs="Arial"/>
              </w:rPr>
              <w:t>Enrollment status 18 months later</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continuously 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4244</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54.33</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604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67.49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1243</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51.56</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1668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53.48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729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52.6</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with a break in title XXI coverage but re-enrolled in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210</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2.69</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2.12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71</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2.94</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78</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3.03</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F584D">
            <w:pPr>
              <w:pStyle w:val="ListContinue2"/>
              <w:spacing w:before="0" w:after="0"/>
              <w:rPr>
                <w:rFonts w:cs="Arial"/>
                <w:sz w:val="18"/>
              </w:rPr>
            </w:pPr>
            <w:r w:rsidRPr="003B5930">
              <w:rPr>
                <w:rFonts w:cs="Arial"/>
                <w:sz w:val="18"/>
              </w:rPr>
              <w:t>9.a. Total number of children enrolled in Medicaid (title XIX) during title XXI coverage break</w:t>
            </w:r>
          </w:p>
          <w:p w:rsidR="00CF144B" w:rsidRPr="003B5930" w:rsidRDefault="00CF144B" w:rsidP="007A680F">
            <w:pPr>
              <w:pStyle w:val="ListContinue2"/>
              <w:spacing w:before="0" w:after="0"/>
              <w:rPr>
                <w:rFonts w:cs="Arial"/>
                <w:sz w:val="18"/>
              </w:rPr>
            </w:pPr>
            <w:r w:rsidRPr="003B5930">
              <w:rPr>
                <w:rFonts w:cs="Arial"/>
                <w:sz w:val="18"/>
              </w:rPr>
              <w:t xml:space="preserve">(If unable to provide the data, check here  </w:t>
            </w:r>
            <w:r w:rsidR="007A680F">
              <w:rPr>
                <w:rFonts w:cs="Arial"/>
                <w:noProof/>
                <w:sz w:val="18"/>
              </w:rPr>
              <w:drawing>
                <wp:inline distT="0" distB="0" distL="0" distR="0">
                  <wp:extent cx="129540" cy="121920"/>
                  <wp:effectExtent l="0" t="0" r="3810" b="0"/>
                  <wp:docPr id="769" name="Picture 769"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sz w:val="18"/>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75F34">
            <w:pPr>
              <w:pStyle w:val="ListNumberforTable2aand2b"/>
              <w:rPr>
                <w:rFonts w:cs="Arial"/>
                <w:sz w:val="18"/>
              </w:rPr>
            </w:pPr>
            <w:r w:rsidRPr="003B5930">
              <w:rPr>
                <w:rFonts w:cs="Arial"/>
                <w:sz w:val="18"/>
              </w:rPr>
              <w:t>Total number of children disenrolled from title XXI</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3357</w:t>
            </w: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42.98</w:t>
            </w: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272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30.39</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1097</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45.5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1373</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44.02</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615</w:t>
            </w: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7A680F" w:rsidP="0071186A">
            <w:pPr>
              <w:pStyle w:val="TableCell9TNR"/>
              <w:rPr>
                <w:rFonts w:ascii="Arial" w:hAnsi="Arial" w:cs="Arial"/>
              </w:rPr>
            </w:pPr>
            <w:r>
              <w:rPr>
                <w:rFonts w:ascii="Arial" w:hAnsi="Arial" w:cs="Arial"/>
              </w:rPr>
              <w:t>44.37</w:t>
            </w:r>
          </w:p>
        </w:tc>
      </w:tr>
      <w:tr w:rsidR="00CF144B" w:rsidRPr="003B5930" w:rsidTr="00C855B5">
        <w:trPr>
          <w:cantSplit/>
        </w:trPr>
        <w:tc>
          <w:tcPr>
            <w:tcW w:w="5110" w:type="dxa"/>
            <w:tcBorders>
              <w:top w:val="single" w:sz="4" w:space="0" w:color="auto"/>
              <w:left w:val="single" w:sz="4" w:space="0" w:color="auto"/>
              <w:bottom w:val="single" w:sz="4" w:space="0" w:color="auto"/>
              <w:right w:val="single" w:sz="4" w:space="0" w:color="auto"/>
            </w:tcBorders>
            <w:hideMark/>
          </w:tcPr>
          <w:p w:rsidR="00CF144B" w:rsidRPr="003B5930" w:rsidRDefault="00CF144B" w:rsidP="004F584D">
            <w:pPr>
              <w:pStyle w:val="ListContinue2"/>
              <w:spacing w:before="0" w:after="0"/>
              <w:rPr>
                <w:rFonts w:cs="Arial"/>
                <w:sz w:val="18"/>
              </w:rPr>
            </w:pPr>
            <w:r w:rsidRPr="003B5930">
              <w:rPr>
                <w:rFonts w:cs="Arial"/>
                <w:sz w:val="18"/>
              </w:rPr>
              <w:t>10.aTotal number of children enrolled in Medicaid (title XIX) after being disenrolled from title XXI</w:t>
            </w:r>
          </w:p>
          <w:p w:rsidR="00CF144B" w:rsidRPr="003B5930" w:rsidRDefault="00CF144B" w:rsidP="007A680F">
            <w:pPr>
              <w:pStyle w:val="ListContinue2"/>
              <w:spacing w:before="0" w:after="0"/>
              <w:rPr>
                <w:rFonts w:cs="Arial"/>
                <w:sz w:val="18"/>
              </w:rPr>
            </w:pPr>
            <w:r w:rsidRPr="003B5930">
              <w:rPr>
                <w:rFonts w:cs="Arial"/>
                <w:sz w:val="18"/>
              </w:rPr>
              <w:t xml:space="preserve">(If unable to provide the data, check here  </w:t>
            </w:r>
            <w:r w:rsidR="007A680F">
              <w:rPr>
                <w:rFonts w:cs="Arial"/>
                <w:noProof/>
                <w:sz w:val="18"/>
              </w:rPr>
              <w:drawing>
                <wp:inline distT="0" distB="0" distL="0" distR="0">
                  <wp:extent cx="129540" cy="121920"/>
                  <wp:effectExtent l="0" t="0" r="3810" b="0"/>
                  <wp:docPr id="770" name="Picture 77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3B5930">
              <w:rPr>
                <w:rFonts w:cs="Arial"/>
                <w:sz w:val="18"/>
              </w:rPr>
              <w:t>)</w:t>
            </w:r>
          </w:p>
        </w:tc>
        <w:tc>
          <w:tcPr>
            <w:tcW w:w="88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906"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4"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c>
          <w:tcPr>
            <w:tcW w:w="825" w:type="dxa"/>
            <w:tcBorders>
              <w:top w:val="single" w:sz="4" w:space="0" w:color="auto"/>
              <w:left w:val="single" w:sz="4" w:space="0" w:color="auto"/>
              <w:bottom w:val="single" w:sz="4" w:space="0" w:color="auto"/>
              <w:right w:val="single" w:sz="4" w:space="0" w:color="auto"/>
            </w:tcBorders>
          </w:tcPr>
          <w:p w:rsidR="00CF144B" w:rsidRPr="003B5930" w:rsidRDefault="00CF144B" w:rsidP="0071186A">
            <w:pPr>
              <w:pStyle w:val="TableCell9TNR"/>
              <w:rPr>
                <w:rFonts w:ascii="Arial" w:hAnsi="Arial" w:cs="Arial"/>
              </w:rPr>
            </w:pPr>
          </w:p>
        </w:tc>
      </w:tr>
    </w:tbl>
    <w:p w:rsidR="00CF144B" w:rsidRPr="00901632" w:rsidRDefault="00CF144B" w:rsidP="00CF144B"/>
    <w:p w:rsidR="00CF144B" w:rsidRPr="008541F2" w:rsidRDefault="00CF144B" w:rsidP="008541F2">
      <w:pPr>
        <w:pStyle w:val="TableCell9Arial"/>
        <w:keepNext/>
        <w:rPr>
          <w:rStyle w:val="RequiresMoreAttention"/>
        </w:rPr>
      </w:pPr>
      <w:r w:rsidRPr="008541F2">
        <w:rPr>
          <w:rStyle w:val="RequiresMoreAttention"/>
        </w:rPr>
        <w:t>Definitions:</w:t>
      </w:r>
    </w:p>
    <w:p w:rsidR="00CF144B" w:rsidRPr="00FC61A9" w:rsidRDefault="00CF144B" w:rsidP="00FC61A9">
      <w:pPr>
        <w:pStyle w:val="ListNumber2Arial8"/>
        <w:numPr>
          <w:ilvl w:val="0"/>
          <w:numId w:val="51"/>
        </w:numPr>
        <w:ind w:left="630"/>
      </w:pPr>
      <w:r w:rsidRPr="00FC61A9">
        <w:t>The “total number of children newly enrolled in title XXI in the second quarter of FFY 2018” is defined as those children either new to public coverage or new to title XXI, in the month before enrollment.  Please define your population of “newly enrolled” in the Instructions section.</w:t>
      </w:r>
    </w:p>
    <w:p w:rsidR="00CF144B" w:rsidRPr="00901632" w:rsidRDefault="00CF144B" w:rsidP="008541F2">
      <w:pPr>
        <w:pStyle w:val="ListNumber2Arial8"/>
      </w:pPr>
      <w:r w:rsidRPr="00901632">
        <w:lastRenderedPageBreak/>
        <w:t xml:space="preserve">The total number of children that were continuously enrolled in title XXI for </w:t>
      </w:r>
      <w:r w:rsidRPr="009B3C92">
        <w:rPr>
          <w:rStyle w:val="Emphasis"/>
        </w:rPr>
        <w:t>6 months</w:t>
      </w:r>
      <w:r w:rsidRPr="00901632">
        <w:t xml:space="preserve"> is defined as the sum of:</w:t>
      </w:r>
      <w:r w:rsidR="008541F2">
        <w:br/>
      </w:r>
      <w:r w:rsidR="008541F2">
        <w:tab/>
      </w:r>
      <w:r w:rsidRPr="00901632">
        <w:t>the number of children with birthdates after July 2001, who were newly enrolled in January 2018 and who were continuously enrolled through the end of June 2018</w:t>
      </w:r>
      <w:r w:rsidR="008541F2">
        <w:br/>
      </w:r>
      <w:r w:rsidR="008541F2">
        <w:tab/>
      </w:r>
      <w:r w:rsidRPr="00901632">
        <w:t>+ the number of children with birthdates after August 2001, who were newly enrolled in February 2018 and who were continuously enrolled through the end of July 2018</w:t>
      </w:r>
      <w:r w:rsidR="008541F2">
        <w:br/>
      </w:r>
      <w:r w:rsidR="008541F2">
        <w:tab/>
      </w:r>
      <w:r w:rsidRPr="00901632">
        <w:t>+ the number of children with birthdates after September 2001, who were newly enrolled in March 2018 and who were continuously enrolled through the end of August 2018</w:t>
      </w:r>
    </w:p>
    <w:p w:rsidR="00CF144B" w:rsidRPr="00901632" w:rsidRDefault="00CF144B" w:rsidP="008541F2">
      <w:pPr>
        <w:pStyle w:val="ListNumber2Arial8"/>
      </w:pPr>
      <w:r w:rsidRPr="00901632">
        <w:t xml:space="preserve">The total number who had a break in title XXI coverage during </w:t>
      </w:r>
      <w:r w:rsidRPr="009B3C92">
        <w:rPr>
          <w:rStyle w:val="Emphasis"/>
        </w:rPr>
        <w:t>6 months</w:t>
      </w:r>
      <w:r w:rsidRPr="00901632">
        <w:t xml:space="preserve"> of enrollment (regardless of the number of breaks in coverage) but were re-enrolled in title XXI by the end of the 6 months, is defined as the sum of:</w:t>
      </w:r>
      <w:r w:rsidR="001A2295">
        <w:br/>
      </w:r>
      <w:r w:rsidR="001A2295">
        <w:tab/>
      </w:r>
      <w:r w:rsidRPr="00901632">
        <w:t>the number of children with birthdates after July 2001, who were newly enrolled in January 2018 and who disenrolled and re-enrolled in title XXI by the end of June 2018</w:t>
      </w:r>
      <w:r w:rsidR="001A2295">
        <w:br/>
      </w:r>
      <w:r w:rsidR="001A2295">
        <w:tab/>
      </w:r>
      <w:r w:rsidRPr="00901632">
        <w:t>+ the number of children with birthdates after August 2001, who were newly enrolled in February 2018 and who disenrolled and re-enrolled in title XXI by the end of July 2018</w:t>
      </w:r>
      <w:r w:rsidR="001A2295">
        <w:br/>
      </w:r>
      <w:r w:rsidR="001A2295">
        <w:tab/>
      </w:r>
      <w:r w:rsidRPr="00901632">
        <w:t>+ the number of children with birthdates after September 2001, who were newly enrolled in March 2018 and who disenrolled and re-enrolled in title XXI by the end of August 2018</w:t>
      </w:r>
      <w:r w:rsidR="001A2295">
        <w:br/>
      </w:r>
      <w:r w:rsidRPr="00901632">
        <w:t>3.a.  From the population in #3, provide the total number of children who were enrolled in title XIX during their break in coverage.</w:t>
      </w:r>
    </w:p>
    <w:p w:rsidR="00CF144B" w:rsidRPr="00901632" w:rsidRDefault="00CF144B" w:rsidP="008541F2">
      <w:pPr>
        <w:pStyle w:val="ListNumber2Arial8"/>
      </w:pPr>
      <w:r w:rsidRPr="00901632">
        <w:t xml:space="preserve">The total number who disenrolled from title XXI, </w:t>
      </w:r>
      <w:r w:rsidRPr="009B3C92">
        <w:rPr>
          <w:rStyle w:val="Emphasis"/>
        </w:rPr>
        <w:t>6 months</w:t>
      </w:r>
      <w:r w:rsidRPr="00901632">
        <w:t xml:space="preserve"> after their enrollment month is defined as the sum of:</w:t>
      </w:r>
      <w:r w:rsidR="001A2295">
        <w:br/>
      </w:r>
      <w:r w:rsidR="001A2295">
        <w:tab/>
      </w:r>
      <w:r w:rsidRPr="00901632">
        <w:t>the number of children with birthdates after July 2001, who were newly enrolled in January 2018 and were disenrolled by the end of June 2018</w:t>
      </w:r>
      <w:r w:rsidR="001A2295">
        <w:br/>
      </w:r>
      <w:r w:rsidR="001A2295">
        <w:tab/>
      </w:r>
      <w:r w:rsidRPr="00901632">
        <w:t>+ the number of children with birthdates after August 2001, who were newly enrolled in February 2018 and were disenrolled by the end of July 2018</w:t>
      </w:r>
      <w:r w:rsidR="001A2295">
        <w:br/>
      </w:r>
      <w:r w:rsidR="001A2295">
        <w:tab/>
      </w:r>
      <w:r w:rsidRPr="00901632">
        <w:t>+ the number of children with birthdates after September 2001, who were newly enrolled in March 2018 and were disenrolled by the end of August 2018</w:t>
      </w:r>
      <w:r w:rsidR="001A2295">
        <w:br/>
      </w:r>
      <w:r w:rsidRPr="00901632">
        <w:t>4.a. From the population in #4, provide the total number of children who were enrolled in title XIX in the month after their disenrollment from title XXI.</w:t>
      </w:r>
    </w:p>
    <w:p w:rsidR="00CF144B" w:rsidRPr="00901632" w:rsidRDefault="00CF144B" w:rsidP="008541F2">
      <w:pPr>
        <w:pStyle w:val="ListNumber2Arial8"/>
      </w:pPr>
      <w:r w:rsidRPr="00901632">
        <w:t xml:space="preserve">The total number of children who were continuously enrolled in title XXI for </w:t>
      </w:r>
      <w:r w:rsidRPr="009B3C92">
        <w:rPr>
          <w:rStyle w:val="Emphasis"/>
        </w:rPr>
        <w:t>12 months</w:t>
      </w:r>
      <w:r w:rsidRPr="00901632">
        <w:t xml:space="preserve"> is defined as the sum of:</w:t>
      </w:r>
      <w:r w:rsidR="001A2295">
        <w:br/>
      </w:r>
      <w:r w:rsidR="001A2295">
        <w:tab/>
      </w:r>
      <w:r w:rsidRPr="00901632">
        <w:t>the number of children with birthdates after July 2001, who were newly enrolled in January 2018 and were continuously enrolled through the end of December 2018</w:t>
      </w:r>
      <w:r w:rsidR="001A2295">
        <w:br/>
      </w:r>
      <w:r w:rsidR="001A2295">
        <w:tab/>
      </w:r>
      <w:r w:rsidRPr="00901632">
        <w:t>+ the number of children with birthdates after August 2001, who were newly enrolled in February 2018 and were continuously enrolled through the end of January 2019</w:t>
      </w:r>
      <w:r w:rsidR="001A2295">
        <w:br/>
      </w:r>
      <w:r w:rsidR="001A2295">
        <w:tab/>
      </w:r>
      <w:r w:rsidRPr="00901632">
        <w:t>+ the number of children with birthdates after September 2001,  who were newly enrolled in March 2018 and were continuously enrolled through the end of February 2019</w:t>
      </w:r>
    </w:p>
    <w:p w:rsidR="00CF144B" w:rsidRPr="00901632" w:rsidRDefault="00CF144B" w:rsidP="008541F2">
      <w:pPr>
        <w:pStyle w:val="ListNumber2Arial8"/>
      </w:pPr>
      <w:r w:rsidRPr="00901632">
        <w:t xml:space="preserve">The total number of children who had a break in title XXI coverage during </w:t>
      </w:r>
      <w:r w:rsidRPr="009B3C92">
        <w:rPr>
          <w:rStyle w:val="Emphasis"/>
        </w:rPr>
        <w:t>12 months</w:t>
      </w:r>
      <w:r w:rsidRPr="00901632">
        <w:t xml:space="preserve"> of enrollment (regardless of the number of breaks in coverage), but were re-enrolled in title XXI by the end of the 12 months, is defined as the sum of:</w:t>
      </w:r>
      <w:r w:rsidR="001A2295">
        <w:br/>
      </w:r>
      <w:r w:rsidR="001A2295">
        <w:tab/>
      </w:r>
      <w:r w:rsidRPr="00901632">
        <w:t>the number of children with birthdates after July 2001, who were newly enrolled in January 2018 and who disenrolled and then re-enrolled in title XXI by the end of December 2018</w:t>
      </w:r>
      <w:r w:rsidR="001A2295">
        <w:br/>
      </w:r>
      <w:r w:rsidR="001A2295">
        <w:tab/>
      </w:r>
      <w:r w:rsidRPr="00901632">
        <w:t>+ the number of children with birthdates after August 2001, who were newly enrolled in February 2018 and who disenrolled and then re-enrolled in title XXI by the end of January 2019</w:t>
      </w:r>
      <w:r w:rsidR="00FC61A9">
        <w:br/>
      </w:r>
      <w:r w:rsidR="00F44C68">
        <w:tab/>
      </w:r>
      <w:r w:rsidRPr="00F44C68">
        <w:t>+ the number of children with birthdates after September 2001, who were newly enrolled in March 2018 and who disenrolled and then re-enrolled in title XXI by the end of February 2019</w:t>
      </w:r>
      <w:r w:rsidR="001A2295">
        <w:br/>
      </w:r>
      <w:r w:rsidRPr="00901632">
        <w:t>6.a. From the population in #6, provide the total number of children who were enrolled in title XIX during their break in coverage.</w:t>
      </w:r>
    </w:p>
    <w:p w:rsidR="00CF144B" w:rsidRPr="00901632" w:rsidRDefault="00CF144B" w:rsidP="008541F2">
      <w:pPr>
        <w:pStyle w:val="ListNumber2Arial8"/>
      </w:pPr>
      <w:r w:rsidRPr="00901632">
        <w:t xml:space="preserve">The total number of children who disenrolled from title XXI </w:t>
      </w:r>
      <w:r w:rsidRPr="009B3C92">
        <w:rPr>
          <w:rStyle w:val="Emphasis"/>
        </w:rPr>
        <w:t>12 months</w:t>
      </w:r>
      <w:r w:rsidRPr="00901632">
        <w:t xml:space="preserve"> after their enrollment month is defined as the sum of:</w:t>
      </w:r>
      <w:r w:rsidR="001A2295">
        <w:br/>
      </w:r>
      <w:r w:rsidR="001A2295">
        <w:tab/>
      </w:r>
      <w:r w:rsidRPr="00901632">
        <w:t>the number of children with birthdates after July 2001, who were enrolled in January 2018 and were disenrolled by the end of December 2018</w:t>
      </w:r>
      <w:r w:rsidR="001A2295">
        <w:br/>
      </w:r>
      <w:r w:rsidR="001A2295">
        <w:tab/>
      </w:r>
      <w:r w:rsidRPr="00901632">
        <w:t>+ the number of children with birthdates after August 2001, who were enrolled in February 2018 and were disenrolled by the end of January 2019</w:t>
      </w:r>
      <w:r w:rsidR="001A2295">
        <w:br/>
      </w:r>
      <w:r w:rsidR="001A2295">
        <w:tab/>
      </w:r>
      <w:r w:rsidRPr="00901632">
        <w:t>+ the number of children with birthdates after September 2001, who were enrolled in March 2018 and were disenrolled by the end of February 2019</w:t>
      </w:r>
      <w:r w:rsidR="001A2295">
        <w:br/>
      </w:r>
      <w:r w:rsidRPr="00901632">
        <w:t>7.a. From the population in #7, provide the total number of children, who were enrolled in title XIX in the month after their disenrollment from title XXI.</w:t>
      </w:r>
    </w:p>
    <w:p w:rsidR="00CF144B" w:rsidRPr="00901632" w:rsidRDefault="00CF144B" w:rsidP="008541F2">
      <w:pPr>
        <w:pStyle w:val="ListNumber2Arial8"/>
      </w:pPr>
      <w:r w:rsidRPr="00901632">
        <w:t xml:space="preserve">The total number of children who were continuously enrolled in title XXI for </w:t>
      </w:r>
      <w:r w:rsidRPr="009B3C92">
        <w:rPr>
          <w:rStyle w:val="Emphasis"/>
        </w:rPr>
        <w:t>18 months</w:t>
      </w:r>
      <w:r w:rsidRPr="00901632">
        <w:t xml:space="preserve"> is defined as the sum of:</w:t>
      </w:r>
      <w:r w:rsidR="001A2295">
        <w:br/>
      </w:r>
      <w:r w:rsidR="001A2295">
        <w:tab/>
      </w:r>
      <w:r w:rsidRPr="00901632">
        <w:t>the number of children with birthdates after July 2001, who were newly enrolled in January 2018 and were continuously enrolled through the end of June 2019</w:t>
      </w:r>
      <w:r w:rsidR="001A2295">
        <w:br/>
      </w:r>
      <w:r w:rsidR="001A2295">
        <w:tab/>
      </w:r>
      <w:r w:rsidRPr="00901632">
        <w:t>+ the number of children with birthdates after August 2001, who were newly enrolled in February 2018 and were continuously enrolled through the end of July 2019</w:t>
      </w:r>
      <w:r w:rsidR="001A2295">
        <w:br/>
      </w:r>
      <w:r w:rsidR="001A2295">
        <w:tab/>
      </w:r>
      <w:r w:rsidRPr="00901632">
        <w:t>+ the number of children with birthdates after September 2001, who were newly enrolled in March 2018 and were continuously enrolled through the end of August 2019</w:t>
      </w:r>
    </w:p>
    <w:p w:rsidR="00CF144B" w:rsidRPr="00901632" w:rsidRDefault="00CF144B" w:rsidP="008541F2">
      <w:pPr>
        <w:pStyle w:val="ListNumber2Arial8"/>
      </w:pPr>
      <w:r w:rsidRPr="00901632">
        <w:t xml:space="preserve">The total number of children who had a break in title XXI coverage during </w:t>
      </w:r>
      <w:r w:rsidRPr="009B3C92">
        <w:rPr>
          <w:rStyle w:val="Emphasis"/>
        </w:rPr>
        <w:t>18 months</w:t>
      </w:r>
      <w:r w:rsidRPr="00901632">
        <w:t xml:space="preserve"> of enrollment (regardless of the number of breaks in coverage), but were re-enrolled in title XXI by the end of the 18 months, is defined as the sum of:</w:t>
      </w:r>
      <w:r w:rsidR="001A2295">
        <w:br/>
      </w:r>
      <w:r w:rsidR="001A2295">
        <w:tab/>
      </w:r>
      <w:r w:rsidRPr="00901632">
        <w:t>the number of children with birthdates after July 2001, who were newly enrolled in January 2018 and who disenrolled and re-enrolled in title XXI by the end of June 2019</w:t>
      </w:r>
      <w:r w:rsidR="001A2295">
        <w:br/>
      </w:r>
      <w:r w:rsidR="001A2295">
        <w:tab/>
      </w:r>
      <w:r w:rsidRPr="00901632">
        <w:t>+ the number of children with birthdates after August 2001, who were newly enrolled in February 2018 and who disenrolled and re-enrolled in title XXI by the end of July 2019</w:t>
      </w:r>
      <w:r w:rsidR="001A2295">
        <w:br/>
      </w:r>
      <w:r w:rsidR="001A2295">
        <w:tab/>
      </w:r>
      <w:r w:rsidRPr="00901632">
        <w:t>+ the number of children with birthdates after September 2001, who were newly enrolled in March 2018 and who disenrolled and re-enrolled in title XXI by the end of August 2019</w:t>
      </w:r>
      <w:r w:rsidR="001A2295">
        <w:br/>
      </w:r>
      <w:r w:rsidRPr="00901632">
        <w:t>9.a. From the population in #9, provide the total number of children who were enrolled in title XIX during their break in coverage.</w:t>
      </w:r>
    </w:p>
    <w:p w:rsidR="00CF144B" w:rsidRPr="00901632" w:rsidRDefault="00CF144B" w:rsidP="008541F2">
      <w:pPr>
        <w:pStyle w:val="ListNumber2Arial8"/>
      </w:pPr>
      <w:r w:rsidRPr="00901632">
        <w:lastRenderedPageBreak/>
        <w:t xml:space="preserve">The total number of children who were disenrolled from title XXI </w:t>
      </w:r>
      <w:r w:rsidRPr="009B3C92">
        <w:rPr>
          <w:rStyle w:val="Emphasis"/>
        </w:rPr>
        <w:t>18 months</w:t>
      </w:r>
      <w:r w:rsidRPr="00901632">
        <w:t xml:space="preserve"> after their enrollment month is defined as the sum of:</w:t>
      </w:r>
      <w:r w:rsidR="001A2295">
        <w:br/>
      </w:r>
      <w:r w:rsidR="001A2295">
        <w:tab/>
      </w:r>
      <w:r w:rsidRPr="00901632">
        <w:t>the number of children with birthdates after July 2001, who were newly enrolled in January 2018 and disenrolled by the end of June 2019</w:t>
      </w:r>
      <w:r w:rsidR="001A2295">
        <w:br/>
      </w:r>
      <w:r w:rsidR="001A2295">
        <w:tab/>
      </w:r>
      <w:r w:rsidRPr="00901632">
        <w:t>+ the number of children with birthdates after August 2001, who were newly enrolled in February 2018 and disenrolled by the end of July 2019</w:t>
      </w:r>
      <w:r w:rsidR="001A2295">
        <w:br/>
      </w:r>
      <w:r w:rsidR="001A2295">
        <w:tab/>
      </w:r>
      <w:r w:rsidRPr="00901632">
        <w:t>+ the number of children with birthdates after September 2001, who were newly enrolled in March 2018 and disenrolled by the end of August 2019</w:t>
      </w:r>
      <w:r w:rsidR="001A2295">
        <w:br/>
      </w:r>
      <w:r w:rsidR="001A2295">
        <w:tab/>
      </w:r>
      <w:r w:rsidRPr="00901632">
        <w:t>10.a. From the population in #10, provide the total number of children who were enrolled in title XIX (Medicaid) in the month after their disenrollment from XXI.</w:t>
      </w:r>
    </w:p>
    <w:p w:rsidR="00112416" w:rsidRDefault="00112416" w:rsidP="00112416">
      <w:pPr>
        <w:pStyle w:val="Normal10"/>
      </w:pPr>
    </w:p>
    <w:p w:rsidR="00CF144B" w:rsidRPr="00901632" w:rsidRDefault="00CF144B" w:rsidP="00112416">
      <w:pPr>
        <w:pStyle w:val="Normal10"/>
      </w:pPr>
      <w:r w:rsidRPr="00901632">
        <w:t xml:space="preserve">Enter any Narrative text related to Section IIIC below. </w:t>
      </w:r>
      <w:r w:rsidRPr="00112416">
        <w:rPr>
          <w:rStyle w:val="RequiresAttention"/>
        </w:rPr>
        <w:t>[7500]</w:t>
      </w:r>
    </w:p>
    <w:p w:rsidR="00CF144B" w:rsidRPr="00901632" w:rsidRDefault="00CF144B" w:rsidP="00112416">
      <w:pPr>
        <w:pStyle w:val="TNR11"/>
        <w:sectPr w:rsidR="00CF144B" w:rsidRPr="00901632">
          <w:footerReference w:type="default" r:id="rId23"/>
          <w:footnotePr>
            <w:numFmt w:val="chicago"/>
            <w:numRestart w:val="eachSect"/>
          </w:footnotePr>
          <w:pgSz w:w="15840" w:h="12240" w:orient="landscape"/>
          <w:pgMar w:top="630" w:right="1008" w:bottom="1440" w:left="864" w:header="720" w:footer="720" w:gutter="0"/>
          <w:cols w:space="720"/>
        </w:sectPr>
      </w:pPr>
    </w:p>
    <w:p w:rsidR="00CF144B" w:rsidRPr="00901632" w:rsidRDefault="00CF144B" w:rsidP="00C43080">
      <w:pPr>
        <w:pStyle w:val="Heading2"/>
      </w:pPr>
      <w:r w:rsidRPr="00901632">
        <w:lastRenderedPageBreak/>
        <w:t>Section IIID: Cost Sharing</w:t>
      </w:r>
    </w:p>
    <w:p w:rsidR="00582897" w:rsidRPr="00582897" w:rsidRDefault="00CF144B" w:rsidP="004F584D">
      <w:pPr>
        <w:pStyle w:val="ListNumber2forSectionIII"/>
        <w:numPr>
          <w:ilvl w:val="0"/>
          <w:numId w:val="39"/>
        </w:numPr>
        <w:rPr>
          <w:rStyle w:val="RequiresAttention"/>
          <w:b w:val="0"/>
        </w:rPr>
      </w:pPr>
      <w:r w:rsidRPr="00901632">
        <w:t>Describe how the state tracks cost sharing to ensure enrollees do not pay more than 5 percent aggregate maximum in the year?</w:t>
      </w:r>
      <w:r w:rsidR="00745349">
        <w:t xml:space="preserve">  If the state checks N/A for this question because no cost sharing is required, please skip to Section IIIE.</w:t>
      </w:r>
      <w:r w:rsidR="00BA036D">
        <w:br/>
      </w:r>
      <w:r w:rsidR="00BA036D">
        <w:br/>
        <w:t xml:space="preserve">a. </w:t>
      </w:r>
      <w:r w:rsidRPr="00901632">
        <w:t>Cost sharing is tracked by:</w:t>
      </w:r>
      <w:r w:rsidR="00D3455C">
        <w:br/>
      </w:r>
      <w:r w:rsidR="00D3455C">
        <w:br/>
      </w:r>
      <w:r w:rsidR="007A680F">
        <w:rPr>
          <w:noProof/>
        </w:rPr>
        <w:drawing>
          <wp:inline distT="0" distB="0" distL="0" distR="0">
            <wp:extent cx="129540" cy="121920"/>
            <wp:effectExtent l="0" t="0" r="3810" b="0"/>
            <wp:docPr id="771" name="Picture 77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Pr="00901632">
        <w:t xml:space="preserve"> Enrollees (shoebox method)</w:t>
      </w:r>
      <w:r w:rsidR="00D3455C">
        <w:br/>
      </w:r>
      <w:r w:rsidR="00D3455C">
        <w:br/>
      </w:r>
      <w:r w:rsidRPr="00901632">
        <w:t xml:space="preserve">If the state uses the shoebox method, please describe informational tools provided to enrollees to track cost sharing. </w:t>
      </w:r>
      <w:r w:rsidRPr="00D02F92">
        <w:rPr>
          <w:rStyle w:val="RequiresAttention"/>
        </w:rPr>
        <w:t>[7500]</w:t>
      </w:r>
    </w:p>
    <w:p w:rsidR="00582897" w:rsidRDefault="007A680F" w:rsidP="00582897">
      <w:pPr>
        <w:pStyle w:val="ListContinue2"/>
        <w:spacing w:before="120"/>
      </w:pPr>
      <w:r>
        <w:t>Families are informed at enrollment, via a guidebook, that they have an out-of-pocket maximum of 5% of the family income as reported on the most recent application.  The guidebook states, "It is your responsibility to keep your receipts and contact us [ALL Kids] when you are close to spending your annual out-of-pocket maximum."</w:t>
      </w:r>
    </w:p>
    <w:p w:rsidR="00582897" w:rsidRDefault="007A680F" w:rsidP="00582897">
      <w:pPr>
        <w:pStyle w:val="ListContinue2"/>
        <w:spacing w:before="120"/>
        <w:rPr>
          <w:rStyle w:val="RequiresAttention"/>
        </w:rPr>
      </w:pPr>
      <w:r>
        <w:rPr>
          <w:noProof/>
        </w:rPr>
        <w:drawing>
          <wp:inline distT="0" distB="0" distL="0" distR="0">
            <wp:extent cx="129540" cy="121920"/>
            <wp:effectExtent l="0" t="0" r="3810" b="0"/>
            <wp:docPr id="772" name="Picture 77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Health Plan(s)</w:t>
      </w:r>
      <w:r w:rsidR="00D3455C">
        <w:br/>
      </w:r>
      <w:r>
        <w:rPr>
          <w:noProof/>
        </w:rPr>
        <w:drawing>
          <wp:inline distT="0" distB="0" distL="0" distR="0">
            <wp:extent cx="129540" cy="121920"/>
            <wp:effectExtent l="0" t="0" r="3810" b="0"/>
            <wp:docPr id="773" name="Picture 77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State</w:t>
      </w:r>
      <w:r w:rsidR="00D3455C">
        <w:br/>
      </w:r>
      <w:r>
        <w:rPr>
          <w:noProof/>
        </w:rPr>
        <w:drawing>
          <wp:inline distT="0" distB="0" distL="0" distR="0">
            <wp:extent cx="129540" cy="121920"/>
            <wp:effectExtent l="0" t="0" r="3810" b="0"/>
            <wp:docPr id="774" name="Picture 77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Third Party Administrator</w:t>
      </w:r>
      <w:r w:rsidR="00D3455C">
        <w:br/>
      </w:r>
      <w:r>
        <w:rPr>
          <w:noProof/>
        </w:rPr>
        <w:drawing>
          <wp:inline distT="0" distB="0" distL="0" distR="0">
            <wp:extent cx="129540" cy="121920"/>
            <wp:effectExtent l="0" t="0" r="3810" b="0"/>
            <wp:docPr id="775" name="Picture 77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N/A (No cost sharing required)</w:t>
      </w:r>
      <w:r w:rsidR="00D3455C">
        <w:br/>
      </w:r>
      <w:r>
        <w:rPr>
          <w:noProof/>
        </w:rPr>
        <w:drawing>
          <wp:inline distT="0" distB="0" distL="0" distR="0">
            <wp:extent cx="129540" cy="121920"/>
            <wp:effectExtent l="0" t="0" r="3810" b="0"/>
            <wp:docPr id="776" name="Picture 77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please explain. </w:t>
      </w:r>
      <w:r w:rsidR="00CF144B" w:rsidRPr="00EE3EF8">
        <w:rPr>
          <w:rStyle w:val="RequiresAttention"/>
        </w:rPr>
        <w:t>[7500]</w:t>
      </w:r>
    </w:p>
    <w:p w:rsidR="00CF144B" w:rsidRPr="00901632" w:rsidRDefault="00CF144B" w:rsidP="00582897">
      <w:pPr>
        <w:pStyle w:val="ListContinue2"/>
        <w:spacing w:before="120"/>
      </w:pPr>
    </w:p>
    <w:p w:rsidR="00CF144B" w:rsidRPr="00901632" w:rsidRDefault="00CF144B" w:rsidP="0033171D">
      <w:pPr>
        <w:pStyle w:val="ListNumber2forSectionIII"/>
      </w:pPr>
      <w:r w:rsidRPr="00901632">
        <w:t xml:space="preserve">When the family reaches the 5% cap, are premiums, copayments and other cost sharing ceased?  </w:t>
      </w:r>
      <w:bookmarkStart w:id="311" w:name="fldQue4285_Y"/>
      <w:r w:rsidR="007A680F">
        <w:rPr>
          <w:noProof/>
        </w:rPr>
        <w:drawing>
          <wp:inline distT="0" distB="0" distL="0" distR="0" wp14:anchorId="4A066A39" wp14:editId="7325F335">
            <wp:extent cx="129540" cy="121920"/>
            <wp:effectExtent l="0" t="0" r="3810" b="0"/>
            <wp:docPr id="777" name="Picture 77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11"/>
      <w:r w:rsidRPr="00901632">
        <w:t xml:space="preserve"> Yes</w:t>
      </w:r>
      <w:bookmarkStart w:id="312" w:name="fldQue4285_N"/>
      <w:r w:rsidR="0033171D">
        <w:br/>
      </w:r>
      <w:r w:rsidR="007A680F">
        <w:rPr>
          <w:noProof/>
        </w:rPr>
        <w:drawing>
          <wp:inline distT="0" distB="0" distL="0" distR="0" wp14:anchorId="44BBD465" wp14:editId="74CFEE78">
            <wp:extent cx="129540" cy="121920"/>
            <wp:effectExtent l="0" t="0" r="3810" b="0"/>
            <wp:docPr id="778" name="Picture 77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12"/>
      <w:r w:rsidRPr="00901632">
        <w:t xml:space="preserve"> No</w:t>
      </w:r>
    </w:p>
    <w:p w:rsidR="00582897" w:rsidRPr="00582897" w:rsidRDefault="00CF144B" w:rsidP="00DC5E85">
      <w:pPr>
        <w:pStyle w:val="ListNumber2forSectionIII"/>
        <w:spacing w:before="120"/>
        <w:rPr>
          <w:rStyle w:val="RequiresAttention"/>
          <w:b w:val="0"/>
        </w:rPr>
      </w:pPr>
      <w:r w:rsidRPr="00901632">
        <w:t xml:space="preserve">Please describe how providers are notified that no cost sharing should be charged to enrollees exceeding the 5% cap. </w:t>
      </w:r>
      <w:r w:rsidRPr="00D02F92">
        <w:rPr>
          <w:rStyle w:val="RequiresAttention"/>
        </w:rPr>
        <w:t>[7500]</w:t>
      </w:r>
      <w:bookmarkStart w:id="313" w:name="fldQue4286"/>
    </w:p>
    <w:bookmarkEnd w:id="313"/>
    <w:p w:rsidR="00CF144B" w:rsidRPr="00901632" w:rsidRDefault="007A680F" w:rsidP="00582897">
      <w:pPr>
        <w:pStyle w:val="ListContinue2"/>
        <w:spacing w:before="120"/>
      </w:pPr>
      <w:r>
        <w:t xml:space="preserve">Providers may access online benefit information for enrollees to obtain cost-sharing information.  Additionally, enrollees who have met the out-of-pocket expense maximum are issued new insurance cards on which the words “NO FEE” are printed. </w:t>
      </w:r>
    </w:p>
    <w:p w:rsidR="00582897" w:rsidRPr="00582897" w:rsidRDefault="00CF144B" w:rsidP="00DC5E85">
      <w:pPr>
        <w:pStyle w:val="ListNumber2forSectionIII"/>
        <w:spacing w:before="120"/>
        <w:rPr>
          <w:rStyle w:val="RequiresAttention"/>
          <w:b w:val="0"/>
        </w:rPr>
      </w:pPr>
      <w:r w:rsidRPr="00901632">
        <w:t xml:space="preserve">Please provide an estimate of the number of children that exceeded the 5 percent cap in the state’s CHIP program during the federal fiscal year. </w:t>
      </w:r>
      <w:r w:rsidRPr="00D02F92">
        <w:rPr>
          <w:rStyle w:val="RequiresAttention"/>
        </w:rPr>
        <w:t>[500]</w:t>
      </w:r>
      <w:bookmarkStart w:id="314" w:name="fldQue4287"/>
    </w:p>
    <w:bookmarkEnd w:id="314"/>
    <w:p w:rsidR="00CF144B" w:rsidRPr="00901632" w:rsidRDefault="007A680F" w:rsidP="00582897">
      <w:pPr>
        <w:pStyle w:val="ListContinue2"/>
        <w:spacing w:before="120"/>
      </w:pPr>
      <w:r>
        <w:t>0</w:t>
      </w:r>
    </w:p>
    <w:p w:rsidR="00582897" w:rsidRPr="00582897" w:rsidRDefault="00CF144B" w:rsidP="00DC5E85">
      <w:pPr>
        <w:pStyle w:val="ListNumber2forSectionIII"/>
        <w:rPr>
          <w:rStyle w:val="RequiresAttention"/>
          <w:b w:val="0"/>
        </w:rPr>
      </w:pPr>
      <w:r w:rsidRPr="00901632">
        <w:t>Has your state undertaken any assessment of the effects of premiums/enrollment fees on participation in CHIP?</w:t>
      </w:r>
      <w:bookmarkStart w:id="315" w:name="fldQue4288_Y"/>
      <w:r w:rsidR="009B112C">
        <w:br/>
      </w:r>
      <w:r w:rsidR="009B112C">
        <w:br/>
      </w:r>
      <w:r w:rsidR="007A680F">
        <w:rPr>
          <w:noProof/>
        </w:rPr>
        <w:drawing>
          <wp:inline distT="0" distB="0" distL="0" distR="0" wp14:anchorId="5AB7B014" wp14:editId="53EADD42">
            <wp:extent cx="129540" cy="121920"/>
            <wp:effectExtent l="0" t="0" r="3810" b="0"/>
            <wp:docPr id="779" name="Picture 77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15"/>
      <w:r w:rsidR="00DC5E85">
        <w:t xml:space="preserve"> </w:t>
      </w:r>
      <w:r w:rsidRPr="00901632">
        <w:t>Yes</w:t>
      </w:r>
      <w:bookmarkStart w:id="316" w:name="fldQue4288_N"/>
      <w:r w:rsidR="0033171D">
        <w:br/>
      </w:r>
      <w:r w:rsidR="007A680F">
        <w:rPr>
          <w:noProof/>
        </w:rPr>
        <w:drawing>
          <wp:inline distT="0" distB="0" distL="0" distR="0" wp14:anchorId="01C7A6AA" wp14:editId="635187AB">
            <wp:extent cx="129540" cy="121920"/>
            <wp:effectExtent l="0" t="0" r="3810" b="0"/>
            <wp:docPr id="780" name="Picture 78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16"/>
      <w:r w:rsidRPr="00901632">
        <w:t xml:space="preserve"> No</w:t>
      </w:r>
      <w:r w:rsidR="0089722B">
        <w:t xml:space="preserve"> </w:t>
      </w:r>
      <w:r w:rsidRPr="00901632">
        <w:t xml:space="preserve">If so, what have you found?  </w:t>
      </w:r>
      <w:r w:rsidRPr="00D02F92">
        <w:rPr>
          <w:rStyle w:val="RequiresAttention"/>
        </w:rPr>
        <w:t>[7500]</w:t>
      </w:r>
      <w:bookmarkStart w:id="317" w:name="fldQue4288"/>
    </w:p>
    <w:bookmarkEnd w:id="317"/>
    <w:p w:rsidR="00CF144B" w:rsidRPr="00901632" w:rsidRDefault="00CF144B" w:rsidP="00582897">
      <w:pPr>
        <w:pStyle w:val="ListContinue2"/>
        <w:spacing w:before="120"/>
      </w:pPr>
    </w:p>
    <w:p w:rsidR="00582897" w:rsidRPr="00582897" w:rsidRDefault="00CF144B" w:rsidP="00DC5E85">
      <w:pPr>
        <w:pStyle w:val="ListNumber2forSectionIII"/>
        <w:rPr>
          <w:rStyle w:val="RequiresAttention"/>
          <w:b w:val="0"/>
        </w:rPr>
      </w:pPr>
      <w:r w:rsidRPr="00901632">
        <w:t>Has your state undertaken any assessment of the effects of cost sharing on utilization of health services in CHIP?</w:t>
      </w:r>
      <w:bookmarkStart w:id="318" w:name="fldQue4289_Y"/>
      <w:r w:rsidR="009B112C">
        <w:br/>
      </w:r>
      <w:r w:rsidR="009B112C">
        <w:br/>
      </w:r>
      <w:r w:rsidR="007A680F">
        <w:rPr>
          <w:noProof/>
        </w:rPr>
        <w:drawing>
          <wp:inline distT="0" distB="0" distL="0" distR="0" wp14:anchorId="18365BD7" wp14:editId="786DFDBA">
            <wp:extent cx="129540" cy="121920"/>
            <wp:effectExtent l="0" t="0" r="3810" b="0"/>
            <wp:docPr id="781" name="Picture 78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18"/>
      <w:r w:rsidRPr="00901632">
        <w:t xml:space="preserve"> Yes</w:t>
      </w:r>
      <w:bookmarkStart w:id="319" w:name="fldQue4289_N"/>
      <w:r w:rsidR="0033171D">
        <w:br/>
      </w:r>
      <w:r w:rsidR="007A680F">
        <w:rPr>
          <w:noProof/>
        </w:rPr>
        <w:drawing>
          <wp:inline distT="0" distB="0" distL="0" distR="0" wp14:anchorId="0BE6AC46" wp14:editId="2B6BB107">
            <wp:extent cx="129540" cy="121920"/>
            <wp:effectExtent l="0" t="0" r="3810" b="0"/>
            <wp:docPr id="782" name="Picture 78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19"/>
      <w:r w:rsidRPr="00901632">
        <w:t xml:space="preserve"> No</w:t>
      </w:r>
      <w:r w:rsidR="0089722B">
        <w:t xml:space="preserve"> </w:t>
      </w:r>
      <w:r w:rsidRPr="00901632">
        <w:t xml:space="preserve">If so, what have you found?  </w:t>
      </w:r>
      <w:r w:rsidRPr="00D02F92">
        <w:rPr>
          <w:rStyle w:val="RequiresAttention"/>
        </w:rPr>
        <w:t>[7500]</w:t>
      </w:r>
      <w:bookmarkStart w:id="320" w:name="fldQue4289"/>
    </w:p>
    <w:bookmarkEnd w:id="320"/>
    <w:p w:rsidR="00CF144B" w:rsidRPr="00901632" w:rsidRDefault="00CF144B" w:rsidP="00582897">
      <w:pPr>
        <w:pStyle w:val="ListContinue2"/>
        <w:spacing w:before="120"/>
      </w:pPr>
    </w:p>
    <w:p w:rsidR="00582897" w:rsidRPr="00582897" w:rsidRDefault="00CF144B" w:rsidP="00582897">
      <w:pPr>
        <w:pStyle w:val="ListNumber2forSectionIII"/>
        <w:spacing w:before="120"/>
        <w:rPr>
          <w:rStyle w:val="RequiresAttention"/>
          <w:b w:val="0"/>
        </w:rPr>
      </w:pPr>
      <w:r w:rsidRPr="00901632">
        <w:lastRenderedPageBreak/>
        <w:t xml:space="preserve">If your state has increased or decreased cost sharing in the past federal fiscal year, how is the state monitoring the impact of these changes on application, enrollment, disenrollment, and utilization of children’s health services in CHIP.  If so, what have you found?  </w:t>
      </w:r>
      <w:r w:rsidRPr="00D02F92">
        <w:rPr>
          <w:rStyle w:val="RequiresAttention"/>
        </w:rPr>
        <w:t>[7500]</w:t>
      </w:r>
      <w:bookmarkStart w:id="321" w:name="fldQue4290"/>
    </w:p>
    <w:bookmarkEnd w:id="321"/>
    <w:p w:rsidR="00CF144B" w:rsidRPr="00901632" w:rsidRDefault="007A680F" w:rsidP="00582897">
      <w:pPr>
        <w:pStyle w:val="ListContinue2"/>
        <w:spacing w:before="120" w:after="360"/>
      </w:pPr>
      <w:r>
        <w:t>N/A</w:t>
      </w:r>
    </w:p>
    <w:p w:rsidR="00CF144B" w:rsidRPr="00901632" w:rsidRDefault="00CF144B" w:rsidP="00D02F92">
      <w:pPr>
        <w:pStyle w:val="Normal10"/>
        <w:spacing w:after="0"/>
      </w:pPr>
      <w:r w:rsidRPr="00901632">
        <w:t xml:space="preserve">Enter any Narrative text related to Section IIID below. </w:t>
      </w:r>
      <w:r w:rsidRPr="00D02F92">
        <w:rPr>
          <w:rStyle w:val="RequiresAttention"/>
        </w:rPr>
        <w:t>[7500]</w:t>
      </w:r>
    </w:p>
    <w:p w:rsidR="00CF144B" w:rsidRPr="00901632" w:rsidRDefault="00CF144B" w:rsidP="00D02F92">
      <w:pPr>
        <w:pStyle w:val="Normal10"/>
        <w:spacing w:after="0"/>
      </w:pPr>
    </w:p>
    <w:p w:rsidR="00CF144B" w:rsidRPr="00901632" w:rsidRDefault="00CF144B" w:rsidP="00C43080">
      <w:pPr>
        <w:pStyle w:val="Heading2"/>
      </w:pPr>
      <w:r w:rsidRPr="00901632">
        <w:t>Section IIIE: Employer sponsored insurance Program (including Premium Assistance)</w:t>
      </w:r>
    </w:p>
    <w:p w:rsidR="00CF144B" w:rsidRPr="00901632" w:rsidRDefault="00CF144B" w:rsidP="004F584D">
      <w:pPr>
        <w:pStyle w:val="ListNumber2forSectionIII"/>
        <w:keepNext/>
        <w:numPr>
          <w:ilvl w:val="0"/>
          <w:numId w:val="40"/>
        </w:numPr>
      </w:pPr>
      <w:r w:rsidRPr="00901632">
        <w:t>Does your state offer an employer sponsored insurance program (including a premium assistance program under the CHIP State Plan or a Section 1115 Title XXI Demonstration) for children and/or adults using Title XXI funds?</w:t>
      </w:r>
    </w:p>
    <w:p w:rsidR="00CF144B" w:rsidRPr="00993046" w:rsidRDefault="007A680F" w:rsidP="005B0A91">
      <w:pPr>
        <w:pStyle w:val="ListContinue2Before0ptAfter0pt"/>
        <w:keepNext/>
      </w:pPr>
      <w:r>
        <w:rPr>
          <w:noProof/>
        </w:rPr>
        <w:drawing>
          <wp:inline distT="0" distB="0" distL="0" distR="0">
            <wp:extent cx="129540" cy="121920"/>
            <wp:effectExtent l="0" t="0" r="3810" b="0"/>
            <wp:docPr id="783" name="Picture 78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93046">
        <w:t xml:space="preserve"> Yes, please answer questions below.</w:t>
      </w:r>
    </w:p>
    <w:p w:rsidR="00CF144B" w:rsidRDefault="007A680F" w:rsidP="00993046">
      <w:pPr>
        <w:pStyle w:val="ListContinue2Before0ptAfter0pt"/>
      </w:pPr>
      <w:r>
        <w:rPr>
          <w:noProof/>
        </w:rPr>
        <w:drawing>
          <wp:inline distT="0" distB="0" distL="0" distR="0">
            <wp:extent cx="129540" cy="121920"/>
            <wp:effectExtent l="0" t="0" r="3810" b="0"/>
            <wp:docPr id="784" name="Picture 78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93046">
        <w:t xml:space="preserve"> No, skip to Program Integrity subsection.</w:t>
      </w:r>
    </w:p>
    <w:p w:rsidR="00495CD1" w:rsidRDefault="00495CD1" w:rsidP="00495CD1">
      <w:pPr>
        <w:pStyle w:val="ListContinueArial10"/>
        <w:keepNext/>
        <w:ind w:left="0" w:firstLine="720"/>
      </w:pPr>
    </w:p>
    <w:p w:rsidR="00495CD1" w:rsidRPr="00ED6C9B" w:rsidRDefault="00495CD1" w:rsidP="00495CD1">
      <w:pPr>
        <w:pStyle w:val="ListContinueArial10"/>
        <w:keepNext/>
        <w:ind w:left="0" w:firstLine="720"/>
      </w:pPr>
      <w:r w:rsidRPr="00ED6C9B">
        <w:t>Check all that apply and complete each question for each authority</w:t>
      </w:r>
    </w:p>
    <w:p w:rsidR="00495CD1" w:rsidRPr="00ED6C9B" w:rsidRDefault="007A680F" w:rsidP="00495CD1">
      <w:pPr>
        <w:ind w:firstLine="720"/>
        <w:rPr>
          <w:rFonts w:cs="Arial"/>
          <w:sz w:val="20"/>
          <w:szCs w:val="20"/>
        </w:rPr>
      </w:pPr>
      <w:r>
        <w:rPr>
          <w:rFonts w:cs="Arial"/>
          <w:noProof/>
          <w:color w:val="000000"/>
          <w:sz w:val="20"/>
          <w:szCs w:val="20"/>
        </w:rPr>
        <w:drawing>
          <wp:inline distT="0" distB="0" distL="0" distR="0">
            <wp:extent cx="129540" cy="121920"/>
            <wp:effectExtent l="0" t="0" r="3810" b="0"/>
            <wp:docPr id="785" name="Picture 78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495CD1" w:rsidRPr="00ED6C9B">
        <w:rPr>
          <w:rFonts w:cs="Arial"/>
          <w:sz w:val="20"/>
          <w:szCs w:val="20"/>
        </w:rPr>
        <w:t xml:space="preserve">  Purchase of Family Coverage under the CHIP state plan (2105(c)(3))</w:t>
      </w:r>
    </w:p>
    <w:p w:rsidR="00495CD1" w:rsidRPr="00ED6C9B" w:rsidRDefault="007A680F" w:rsidP="00495CD1">
      <w:pPr>
        <w:pStyle w:val="ListContinue2Before0ptAfter0pt"/>
        <w:keepNext/>
      </w:pPr>
      <w:r>
        <w:rPr>
          <w:rFonts w:cs="Arial"/>
          <w:noProof/>
          <w:color w:val="000000"/>
        </w:rPr>
        <w:drawing>
          <wp:inline distT="0" distB="0" distL="0" distR="0">
            <wp:extent cx="129540" cy="121920"/>
            <wp:effectExtent l="0" t="0" r="3810" b="0"/>
            <wp:docPr id="786" name="Picture 78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495CD1" w:rsidRPr="00ED6C9B">
        <w:t xml:space="preserve">  Additional Premium Assistance Option under CHIP state plan (2105(c)(10))</w:t>
      </w:r>
    </w:p>
    <w:p w:rsidR="00495CD1" w:rsidRPr="00901632" w:rsidRDefault="007A680F" w:rsidP="00495CD1">
      <w:pPr>
        <w:pStyle w:val="ListContinue2Before0ptAfter0pt"/>
      </w:pPr>
      <w:r>
        <w:rPr>
          <w:rFonts w:cs="Arial"/>
          <w:noProof/>
          <w:color w:val="000000"/>
        </w:rPr>
        <w:drawing>
          <wp:inline distT="0" distB="0" distL="0" distR="0">
            <wp:extent cx="129540" cy="121920"/>
            <wp:effectExtent l="0" t="0" r="3810" b="0"/>
            <wp:docPr id="787" name="Picture 78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495CD1" w:rsidRPr="00ED6C9B">
        <w:t xml:space="preserve">  Section 1115 Demonstration (Title XXI)</w:t>
      </w:r>
    </w:p>
    <w:p w:rsidR="00CF144B" w:rsidRDefault="00CF144B" w:rsidP="00E0772D">
      <w:pPr>
        <w:pStyle w:val="ListNumber2forSectionIII"/>
        <w:keepNext/>
      </w:pPr>
      <w:r w:rsidRPr="00A35EC3">
        <w:t>Please indicate which adults your state covers with premium assistance.  (Check all that apply.)</w:t>
      </w:r>
    </w:p>
    <w:p w:rsidR="00347223" w:rsidRDefault="007A680F" w:rsidP="00E0772D">
      <w:pPr>
        <w:pStyle w:val="ListContinue2Before0ptAfter0pt"/>
        <w:keepNext/>
      </w:pPr>
      <w:r>
        <w:rPr>
          <w:noProof/>
        </w:rPr>
        <w:drawing>
          <wp:inline distT="0" distB="0" distL="0" distR="0">
            <wp:extent cx="129540" cy="121920"/>
            <wp:effectExtent l="0" t="0" r="3810" b="0"/>
            <wp:docPr id="788" name="Picture 78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347223">
        <w:t xml:space="preserve">  </w:t>
      </w:r>
      <w:r w:rsidR="00347223" w:rsidRPr="00901632">
        <w:t>Parents and Caretaker Relatives</w:t>
      </w:r>
    </w:p>
    <w:p w:rsidR="00347223" w:rsidRDefault="007A680F" w:rsidP="00347223">
      <w:pPr>
        <w:pStyle w:val="ListContinue2Before0ptAfter0pt"/>
      </w:pPr>
      <w:r>
        <w:rPr>
          <w:noProof/>
        </w:rPr>
        <w:drawing>
          <wp:inline distT="0" distB="0" distL="0" distR="0">
            <wp:extent cx="129540" cy="121920"/>
            <wp:effectExtent l="0" t="0" r="3810" b="0"/>
            <wp:docPr id="789" name="Picture 78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347223">
        <w:t xml:space="preserve">  </w:t>
      </w:r>
      <w:r w:rsidR="00347223" w:rsidRPr="00347223">
        <w:t>Pregnant Women</w:t>
      </w:r>
    </w:p>
    <w:p w:rsidR="00CF144B" w:rsidRPr="00901632" w:rsidRDefault="00CF144B" w:rsidP="00A35EC3">
      <w:pPr>
        <w:pStyle w:val="ListNumber2forSectionIII"/>
      </w:pPr>
      <w:r w:rsidRPr="00901632">
        <w:t xml:space="preserve">Briefly describe how your program operates (e.g., is your program an employer sponsored insurance program or a premium assistance program, how do you coordinate assistance between the state and/or employer, who receives the subsidy if a subsidy is provided, etc.)  </w:t>
      </w:r>
      <w:r w:rsidRPr="00CB0C94">
        <w:rPr>
          <w:rStyle w:val="RequiresAttention"/>
        </w:rPr>
        <w:t>[7500]</w:t>
      </w:r>
    </w:p>
    <w:p w:rsidR="00CF144B" w:rsidRPr="00901632" w:rsidRDefault="00CF144B" w:rsidP="00674226">
      <w:pPr>
        <w:pStyle w:val="ListContinue2"/>
        <w:spacing w:before="120" w:after="360"/>
      </w:pPr>
    </w:p>
    <w:p w:rsidR="00CF144B" w:rsidRPr="00901632" w:rsidRDefault="00CF144B" w:rsidP="00A35EC3">
      <w:pPr>
        <w:pStyle w:val="ListNumber2forSectionIII"/>
      </w:pPr>
      <w:r w:rsidRPr="00901632">
        <w:t xml:space="preserve">What benefit package does the ESI program use?  </w:t>
      </w:r>
      <w:r w:rsidRPr="00CB0C94">
        <w:rPr>
          <w:rStyle w:val="RequiresAttention"/>
        </w:rPr>
        <w:t>[7500]</w:t>
      </w:r>
    </w:p>
    <w:p w:rsidR="00CF144B" w:rsidRPr="00901632" w:rsidRDefault="00CF144B" w:rsidP="00674226">
      <w:pPr>
        <w:pStyle w:val="ListContinue2"/>
        <w:spacing w:before="120" w:after="360"/>
      </w:pPr>
    </w:p>
    <w:p w:rsidR="00CF144B" w:rsidRPr="00901632" w:rsidRDefault="00CF144B" w:rsidP="00E0772D">
      <w:pPr>
        <w:pStyle w:val="ListNumber2forSectionIII"/>
        <w:keepNext/>
      </w:pPr>
      <w:r w:rsidRPr="00901632">
        <w:t>Are there any minimum coverage requirements for the benefit package?</w:t>
      </w:r>
    </w:p>
    <w:p w:rsidR="0033171D" w:rsidRDefault="007A680F" w:rsidP="0033171D">
      <w:pPr>
        <w:pStyle w:val="ListContinue2Before0ptAfter0pt"/>
        <w:keepNext/>
      </w:pPr>
      <w:r>
        <w:rPr>
          <w:noProof/>
        </w:rPr>
        <w:drawing>
          <wp:inline distT="0" distB="0" distL="0" distR="0">
            <wp:extent cx="129540" cy="121920"/>
            <wp:effectExtent l="0" t="0" r="3810" b="0"/>
            <wp:docPr id="790" name="Picture 79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33171D">
        <w:t xml:space="preserve"> </w:t>
      </w:r>
      <w:r w:rsidR="00CF144B" w:rsidRPr="00901632">
        <w:t>Yes</w:t>
      </w:r>
    </w:p>
    <w:p w:rsidR="00CF144B" w:rsidRPr="00901632" w:rsidRDefault="007A680F" w:rsidP="00674226">
      <w:pPr>
        <w:pStyle w:val="ListContinue2Before0ptAfter0pt"/>
      </w:pPr>
      <w:r>
        <w:rPr>
          <w:noProof/>
        </w:rPr>
        <w:drawing>
          <wp:inline distT="0" distB="0" distL="0" distR="0">
            <wp:extent cx="129540" cy="121920"/>
            <wp:effectExtent l="0" t="0" r="3810" b="0"/>
            <wp:docPr id="791" name="Picture 79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CF144B" w:rsidP="00E0772D">
      <w:pPr>
        <w:pStyle w:val="ListNumber2forSectionIII"/>
        <w:keepNext/>
      </w:pPr>
      <w:r w:rsidRPr="00901632">
        <w:t>Does the program provide wrap-around coverage for benefits?</w:t>
      </w:r>
    </w:p>
    <w:p w:rsidR="0033171D" w:rsidRDefault="007A680F" w:rsidP="0033171D">
      <w:pPr>
        <w:pStyle w:val="ListContinue2Before0ptAfter0pt"/>
        <w:keepNext/>
      </w:pPr>
      <w:r>
        <w:rPr>
          <w:noProof/>
        </w:rPr>
        <w:drawing>
          <wp:inline distT="0" distB="0" distL="0" distR="0">
            <wp:extent cx="129540" cy="121920"/>
            <wp:effectExtent l="0" t="0" r="3810" b="0"/>
            <wp:docPr id="792" name="Picture 79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674226">
      <w:pPr>
        <w:pStyle w:val="ListContinue2Before0ptAfter0pt"/>
      </w:pPr>
      <w:r>
        <w:rPr>
          <w:noProof/>
        </w:rPr>
        <w:drawing>
          <wp:inline distT="0" distB="0" distL="0" distR="0">
            <wp:extent cx="129540" cy="121920"/>
            <wp:effectExtent l="0" t="0" r="3810" b="0"/>
            <wp:docPr id="793" name="Picture 79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CF144B" w:rsidP="00E0772D">
      <w:pPr>
        <w:pStyle w:val="ListNumber2forSectionIII"/>
        <w:keepNext/>
      </w:pPr>
      <w:r w:rsidRPr="00901632">
        <w:t>Are there limits on cost sharing for children in your ESI program?</w:t>
      </w:r>
    </w:p>
    <w:p w:rsidR="0033171D" w:rsidRDefault="007A680F" w:rsidP="0033171D">
      <w:pPr>
        <w:pStyle w:val="ListContinue2Before0ptAfter0pt"/>
        <w:keepNext/>
      </w:pPr>
      <w:r>
        <w:rPr>
          <w:noProof/>
        </w:rPr>
        <w:drawing>
          <wp:inline distT="0" distB="0" distL="0" distR="0">
            <wp:extent cx="129540" cy="121920"/>
            <wp:effectExtent l="0" t="0" r="3810" b="0"/>
            <wp:docPr id="794" name="Picture 79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674226">
      <w:pPr>
        <w:pStyle w:val="ListContinue2Before0ptAfter0pt"/>
      </w:pPr>
      <w:r>
        <w:rPr>
          <w:noProof/>
        </w:rPr>
        <w:drawing>
          <wp:inline distT="0" distB="0" distL="0" distR="0">
            <wp:extent cx="129540" cy="121920"/>
            <wp:effectExtent l="0" t="0" r="3810" b="0"/>
            <wp:docPr id="795" name="Picture 79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CF144B" w:rsidP="00E0772D">
      <w:pPr>
        <w:pStyle w:val="ListNumber2forSectionIII"/>
        <w:keepNext/>
      </w:pPr>
      <w:r w:rsidRPr="00901632">
        <w:lastRenderedPageBreak/>
        <w:t>Are there any limits on cost sharing for adults in your ESI program?</w:t>
      </w:r>
    </w:p>
    <w:p w:rsidR="0033171D" w:rsidRDefault="007A680F" w:rsidP="0033171D">
      <w:pPr>
        <w:pStyle w:val="ListContinue2Before0ptAfter0pt"/>
        <w:keepNext/>
      </w:pPr>
      <w:bookmarkStart w:id="322" w:name="fldQue2581_Y"/>
      <w:r>
        <w:rPr>
          <w:noProof/>
        </w:rPr>
        <w:drawing>
          <wp:inline distT="0" distB="0" distL="0" distR="0" wp14:anchorId="0DDA6513" wp14:editId="0E643451">
            <wp:extent cx="129540" cy="121920"/>
            <wp:effectExtent l="0" t="0" r="3810" b="0"/>
            <wp:docPr id="796" name="Picture 79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2"/>
      <w:r w:rsidR="00CF144B" w:rsidRPr="00901632">
        <w:t xml:space="preserve"> Yes</w:t>
      </w:r>
      <w:bookmarkStart w:id="323" w:name="fldQue2581_N"/>
    </w:p>
    <w:p w:rsidR="00CF144B" w:rsidRPr="00901632" w:rsidRDefault="007A680F" w:rsidP="00674226">
      <w:pPr>
        <w:pStyle w:val="ListContinue2Before0ptAfter0pt"/>
      </w:pPr>
      <w:r>
        <w:rPr>
          <w:noProof/>
        </w:rPr>
        <w:drawing>
          <wp:inline distT="0" distB="0" distL="0" distR="0" wp14:anchorId="01F74DF7" wp14:editId="0776A63F">
            <wp:extent cx="129540" cy="121920"/>
            <wp:effectExtent l="0" t="0" r="3810" b="0"/>
            <wp:docPr id="797" name="Picture 79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3"/>
      <w:r w:rsidR="00CF144B" w:rsidRPr="00901632">
        <w:t xml:space="preserve"> No</w:t>
      </w:r>
    </w:p>
    <w:p w:rsidR="00CF144B" w:rsidRPr="00901632" w:rsidRDefault="00CF144B" w:rsidP="00E0772D">
      <w:pPr>
        <w:pStyle w:val="ListNumber2forSectionIII"/>
        <w:keepNext/>
      </w:pPr>
      <w:r w:rsidRPr="00901632">
        <w:t>Are there protections on cost sharing for children (e.g., the 5 percent out-of-pocket maximum) in your premium assistance program?</w:t>
      </w:r>
    </w:p>
    <w:p w:rsidR="0033171D" w:rsidRDefault="007A680F" w:rsidP="0033171D">
      <w:pPr>
        <w:pStyle w:val="ListContinue2Before0ptAfter0pt"/>
        <w:keepNext/>
      </w:pPr>
      <w:bookmarkStart w:id="324" w:name="fldQue4293_Y"/>
      <w:r>
        <w:rPr>
          <w:noProof/>
        </w:rPr>
        <w:drawing>
          <wp:inline distT="0" distB="0" distL="0" distR="0" wp14:anchorId="08121B07" wp14:editId="39A38607">
            <wp:extent cx="129540" cy="121920"/>
            <wp:effectExtent l="0" t="0" r="3810" b="0"/>
            <wp:docPr id="798" name="Picture 79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4"/>
      <w:r w:rsidR="00CF144B" w:rsidRPr="00901632">
        <w:t xml:space="preserve"> Yes</w:t>
      </w:r>
      <w:bookmarkStart w:id="325" w:name="fldQue4293_N"/>
    </w:p>
    <w:p w:rsidR="00CF144B" w:rsidRPr="00901632" w:rsidRDefault="007A680F" w:rsidP="00674226">
      <w:pPr>
        <w:pStyle w:val="ListContinue2Before0ptAfter0pt"/>
      </w:pPr>
      <w:r>
        <w:rPr>
          <w:noProof/>
        </w:rPr>
        <w:drawing>
          <wp:inline distT="0" distB="0" distL="0" distR="0" wp14:anchorId="4F74565D" wp14:editId="3D222080">
            <wp:extent cx="129540" cy="121920"/>
            <wp:effectExtent l="0" t="0" r="3810" b="0"/>
            <wp:docPr id="799" name="Picture 79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5"/>
      <w:r w:rsidR="00CF144B" w:rsidRPr="00901632">
        <w:t xml:space="preserve"> No</w:t>
      </w:r>
    </w:p>
    <w:p w:rsidR="00CF144B" w:rsidRPr="00901632" w:rsidRDefault="00CF144B" w:rsidP="00674226">
      <w:pPr>
        <w:pStyle w:val="ListContinue2"/>
        <w:spacing w:before="120" w:after="360"/>
      </w:pPr>
      <w:r w:rsidRPr="00901632">
        <w:t xml:space="preserve">If yes, how is the cost sharing tracked to ensure it remains within the 5 percent yearly aggregate maximum </w:t>
      </w:r>
      <w:r w:rsidRPr="00CB0C94">
        <w:rPr>
          <w:rStyle w:val="RequiresAttention"/>
        </w:rPr>
        <w:t>[7500]</w:t>
      </w:r>
      <w:r w:rsidRPr="00901632">
        <w:t xml:space="preserve">? </w:t>
      </w:r>
    </w:p>
    <w:p w:rsidR="00CF144B" w:rsidRPr="00901632" w:rsidRDefault="00CF144B" w:rsidP="00E0772D">
      <w:pPr>
        <w:pStyle w:val="ListNumber2forSectionIII"/>
        <w:keepNext/>
      </w:pPr>
      <w:r w:rsidRPr="00901632">
        <w:t>Identify the total number of children and adults enrolled in the ESI program for whom Title XXI funds are used during the reporting period (provide the number of adults enrolled in this program even if they were covered incidentally, i.e., not explicitly covered through a demonstration).</w:t>
      </w:r>
    </w:p>
    <w:p w:rsidR="00CF144B" w:rsidRPr="00901632" w:rsidRDefault="00CF144B" w:rsidP="00E0772D">
      <w:pPr>
        <w:pStyle w:val="ListContinue2"/>
        <w:keepNext/>
        <w:spacing w:before="120"/>
      </w:pPr>
      <w:r w:rsidRPr="00901632">
        <w:t xml:space="preserve"> Number of childless adults ever-enrolled during the reporting period</w:t>
      </w:r>
    </w:p>
    <w:p w:rsidR="00CF144B" w:rsidRPr="00901632" w:rsidRDefault="00CF144B" w:rsidP="00E0772D">
      <w:pPr>
        <w:pStyle w:val="ListContinue2"/>
        <w:keepNext/>
        <w:spacing w:before="120"/>
      </w:pPr>
      <w:r w:rsidRPr="00901632">
        <w:t xml:space="preserve"> Number of adults ever-enrolled during the reporting period</w:t>
      </w:r>
    </w:p>
    <w:p w:rsidR="00CF144B" w:rsidRPr="00901632" w:rsidRDefault="00CF144B" w:rsidP="0033701C">
      <w:pPr>
        <w:pStyle w:val="ListContinue2"/>
        <w:spacing w:before="120"/>
      </w:pPr>
      <w:r w:rsidRPr="00901632">
        <w:t xml:space="preserve"> Number of children ever-enrolled during the reporting period</w:t>
      </w:r>
    </w:p>
    <w:p w:rsidR="00CF144B" w:rsidRPr="00901632" w:rsidRDefault="00CF144B" w:rsidP="00E0772D">
      <w:pPr>
        <w:pStyle w:val="ListNumber2forSectionIII"/>
        <w:keepNext/>
      </w:pPr>
      <w:r w:rsidRPr="00901632">
        <w:t>Provide the average monthly enrollment of children and parents ever enrolled in the premium as</w:t>
      </w:r>
      <w:r w:rsidR="00B024D1">
        <w:t>sistance program during FFY 2019</w:t>
      </w:r>
      <w:r w:rsidRPr="00901632">
        <w:t>.</w:t>
      </w:r>
    </w:p>
    <w:p w:rsidR="00A85D79" w:rsidRDefault="00CF144B" w:rsidP="00E0772D">
      <w:pPr>
        <w:pStyle w:val="ListContinue5"/>
        <w:keepNext/>
        <w:rPr>
          <w:rFonts w:ascii="Arial" w:hAnsi="Arial"/>
          <w:sz w:val="20"/>
        </w:rPr>
      </w:pPr>
      <w:r w:rsidRPr="00864202">
        <w:rPr>
          <w:rFonts w:ascii="Arial" w:hAnsi="Arial"/>
          <w:sz w:val="20"/>
        </w:rPr>
        <w:t xml:space="preserve">Children </w:t>
      </w:r>
    </w:p>
    <w:p w:rsidR="00CF144B" w:rsidRPr="00864202" w:rsidRDefault="00CF144B" w:rsidP="00864202">
      <w:pPr>
        <w:pStyle w:val="ListContinue5"/>
        <w:rPr>
          <w:rFonts w:ascii="Arial" w:hAnsi="Arial"/>
          <w:sz w:val="20"/>
        </w:rPr>
      </w:pPr>
      <w:r w:rsidRPr="00864202">
        <w:rPr>
          <w:rFonts w:ascii="Arial" w:hAnsi="Arial"/>
          <w:sz w:val="20"/>
        </w:rPr>
        <w:t xml:space="preserve">Parents </w:t>
      </w:r>
    </w:p>
    <w:p w:rsidR="00CF144B" w:rsidRPr="00901632" w:rsidRDefault="00CF144B" w:rsidP="00A35EC3">
      <w:pPr>
        <w:pStyle w:val="ListNumber2forSectionIII"/>
      </w:pPr>
      <w:r w:rsidRPr="00901632">
        <w:t xml:space="preserve">During the reporting period, what has been the greatest challenge your ESI program has experienced?  </w:t>
      </w:r>
      <w:r w:rsidRPr="00A85D79">
        <w:rPr>
          <w:rStyle w:val="RequiresAttention"/>
        </w:rPr>
        <w:t>[7500]</w:t>
      </w:r>
    </w:p>
    <w:p w:rsidR="00CF144B" w:rsidRPr="00901632" w:rsidRDefault="00CF144B" w:rsidP="007251A6">
      <w:pPr>
        <w:pStyle w:val="ListContinue2Before0ptAfter0pt"/>
      </w:pPr>
    </w:p>
    <w:p w:rsidR="00CF144B" w:rsidRPr="00901632" w:rsidRDefault="00CF144B" w:rsidP="00A35EC3">
      <w:pPr>
        <w:pStyle w:val="ListNumber2forSectionIII"/>
      </w:pPr>
      <w:r w:rsidRPr="00901632">
        <w:t xml:space="preserve">During the reporting period, what accomplishments have been achieved in your ESI program?  </w:t>
      </w:r>
      <w:r w:rsidRPr="00A85D79">
        <w:rPr>
          <w:rStyle w:val="RequiresAttention"/>
        </w:rPr>
        <w:t>[7500]</w:t>
      </w:r>
    </w:p>
    <w:p w:rsidR="00CF144B" w:rsidRPr="00901632" w:rsidRDefault="00CF144B" w:rsidP="007251A6">
      <w:pPr>
        <w:pStyle w:val="ListContinue2Before0ptAfter0pt"/>
      </w:pPr>
    </w:p>
    <w:p w:rsidR="00CF144B" w:rsidRPr="00901632" w:rsidRDefault="00CF144B" w:rsidP="00A35EC3">
      <w:pPr>
        <w:pStyle w:val="ListNumber2forSectionIII"/>
      </w:pPr>
      <w:r w:rsidRPr="00901632">
        <w:t xml:space="preserve">What changes have you made or are planning to make in your ESI program during the next fiscal year?  Please comment on why the changes are planned.  </w:t>
      </w:r>
      <w:r w:rsidRPr="00A85D79">
        <w:rPr>
          <w:rStyle w:val="RequiresAttention"/>
        </w:rPr>
        <w:t>[7500]</w:t>
      </w:r>
    </w:p>
    <w:p w:rsidR="00CF144B" w:rsidRPr="00901632" w:rsidRDefault="00CF144B" w:rsidP="007251A6">
      <w:pPr>
        <w:pStyle w:val="ListContinue2Before0ptAfter0pt"/>
      </w:pPr>
    </w:p>
    <w:p w:rsidR="00CF144B" w:rsidRPr="00901632" w:rsidRDefault="00CF144B" w:rsidP="00A35EC3">
      <w:pPr>
        <w:pStyle w:val="ListNumber2forSectionIII"/>
      </w:pPr>
      <w:r w:rsidRPr="00901632">
        <w:t xml:space="preserve">What do you estimate is the impact of your ESI program (including premium assistance) on enrollment and retention of children? How was this measured?  </w:t>
      </w:r>
      <w:r w:rsidRPr="00A85D79">
        <w:rPr>
          <w:rStyle w:val="RequiresAttention"/>
        </w:rPr>
        <w:t>[7500]</w:t>
      </w:r>
    </w:p>
    <w:p w:rsidR="00CF144B" w:rsidRPr="00901632" w:rsidRDefault="00CF144B" w:rsidP="007251A6">
      <w:pPr>
        <w:pStyle w:val="ListContinue2Before0ptAfter0pt"/>
      </w:pPr>
    </w:p>
    <w:p w:rsidR="00CF144B" w:rsidRPr="00901632" w:rsidRDefault="00CF144B" w:rsidP="00E0772D">
      <w:pPr>
        <w:pStyle w:val="ListNumber2forSectionIII"/>
        <w:keepNext/>
      </w:pPr>
      <w:r w:rsidRPr="00901632">
        <w:t>Provide the average amount each entity pays towards coverage of the dependent child/parent under your ESI program:</w:t>
      </w:r>
    </w:p>
    <w:tbl>
      <w:tblPr>
        <w:tblW w:w="0" w:type="auto"/>
        <w:tblInd w:w="720" w:type="dxa"/>
        <w:tblLook w:val="06A0" w:firstRow="1" w:lastRow="0" w:firstColumn="1" w:lastColumn="0" w:noHBand="1" w:noVBand="1"/>
        <w:tblCaption w:val="Table of Coverage"/>
        <w:tblDescription w:val="This table shows the average amount each state, employer, and employee pay towards coverage of the dependent child/parent under the state’s ESI program."/>
      </w:tblPr>
      <w:tblGrid>
        <w:gridCol w:w="2148"/>
        <w:gridCol w:w="2160"/>
        <w:gridCol w:w="2161"/>
        <w:gridCol w:w="2161"/>
      </w:tblGrid>
      <w:tr w:rsidR="00CF144B" w:rsidRPr="00901632" w:rsidTr="008D0DFA">
        <w:trPr>
          <w:cantSplit/>
          <w:tblHeader/>
        </w:trPr>
        <w:tc>
          <w:tcPr>
            <w:tcW w:w="2148" w:type="dxa"/>
            <w:tcBorders>
              <w:top w:val="single" w:sz="4" w:space="0" w:color="auto"/>
              <w:left w:val="single" w:sz="4" w:space="0" w:color="auto"/>
              <w:bottom w:val="single" w:sz="4" w:space="0" w:color="auto"/>
              <w:right w:val="single" w:sz="4" w:space="0" w:color="auto"/>
            </w:tcBorders>
            <w:hideMark/>
          </w:tcPr>
          <w:p w:rsidR="00CF144B" w:rsidRPr="00901632" w:rsidRDefault="00CF144B" w:rsidP="0033171D">
            <w:pPr>
              <w:pStyle w:val="TableHead10ArialExtraSpace"/>
              <w:keepNext/>
            </w:pPr>
            <w:r w:rsidRPr="00901632">
              <w:t>Population</w:t>
            </w:r>
          </w:p>
        </w:tc>
        <w:tc>
          <w:tcPr>
            <w:tcW w:w="216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33171D">
            <w:pPr>
              <w:pStyle w:val="TableHead10ArialExtraSpace"/>
              <w:keepNext/>
            </w:pPr>
            <w:r w:rsidRPr="00901632">
              <w:t>State</w:t>
            </w:r>
          </w:p>
        </w:tc>
        <w:tc>
          <w:tcPr>
            <w:tcW w:w="216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33171D">
            <w:pPr>
              <w:pStyle w:val="TableHead10ArialExtraSpace"/>
              <w:keepNext/>
            </w:pPr>
            <w:r w:rsidRPr="00901632">
              <w:t>Employer</w:t>
            </w:r>
          </w:p>
        </w:tc>
        <w:tc>
          <w:tcPr>
            <w:tcW w:w="216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33171D">
            <w:pPr>
              <w:pStyle w:val="TableHead10ArialExtraSpace"/>
              <w:keepNext/>
            </w:pPr>
            <w:r w:rsidRPr="00901632">
              <w:t>Employee</w:t>
            </w:r>
          </w:p>
        </w:tc>
      </w:tr>
      <w:tr w:rsidR="00CF144B" w:rsidRPr="00901632" w:rsidTr="008D0DFA">
        <w:trPr>
          <w:cantSplit/>
        </w:trPr>
        <w:tc>
          <w:tcPr>
            <w:tcW w:w="2148" w:type="dxa"/>
            <w:tcBorders>
              <w:top w:val="single" w:sz="4" w:space="0" w:color="auto"/>
              <w:left w:val="single" w:sz="4" w:space="0" w:color="auto"/>
              <w:bottom w:val="single" w:sz="4" w:space="0" w:color="auto"/>
              <w:right w:val="single" w:sz="4" w:space="0" w:color="auto"/>
            </w:tcBorders>
            <w:hideMark/>
          </w:tcPr>
          <w:p w:rsidR="00CF144B" w:rsidRPr="00901632" w:rsidRDefault="00CF144B" w:rsidP="0033171D">
            <w:pPr>
              <w:pStyle w:val="TableHead10ArialExtraSpace"/>
              <w:keepNext/>
            </w:pPr>
            <w:r w:rsidRPr="00901632">
              <w:t>Child</w:t>
            </w:r>
          </w:p>
        </w:tc>
        <w:tc>
          <w:tcPr>
            <w:tcW w:w="2160" w:type="dxa"/>
            <w:tcBorders>
              <w:top w:val="single" w:sz="4" w:space="0" w:color="auto"/>
              <w:left w:val="single" w:sz="4" w:space="0" w:color="auto"/>
              <w:bottom w:val="single" w:sz="4" w:space="0" w:color="auto"/>
              <w:right w:val="single" w:sz="4" w:space="0" w:color="auto"/>
            </w:tcBorders>
          </w:tcPr>
          <w:p w:rsidR="00CF144B" w:rsidRPr="00901632" w:rsidRDefault="00CF144B" w:rsidP="0033171D">
            <w:pPr>
              <w:pStyle w:val="TableCell10"/>
              <w:keepNext/>
            </w:pPr>
          </w:p>
        </w:tc>
        <w:tc>
          <w:tcPr>
            <w:tcW w:w="2161" w:type="dxa"/>
            <w:tcBorders>
              <w:top w:val="single" w:sz="4" w:space="0" w:color="auto"/>
              <w:left w:val="single" w:sz="4" w:space="0" w:color="auto"/>
              <w:bottom w:val="single" w:sz="4" w:space="0" w:color="auto"/>
              <w:right w:val="single" w:sz="4" w:space="0" w:color="auto"/>
            </w:tcBorders>
          </w:tcPr>
          <w:p w:rsidR="00CF144B" w:rsidRPr="00901632" w:rsidRDefault="00CF144B" w:rsidP="0033171D">
            <w:pPr>
              <w:pStyle w:val="TableCell10"/>
              <w:keepNext/>
            </w:pPr>
          </w:p>
        </w:tc>
        <w:tc>
          <w:tcPr>
            <w:tcW w:w="2161" w:type="dxa"/>
            <w:tcBorders>
              <w:top w:val="single" w:sz="4" w:space="0" w:color="auto"/>
              <w:left w:val="single" w:sz="4" w:space="0" w:color="auto"/>
              <w:bottom w:val="single" w:sz="4" w:space="0" w:color="auto"/>
              <w:right w:val="single" w:sz="4" w:space="0" w:color="auto"/>
            </w:tcBorders>
          </w:tcPr>
          <w:p w:rsidR="00CF144B" w:rsidRPr="00901632" w:rsidRDefault="00CF144B" w:rsidP="0033171D">
            <w:pPr>
              <w:pStyle w:val="TableCell10"/>
              <w:keepNext/>
            </w:pPr>
          </w:p>
        </w:tc>
      </w:tr>
      <w:tr w:rsidR="00CF144B" w:rsidRPr="00901632" w:rsidTr="008D0DFA">
        <w:trPr>
          <w:cantSplit/>
        </w:trPr>
        <w:tc>
          <w:tcPr>
            <w:tcW w:w="2148" w:type="dxa"/>
            <w:tcBorders>
              <w:top w:val="single" w:sz="4" w:space="0" w:color="auto"/>
              <w:left w:val="single" w:sz="4" w:space="0" w:color="auto"/>
              <w:bottom w:val="single" w:sz="4" w:space="0" w:color="auto"/>
              <w:right w:val="single" w:sz="4" w:space="0" w:color="auto"/>
            </w:tcBorders>
            <w:hideMark/>
          </w:tcPr>
          <w:p w:rsidR="00CF144B" w:rsidRPr="00901632" w:rsidRDefault="00CF144B" w:rsidP="008D0DFA">
            <w:pPr>
              <w:pStyle w:val="TableHead10ArialExtraSpace"/>
            </w:pPr>
            <w:r w:rsidRPr="00901632">
              <w:t>Parent</w:t>
            </w:r>
          </w:p>
        </w:tc>
        <w:tc>
          <w:tcPr>
            <w:tcW w:w="2160" w:type="dxa"/>
            <w:tcBorders>
              <w:top w:val="single" w:sz="4" w:space="0" w:color="auto"/>
              <w:left w:val="single" w:sz="4" w:space="0" w:color="auto"/>
              <w:bottom w:val="single" w:sz="4" w:space="0" w:color="auto"/>
              <w:right w:val="single" w:sz="4" w:space="0" w:color="auto"/>
            </w:tcBorders>
          </w:tcPr>
          <w:p w:rsidR="00CF144B" w:rsidRPr="00901632" w:rsidRDefault="00CF144B" w:rsidP="008D0DFA">
            <w:pPr>
              <w:pStyle w:val="TableCell10"/>
            </w:pPr>
          </w:p>
        </w:tc>
        <w:tc>
          <w:tcPr>
            <w:tcW w:w="2161" w:type="dxa"/>
            <w:tcBorders>
              <w:top w:val="single" w:sz="4" w:space="0" w:color="auto"/>
              <w:left w:val="single" w:sz="4" w:space="0" w:color="auto"/>
              <w:bottom w:val="single" w:sz="4" w:space="0" w:color="auto"/>
              <w:right w:val="single" w:sz="4" w:space="0" w:color="auto"/>
            </w:tcBorders>
          </w:tcPr>
          <w:p w:rsidR="00CF144B" w:rsidRPr="00901632" w:rsidRDefault="00CF144B" w:rsidP="008D0DFA">
            <w:pPr>
              <w:pStyle w:val="TableCell10"/>
            </w:pPr>
          </w:p>
        </w:tc>
        <w:tc>
          <w:tcPr>
            <w:tcW w:w="2161" w:type="dxa"/>
            <w:tcBorders>
              <w:top w:val="single" w:sz="4" w:space="0" w:color="auto"/>
              <w:left w:val="single" w:sz="4" w:space="0" w:color="auto"/>
              <w:bottom w:val="single" w:sz="4" w:space="0" w:color="auto"/>
              <w:right w:val="single" w:sz="4" w:space="0" w:color="auto"/>
            </w:tcBorders>
          </w:tcPr>
          <w:p w:rsidR="00CF144B" w:rsidRPr="00901632" w:rsidRDefault="00CF144B" w:rsidP="008D0DFA">
            <w:pPr>
              <w:pStyle w:val="TableCell10"/>
            </w:pPr>
          </w:p>
        </w:tc>
      </w:tr>
    </w:tbl>
    <w:p w:rsidR="00CF144B" w:rsidRPr="00901632" w:rsidRDefault="00CF144B" w:rsidP="000559B8">
      <w:pPr>
        <w:pStyle w:val="Normal10"/>
      </w:pPr>
    </w:p>
    <w:p w:rsidR="00CF144B" w:rsidRPr="00901632" w:rsidRDefault="00CF144B" w:rsidP="00E0772D">
      <w:pPr>
        <w:pStyle w:val="ListNumber2forSectionIII"/>
        <w:keepNext/>
      </w:pPr>
      <w:r w:rsidRPr="00901632">
        <w:t>Indicate the range in the average monthly dollar amount of premium assistance provided by the state on behalf of a child or parent.</w:t>
      </w:r>
    </w:p>
    <w:tbl>
      <w:tblPr>
        <w:tblW w:w="0" w:type="auto"/>
        <w:tblInd w:w="720" w:type="dxa"/>
        <w:tblLook w:val="06A0" w:firstRow="1" w:lastRow="0" w:firstColumn="1" w:lastColumn="0" w:noHBand="1" w:noVBand="1"/>
        <w:tblCaption w:val="Table of Coverage"/>
        <w:tblDescription w:val="This table shows the average amount each state, employer, and employee pay towards coverage of the dependent child/parent under the state’s ESI program."/>
      </w:tblPr>
      <w:tblGrid>
        <w:gridCol w:w="1795"/>
        <w:gridCol w:w="2513"/>
        <w:gridCol w:w="2161"/>
      </w:tblGrid>
      <w:tr w:rsidR="000559B8" w:rsidRPr="00901632" w:rsidTr="007227A6">
        <w:trPr>
          <w:cantSplit/>
          <w:tblHeader/>
        </w:trPr>
        <w:tc>
          <w:tcPr>
            <w:tcW w:w="1795" w:type="dxa"/>
            <w:tcBorders>
              <w:top w:val="single" w:sz="4" w:space="0" w:color="auto"/>
              <w:left w:val="single" w:sz="4" w:space="0" w:color="auto"/>
              <w:bottom w:val="single" w:sz="4" w:space="0" w:color="auto"/>
              <w:right w:val="single" w:sz="4" w:space="0" w:color="auto"/>
            </w:tcBorders>
            <w:hideMark/>
          </w:tcPr>
          <w:p w:rsidR="000559B8" w:rsidRPr="00901632" w:rsidRDefault="000559B8" w:rsidP="0033171D">
            <w:pPr>
              <w:pStyle w:val="TableHead10ArialExtraSpace"/>
              <w:keepNext/>
            </w:pPr>
          </w:p>
        </w:tc>
        <w:tc>
          <w:tcPr>
            <w:tcW w:w="2513" w:type="dxa"/>
            <w:tcBorders>
              <w:top w:val="single" w:sz="4" w:space="0" w:color="auto"/>
              <w:left w:val="single" w:sz="4" w:space="0" w:color="auto"/>
              <w:bottom w:val="single" w:sz="4" w:space="0" w:color="auto"/>
              <w:right w:val="single" w:sz="4" w:space="0" w:color="auto"/>
            </w:tcBorders>
            <w:hideMark/>
          </w:tcPr>
          <w:p w:rsidR="000559B8" w:rsidRPr="00901632" w:rsidRDefault="000559B8" w:rsidP="0033171D">
            <w:pPr>
              <w:pStyle w:val="TableHead10ArialExtraSpace"/>
              <w:keepNext/>
            </w:pPr>
            <w:r>
              <w:t>Low</w:t>
            </w:r>
          </w:p>
        </w:tc>
        <w:tc>
          <w:tcPr>
            <w:tcW w:w="2161" w:type="dxa"/>
            <w:tcBorders>
              <w:top w:val="single" w:sz="4" w:space="0" w:color="auto"/>
              <w:left w:val="single" w:sz="4" w:space="0" w:color="auto"/>
              <w:bottom w:val="single" w:sz="4" w:space="0" w:color="auto"/>
              <w:right w:val="single" w:sz="4" w:space="0" w:color="auto"/>
            </w:tcBorders>
            <w:hideMark/>
          </w:tcPr>
          <w:p w:rsidR="000559B8" w:rsidRPr="00901632" w:rsidRDefault="000559B8" w:rsidP="0033171D">
            <w:pPr>
              <w:pStyle w:val="TableHead10ArialExtraSpace"/>
              <w:keepNext/>
            </w:pPr>
            <w:r>
              <w:t>High</w:t>
            </w:r>
          </w:p>
        </w:tc>
      </w:tr>
      <w:tr w:rsidR="000559B8" w:rsidRPr="00901632" w:rsidTr="007227A6">
        <w:trPr>
          <w:cantSplit/>
        </w:trPr>
        <w:tc>
          <w:tcPr>
            <w:tcW w:w="1795" w:type="dxa"/>
            <w:tcBorders>
              <w:top w:val="single" w:sz="4" w:space="0" w:color="auto"/>
              <w:left w:val="single" w:sz="4" w:space="0" w:color="auto"/>
              <w:bottom w:val="single" w:sz="4" w:space="0" w:color="auto"/>
              <w:right w:val="single" w:sz="4" w:space="0" w:color="auto"/>
            </w:tcBorders>
            <w:hideMark/>
          </w:tcPr>
          <w:p w:rsidR="000559B8" w:rsidRPr="00901632" w:rsidRDefault="000559B8" w:rsidP="0033171D">
            <w:pPr>
              <w:pStyle w:val="TableHead10ArialExtraSpace"/>
              <w:keepNext/>
            </w:pPr>
            <w:r w:rsidRPr="00901632">
              <w:t>Child</w:t>
            </w:r>
            <w:r>
              <w:t>ren</w:t>
            </w:r>
          </w:p>
        </w:tc>
        <w:tc>
          <w:tcPr>
            <w:tcW w:w="2513" w:type="dxa"/>
            <w:tcBorders>
              <w:top w:val="single" w:sz="4" w:space="0" w:color="auto"/>
              <w:left w:val="single" w:sz="4" w:space="0" w:color="auto"/>
              <w:bottom w:val="single" w:sz="4" w:space="0" w:color="auto"/>
              <w:right w:val="single" w:sz="4" w:space="0" w:color="auto"/>
            </w:tcBorders>
          </w:tcPr>
          <w:p w:rsidR="000559B8" w:rsidRPr="00901632" w:rsidRDefault="000559B8" w:rsidP="0033171D">
            <w:pPr>
              <w:pStyle w:val="TableCell10"/>
              <w:keepNext/>
            </w:pPr>
          </w:p>
        </w:tc>
        <w:tc>
          <w:tcPr>
            <w:tcW w:w="2161" w:type="dxa"/>
            <w:tcBorders>
              <w:top w:val="single" w:sz="4" w:space="0" w:color="auto"/>
              <w:left w:val="single" w:sz="4" w:space="0" w:color="auto"/>
              <w:bottom w:val="single" w:sz="4" w:space="0" w:color="auto"/>
              <w:right w:val="single" w:sz="4" w:space="0" w:color="auto"/>
            </w:tcBorders>
          </w:tcPr>
          <w:p w:rsidR="000559B8" w:rsidRPr="00901632" w:rsidRDefault="000559B8" w:rsidP="0033171D">
            <w:pPr>
              <w:pStyle w:val="TableCell10"/>
              <w:keepNext/>
            </w:pPr>
          </w:p>
        </w:tc>
      </w:tr>
      <w:tr w:rsidR="000559B8" w:rsidRPr="00901632" w:rsidTr="007227A6">
        <w:trPr>
          <w:cantSplit/>
        </w:trPr>
        <w:tc>
          <w:tcPr>
            <w:tcW w:w="1795" w:type="dxa"/>
            <w:tcBorders>
              <w:top w:val="single" w:sz="4" w:space="0" w:color="auto"/>
              <w:left w:val="single" w:sz="4" w:space="0" w:color="auto"/>
              <w:bottom w:val="single" w:sz="4" w:space="0" w:color="auto"/>
              <w:right w:val="single" w:sz="4" w:space="0" w:color="auto"/>
            </w:tcBorders>
            <w:hideMark/>
          </w:tcPr>
          <w:p w:rsidR="000559B8" w:rsidRPr="00901632" w:rsidRDefault="000559B8" w:rsidP="00B54F43">
            <w:pPr>
              <w:pStyle w:val="TableHead10ArialExtraSpace"/>
            </w:pPr>
            <w:r w:rsidRPr="00901632">
              <w:t>Parent</w:t>
            </w:r>
          </w:p>
        </w:tc>
        <w:tc>
          <w:tcPr>
            <w:tcW w:w="2513" w:type="dxa"/>
            <w:tcBorders>
              <w:top w:val="single" w:sz="4" w:space="0" w:color="auto"/>
              <w:left w:val="single" w:sz="4" w:space="0" w:color="auto"/>
              <w:bottom w:val="single" w:sz="4" w:space="0" w:color="auto"/>
              <w:right w:val="single" w:sz="4" w:space="0" w:color="auto"/>
            </w:tcBorders>
          </w:tcPr>
          <w:p w:rsidR="000559B8" w:rsidRPr="00901632" w:rsidRDefault="000559B8" w:rsidP="00B54F43">
            <w:pPr>
              <w:pStyle w:val="TableCell10"/>
            </w:pPr>
          </w:p>
        </w:tc>
        <w:tc>
          <w:tcPr>
            <w:tcW w:w="2161" w:type="dxa"/>
            <w:tcBorders>
              <w:top w:val="single" w:sz="4" w:space="0" w:color="auto"/>
              <w:left w:val="single" w:sz="4" w:space="0" w:color="auto"/>
              <w:bottom w:val="single" w:sz="4" w:space="0" w:color="auto"/>
              <w:right w:val="single" w:sz="4" w:space="0" w:color="auto"/>
            </w:tcBorders>
          </w:tcPr>
          <w:p w:rsidR="000559B8" w:rsidRPr="00901632" w:rsidRDefault="000559B8" w:rsidP="00B54F43">
            <w:pPr>
              <w:pStyle w:val="TableCell10"/>
            </w:pPr>
          </w:p>
        </w:tc>
      </w:tr>
    </w:tbl>
    <w:p w:rsidR="000559B8" w:rsidRDefault="000559B8" w:rsidP="00CF144B"/>
    <w:p w:rsidR="00CF144B" w:rsidRPr="00901632" w:rsidRDefault="00CF144B" w:rsidP="00A35EC3">
      <w:pPr>
        <w:pStyle w:val="ListNumber2forSectionIII"/>
      </w:pPr>
      <w:r w:rsidRPr="00901632">
        <w:t xml:space="preserve">If you offer a premium assistance program, what, if any, is the minimum employer contribution?  </w:t>
      </w:r>
      <w:r w:rsidRPr="000559B8">
        <w:rPr>
          <w:rStyle w:val="RequiresAttention"/>
        </w:rPr>
        <w:t>[500]</w:t>
      </w:r>
    </w:p>
    <w:p w:rsidR="00CF144B" w:rsidRPr="00901632" w:rsidRDefault="00CF144B" w:rsidP="007251A6">
      <w:pPr>
        <w:pStyle w:val="ListContinue2Before0ptAfter0pt"/>
      </w:pPr>
    </w:p>
    <w:p w:rsidR="00CF144B" w:rsidRPr="00901632" w:rsidRDefault="00CF144B" w:rsidP="00E0772D">
      <w:pPr>
        <w:pStyle w:val="ListNumber2forSectionIII"/>
        <w:keepNext/>
      </w:pPr>
      <w:r w:rsidRPr="00901632">
        <w:t>Please provide the income levels of the children or families provided premium assistance.</w:t>
      </w:r>
    </w:p>
    <w:tbl>
      <w:tblPr>
        <w:tblW w:w="6925" w:type="dxa"/>
        <w:tblInd w:w="720" w:type="dxa"/>
        <w:tblLook w:val="06A0" w:firstRow="1" w:lastRow="0" w:firstColumn="1" w:lastColumn="0" w:noHBand="1" w:noVBand="1"/>
        <w:tblCaption w:val="Table of Coverage"/>
        <w:tblDescription w:val="This table shows the average amount each state, employer, and employee pay towards coverage of the dependent child/parent under the state’s ESI program."/>
      </w:tblPr>
      <w:tblGrid>
        <w:gridCol w:w="1795"/>
        <w:gridCol w:w="2520"/>
        <w:gridCol w:w="2610"/>
      </w:tblGrid>
      <w:tr w:rsidR="000559B8" w:rsidRPr="000559B8" w:rsidTr="007227A6">
        <w:trPr>
          <w:cantSplit/>
          <w:tblHeader/>
        </w:trPr>
        <w:tc>
          <w:tcPr>
            <w:tcW w:w="1795" w:type="dxa"/>
            <w:tcBorders>
              <w:top w:val="single" w:sz="4" w:space="0" w:color="auto"/>
              <w:left w:val="single" w:sz="4" w:space="0" w:color="auto"/>
              <w:bottom w:val="single" w:sz="4" w:space="0" w:color="auto"/>
              <w:right w:val="single" w:sz="4" w:space="0" w:color="auto"/>
            </w:tcBorders>
            <w:hideMark/>
          </w:tcPr>
          <w:p w:rsidR="000559B8" w:rsidRPr="000559B8" w:rsidRDefault="000559B8" w:rsidP="0033171D">
            <w:pPr>
              <w:pStyle w:val="TableHead10ArialExtraSpace"/>
              <w:keepNext/>
            </w:pPr>
            <w:r w:rsidRPr="00901632">
              <w:t>Income level of</w:t>
            </w:r>
          </w:p>
        </w:tc>
        <w:tc>
          <w:tcPr>
            <w:tcW w:w="2520" w:type="dxa"/>
            <w:tcBorders>
              <w:top w:val="single" w:sz="4" w:space="0" w:color="auto"/>
              <w:left w:val="single" w:sz="4" w:space="0" w:color="auto"/>
              <w:bottom w:val="single" w:sz="4" w:space="0" w:color="auto"/>
              <w:right w:val="single" w:sz="4" w:space="0" w:color="auto"/>
            </w:tcBorders>
            <w:hideMark/>
          </w:tcPr>
          <w:p w:rsidR="000559B8" w:rsidRPr="000559B8" w:rsidRDefault="000559B8" w:rsidP="0033171D">
            <w:pPr>
              <w:pStyle w:val="TableHead10ArialExtraSpace"/>
              <w:keepNext/>
            </w:pPr>
            <w:r w:rsidRPr="000559B8">
              <w:t>From</w:t>
            </w:r>
          </w:p>
        </w:tc>
        <w:tc>
          <w:tcPr>
            <w:tcW w:w="2610" w:type="dxa"/>
            <w:tcBorders>
              <w:top w:val="single" w:sz="4" w:space="0" w:color="auto"/>
              <w:left w:val="single" w:sz="4" w:space="0" w:color="auto"/>
              <w:bottom w:val="single" w:sz="4" w:space="0" w:color="auto"/>
              <w:right w:val="single" w:sz="4" w:space="0" w:color="auto"/>
            </w:tcBorders>
            <w:hideMark/>
          </w:tcPr>
          <w:p w:rsidR="000559B8" w:rsidRPr="000559B8" w:rsidRDefault="000559B8" w:rsidP="0033171D">
            <w:pPr>
              <w:pStyle w:val="TableHead10ArialExtraSpace"/>
              <w:keepNext/>
            </w:pPr>
            <w:r w:rsidRPr="000559B8">
              <w:t>To</w:t>
            </w:r>
          </w:p>
        </w:tc>
      </w:tr>
      <w:tr w:rsidR="000559B8" w:rsidRPr="00901632" w:rsidTr="007227A6">
        <w:trPr>
          <w:cantSplit/>
        </w:trPr>
        <w:tc>
          <w:tcPr>
            <w:tcW w:w="1795" w:type="dxa"/>
            <w:tcBorders>
              <w:top w:val="single" w:sz="4" w:space="0" w:color="auto"/>
              <w:left w:val="single" w:sz="4" w:space="0" w:color="auto"/>
              <w:bottom w:val="single" w:sz="4" w:space="0" w:color="auto"/>
              <w:right w:val="single" w:sz="4" w:space="0" w:color="auto"/>
            </w:tcBorders>
            <w:hideMark/>
          </w:tcPr>
          <w:p w:rsidR="000559B8" w:rsidRPr="00901632" w:rsidRDefault="000559B8" w:rsidP="0033171D">
            <w:pPr>
              <w:pStyle w:val="TableHead10ArialExtraSpace"/>
              <w:keepNext/>
            </w:pPr>
            <w:r w:rsidRPr="00901632">
              <w:t>Children</w:t>
            </w:r>
          </w:p>
        </w:tc>
        <w:tc>
          <w:tcPr>
            <w:tcW w:w="2520" w:type="dxa"/>
            <w:tcBorders>
              <w:top w:val="single" w:sz="4" w:space="0" w:color="auto"/>
              <w:left w:val="single" w:sz="4" w:space="0" w:color="auto"/>
              <w:bottom w:val="single" w:sz="4" w:space="0" w:color="auto"/>
              <w:right w:val="single" w:sz="4" w:space="0" w:color="auto"/>
            </w:tcBorders>
          </w:tcPr>
          <w:p w:rsidR="000559B8" w:rsidRPr="00901632" w:rsidRDefault="000559B8" w:rsidP="0033171D">
            <w:pPr>
              <w:pStyle w:val="TableCell10"/>
              <w:keepNext/>
            </w:pPr>
            <w:r w:rsidRPr="00901632">
              <w:t xml:space="preserve"> % of FPL </w:t>
            </w:r>
            <w:r w:rsidRPr="007227A6">
              <w:rPr>
                <w:rStyle w:val="RequiresAttention"/>
              </w:rPr>
              <w:t>[5]</w:t>
            </w:r>
          </w:p>
        </w:tc>
        <w:tc>
          <w:tcPr>
            <w:tcW w:w="2610" w:type="dxa"/>
            <w:tcBorders>
              <w:top w:val="single" w:sz="4" w:space="0" w:color="auto"/>
              <w:left w:val="single" w:sz="4" w:space="0" w:color="auto"/>
              <w:bottom w:val="single" w:sz="4" w:space="0" w:color="auto"/>
              <w:right w:val="single" w:sz="4" w:space="0" w:color="auto"/>
            </w:tcBorders>
          </w:tcPr>
          <w:p w:rsidR="000559B8" w:rsidRPr="00901632" w:rsidRDefault="000559B8" w:rsidP="0033171D">
            <w:pPr>
              <w:pStyle w:val="TableCell10"/>
              <w:keepNext/>
            </w:pPr>
            <w:r w:rsidRPr="00901632">
              <w:t xml:space="preserve"> % of FPL </w:t>
            </w:r>
            <w:r w:rsidRPr="007227A6">
              <w:rPr>
                <w:rStyle w:val="RequiresAttention"/>
              </w:rPr>
              <w:t>[5]</w:t>
            </w:r>
          </w:p>
        </w:tc>
      </w:tr>
      <w:tr w:rsidR="000559B8" w:rsidRPr="00901632" w:rsidTr="007227A6">
        <w:trPr>
          <w:cantSplit/>
        </w:trPr>
        <w:tc>
          <w:tcPr>
            <w:tcW w:w="1795" w:type="dxa"/>
            <w:tcBorders>
              <w:top w:val="single" w:sz="4" w:space="0" w:color="auto"/>
              <w:left w:val="single" w:sz="4" w:space="0" w:color="auto"/>
              <w:bottom w:val="single" w:sz="4" w:space="0" w:color="auto"/>
              <w:right w:val="single" w:sz="4" w:space="0" w:color="auto"/>
            </w:tcBorders>
            <w:hideMark/>
          </w:tcPr>
          <w:p w:rsidR="000559B8" w:rsidRPr="00901632" w:rsidRDefault="000559B8" w:rsidP="00B54F43">
            <w:pPr>
              <w:pStyle w:val="TableHead10ArialExtraSpace"/>
            </w:pPr>
            <w:r w:rsidRPr="00901632">
              <w:t>Parents</w:t>
            </w:r>
          </w:p>
        </w:tc>
        <w:tc>
          <w:tcPr>
            <w:tcW w:w="2520" w:type="dxa"/>
            <w:tcBorders>
              <w:top w:val="single" w:sz="4" w:space="0" w:color="auto"/>
              <w:left w:val="single" w:sz="4" w:space="0" w:color="auto"/>
              <w:bottom w:val="single" w:sz="4" w:space="0" w:color="auto"/>
              <w:right w:val="single" w:sz="4" w:space="0" w:color="auto"/>
            </w:tcBorders>
          </w:tcPr>
          <w:p w:rsidR="000559B8" w:rsidRPr="00901632" w:rsidRDefault="000559B8" w:rsidP="00B54F43">
            <w:pPr>
              <w:pStyle w:val="TableCell10"/>
            </w:pPr>
            <w:r w:rsidRPr="00901632">
              <w:t xml:space="preserve"> % of FPL </w:t>
            </w:r>
            <w:r w:rsidRPr="007227A6">
              <w:rPr>
                <w:rStyle w:val="RequiresAttention"/>
              </w:rPr>
              <w:t>[5]</w:t>
            </w:r>
          </w:p>
        </w:tc>
        <w:tc>
          <w:tcPr>
            <w:tcW w:w="2610" w:type="dxa"/>
            <w:tcBorders>
              <w:top w:val="single" w:sz="4" w:space="0" w:color="auto"/>
              <w:left w:val="single" w:sz="4" w:space="0" w:color="auto"/>
              <w:bottom w:val="single" w:sz="4" w:space="0" w:color="auto"/>
              <w:right w:val="single" w:sz="4" w:space="0" w:color="auto"/>
            </w:tcBorders>
          </w:tcPr>
          <w:p w:rsidR="000559B8" w:rsidRPr="00901632" w:rsidRDefault="000559B8" w:rsidP="00B54F43">
            <w:pPr>
              <w:pStyle w:val="TableCell10"/>
            </w:pPr>
            <w:r w:rsidRPr="00901632">
              <w:t xml:space="preserve"> % of FPL </w:t>
            </w:r>
            <w:r w:rsidRPr="007227A6">
              <w:rPr>
                <w:rStyle w:val="RequiresAttention"/>
              </w:rPr>
              <w:t>[5]</w:t>
            </w:r>
          </w:p>
        </w:tc>
      </w:tr>
    </w:tbl>
    <w:p w:rsidR="000559B8" w:rsidRDefault="000559B8" w:rsidP="000559B8">
      <w:pPr>
        <w:pStyle w:val="Normal10"/>
      </w:pPr>
    </w:p>
    <w:p w:rsidR="00CF144B" w:rsidRPr="00901632" w:rsidRDefault="00CF144B" w:rsidP="00E0772D">
      <w:pPr>
        <w:pStyle w:val="ListNumber2forSectionIII"/>
        <w:keepNext/>
      </w:pPr>
      <w:r w:rsidRPr="00901632">
        <w:t>Is there a required period of uninsurance before enrolling in premium assistance?</w:t>
      </w:r>
    </w:p>
    <w:p w:rsidR="0033171D" w:rsidRDefault="007A680F" w:rsidP="0033171D">
      <w:pPr>
        <w:pStyle w:val="ListContinue2Before0ptAfter0pt"/>
        <w:keepNext/>
      </w:pPr>
      <w:bookmarkStart w:id="326" w:name="fldQue4320_Y"/>
      <w:r>
        <w:rPr>
          <w:noProof/>
        </w:rPr>
        <w:drawing>
          <wp:inline distT="0" distB="0" distL="0" distR="0" wp14:anchorId="48DEFD33" wp14:editId="2DA4650C">
            <wp:extent cx="129540" cy="121920"/>
            <wp:effectExtent l="0" t="0" r="3810" b="0"/>
            <wp:docPr id="800" name="Picture 80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6"/>
      <w:r w:rsidR="00CF144B" w:rsidRPr="00901632">
        <w:t xml:space="preserve"> Yes</w:t>
      </w:r>
      <w:bookmarkStart w:id="327" w:name="fldQue4320_N"/>
    </w:p>
    <w:p w:rsidR="00CF144B" w:rsidRPr="00901632" w:rsidRDefault="007A680F" w:rsidP="007251A6">
      <w:pPr>
        <w:pStyle w:val="ListContinue2Before0ptAfter0pt"/>
      </w:pPr>
      <w:r>
        <w:rPr>
          <w:noProof/>
        </w:rPr>
        <w:drawing>
          <wp:inline distT="0" distB="0" distL="0" distR="0" wp14:anchorId="5F60FA26" wp14:editId="26697001">
            <wp:extent cx="129540" cy="121920"/>
            <wp:effectExtent l="0" t="0" r="3810" b="0"/>
            <wp:docPr id="801" name="Picture 80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7"/>
      <w:r w:rsidR="00CF144B" w:rsidRPr="00901632">
        <w:t xml:space="preserve"> No</w:t>
      </w:r>
    </w:p>
    <w:p w:rsidR="00CF144B" w:rsidRPr="00901632" w:rsidRDefault="00CF144B" w:rsidP="007251A6">
      <w:pPr>
        <w:pStyle w:val="ListContinue2"/>
        <w:spacing w:before="120"/>
      </w:pPr>
      <w:r w:rsidRPr="00901632">
        <w:t xml:space="preserve">If yes, what is the period of uninsurance?  </w:t>
      </w:r>
      <w:r w:rsidRPr="008A429F">
        <w:rPr>
          <w:rStyle w:val="RequiresAttention"/>
        </w:rPr>
        <w:t>[500]</w:t>
      </w:r>
      <w:bookmarkStart w:id="328" w:name="fldQue4320"/>
    </w:p>
    <w:bookmarkEnd w:id="328"/>
    <w:p w:rsidR="00CF144B" w:rsidRPr="00901632" w:rsidRDefault="00CF144B" w:rsidP="007251A6">
      <w:pPr>
        <w:pStyle w:val="ListContinue2"/>
        <w:spacing w:before="120"/>
      </w:pPr>
    </w:p>
    <w:p w:rsidR="0033171D" w:rsidRDefault="00CF144B" w:rsidP="0033171D">
      <w:pPr>
        <w:pStyle w:val="ListNumber2forSectionIII"/>
        <w:keepNext/>
      </w:pPr>
      <w:r w:rsidRPr="00901632">
        <w:t>Do you have a waiting list for your program?</w:t>
      </w:r>
      <w:bookmarkStart w:id="329" w:name="fldQue4322_Y"/>
    </w:p>
    <w:p w:rsidR="0033171D" w:rsidRDefault="007A680F" w:rsidP="0033171D">
      <w:pPr>
        <w:pStyle w:val="ListContinue2Before0ptAfter0pt"/>
        <w:keepNext/>
      </w:pPr>
      <w:r>
        <w:rPr>
          <w:noProof/>
        </w:rPr>
        <w:drawing>
          <wp:inline distT="0" distB="0" distL="0" distR="0" wp14:anchorId="7A6CB97F" wp14:editId="381542CF">
            <wp:extent cx="129540" cy="121920"/>
            <wp:effectExtent l="0" t="0" r="3810" b="0"/>
            <wp:docPr id="802" name="Picture 80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29"/>
      <w:r w:rsidR="00CF144B" w:rsidRPr="00901632">
        <w:t xml:space="preserve"> Ye</w:t>
      </w:r>
      <w:bookmarkStart w:id="330" w:name="fldQue4322_N"/>
      <w:r w:rsidR="0033171D">
        <w:t>s</w:t>
      </w:r>
    </w:p>
    <w:p w:rsidR="00CF144B" w:rsidRPr="00901632" w:rsidRDefault="007A680F" w:rsidP="0033171D">
      <w:pPr>
        <w:pStyle w:val="ListContinue2Before0ptAfter0pt"/>
      </w:pPr>
      <w:r>
        <w:rPr>
          <w:noProof/>
        </w:rPr>
        <w:drawing>
          <wp:inline distT="0" distB="0" distL="0" distR="0" wp14:anchorId="19FB451B" wp14:editId="5796CDBC">
            <wp:extent cx="129540" cy="121920"/>
            <wp:effectExtent l="0" t="0" r="3810" b="0"/>
            <wp:docPr id="803" name="Picture 80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0"/>
      <w:r w:rsidR="00CF144B" w:rsidRPr="00901632">
        <w:t xml:space="preserve"> No</w:t>
      </w:r>
    </w:p>
    <w:p w:rsidR="0033171D" w:rsidRDefault="00CF144B" w:rsidP="0033171D">
      <w:pPr>
        <w:pStyle w:val="ListNumber2forSectionIII"/>
        <w:keepNext/>
      </w:pPr>
      <w:r w:rsidRPr="00901632">
        <w:t>Can you cap enrollment for your program?</w:t>
      </w:r>
      <w:bookmarkStart w:id="331" w:name="fldQue4323_Y"/>
    </w:p>
    <w:p w:rsidR="0033171D" w:rsidRDefault="007A680F" w:rsidP="0033171D">
      <w:pPr>
        <w:pStyle w:val="ListContinue2Before0ptAfter0pt"/>
        <w:keepNext/>
      </w:pPr>
      <w:r>
        <w:rPr>
          <w:noProof/>
        </w:rPr>
        <w:drawing>
          <wp:inline distT="0" distB="0" distL="0" distR="0" wp14:anchorId="06E0AE23" wp14:editId="74851EBF">
            <wp:extent cx="129540" cy="121920"/>
            <wp:effectExtent l="0" t="0" r="3810" b="0"/>
            <wp:docPr id="804" name="Picture 80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1"/>
      <w:r w:rsidR="00CF144B" w:rsidRPr="00901632">
        <w:t xml:space="preserve"> Yes</w:t>
      </w:r>
      <w:bookmarkStart w:id="332" w:name="fldQue4323_N"/>
    </w:p>
    <w:p w:rsidR="00CF144B" w:rsidRPr="00901632" w:rsidRDefault="007A680F" w:rsidP="0033171D">
      <w:pPr>
        <w:pStyle w:val="ListContinue2Before0ptAfter0pt"/>
      </w:pPr>
      <w:r>
        <w:rPr>
          <w:noProof/>
        </w:rPr>
        <w:drawing>
          <wp:inline distT="0" distB="0" distL="0" distR="0" wp14:anchorId="7100D302" wp14:editId="47ABD535">
            <wp:extent cx="129540" cy="121920"/>
            <wp:effectExtent l="0" t="0" r="3810" b="0"/>
            <wp:docPr id="805" name="Picture 80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2"/>
      <w:r w:rsidR="00CF144B" w:rsidRPr="00901632">
        <w:t xml:space="preserve"> No</w:t>
      </w:r>
    </w:p>
    <w:p w:rsidR="00CF144B" w:rsidRPr="00901632" w:rsidRDefault="00CF144B" w:rsidP="00A35EC3">
      <w:pPr>
        <w:pStyle w:val="ListNumber2forSectionIII"/>
      </w:pPr>
      <w:r w:rsidRPr="00901632">
        <w:t xml:space="preserve">What strategies has the state found to be effective in reducing administrative barriers to the provision of premium assistance in ESI?  </w:t>
      </w:r>
      <w:r w:rsidRPr="008A429F">
        <w:rPr>
          <w:rStyle w:val="RequiresAttention"/>
        </w:rPr>
        <w:t>[7500]</w:t>
      </w:r>
    </w:p>
    <w:p w:rsidR="00CF144B" w:rsidRPr="00901632" w:rsidRDefault="00CF144B" w:rsidP="007251A6">
      <w:pPr>
        <w:pStyle w:val="ListContinue2"/>
        <w:spacing w:before="120" w:after="360"/>
      </w:pPr>
    </w:p>
    <w:p w:rsidR="00CF144B" w:rsidRPr="00901632" w:rsidRDefault="00CF144B" w:rsidP="007251A6">
      <w:pPr>
        <w:pStyle w:val="Normal10"/>
        <w:spacing w:after="0"/>
      </w:pPr>
      <w:r w:rsidRPr="00901632">
        <w:t xml:space="preserve">Enter any Narrative text related to Section IIIE below.  </w:t>
      </w:r>
      <w:r w:rsidRPr="008A429F">
        <w:rPr>
          <w:rStyle w:val="RequiresAttention"/>
        </w:rPr>
        <w:t>[7500]</w:t>
      </w:r>
    </w:p>
    <w:p w:rsidR="00CF144B" w:rsidRPr="00901632" w:rsidRDefault="00CF144B" w:rsidP="007251A6">
      <w:pPr>
        <w:pStyle w:val="Normal10"/>
      </w:pPr>
    </w:p>
    <w:p w:rsidR="00CF144B" w:rsidRPr="00901632" w:rsidRDefault="00CF144B" w:rsidP="00C43080">
      <w:pPr>
        <w:pStyle w:val="Heading2"/>
      </w:pPr>
      <w:r w:rsidRPr="00901632">
        <w:lastRenderedPageBreak/>
        <w:t>Section IIIF: Program Integrity</w:t>
      </w:r>
    </w:p>
    <w:p w:rsidR="00CF144B" w:rsidRPr="00EB5995" w:rsidRDefault="00CF144B" w:rsidP="00EA4E34">
      <w:pPr>
        <w:pStyle w:val="ListContinueTNR11"/>
        <w:rPr>
          <w:rFonts w:ascii="Arial" w:hAnsi="Arial" w:cs="Arial"/>
        </w:rPr>
      </w:pPr>
      <w:r w:rsidRPr="00EB5995">
        <w:rPr>
          <w:rFonts w:ascii="Arial" w:hAnsi="Arial" w:cs="Arial"/>
        </w:rPr>
        <w:t>COMPLETE ONLY WITH REGARD TO SEPARATE CHIP PROGRAMS, I.E., THOSE THAT ARE NOT MEDICAID EXPANSIONS)</w:t>
      </w:r>
    </w:p>
    <w:p w:rsidR="00CF144B" w:rsidRPr="001853BF" w:rsidRDefault="00CF144B" w:rsidP="004F584D">
      <w:pPr>
        <w:pStyle w:val="ListNumber2forTable"/>
        <w:keepNext/>
        <w:numPr>
          <w:ilvl w:val="0"/>
          <w:numId w:val="42"/>
        </w:numPr>
      </w:pPr>
      <w:r w:rsidRPr="001853BF">
        <w:t>Does your state have a written plan that has safeguards and establishes methods and procedures for:</w:t>
      </w:r>
    </w:p>
    <w:p w:rsidR="009F3B7A" w:rsidRDefault="00CF144B" w:rsidP="009F3B7A">
      <w:pPr>
        <w:pStyle w:val="ListContinue5"/>
        <w:keepNext/>
        <w:numPr>
          <w:ilvl w:val="0"/>
          <w:numId w:val="53"/>
        </w:numPr>
        <w:rPr>
          <w:rFonts w:ascii="Arial" w:hAnsi="Arial"/>
          <w:sz w:val="20"/>
        </w:rPr>
      </w:pPr>
      <w:r w:rsidRPr="00EA4E34">
        <w:rPr>
          <w:rFonts w:ascii="Arial" w:hAnsi="Arial"/>
          <w:sz w:val="20"/>
        </w:rPr>
        <w:t>prevention:</w:t>
      </w:r>
    </w:p>
    <w:p w:rsidR="009F3B7A" w:rsidRDefault="007A680F" w:rsidP="009F3B7A">
      <w:pPr>
        <w:pStyle w:val="ListContinue5"/>
        <w:keepNext/>
        <w:ind w:firstLine="360"/>
        <w:rPr>
          <w:rFonts w:ascii="Arial" w:hAnsi="Arial"/>
          <w:sz w:val="20"/>
        </w:rPr>
      </w:pPr>
      <w:bookmarkStart w:id="333" w:name="fldQue2599_Y"/>
      <w:r>
        <w:rPr>
          <w:rFonts w:ascii="Arial" w:hAnsi="Arial"/>
          <w:noProof/>
          <w:sz w:val="20"/>
        </w:rPr>
        <w:drawing>
          <wp:inline distT="0" distB="0" distL="0" distR="0" wp14:anchorId="16BD1171" wp14:editId="6E52E601">
            <wp:extent cx="129540" cy="121920"/>
            <wp:effectExtent l="0" t="0" r="3810" b="0"/>
            <wp:docPr id="806" name="Picture 80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33"/>
      <w:r w:rsidR="00CF144B" w:rsidRPr="009F3B7A">
        <w:rPr>
          <w:rFonts w:ascii="Arial" w:hAnsi="Arial"/>
          <w:sz w:val="20"/>
        </w:rPr>
        <w:t xml:space="preserve"> Yes</w:t>
      </w:r>
    </w:p>
    <w:p w:rsidR="00CF144B" w:rsidRPr="009F3B7A" w:rsidRDefault="007A680F" w:rsidP="009F3B7A">
      <w:pPr>
        <w:pStyle w:val="ListContinue5"/>
        <w:ind w:firstLine="360"/>
        <w:rPr>
          <w:rFonts w:ascii="Arial" w:hAnsi="Arial"/>
          <w:sz w:val="20"/>
        </w:rPr>
      </w:pPr>
      <w:r>
        <w:rPr>
          <w:rFonts w:ascii="Arial" w:hAnsi="Arial"/>
          <w:noProof/>
          <w:sz w:val="20"/>
        </w:rPr>
        <w:drawing>
          <wp:inline distT="0" distB="0" distL="0" distR="0">
            <wp:extent cx="129540" cy="121920"/>
            <wp:effectExtent l="0" t="0" r="3810" b="0"/>
            <wp:docPr id="807" name="Picture 80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F3B7A">
        <w:rPr>
          <w:rFonts w:ascii="Arial" w:hAnsi="Arial"/>
          <w:sz w:val="20"/>
        </w:rPr>
        <w:t xml:space="preserve"> No</w:t>
      </w:r>
    </w:p>
    <w:p w:rsidR="009F3B7A" w:rsidRDefault="00CF144B" w:rsidP="009F3B7A">
      <w:pPr>
        <w:pStyle w:val="ListContinue5"/>
        <w:keepNext/>
        <w:numPr>
          <w:ilvl w:val="0"/>
          <w:numId w:val="53"/>
        </w:numPr>
        <w:rPr>
          <w:rFonts w:ascii="Arial" w:hAnsi="Arial"/>
          <w:sz w:val="20"/>
        </w:rPr>
      </w:pPr>
      <w:r w:rsidRPr="00EA4E34">
        <w:rPr>
          <w:rFonts w:ascii="Arial" w:hAnsi="Arial"/>
          <w:sz w:val="20"/>
        </w:rPr>
        <w:t>investigation:</w:t>
      </w:r>
    </w:p>
    <w:p w:rsidR="009F3B7A" w:rsidRDefault="007A680F" w:rsidP="009F3B7A">
      <w:pPr>
        <w:pStyle w:val="ListContinue5"/>
        <w:keepNext/>
        <w:ind w:firstLine="360"/>
        <w:rPr>
          <w:rFonts w:ascii="Arial" w:hAnsi="Arial"/>
          <w:sz w:val="20"/>
        </w:rPr>
      </w:pPr>
      <w:r>
        <w:rPr>
          <w:rFonts w:ascii="Arial" w:hAnsi="Arial"/>
          <w:noProof/>
          <w:sz w:val="20"/>
        </w:rPr>
        <w:drawing>
          <wp:inline distT="0" distB="0" distL="0" distR="0">
            <wp:extent cx="129540" cy="121920"/>
            <wp:effectExtent l="0" t="0" r="3810" b="0"/>
            <wp:docPr id="808" name="Picture 80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F3B7A">
        <w:rPr>
          <w:rFonts w:ascii="Arial" w:hAnsi="Arial"/>
          <w:sz w:val="20"/>
        </w:rPr>
        <w:t xml:space="preserve"> Yes</w:t>
      </w:r>
    </w:p>
    <w:p w:rsidR="00CF144B" w:rsidRPr="009F3B7A" w:rsidRDefault="007A680F" w:rsidP="009F3B7A">
      <w:pPr>
        <w:pStyle w:val="ListContinue5"/>
        <w:ind w:firstLine="360"/>
        <w:rPr>
          <w:rFonts w:ascii="Arial" w:hAnsi="Arial"/>
          <w:sz w:val="20"/>
        </w:rPr>
      </w:pPr>
      <w:r>
        <w:rPr>
          <w:rFonts w:ascii="Arial" w:hAnsi="Arial"/>
          <w:noProof/>
          <w:sz w:val="20"/>
        </w:rPr>
        <w:drawing>
          <wp:inline distT="0" distB="0" distL="0" distR="0">
            <wp:extent cx="129540" cy="121920"/>
            <wp:effectExtent l="0" t="0" r="3810" b="0"/>
            <wp:docPr id="809" name="Picture 80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F3B7A">
        <w:rPr>
          <w:rFonts w:ascii="Arial" w:hAnsi="Arial"/>
          <w:sz w:val="20"/>
        </w:rPr>
        <w:t xml:space="preserve"> No</w:t>
      </w:r>
    </w:p>
    <w:p w:rsidR="009F3B7A" w:rsidRDefault="00CF144B" w:rsidP="00581BC8">
      <w:pPr>
        <w:pStyle w:val="ListContinue5"/>
        <w:keepNext/>
        <w:numPr>
          <w:ilvl w:val="0"/>
          <w:numId w:val="53"/>
        </w:numPr>
        <w:rPr>
          <w:rFonts w:ascii="Arial" w:hAnsi="Arial"/>
          <w:sz w:val="20"/>
        </w:rPr>
      </w:pPr>
      <w:r w:rsidRPr="00EA4E34">
        <w:rPr>
          <w:rFonts w:ascii="Arial" w:hAnsi="Arial"/>
          <w:sz w:val="20"/>
        </w:rPr>
        <w:t>referral of cases of fraud and abuse?</w:t>
      </w:r>
      <w:bookmarkStart w:id="334" w:name="fldQue2601_Y"/>
    </w:p>
    <w:p w:rsidR="00581BC8" w:rsidRDefault="007A680F" w:rsidP="00581BC8">
      <w:pPr>
        <w:pStyle w:val="ListContinue5"/>
        <w:keepNext/>
        <w:ind w:firstLine="360"/>
        <w:rPr>
          <w:rFonts w:ascii="Arial" w:hAnsi="Arial"/>
          <w:sz w:val="20"/>
        </w:rPr>
      </w:pPr>
      <w:r>
        <w:rPr>
          <w:rFonts w:ascii="Arial" w:hAnsi="Arial"/>
          <w:noProof/>
          <w:sz w:val="20"/>
        </w:rPr>
        <w:drawing>
          <wp:inline distT="0" distB="0" distL="0" distR="0" wp14:anchorId="5F477AF8" wp14:editId="544558C7">
            <wp:extent cx="129540" cy="121920"/>
            <wp:effectExtent l="0" t="0" r="3810" b="0"/>
            <wp:docPr id="810" name="Picture 81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34"/>
      <w:r w:rsidR="00CF144B" w:rsidRPr="009F3B7A">
        <w:rPr>
          <w:rFonts w:ascii="Arial" w:hAnsi="Arial"/>
          <w:sz w:val="20"/>
        </w:rPr>
        <w:t xml:space="preserve"> Yes</w:t>
      </w:r>
    </w:p>
    <w:p w:rsidR="00CF144B" w:rsidRPr="009F3B7A" w:rsidRDefault="007A680F" w:rsidP="009F3B7A">
      <w:pPr>
        <w:pStyle w:val="ListContinue5"/>
        <w:ind w:firstLine="360"/>
        <w:rPr>
          <w:rFonts w:ascii="Arial" w:hAnsi="Arial"/>
          <w:sz w:val="20"/>
        </w:rPr>
      </w:pPr>
      <w:r>
        <w:rPr>
          <w:rFonts w:ascii="Arial" w:hAnsi="Arial"/>
          <w:noProof/>
          <w:sz w:val="20"/>
        </w:rPr>
        <w:drawing>
          <wp:inline distT="0" distB="0" distL="0" distR="0">
            <wp:extent cx="129540" cy="121920"/>
            <wp:effectExtent l="0" t="0" r="3810" b="0"/>
            <wp:docPr id="811" name="Picture 81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F3B7A">
        <w:rPr>
          <w:rFonts w:ascii="Arial" w:hAnsi="Arial"/>
          <w:sz w:val="20"/>
        </w:rPr>
        <w:t xml:space="preserve"> No</w:t>
      </w:r>
    </w:p>
    <w:p w:rsidR="00CF144B" w:rsidRPr="00901632" w:rsidRDefault="00CF144B" w:rsidP="00EA4E34">
      <w:pPr>
        <w:pStyle w:val="ListContinue2"/>
        <w:spacing w:before="120"/>
      </w:pPr>
      <w:r w:rsidRPr="00901632">
        <w:t xml:space="preserve">Please explain:  </w:t>
      </w:r>
      <w:r w:rsidRPr="00EA4E34">
        <w:rPr>
          <w:rStyle w:val="RequiresAttention"/>
        </w:rPr>
        <w:t>[7500]</w:t>
      </w:r>
    </w:p>
    <w:p w:rsidR="007A680F" w:rsidRDefault="007A680F" w:rsidP="00EA4E34">
      <w:pPr>
        <w:pStyle w:val="ListContinue2"/>
        <w:spacing w:before="120"/>
      </w:pPr>
      <w:r>
        <w:t>Complaints of fraud and abuse in the applicant enrollment process are addressed by the ALL Kids Program Integrity Unit.  With regard to fraud and abuse within the provider sector, CHIP contracts with BCBSAL, its sole health plan administrator, to prevent fraud and abuse, and investigate cases of suspected fraud and abuse.</w:t>
      </w:r>
    </w:p>
    <w:p w:rsidR="007A680F" w:rsidRDefault="007A680F" w:rsidP="00EA4E34">
      <w:pPr>
        <w:pStyle w:val="ListContinue2"/>
        <w:spacing w:before="120"/>
      </w:pPr>
    </w:p>
    <w:p w:rsidR="007A680F" w:rsidRDefault="007A680F" w:rsidP="00EA4E34">
      <w:pPr>
        <w:pStyle w:val="ListContinue2"/>
        <w:spacing w:before="120"/>
      </w:pPr>
      <w:r>
        <w:t>Complaints of fraud and abuse in the applicant enrollment process are addressed on a case by case basis, as these occur very infrequently and usually each case has its own unique circumstances. When a case is referred to ALL Kids, the complaint is received and initial, internal research on the applicant or enrollee is conducted by the ALL Kids Program Integrity Unit. This research is conducted within a ten business day time period.  Some suspected fraud and abuse cases are subject to a committee type review by the Director of Program Integrity, Director of Program Operations and Professional Services Division, Director of Program Services, and/or the Director of the Eligibility Unit.  The office of ADPH General Counsel is involved as needed.</w:t>
      </w:r>
    </w:p>
    <w:p w:rsidR="007A680F" w:rsidRDefault="007A680F" w:rsidP="00EA4E34">
      <w:pPr>
        <w:pStyle w:val="ListContinue2"/>
        <w:spacing w:before="120"/>
      </w:pPr>
    </w:p>
    <w:p w:rsidR="007A680F" w:rsidRDefault="007A680F" w:rsidP="00EA4E34">
      <w:pPr>
        <w:pStyle w:val="ListContinue2"/>
        <w:spacing w:before="120"/>
      </w:pPr>
      <w:r>
        <w:t>There are several general steps which are relevant to each case investigated:</w:t>
      </w:r>
    </w:p>
    <w:p w:rsidR="007A680F" w:rsidRDefault="007A680F" w:rsidP="00EA4E34">
      <w:pPr>
        <w:pStyle w:val="ListContinue2"/>
        <w:spacing w:before="120"/>
      </w:pPr>
      <w:r>
        <w:t>1. Conduct research in the CHIP Eligibility System to determine eligibility standards to enroll the applicant/enrollee.</w:t>
      </w:r>
    </w:p>
    <w:p w:rsidR="007A680F" w:rsidRDefault="007A680F" w:rsidP="00EA4E34">
      <w:pPr>
        <w:pStyle w:val="ListContinue2"/>
        <w:spacing w:before="120"/>
      </w:pPr>
      <w:r>
        <w:t>2. Review the most current application on file.</w:t>
      </w:r>
    </w:p>
    <w:p w:rsidR="007A680F" w:rsidRDefault="007A680F" w:rsidP="00EA4E34">
      <w:pPr>
        <w:pStyle w:val="ListContinue2"/>
        <w:spacing w:before="120"/>
      </w:pPr>
      <w:r>
        <w:t>3. Review the MSIQ Medicaid database for any applicable information.</w:t>
      </w:r>
    </w:p>
    <w:p w:rsidR="007A680F" w:rsidRDefault="007A680F" w:rsidP="00EA4E34">
      <w:pPr>
        <w:pStyle w:val="ListContinue2"/>
        <w:spacing w:before="120"/>
      </w:pPr>
      <w:r>
        <w:t>4. Complete a summary of events to include complete names and dates.</w:t>
      </w:r>
    </w:p>
    <w:p w:rsidR="00CF144B" w:rsidRPr="00901632" w:rsidRDefault="007A680F" w:rsidP="00EA4E34">
      <w:pPr>
        <w:pStyle w:val="ListContinue2"/>
        <w:spacing w:before="120"/>
      </w:pPr>
      <w:r>
        <w:t>5. Maintain a file of complaints received by fiscal year.</w:t>
      </w:r>
    </w:p>
    <w:p w:rsidR="00CF144B" w:rsidRPr="00901632" w:rsidRDefault="00CF144B" w:rsidP="00E0772D">
      <w:pPr>
        <w:pStyle w:val="ListContinue2"/>
        <w:keepNext/>
        <w:spacing w:before="120"/>
      </w:pPr>
      <w:r w:rsidRPr="00901632">
        <w:t>Do managed health care plans with which your program contracts have written plans?</w:t>
      </w:r>
    </w:p>
    <w:p w:rsidR="00581BC8" w:rsidRDefault="007A680F" w:rsidP="00581BC8">
      <w:pPr>
        <w:pStyle w:val="ListContinue2Before0ptAfter0pt"/>
        <w:keepNext/>
      </w:pPr>
      <w:r>
        <w:rPr>
          <w:noProof/>
        </w:rPr>
        <w:drawing>
          <wp:inline distT="0" distB="0" distL="0" distR="0">
            <wp:extent cx="129540" cy="121920"/>
            <wp:effectExtent l="0" t="0" r="3810" b="0"/>
            <wp:docPr id="812" name="Picture 81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Yes</w:t>
      </w:r>
    </w:p>
    <w:p w:rsidR="00CF144B" w:rsidRPr="00901632" w:rsidRDefault="007A680F" w:rsidP="00581BC8">
      <w:pPr>
        <w:pStyle w:val="ListContinue2Before0ptAfter0pt"/>
      </w:pPr>
      <w:r>
        <w:rPr>
          <w:noProof/>
        </w:rPr>
        <w:drawing>
          <wp:inline distT="0" distB="0" distL="0" distR="0">
            <wp:extent cx="129540" cy="121920"/>
            <wp:effectExtent l="0" t="0" r="3810" b="0"/>
            <wp:docPr id="813" name="Picture 813"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No</w:t>
      </w:r>
    </w:p>
    <w:p w:rsidR="00CF144B" w:rsidRPr="00901632" w:rsidRDefault="00CF144B" w:rsidP="00EA4E34">
      <w:pPr>
        <w:pStyle w:val="ListContinue2"/>
        <w:spacing w:before="120"/>
      </w:pPr>
      <w:r w:rsidRPr="00901632">
        <w:t xml:space="preserve">Please Explain: </w:t>
      </w:r>
      <w:r w:rsidRPr="00B54F43">
        <w:rPr>
          <w:rStyle w:val="RequiresAttention"/>
        </w:rPr>
        <w:t xml:space="preserve"> [500]</w:t>
      </w:r>
    </w:p>
    <w:p w:rsidR="00CF144B" w:rsidRPr="00901632" w:rsidRDefault="007A680F" w:rsidP="00EA4E34">
      <w:pPr>
        <w:pStyle w:val="ListContinue2"/>
        <w:spacing w:before="120"/>
      </w:pPr>
      <w:r>
        <w:t>ALL Kids does not contract with any managed health care plans.  Blue Cross Blue Shield of Alabama (BCBSAL) has written plans, however, BCBSAL is not a managed health care plan.</w:t>
      </w:r>
    </w:p>
    <w:p w:rsidR="00CF144B" w:rsidRPr="00901632" w:rsidRDefault="00CF144B" w:rsidP="00E0772D">
      <w:pPr>
        <w:pStyle w:val="ListNumber2forTable"/>
        <w:keepNext/>
      </w:pPr>
      <w:r w:rsidRPr="00901632">
        <w:t>For the reporting period, please report the</w:t>
      </w:r>
    </w:p>
    <w:p w:rsidR="00CF144B" w:rsidRPr="00901632" w:rsidRDefault="007A680F" w:rsidP="00E0772D">
      <w:pPr>
        <w:pStyle w:val="ListContinue2"/>
        <w:keepNext/>
        <w:spacing w:before="120"/>
      </w:pPr>
      <w:r>
        <w:rPr>
          <w:rStyle w:val="Emphasis"/>
        </w:rPr>
        <w:t>0</w:t>
      </w:r>
      <w:r w:rsidR="00CF144B" w:rsidRPr="00901632">
        <w:t xml:space="preserve"> Number of fair hearing appeals of eligibility denials</w:t>
      </w:r>
    </w:p>
    <w:p w:rsidR="00CF144B" w:rsidRPr="00901632" w:rsidRDefault="007A680F" w:rsidP="00B54F43">
      <w:pPr>
        <w:pStyle w:val="ListContinue2"/>
        <w:spacing w:before="120"/>
      </w:pPr>
      <w:r>
        <w:rPr>
          <w:rStyle w:val="Emphasis"/>
        </w:rPr>
        <w:t>0</w:t>
      </w:r>
      <w:r w:rsidR="00CF144B" w:rsidRPr="00901632">
        <w:t xml:space="preserve"> Number of cases found in favor of beneficiary</w:t>
      </w:r>
    </w:p>
    <w:p w:rsidR="00CF144B" w:rsidRPr="00901632" w:rsidRDefault="00CF144B" w:rsidP="00E0772D">
      <w:pPr>
        <w:pStyle w:val="ListNumber2forTable"/>
        <w:keepNext/>
      </w:pPr>
      <w:r w:rsidRPr="00901632">
        <w:lastRenderedPageBreak/>
        <w:t>For the reporting period, please indicate the number of cases investigated, and cases referred, regarding fraud and abuse in the following areas:</w:t>
      </w:r>
    </w:p>
    <w:p w:rsidR="00CF144B" w:rsidRPr="00901632" w:rsidRDefault="00CF144B" w:rsidP="00E0772D">
      <w:pPr>
        <w:pStyle w:val="ListContinue2"/>
        <w:keepNext/>
        <w:spacing w:before="120"/>
      </w:pPr>
      <w:r w:rsidRPr="00901632">
        <w:t>Provider Credentialing</w:t>
      </w:r>
    </w:p>
    <w:p w:rsidR="00CF144B" w:rsidRPr="00901632" w:rsidRDefault="007A680F" w:rsidP="00E0772D">
      <w:pPr>
        <w:pStyle w:val="ListContinue2"/>
        <w:keepNext/>
        <w:spacing w:before="120"/>
      </w:pPr>
      <w:r>
        <w:rPr>
          <w:rStyle w:val="Emphasis"/>
        </w:rPr>
        <w:t>0</w:t>
      </w:r>
      <w:r w:rsidR="00CF144B" w:rsidRPr="00901632">
        <w:t xml:space="preserve"> Number of cases investigated</w:t>
      </w:r>
    </w:p>
    <w:p w:rsidR="00CF144B" w:rsidRPr="00901632" w:rsidRDefault="007A680F" w:rsidP="00B54F43">
      <w:pPr>
        <w:pStyle w:val="ListContinue2"/>
        <w:spacing w:before="120"/>
      </w:pPr>
      <w:r>
        <w:rPr>
          <w:rStyle w:val="Emphasis"/>
        </w:rPr>
        <w:t>0</w:t>
      </w:r>
      <w:r w:rsidR="00CF144B" w:rsidRPr="00901632">
        <w:t xml:space="preserve"> Number of cases referred to appropriate law enforcement officials</w:t>
      </w:r>
    </w:p>
    <w:p w:rsidR="00CF144B" w:rsidRPr="00901632" w:rsidRDefault="00CF144B" w:rsidP="00E0772D">
      <w:pPr>
        <w:pStyle w:val="ListContinue2"/>
        <w:keepNext/>
        <w:spacing w:before="120"/>
      </w:pPr>
      <w:r w:rsidRPr="00901632">
        <w:t>Provider Billing</w:t>
      </w:r>
    </w:p>
    <w:p w:rsidR="00CF144B" w:rsidRPr="00901632" w:rsidRDefault="007A680F" w:rsidP="00E0772D">
      <w:pPr>
        <w:pStyle w:val="ListContinue2"/>
        <w:keepNext/>
        <w:spacing w:before="120"/>
      </w:pPr>
      <w:r>
        <w:rPr>
          <w:rStyle w:val="Emphasis"/>
        </w:rPr>
        <w:t>27</w:t>
      </w:r>
      <w:r w:rsidR="00CF144B" w:rsidRPr="00901632">
        <w:t xml:space="preserve"> Number of cases investigated</w:t>
      </w:r>
    </w:p>
    <w:p w:rsidR="00CF144B" w:rsidRPr="00901632" w:rsidRDefault="007A680F" w:rsidP="00B54F43">
      <w:pPr>
        <w:pStyle w:val="ListContinue2"/>
        <w:spacing w:before="120"/>
      </w:pPr>
      <w:r>
        <w:rPr>
          <w:rStyle w:val="Emphasis"/>
        </w:rPr>
        <w:t>14</w:t>
      </w:r>
      <w:r w:rsidR="00CF144B" w:rsidRPr="00901632">
        <w:t xml:space="preserve"> Number of cases referred to appropriate law enforcement officials</w:t>
      </w:r>
    </w:p>
    <w:p w:rsidR="00CF144B" w:rsidRPr="00901632" w:rsidRDefault="00CF144B" w:rsidP="00E0772D">
      <w:pPr>
        <w:pStyle w:val="ListContinue2"/>
        <w:keepNext/>
        <w:spacing w:before="120"/>
      </w:pPr>
      <w:r w:rsidRPr="00901632">
        <w:t>Beneficiary Eligibility</w:t>
      </w:r>
    </w:p>
    <w:p w:rsidR="00CF144B" w:rsidRPr="00901632" w:rsidRDefault="007A680F" w:rsidP="00E0772D">
      <w:pPr>
        <w:pStyle w:val="ListContinue2"/>
        <w:keepNext/>
        <w:spacing w:before="120"/>
      </w:pPr>
      <w:r>
        <w:rPr>
          <w:rStyle w:val="Emphasis"/>
        </w:rPr>
        <w:t>2</w:t>
      </w:r>
      <w:r w:rsidR="00CF144B" w:rsidRPr="00901632">
        <w:t xml:space="preserve"> Number of cases investigated</w:t>
      </w:r>
    </w:p>
    <w:p w:rsidR="00CF144B" w:rsidRPr="00901632" w:rsidRDefault="007A680F" w:rsidP="00B54F43">
      <w:pPr>
        <w:pStyle w:val="ListContinue2"/>
        <w:spacing w:before="120"/>
      </w:pPr>
      <w:r>
        <w:rPr>
          <w:rStyle w:val="Emphasis"/>
        </w:rPr>
        <w:t>0</w:t>
      </w:r>
      <w:r w:rsidR="00CF144B" w:rsidRPr="00901632">
        <w:t xml:space="preserve"> Number of cases referred to appropriate law enforcement officials</w:t>
      </w:r>
    </w:p>
    <w:p w:rsidR="00CF144B" w:rsidRPr="00901632" w:rsidRDefault="00CF144B" w:rsidP="00E0772D">
      <w:pPr>
        <w:pStyle w:val="ListContinueArial10"/>
        <w:keepNext/>
      </w:pPr>
      <w:r w:rsidRPr="00901632">
        <w:t>Are these cases for:</w:t>
      </w:r>
    </w:p>
    <w:p w:rsidR="00CF144B" w:rsidRPr="0046318E" w:rsidRDefault="00CF144B" w:rsidP="00E0772D">
      <w:pPr>
        <w:pStyle w:val="ListContinue4Arial10"/>
        <w:keepNext/>
      </w:pPr>
      <w:r w:rsidRPr="0046318E">
        <w:t>CHIP</w:t>
      </w:r>
      <w:r w:rsidRPr="0046318E">
        <w:tab/>
      </w:r>
      <w:bookmarkStart w:id="335" w:name="fldQue4334_1"/>
      <w:r w:rsidR="007A680F">
        <w:rPr>
          <w:noProof/>
        </w:rPr>
        <w:drawing>
          <wp:inline distT="0" distB="0" distL="0" distR="0" wp14:anchorId="2347F5B7" wp14:editId="1AAA2275">
            <wp:extent cx="129540" cy="121920"/>
            <wp:effectExtent l="0" t="0" r="3810" b="0"/>
            <wp:docPr id="814" name="Picture 81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35"/>
    </w:p>
    <w:p w:rsidR="00CF144B" w:rsidRDefault="00CF144B" w:rsidP="0046318E">
      <w:pPr>
        <w:pStyle w:val="ListContinue4Arial10"/>
      </w:pPr>
      <w:r w:rsidRPr="0046318E">
        <w:t>Medicaid and CHIP Combined</w:t>
      </w:r>
      <w:r w:rsidRPr="0046318E">
        <w:tab/>
      </w:r>
      <w:bookmarkStart w:id="336" w:name="fldQue4334_2"/>
      <w:r w:rsidR="007A680F">
        <w:rPr>
          <w:noProof/>
        </w:rPr>
        <w:drawing>
          <wp:inline distT="0" distB="0" distL="0" distR="0" wp14:anchorId="5D08940D" wp14:editId="2D248C71">
            <wp:extent cx="129540" cy="121920"/>
            <wp:effectExtent l="0" t="0" r="3810" b="0"/>
            <wp:docPr id="815" name="Picture 81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6"/>
    </w:p>
    <w:p w:rsidR="0046318E" w:rsidRPr="0046318E" w:rsidRDefault="0046318E" w:rsidP="0046318E">
      <w:pPr>
        <w:pStyle w:val="ListContinue4Arial10"/>
      </w:pPr>
    </w:p>
    <w:p w:rsidR="00CF144B" w:rsidRPr="00901632" w:rsidRDefault="00CF144B" w:rsidP="00E0772D">
      <w:pPr>
        <w:pStyle w:val="ListNumber2forTable"/>
        <w:keepNext/>
      </w:pPr>
      <w:r w:rsidRPr="00901632">
        <w:t>Does your state rely on contractors to perform the above functions?</w:t>
      </w:r>
    </w:p>
    <w:p w:rsidR="00CF144B" w:rsidRPr="00901632" w:rsidRDefault="007A680F" w:rsidP="00E0772D">
      <w:pPr>
        <w:pStyle w:val="ListContinue4Arial10"/>
        <w:keepNext/>
      </w:pPr>
      <w:bookmarkStart w:id="337" w:name="fldQue4335_Y"/>
      <w:r>
        <w:rPr>
          <w:noProof/>
        </w:rPr>
        <w:drawing>
          <wp:inline distT="0" distB="0" distL="0" distR="0" wp14:anchorId="40939DF3" wp14:editId="7A1F5342">
            <wp:extent cx="129540" cy="121920"/>
            <wp:effectExtent l="0" t="0" r="3810" b="0"/>
            <wp:docPr id="816" name="Picture 81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37"/>
      <w:r w:rsidR="00CF144B" w:rsidRPr="00901632">
        <w:t xml:space="preserve"> Yes, please answer question below.</w:t>
      </w:r>
    </w:p>
    <w:p w:rsidR="00CF144B" w:rsidRPr="00901632" w:rsidRDefault="007A680F" w:rsidP="00621941">
      <w:pPr>
        <w:pStyle w:val="ListContinue4Arial10"/>
      </w:pPr>
      <w:bookmarkStart w:id="338" w:name="fldQue4335_N"/>
      <w:r>
        <w:rPr>
          <w:noProof/>
        </w:rPr>
        <w:drawing>
          <wp:inline distT="0" distB="0" distL="0" distR="0" wp14:anchorId="46472A76" wp14:editId="3334DDD0">
            <wp:extent cx="129540" cy="121920"/>
            <wp:effectExtent l="0" t="0" r="3810" b="0"/>
            <wp:docPr id="817" name="Picture 81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38"/>
      <w:r w:rsidR="00CF144B" w:rsidRPr="00901632">
        <w:t xml:space="preserve"> No</w:t>
      </w:r>
    </w:p>
    <w:p w:rsidR="00CF144B" w:rsidRPr="00901632" w:rsidRDefault="00CF144B" w:rsidP="001853BF">
      <w:pPr>
        <w:pStyle w:val="ListNumber2forTable"/>
      </w:pPr>
      <w:r w:rsidRPr="00901632">
        <w:t xml:space="preserve">If your state relies on contractors to perform the above functions, how does your state provide oversight of those contractors?  Please explain:  </w:t>
      </w:r>
      <w:r w:rsidRPr="00621941">
        <w:rPr>
          <w:rStyle w:val="RequiresAttention"/>
        </w:rPr>
        <w:t>[7500]</w:t>
      </w:r>
    </w:p>
    <w:p w:rsidR="00CF144B" w:rsidRPr="00901632" w:rsidRDefault="007A680F" w:rsidP="00621941">
      <w:pPr>
        <w:pStyle w:val="ListContinue2"/>
        <w:spacing w:before="120"/>
      </w:pPr>
      <w:r>
        <w:t xml:space="preserve">Written complaints of fraud and abuse in the applicant enrollment process are addressed by the ALL Kids Program Integrity Unit. However, for the provider sector, ALL Kids contracts with BCBSAL, its sole health plan administrator, to prevent fraud and abuse, and investigate cases of suspected fraud and abuse. Monthly meetings are held with the contractor where issues are discussed. </w:t>
      </w:r>
    </w:p>
    <w:p w:rsidR="00CF144B" w:rsidRPr="00901632" w:rsidRDefault="00CF144B" w:rsidP="00E0772D">
      <w:pPr>
        <w:pStyle w:val="ListNumber2forTable"/>
        <w:keepNext/>
      </w:pPr>
      <w:r w:rsidRPr="00901632">
        <w:t>Do you contract with managed care health plans and/or a third party contractor to provide this oversight?</w:t>
      </w:r>
    </w:p>
    <w:p w:rsidR="00CF144B" w:rsidRPr="00901632" w:rsidRDefault="007A680F" w:rsidP="00E0772D">
      <w:pPr>
        <w:pStyle w:val="ListContinue4Arial10"/>
        <w:keepNext/>
      </w:pPr>
      <w:bookmarkStart w:id="339" w:name="fldQue4337_Y"/>
      <w:r>
        <w:rPr>
          <w:noProof/>
        </w:rPr>
        <w:drawing>
          <wp:inline distT="0" distB="0" distL="0" distR="0" wp14:anchorId="221DD01C" wp14:editId="6CC57CD7">
            <wp:extent cx="129540" cy="121920"/>
            <wp:effectExtent l="0" t="0" r="3810" b="0"/>
            <wp:docPr id="818" name="Picture 81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39"/>
      <w:r w:rsidR="00CF144B" w:rsidRPr="00901632">
        <w:t xml:space="preserve"> Yes</w:t>
      </w:r>
    </w:p>
    <w:p w:rsidR="00CF144B" w:rsidRPr="00901632" w:rsidRDefault="007A680F" w:rsidP="00621941">
      <w:pPr>
        <w:pStyle w:val="ListContinue4Arial10"/>
      </w:pPr>
      <w:bookmarkStart w:id="340" w:name="fldQue4337_N"/>
      <w:r>
        <w:rPr>
          <w:noProof/>
        </w:rPr>
        <w:drawing>
          <wp:inline distT="0" distB="0" distL="0" distR="0" wp14:anchorId="63FB2FB6" wp14:editId="36624B62">
            <wp:extent cx="129540" cy="121920"/>
            <wp:effectExtent l="0" t="0" r="3810" b="0"/>
            <wp:docPr id="819" name="Picture 81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40"/>
      <w:r w:rsidR="00CF144B" w:rsidRPr="00901632">
        <w:t xml:space="preserve"> No</w:t>
      </w:r>
    </w:p>
    <w:p w:rsidR="00CF144B" w:rsidRPr="00901632" w:rsidRDefault="00CF144B" w:rsidP="00621941">
      <w:pPr>
        <w:pStyle w:val="ListContinue4Arial10"/>
      </w:pPr>
      <w:r w:rsidRPr="00901632">
        <w:t xml:space="preserve">Please Explain:  </w:t>
      </w:r>
      <w:r w:rsidRPr="00621941">
        <w:rPr>
          <w:rStyle w:val="RequiresAttention"/>
        </w:rPr>
        <w:t>[500]</w:t>
      </w:r>
    </w:p>
    <w:p w:rsidR="00CF144B" w:rsidRDefault="007A680F" w:rsidP="00621941">
      <w:pPr>
        <w:pStyle w:val="ListContinue4Arial10"/>
      </w:pPr>
      <w:r>
        <w:t xml:space="preserve"> Blue Cross and Blue Shield of Alabama has an active anti-fraud and abuse program to ensure the integrity of benefit administration. The mission of the Network Integrity Unit is to develop and continuously improve upon a comprehensive anti-fraud function, which will focus on the prevention, detection, investigation and resolution of fraud and abuse.</w:t>
      </w:r>
    </w:p>
    <w:p w:rsidR="00621941" w:rsidRPr="00901632" w:rsidRDefault="00621941" w:rsidP="00621941">
      <w:pPr>
        <w:pStyle w:val="ListContinue4Arial10"/>
      </w:pPr>
    </w:p>
    <w:p w:rsidR="00CF144B" w:rsidRPr="00901632" w:rsidRDefault="00CF144B" w:rsidP="00621941">
      <w:pPr>
        <w:pStyle w:val="Normal10"/>
      </w:pPr>
      <w:r w:rsidRPr="00901632">
        <w:t xml:space="preserve">Enter any Narrative text related to Section IIIF below.  </w:t>
      </w:r>
      <w:r w:rsidRPr="00621941">
        <w:rPr>
          <w:rStyle w:val="RequiresAttention"/>
        </w:rPr>
        <w:t>[7500]</w:t>
      </w:r>
    </w:p>
    <w:p w:rsidR="00CF144B" w:rsidRPr="00901632" w:rsidRDefault="00CF144B" w:rsidP="00621941">
      <w:pPr>
        <w:pStyle w:val="Normal10"/>
      </w:pPr>
    </w:p>
    <w:p w:rsidR="004C213E" w:rsidRDefault="004C213E">
      <w:pPr>
        <w:spacing w:after="160" w:line="259" w:lineRule="auto"/>
        <w:rPr>
          <w:rFonts w:eastAsiaTheme="majorEastAsia" w:cstheme="majorBidi"/>
          <w:b/>
          <w:color w:val="000000" w:themeColor="text1"/>
          <w:kern w:val="28"/>
          <w:sz w:val="28"/>
          <w:szCs w:val="26"/>
        </w:rPr>
      </w:pPr>
      <w:r>
        <w:br w:type="page"/>
      </w:r>
    </w:p>
    <w:p w:rsidR="00CF144B" w:rsidRPr="00901632" w:rsidRDefault="00CF144B" w:rsidP="00C43080">
      <w:pPr>
        <w:pStyle w:val="Heading2"/>
      </w:pPr>
      <w:r w:rsidRPr="00901632">
        <w:lastRenderedPageBreak/>
        <w:t>Section IIIG: Dental Benefits:</w:t>
      </w:r>
    </w:p>
    <w:p w:rsidR="00CF144B" w:rsidRPr="002C0AFC" w:rsidRDefault="00CF144B" w:rsidP="002C0AFC">
      <w:pPr>
        <w:pStyle w:val="Normal10Arial"/>
      </w:pPr>
      <w:r w:rsidRPr="002C0AFC">
        <w:rPr>
          <w:rStyle w:val="RequiresAttention"/>
        </w:rPr>
        <w:t>Please ONLY report data in this section for children in Separate CHIP programs and the Separate CHIP part of Combination programs.  Reporting is required for all states with Separate CHIP programs and Combination programs. If your state has a Combination program or a Separate CHIP program but you are not reporting data in this section on children in the Separate CHIP part of your program, please explain why</w:t>
      </w:r>
      <w:r w:rsidRPr="002C0AFC">
        <w:t xml:space="preserve">. Explain:  </w:t>
      </w:r>
      <w:r w:rsidRPr="002C0AFC">
        <w:rPr>
          <w:rStyle w:val="RequiresAttention"/>
        </w:rPr>
        <w:t>[7500]</w:t>
      </w:r>
    </w:p>
    <w:p w:rsidR="00CF144B" w:rsidRPr="00901632" w:rsidRDefault="00CF144B" w:rsidP="002C0AFC">
      <w:pPr>
        <w:pStyle w:val="TNR12"/>
      </w:pPr>
    </w:p>
    <w:p w:rsidR="00CF144B" w:rsidRPr="00581BC8" w:rsidRDefault="00CF144B" w:rsidP="004F584D">
      <w:pPr>
        <w:pStyle w:val="ListNumber2forSectionIII"/>
        <w:numPr>
          <w:ilvl w:val="0"/>
          <w:numId w:val="43"/>
        </w:numPr>
      </w:pPr>
      <w:r w:rsidRPr="00FE3078">
        <w:rPr>
          <w:rStyle w:val="RequiresAttention"/>
        </w:rPr>
        <w:t>Information on Dental Care for Children in Separate CHIP Programs (including children in the Separate CHIP part of Combination programs).  Include all delivery system types, e.g. MCO, PCCM, FFS.</w:t>
      </w:r>
    </w:p>
    <w:p w:rsidR="00CF144B" w:rsidRPr="00901632" w:rsidRDefault="00CF144B" w:rsidP="00FE3078">
      <w:pPr>
        <w:pStyle w:val="ListContinueArial10"/>
      </w:pPr>
      <w:r w:rsidRPr="00901632">
        <w:t>Data for this table are based on the definitions provided on the Early and Periodic Screening,</w:t>
      </w:r>
      <w:r w:rsidR="00581BC8">
        <w:t xml:space="preserve"> </w:t>
      </w:r>
      <w:r w:rsidRPr="00901632">
        <w:t>Diagnostic, and Treatment (EPSDT) Report (Form CMS-416)</w:t>
      </w:r>
    </w:p>
    <w:p w:rsidR="00FE3078" w:rsidRPr="00581BC8" w:rsidRDefault="00CF144B" w:rsidP="004F584D">
      <w:pPr>
        <w:pStyle w:val="ListNumber2forSectionIII"/>
        <w:numPr>
          <w:ilvl w:val="1"/>
          <w:numId w:val="29"/>
        </w:numPr>
      </w:pPr>
      <w:r w:rsidRPr="00FE3078">
        <w:rPr>
          <w:rStyle w:val="RequiresAttention"/>
        </w:rPr>
        <w:t>Annual Dental Participation Table for Children Enrolled in Separate CHIP programs and the Separate CHIP part of Combination programs (for Separate CHIP programs, please include ONLY children receiving full CHIP benefits and supplemental benefits).</w:t>
      </w:r>
    </w:p>
    <w:tbl>
      <w:tblPr>
        <w:tblW w:w="10381" w:type="dxa"/>
        <w:tblInd w:w="-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6A0" w:firstRow="1" w:lastRow="0" w:firstColumn="1" w:lastColumn="0" w:noHBand="1" w:noVBand="1"/>
      </w:tblPr>
      <w:tblGrid>
        <w:gridCol w:w="3091"/>
        <w:gridCol w:w="1350"/>
        <w:gridCol w:w="990"/>
        <w:gridCol w:w="990"/>
        <w:gridCol w:w="990"/>
        <w:gridCol w:w="990"/>
        <w:gridCol w:w="990"/>
        <w:gridCol w:w="990"/>
      </w:tblGrid>
      <w:tr w:rsidR="007F0374" w:rsidRPr="00901632" w:rsidTr="00051CCA">
        <w:trPr>
          <w:cantSplit/>
          <w:tblHeader/>
        </w:trPr>
        <w:tc>
          <w:tcPr>
            <w:tcW w:w="309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FFY</w:t>
            </w:r>
            <w:r w:rsidR="007F0374">
              <w:br/>
            </w:r>
            <w:r w:rsidR="007A680F">
              <w:t>2019</w:t>
            </w:r>
          </w:p>
        </w:tc>
        <w:tc>
          <w:tcPr>
            <w:tcW w:w="135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Total (All age groups)</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&lt;1 year</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1 – 2 years</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3 – 5 years</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6 – 9 years</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10–14 years</w:t>
            </w:r>
          </w:p>
        </w:tc>
        <w:tc>
          <w:tcPr>
            <w:tcW w:w="99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81BC8">
            <w:pPr>
              <w:pStyle w:val="TableHead10ArialExtraSpace"/>
              <w:keepNext/>
            </w:pPr>
            <w:r w:rsidRPr="00901632">
              <w:t>15–18 years</w:t>
            </w:r>
          </w:p>
        </w:tc>
      </w:tr>
      <w:tr w:rsidR="007F0374" w:rsidRPr="00901632" w:rsidTr="00051CCA">
        <w:trPr>
          <w:cantSplit/>
        </w:trPr>
        <w:tc>
          <w:tcPr>
            <w:tcW w:w="309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B032C">
            <w:pPr>
              <w:pStyle w:val="TableHead10ArialExtraSpace"/>
            </w:pPr>
            <w:r w:rsidRPr="00901632">
              <w:t>Total Individuals Enrolled for at Least 90 Continuous Days</w:t>
            </w:r>
            <w:r w:rsidR="00FE3078">
              <w:rPr>
                <w:rStyle w:val="FootnoteReference"/>
              </w:rPr>
              <w:footnoteReference w:id="1"/>
            </w:r>
          </w:p>
        </w:tc>
        <w:tc>
          <w:tcPr>
            <w:tcW w:w="135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98831</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1904</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9311</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16459</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22241</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28069</w:t>
            </w:r>
          </w:p>
        </w:tc>
        <w:tc>
          <w:tcPr>
            <w:tcW w:w="990" w:type="dxa"/>
            <w:tcBorders>
              <w:top w:val="single" w:sz="4" w:space="0" w:color="auto"/>
              <w:left w:val="single" w:sz="4" w:space="0" w:color="auto"/>
              <w:bottom w:val="single" w:sz="4" w:space="0" w:color="auto"/>
              <w:right w:val="single" w:sz="4" w:space="0" w:color="auto"/>
            </w:tcBorders>
          </w:tcPr>
          <w:p w:rsidR="007F0374" w:rsidRPr="00901632" w:rsidRDefault="007A680F" w:rsidP="005B032C">
            <w:pPr>
              <w:pStyle w:val="TableCell10"/>
            </w:pPr>
            <w:r>
              <w:t>20847</w:t>
            </w:r>
          </w:p>
        </w:tc>
      </w:tr>
      <w:tr w:rsidR="007F0374" w:rsidRPr="00901632" w:rsidTr="00051CCA">
        <w:trPr>
          <w:cantSplit/>
        </w:trPr>
        <w:tc>
          <w:tcPr>
            <w:tcW w:w="309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B032C">
            <w:pPr>
              <w:pStyle w:val="TableHead10ArialExtraSpace"/>
            </w:pPr>
            <w:r w:rsidRPr="00901632">
              <w:t>Total Enrollees Receiving Any Dental Services</w:t>
            </w:r>
            <w:r w:rsidR="00FE3078">
              <w:rPr>
                <w:rStyle w:val="FootnoteReference"/>
              </w:rPr>
              <w:footnoteReference w:id="2"/>
            </w:r>
            <w:r w:rsidRPr="00901632">
              <w:t xml:space="preserve"> [7]</w:t>
            </w:r>
          </w:p>
        </w:tc>
        <w:tc>
          <w:tcPr>
            <w:tcW w:w="135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61341</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35</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2618</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10294</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16059</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19520</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12815</w:t>
            </w:r>
          </w:p>
        </w:tc>
      </w:tr>
      <w:tr w:rsidR="007F0374" w:rsidRPr="00901632" w:rsidTr="00051CCA">
        <w:trPr>
          <w:cantSplit/>
        </w:trPr>
        <w:tc>
          <w:tcPr>
            <w:tcW w:w="309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B032C">
            <w:pPr>
              <w:pStyle w:val="TableHead10ArialExtraSpace"/>
            </w:pPr>
            <w:r w:rsidRPr="00901632">
              <w:t>Total Enrollees Receiving Preventive Dental Services</w:t>
            </w:r>
            <w:r w:rsidR="00FE3078">
              <w:rPr>
                <w:rStyle w:val="FootnoteReference"/>
              </w:rPr>
              <w:footnoteReference w:id="3"/>
            </w:r>
            <w:r w:rsidRPr="00901632">
              <w:t xml:space="preserve"> [7]</w:t>
            </w:r>
          </w:p>
        </w:tc>
        <w:tc>
          <w:tcPr>
            <w:tcW w:w="135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58686</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8</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2231</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9916</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15563</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18963</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12005</w:t>
            </w:r>
          </w:p>
        </w:tc>
      </w:tr>
      <w:tr w:rsidR="007F0374" w:rsidRPr="00901632" w:rsidTr="00051CCA">
        <w:trPr>
          <w:cantSplit/>
        </w:trPr>
        <w:tc>
          <w:tcPr>
            <w:tcW w:w="309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5B032C">
            <w:pPr>
              <w:pStyle w:val="TableHead10ArialExtraSpace"/>
            </w:pPr>
            <w:r w:rsidRPr="00901632">
              <w:t>Total Enrollees Receiving Dental Treatment Services</w:t>
            </w:r>
            <w:r w:rsidR="00FE3078">
              <w:rPr>
                <w:rStyle w:val="FootnoteReference"/>
              </w:rPr>
              <w:footnoteReference w:id="4"/>
            </w:r>
            <w:r w:rsidRPr="00901632">
              <w:t xml:space="preserve"> [7]</w:t>
            </w:r>
          </w:p>
        </w:tc>
        <w:tc>
          <w:tcPr>
            <w:tcW w:w="135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22492</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14</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155</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2652</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7006</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6850</w:t>
            </w:r>
          </w:p>
        </w:tc>
        <w:tc>
          <w:tcPr>
            <w:tcW w:w="990" w:type="dxa"/>
            <w:tcBorders>
              <w:top w:val="single" w:sz="4" w:space="0" w:color="auto"/>
              <w:left w:val="single" w:sz="4" w:space="0" w:color="auto"/>
              <w:bottom w:val="single" w:sz="4" w:space="0" w:color="auto"/>
              <w:right w:val="single" w:sz="4" w:space="0" w:color="auto"/>
            </w:tcBorders>
          </w:tcPr>
          <w:p w:rsidR="00CF144B" w:rsidRPr="00901632" w:rsidRDefault="007A680F" w:rsidP="005B032C">
            <w:pPr>
              <w:pStyle w:val="TableCell10"/>
            </w:pPr>
            <w:r>
              <w:t>5815</w:t>
            </w:r>
          </w:p>
        </w:tc>
      </w:tr>
    </w:tbl>
    <w:p w:rsidR="00CF144B" w:rsidRPr="00901632" w:rsidRDefault="00CF144B" w:rsidP="004C213E">
      <w:pPr>
        <w:pStyle w:val="ListNumber2forSectionIII"/>
        <w:keepNext/>
        <w:numPr>
          <w:ilvl w:val="1"/>
          <w:numId w:val="29"/>
        </w:numPr>
      </w:pPr>
      <w:r w:rsidRPr="00EE6C11">
        <w:rPr>
          <w:rStyle w:val="RequiresAttention"/>
        </w:rPr>
        <w:lastRenderedPageBreak/>
        <w:t>For the age grouping that includes children 8 years of age, what is the number of such children who have received a sealant on at least one permanent molar tooth</w:t>
      </w:r>
      <w:r w:rsidR="00766800">
        <w:rPr>
          <w:rStyle w:val="FootnoteReference"/>
          <w:b/>
        </w:rPr>
        <w:footnoteReference w:id="5"/>
      </w:r>
      <w:r w:rsidRPr="00EE6C11">
        <w:rPr>
          <w:rStyle w:val="RequiresAttention"/>
        </w:rPr>
        <w:t>? [7]</w:t>
      </w:r>
      <w:r w:rsidR="00EE6C11">
        <w:br/>
      </w:r>
      <w:r w:rsidR="007A680F">
        <w:t>3163</w:t>
      </w:r>
    </w:p>
    <w:p w:rsidR="00581BC8" w:rsidRDefault="00CF144B" w:rsidP="007B1076">
      <w:pPr>
        <w:pStyle w:val="ListNumber2forSectionIII"/>
        <w:keepNext/>
      </w:pPr>
      <w:r w:rsidRPr="00D92C91">
        <w:rPr>
          <w:rStyle w:val="RequiresAttention"/>
        </w:rPr>
        <w:t>Does the state provide supplemental dental coverage?</w:t>
      </w:r>
      <w:bookmarkStart w:id="341" w:name="fldQue4361_Y"/>
    </w:p>
    <w:p w:rsidR="00581BC8" w:rsidRDefault="007A680F" w:rsidP="007B1076">
      <w:pPr>
        <w:pStyle w:val="ListContinue2Before0ptAfter0pt"/>
        <w:keepNext/>
      </w:pPr>
      <w:r>
        <w:rPr>
          <w:noProof/>
        </w:rPr>
        <w:drawing>
          <wp:inline distT="0" distB="0" distL="0" distR="0" wp14:anchorId="4D04C490" wp14:editId="4AF59DE1">
            <wp:extent cx="129540" cy="121920"/>
            <wp:effectExtent l="0" t="0" r="3810" b="0"/>
            <wp:docPr id="820" name="Picture 82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41"/>
      <w:r w:rsidR="00CF144B" w:rsidRPr="00901632">
        <w:t xml:space="preserve"> Yes</w:t>
      </w:r>
      <w:bookmarkStart w:id="342" w:name="fldQue4361_N"/>
    </w:p>
    <w:p w:rsidR="00CF144B" w:rsidRPr="00901632" w:rsidRDefault="007A680F" w:rsidP="00581BC8">
      <w:pPr>
        <w:pStyle w:val="ListContinue2Before0ptAfter0pt"/>
      </w:pPr>
      <w:r>
        <w:rPr>
          <w:noProof/>
        </w:rPr>
        <w:drawing>
          <wp:inline distT="0" distB="0" distL="0" distR="0" wp14:anchorId="71CF02CD" wp14:editId="2DAB6D82">
            <wp:extent cx="129540" cy="121920"/>
            <wp:effectExtent l="0" t="0" r="3810" b="0"/>
            <wp:docPr id="821" name="Picture 821"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42"/>
      <w:r w:rsidR="00CF144B" w:rsidRPr="00901632">
        <w:t xml:space="preserve"> No</w:t>
      </w:r>
    </w:p>
    <w:p w:rsidR="00CF144B" w:rsidRPr="00D92C91" w:rsidRDefault="00CF144B" w:rsidP="00581BC8">
      <w:pPr>
        <w:pStyle w:val="ListContinue2"/>
        <w:spacing w:before="120"/>
      </w:pPr>
      <w:r w:rsidRPr="00D92C91">
        <w:rPr>
          <w:rStyle w:val="RequiresAttention"/>
        </w:rPr>
        <w:t>If yes, how many children are enrolled? [7]</w:t>
      </w:r>
      <w:r w:rsidRPr="00D92C91">
        <w:t xml:space="preserve"> </w:t>
      </w:r>
    </w:p>
    <w:p w:rsidR="00CF144B" w:rsidRPr="00D92C91" w:rsidRDefault="00CF144B" w:rsidP="00D92C91">
      <w:pPr>
        <w:pStyle w:val="ListContinue2"/>
        <w:spacing w:before="120" w:after="360"/>
      </w:pPr>
      <w:r w:rsidRPr="00D92C91">
        <w:rPr>
          <w:rStyle w:val="RequiresAttention"/>
        </w:rPr>
        <w:t>What percent of the total number of enrolled children have supplemental dental coverage? [5]</w:t>
      </w:r>
      <w:r w:rsidRPr="00D92C91">
        <w:t xml:space="preserve"> </w:t>
      </w:r>
    </w:p>
    <w:p w:rsidR="00CF144B" w:rsidRPr="00901632" w:rsidRDefault="00CF144B" w:rsidP="00D92C91">
      <w:pPr>
        <w:pStyle w:val="Normal10"/>
      </w:pPr>
      <w:r w:rsidRPr="00901632">
        <w:t xml:space="preserve">Enter any Narrative text related to Section IIIG below.  </w:t>
      </w:r>
      <w:r w:rsidRPr="00D92C91">
        <w:rPr>
          <w:rStyle w:val="RequiresAttention"/>
        </w:rPr>
        <w:t>[7500]</w:t>
      </w:r>
    </w:p>
    <w:p w:rsidR="00CF144B" w:rsidRPr="00901632" w:rsidRDefault="00CF144B" w:rsidP="00D92C91">
      <w:pPr>
        <w:pStyle w:val="Normal10"/>
      </w:pPr>
    </w:p>
    <w:p w:rsidR="004C213E" w:rsidRPr="008806C9" w:rsidRDefault="004C213E" w:rsidP="008806C9">
      <w:pPr>
        <w:rPr>
          <w:rFonts w:eastAsiaTheme="majorEastAsia"/>
        </w:rPr>
      </w:pPr>
      <w:r>
        <w:br w:type="page"/>
      </w:r>
    </w:p>
    <w:p w:rsidR="00CF144B" w:rsidRPr="00901632" w:rsidRDefault="00CF144B" w:rsidP="00C43080">
      <w:pPr>
        <w:pStyle w:val="Heading2"/>
      </w:pPr>
      <w:r w:rsidRPr="00901632">
        <w:lastRenderedPageBreak/>
        <w:t>Section IIIH: CHIPRA CAHPS Requirement:</w:t>
      </w:r>
    </w:p>
    <w:p w:rsidR="00CF144B" w:rsidRPr="00901632" w:rsidRDefault="00CF144B" w:rsidP="00B82480">
      <w:pPr>
        <w:pStyle w:val="ListContinue2"/>
        <w:spacing w:before="120" w:after="360"/>
      </w:pPr>
      <w:r w:rsidRPr="00901632">
        <w:t xml:space="preserve">CHIPRA section 402(a)(2), which amends reporting requirements in section 2108 of the Social Security Act, requires Title XXI  Programs (i.e., CHIP Medicaid Expansion programs, Separate Child Health Programs, or a combination of the two) to report CAHPS results to CMS starting December 2013. </w:t>
      </w:r>
      <w:r w:rsidR="00573095">
        <w:t xml:space="preserve"> </w:t>
      </w:r>
      <w:r w:rsidRPr="00901632">
        <w:t xml:space="preserve">While Title XXI Programs may select any CAHPS survey to fulfill this requirement, CMS encourages these programs to align with the CAHPS measure in the Children’s Core Set of Health Care Quality Measures for Medicaid and CHIP (Child Core Set).  Starting in 2013, Title XXI Programs should submit summary level information from the CAHPS survey to CMS via the CARTS attachment facility.  We also encourage states to submit raw data to the Agency for Healthcare Research and Quality’s CAHPS Database.  More information is available in the Technical Assistance fact sheet, Collecting and Reporting the CAHPS Survey as Required Under the CHIPRA: </w:t>
      </w:r>
      <w:hyperlink r:id="rId24" w:tooltip="https://www.medicaid.gov/medicaid/quality-of-care/downloads/cahpsfactsheet.pdf" w:history="1">
        <w:r w:rsidRPr="00901632">
          <w:rPr>
            <w:rStyle w:val="Hyperlink"/>
          </w:rPr>
          <w:t xml:space="preserve"> https://www.medicaid.gov/medicaid/quality-of-care/downloads/cahpsfactsheet.pdf</w:t>
        </w:r>
      </w:hyperlink>
    </w:p>
    <w:p w:rsidR="00CF144B" w:rsidRPr="00901632" w:rsidRDefault="00CF144B" w:rsidP="00B82480">
      <w:pPr>
        <w:pStyle w:val="Normal10"/>
      </w:pPr>
      <w:r w:rsidRPr="00901632">
        <w:t>If a state would like to provide CAHPS data on both Medicaid and CHIP enrollees, the agency must sample Title XIX (Medicaid) and Title XXI (CHIP) programs separately and submit separate results to CMS to fulfill the CHIPRA Requirement.</w:t>
      </w:r>
    </w:p>
    <w:p w:rsidR="001E615D" w:rsidRDefault="00CF144B" w:rsidP="001E615D">
      <w:pPr>
        <w:pStyle w:val="Normal10"/>
        <w:keepNext/>
        <w:spacing w:after="0"/>
        <w:rPr>
          <w:rStyle w:val="RequiresAttention"/>
        </w:rPr>
      </w:pPr>
      <w:r w:rsidRPr="00B82480">
        <w:rPr>
          <w:rStyle w:val="RequiresAttention"/>
        </w:rPr>
        <w:t>Did you Collect this Survey in Order to Meet the CHIPRA CAHPS Requirement?</w:t>
      </w:r>
      <w:bookmarkStart w:id="343" w:name="fldQue6427_1"/>
    </w:p>
    <w:p w:rsidR="001E615D" w:rsidRDefault="007A680F" w:rsidP="001E615D">
      <w:pPr>
        <w:pStyle w:val="Normal10"/>
        <w:keepNext/>
        <w:spacing w:after="0"/>
      </w:pPr>
      <w:r>
        <w:rPr>
          <w:noProof/>
        </w:rPr>
        <w:drawing>
          <wp:inline distT="0" distB="0" distL="0" distR="0" wp14:anchorId="692302FC" wp14:editId="7F367C8C">
            <wp:extent cx="129540" cy="121920"/>
            <wp:effectExtent l="0" t="0" r="3810" b="0"/>
            <wp:docPr id="822" name="Picture 822"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43"/>
      <w:r w:rsidR="00CF144B" w:rsidRPr="00901632">
        <w:t xml:space="preserve"> Yes</w:t>
      </w:r>
    </w:p>
    <w:p w:rsidR="00CF144B" w:rsidRPr="00901632" w:rsidRDefault="007A680F" w:rsidP="001E615D">
      <w:pPr>
        <w:pStyle w:val="Normal10"/>
      </w:pPr>
      <w:r>
        <w:rPr>
          <w:noProof/>
        </w:rPr>
        <w:drawing>
          <wp:inline distT="0" distB="0" distL="0" distR="0">
            <wp:extent cx="129540" cy="121920"/>
            <wp:effectExtent l="0" t="0" r="3810" b="0"/>
            <wp:docPr id="823" name="Picture 82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No</w:t>
      </w:r>
    </w:p>
    <w:p w:rsidR="00CF144B" w:rsidRPr="00020E1C" w:rsidRDefault="00CF144B" w:rsidP="008738A6">
      <w:pPr>
        <w:pStyle w:val="Normal10"/>
        <w:keepNext/>
        <w:keepLines/>
        <w:spacing w:after="0"/>
        <w:rPr>
          <w:rStyle w:val="RequiresAttention"/>
        </w:rPr>
      </w:pPr>
      <w:r w:rsidRPr="00020E1C">
        <w:rPr>
          <w:rStyle w:val="RequiresAttention"/>
        </w:rPr>
        <w:t>If Yes, How Did you Report this Survey (select all that apply):</w:t>
      </w:r>
    </w:p>
    <w:p w:rsidR="00CF144B" w:rsidRPr="00901632" w:rsidRDefault="007A680F" w:rsidP="008738A6">
      <w:pPr>
        <w:pStyle w:val="Normal10"/>
        <w:keepNext/>
        <w:keepLines/>
        <w:spacing w:after="0"/>
      </w:pPr>
      <w:r>
        <w:rPr>
          <w:noProof/>
        </w:rPr>
        <w:drawing>
          <wp:inline distT="0" distB="0" distL="0" distR="0">
            <wp:extent cx="129540" cy="121920"/>
            <wp:effectExtent l="0" t="0" r="3810" b="0"/>
            <wp:docPr id="824" name="Picture 82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Submitted raw data to AHRQ (CAHPS Database)</w:t>
      </w:r>
    </w:p>
    <w:p w:rsidR="00CF144B" w:rsidRPr="00901632" w:rsidRDefault="007A680F" w:rsidP="008738A6">
      <w:pPr>
        <w:pStyle w:val="Normal10"/>
        <w:keepNext/>
        <w:keepLines/>
        <w:spacing w:after="0"/>
      </w:pPr>
      <w:r>
        <w:rPr>
          <w:noProof/>
        </w:rPr>
        <w:drawing>
          <wp:inline distT="0" distB="0" distL="0" distR="0">
            <wp:extent cx="129540" cy="121920"/>
            <wp:effectExtent l="0" t="0" r="3810" b="0"/>
            <wp:docPr id="825" name="Picture 82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Submitted a summary report to CMS using the CARTS attachment facility (NOTE: do not submit raw CAHPS data to CMS)</w:t>
      </w:r>
    </w:p>
    <w:p w:rsidR="00CF144B" w:rsidRPr="00901632" w:rsidRDefault="007A680F" w:rsidP="00020E1C">
      <w:pPr>
        <w:pStyle w:val="Normal10"/>
      </w:pPr>
      <w:r>
        <w:rPr>
          <w:noProof/>
        </w:rPr>
        <w:drawing>
          <wp:inline distT="0" distB="0" distL="0" distR="0">
            <wp:extent cx="129540" cy="121920"/>
            <wp:effectExtent l="0" t="0" r="3810" b="0"/>
            <wp:docPr id="826" name="Picture 82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Explain: </w:t>
      </w:r>
    </w:p>
    <w:p w:rsidR="00CF144B" w:rsidRPr="00020E1C" w:rsidRDefault="00CF144B" w:rsidP="00020E1C">
      <w:pPr>
        <w:pStyle w:val="Normal10"/>
        <w:spacing w:after="0"/>
        <w:rPr>
          <w:rStyle w:val="RequiresAttention"/>
        </w:rPr>
      </w:pPr>
      <w:r w:rsidRPr="00020E1C">
        <w:rPr>
          <w:rStyle w:val="RequiresAttention"/>
        </w:rPr>
        <w:t>If No, Explain Why:</w:t>
      </w:r>
    </w:p>
    <w:p w:rsidR="00CF144B" w:rsidRPr="00020E1C" w:rsidRDefault="00CF144B" w:rsidP="00020E1C">
      <w:pPr>
        <w:pStyle w:val="Normal10"/>
        <w:rPr>
          <w:rStyle w:val="Italic"/>
        </w:rPr>
      </w:pPr>
      <w:r w:rsidRPr="00020E1C">
        <w:rPr>
          <w:rStyle w:val="Italic"/>
        </w:rPr>
        <w:t>Select all that apply (Must select at least one):</w:t>
      </w:r>
    </w:p>
    <w:p w:rsidR="00CF144B" w:rsidRPr="00901632" w:rsidRDefault="007A680F" w:rsidP="00573095">
      <w:pPr>
        <w:pStyle w:val="Normal10"/>
        <w:keepNext/>
        <w:spacing w:after="0"/>
      </w:pPr>
      <w:r>
        <w:rPr>
          <w:noProof/>
        </w:rPr>
        <w:drawing>
          <wp:inline distT="0" distB="0" distL="0" distR="0">
            <wp:extent cx="129540" cy="121920"/>
            <wp:effectExtent l="0" t="0" r="3810" b="0"/>
            <wp:docPr id="827" name="Picture 82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Service not covered</w:t>
      </w:r>
    </w:p>
    <w:p w:rsidR="00CF144B" w:rsidRPr="00901632" w:rsidRDefault="007A680F" w:rsidP="00573095">
      <w:pPr>
        <w:pStyle w:val="Normal10"/>
        <w:keepNext/>
        <w:spacing w:after="0"/>
      </w:pPr>
      <w:r>
        <w:rPr>
          <w:noProof/>
        </w:rPr>
        <w:drawing>
          <wp:inline distT="0" distB="0" distL="0" distR="0">
            <wp:extent cx="129540" cy="121920"/>
            <wp:effectExtent l="0" t="0" r="3810" b="0"/>
            <wp:docPr id="828" name="Picture 82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Population not covered</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29" name="Picture 82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Entire population not covered</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0" name="Picture 83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Partial population not covered</w:t>
      </w:r>
    </w:p>
    <w:p w:rsidR="00CF144B" w:rsidRPr="00901632" w:rsidRDefault="00CF144B" w:rsidP="00700471">
      <w:pPr>
        <w:pStyle w:val="ListContinue2Before0ptAfter0pt"/>
      </w:pPr>
      <w:r w:rsidRPr="00901632">
        <w:t xml:space="preserve">Explain the partial population not covered: </w:t>
      </w:r>
    </w:p>
    <w:p w:rsidR="00CF144B" w:rsidRPr="00901632" w:rsidRDefault="007A680F" w:rsidP="00573095">
      <w:pPr>
        <w:pStyle w:val="Normal10"/>
        <w:keepNext/>
        <w:spacing w:after="0"/>
      </w:pPr>
      <w:r>
        <w:rPr>
          <w:noProof/>
        </w:rPr>
        <w:drawing>
          <wp:inline distT="0" distB="0" distL="0" distR="0">
            <wp:extent cx="129540" cy="121920"/>
            <wp:effectExtent l="0" t="0" r="3810" b="0"/>
            <wp:docPr id="831" name="Picture 83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Data not available</w:t>
      </w:r>
    </w:p>
    <w:p w:rsidR="00CF144B" w:rsidRPr="00901632" w:rsidRDefault="00CF144B" w:rsidP="00573095">
      <w:pPr>
        <w:pStyle w:val="ListContinue2Before0ptAfter0pt"/>
        <w:keepNext/>
      </w:pPr>
      <w:r w:rsidRPr="00901632">
        <w:t>Explain why data not available</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2" name="Picture 83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Budget constraints</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3" name="Picture 83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Staff constraints</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4" name="Picture 83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Data inconsistencies/accuracy</w:t>
      </w:r>
    </w:p>
    <w:p w:rsidR="00CF144B" w:rsidRPr="00901632" w:rsidRDefault="00CF144B" w:rsidP="007F1BF8">
      <w:pPr>
        <w:pStyle w:val="ListContinue2Before0ptAfter0pt"/>
      </w:pPr>
      <w:r w:rsidRPr="00901632">
        <w:t xml:space="preserve">Please explain: </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5" name="Picture 83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Data source not easily accessible</w:t>
      </w:r>
    </w:p>
    <w:p w:rsidR="00CF144B" w:rsidRPr="00901632" w:rsidRDefault="00CF144B" w:rsidP="00573095">
      <w:pPr>
        <w:pStyle w:val="ListContinue2Before0ptAfter0pt"/>
        <w:keepNext/>
      </w:pPr>
      <w:r w:rsidRPr="00901632">
        <w:t>Select all that apply:</w:t>
      </w:r>
    </w:p>
    <w:p w:rsidR="00CF144B" w:rsidRPr="007F1BF8" w:rsidRDefault="007A680F" w:rsidP="00573095">
      <w:pPr>
        <w:pStyle w:val="ListContinue5"/>
        <w:keepNext/>
        <w:rPr>
          <w:rFonts w:ascii="Arial" w:hAnsi="Arial"/>
          <w:sz w:val="20"/>
        </w:rPr>
      </w:pPr>
      <w:r>
        <w:rPr>
          <w:rFonts w:ascii="Arial" w:hAnsi="Arial"/>
          <w:noProof/>
          <w:sz w:val="20"/>
        </w:rPr>
        <w:drawing>
          <wp:inline distT="0" distB="0" distL="0" distR="0">
            <wp:extent cx="129540" cy="121920"/>
            <wp:effectExtent l="0" t="0" r="3810" b="0"/>
            <wp:docPr id="836" name="Picture 83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F1BF8">
        <w:rPr>
          <w:rFonts w:ascii="Arial" w:hAnsi="Arial"/>
          <w:sz w:val="20"/>
        </w:rPr>
        <w:t xml:space="preserve"> Requires medical record review</w:t>
      </w:r>
    </w:p>
    <w:p w:rsidR="00CF144B" w:rsidRPr="007F1BF8" w:rsidRDefault="007A680F" w:rsidP="00573095">
      <w:pPr>
        <w:pStyle w:val="ListContinue5"/>
        <w:keepNext/>
        <w:rPr>
          <w:rFonts w:ascii="Arial" w:hAnsi="Arial"/>
          <w:sz w:val="20"/>
        </w:rPr>
      </w:pPr>
      <w:r>
        <w:rPr>
          <w:rFonts w:ascii="Arial" w:hAnsi="Arial"/>
          <w:noProof/>
          <w:sz w:val="20"/>
        </w:rPr>
        <w:drawing>
          <wp:inline distT="0" distB="0" distL="0" distR="0">
            <wp:extent cx="129540" cy="121920"/>
            <wp:effectExtent l="0" t="0" r="3810" b="0"/>
            <wp:docPr id="837" name="Picture 83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F1BF8">
        <w:rPr>
          <w:rFonts w:ascii="Arial" w:hAnsi="Arial"/>
          <w:sz w:val="20"/>
        </w:rPr>
        <w:t xml:space="preserve"> Requires data linkage which does not currently exist</w:t>
      </w:r>
    </w:p>
    <w:p w:rsidR="00CF144B" w:rsidRPr="007F1BF8" w:rsidRDefault="007A680F" w:rsidP="007F1BF8">
      <w:pPr>
        <w:pStyle w:val="ListContinue5"/>
        <w:rPr>
          <w:rFonts w:ascii="Arial" w:hAnsi="Arial"/>
          <w:sz w:val="20"/>
        </w:rPr>
      </w:pPr>
      <w:r>
        <w:rPr>
          <w:rFonts w:ascii="Arial" w:hAnsi="Arial"/>
          <w:noProof/>
          <w:sz w:val="20"/>
        </w:rPr>
        <w:drawing>
          <wp:inline distT="0" distB="0" distL="0" distR="0">
            <wp:extent cx="129540" cy="121920"/>
            <wp:effectExtent l="0" t="0" r="3810" b="0"/>
            <wp:docPr id="838" name="Picture 83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F1BF8">
        <w:rPr>
          <w:rFonts w:ascii="Arial" w:hAnsi="Arial"/>
          <w:sz w:val="20"/>
        </w:rPr>
        <w:t xml:space="preserve"> Other: </w:t>
      </w:r>
    </w:p>
    <w:p w:rsidR="00CF144B" w:rsidRPr="00901632" w:rsidRDefault="007A680F" w:rsidP="00573095">
      <w:pPr>
        <w:pStyle w:val="ListContinue2Before0ptAfter0pt"/>
        <w:keepNext/>
      </w:pPr>
      <w:r>
        <w:rPr>
          <w:noProof/>
        </w:rPr>
        <w:drawing>
          <wp:inline distT="0" distB="0" distL="0" distR="0">
            <wp:extent cx="129540" cy="121920"/>
            <wp:effectExtent l="0" t="0" r="3810" b="0"/>
            <wp:docPr id="839" name="Picture 83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Information not collected. </w:t>
      </w:r>
    </w:p>
    <w:p w:rsidR="00CF144B" w:rsidRPr="00901632" w:rsidRDefault="00CF144B" w:rsidP="00573095">
      <w:pPr>
        <w:pStyle w:val="ListContinue2Before0ptAfter0pt"/>
        <w:keepNext/>
      </w:pPr>
      <w:r w:rsidRPr="00901632">
        <w:t>Select all that apply:</w:t>
      </w:r>
    </w:p>
    <w:p w:rsidR="00CF144B" w:rsidRPr="007F1BF8" w:rsidRDefault="007A680F" w:rsidP="00573095">
      <w:pPr>
        <w:pStyle w:val="ListContinue5"/>
        <w:keepNext/>
        <w:rPr>
          <w:rFonts w:ascii="Arial" w:hAnsi="Arial"/>
          <w:sz w:val="20"/>
        </w:rPr>
      </w:pPr>
      <w:r>
        <w:rPr>
          <w:rFonts w:ascii="Arial" w:hAnsi="Arial"/>
          <w:noProof/>
          <w:sz w:val="20"/>
        </w:rPr>
        <w:drawing>
          <wp:inline distT="0" distB="0" distL="0" distR="0">
            <wp:extent cx="129540" cy="121920"/>
            <wp:effectExtent l="0" t="0" r="3810" b="0"/>
            <wp:docPr id="840" name="Picture 84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F1BF8">
        <w:rPr>
          <w:rFonts w:ascii="Arial" w:hAnsi="Arial"/>
          <w:sz w:val="20"/>
        </w:rPr>
        <w:t xml:space="preserve"> Not collected by provider (hospital/health plan) </w:t>
      </w:r>
    </w:p>
    <w:p w:rsidR="00CF144B" w:rsidRPr="007F1BF8" w:rsidRDefault="007A680F" w:rsidP="007F1BF8">
      <w:pPr>
        <w:pStyle w:val="ListContinue5"/>
        <w:rPr>
          <w:rFonts w:ascii="Arial" w:hAnsi="Arial"/>
          <w:sz w:val="20"/>
        </w:rPr>
      </w:pPr>
      <w:r>
        <w:rPr>
          <w:rFonts w:ascii="Arial" w:hAnsi="Arial"/>
          <w:noProof/>
          <w:sz w:val="20"/>
        </w:rPr>
        <w:drawing>
          <wp:inline distT="0" distB="0" distL="0" distR="0">
            <wp:extent cx="129540" cy="121920"/>
            <wp:effectExtent l="0" t="0" r="3810" b="0"/>
            <wp:docPr id="841" name="Picture 84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F1BF8">
        <w:rPr>
          <w:rFonts w:ascii="Arial" w:hAnsi="Arial"/>
          <w:sz w:val="20"/>
        </w:rPr>
        <w:t xml:space="preserve"> Other: </w:t>
      </w:r>
    </w:p>
    <w:p w:rsidR="00CF144B" w:rsidRPr="00901632" w:rsidRDefault="007A680F" w:rsidP="007F1BF8">
      <w:pPr>
        <w:pStyle w:val="ListContinue2Before0ptAfter0pt"/>
      </w:pPr>
      <w:r>
        <w:rPr>
          <w:noProof/>
        </w:rPr>
        <w:drawing>
          <wp:inline distT="0" distB="0" distL="0" distR="0">
            <wp:extent cx="129540" cy="121920"/>
            <wp:effectExtent l="0" t="0" r="3810" b="0"/>
            <wp:docPr id="842" name="Picture 84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Other: </w:t>
      </w:r>
    </w:p>
    <w:p w:rsidR="00CF144B" w:rsidRPr="00901632" w:rsidRDefault="007A680F" w:rsidP="005B0A91">
      <w:pPr>
        <w:pStyle w:val="Normal10"/>
        <w:keepNext/>
        <w:spacing w:after="0"/>
      </w:pPr>
      <w:r>
        <w:rPr>
          <w:noProof/>
        </w:rPr>
        <w:lastRenderedPageBreak/>
        <w:drawing>
          <wp:inline distT="0" distB="0" distL="0" distR="0">
            <wp:extent cx="129540" cy="121920"/>
            <wp:effectExtent l="0" t="0" r="3810" b="0"/>
            <wp:docPr id="843" name="Picture 84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Small sample size (less than 30)</w:t>
      </w:r>
    </w:p>
    <w:p w:rsidR="00CF144B" w:rsidRPr="00901632" w:rsidRDefault="00CF144B" w:rsidP="007F1BF8">
      <w:pPr>
        <w:pStyle w:val="ListContinue2Before0ptAfter0pt"/>
      </w:pPr>
      <w:r w:rsidRPr="00901632">
        <w:t xml:space="preserve">Enter specific sample size: </w:t>
      </w:r>
    </w:p>
    <w:p w:rsidR="00CF144B" w:rsidRPr="00573095" w:rsidRDefault="007A680F" w:rsidP="00573095">
      <w:pPr>
        <w:pStyle w:val="Normal10"/>
      </w:pPr>
      <w:r>
        <w:rPr>
          <w:noProof/>
        </w:rPr>
        <w:drawing>
          <wp:inline distT="0" distB="0" distL="0" distR="0">
            <wp:extent cx="129540" cy="121920"/>
            <wp:effectExtent l="0" t="0" r="3810" b="0"/>
            <wp:docPr id="844" name="Picture 84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rsidRPr="00573095">
        <w:t xml:space="preserve"> </w:t>
      </w:r>
      <w:r w:rsidR="00CF144B" w:rsidRPr="00573095">
        <w:t>Other.</w:t>
      </w:r>
      <w:r w:rsidR="00DC0B5C" w:rsidRPr="00573095">
        <w:t xml:space="preserve"> </w:t>
      </w:r>
      <w:r w:rsidR="00CF144B" w:rsidRPr="00573095">
        <w:t xml:space="preserve"> Explain: </w:t>
      </w:r>
    </w:p>
    <w:p w:rsidR="00CF144B" w:rsidRPr="00573095" w:rsidRDefault="00CF144B" w:rsidP="00AC2D91">
      <w:pPr>
        <w:pStyle w:val="Normal10"/>
        <w:keepNext/>
        <w:rPr>
          <w:rStyle w:val="RequiresAttention"/>
        </w:rPr>
      </w:pPr>
      <w:r w:rsidRPr="00573095">
        <w:rPr>
          <w:rStyle w:val="RequiresAttention"/>
        </w:rPr>
        <w:t>Definition of Population Included in the Survey Sample:</w:t>
      </w:r>
    </w:p>
    <w:p w:rsidR="00CF144B" w:rsidRPr="00901632" w:rsidRDefault="00CF144B" w:rsidP="00AC2D91">
      <w:pPr>
        <w:pStyle w:val="Normal10"/>
        <w:keepNext/>
        <w:spacing w:after="0"/>
      </w:pPr>
      <w:r w:rsidRPr="00901632">
        <w:t>Definition of population included in the survey sample:</w:t>
      </w:r>
    </w:p>
    <w:p w:rsidR="00CF144B" w:rsidRPr="00901632" w:rsidRDefault="007A680F" w:rsidP="00AC2D91">
      <w:pPr>
        <w:pStyle w:val="Normal10"/>
        <w:keepNext/>
        <w:spacing w:after="0"/>
      </w:pPr>
      <w:bookmarkStart w:id="344" w:name="fldQue6433_1"/>
      <w:r>
        <w:rPr>
          <w:noProof/>
        </w:rPr>
        <w:drawing>
          <wp:inline distT="0" distB="0" distL="0" distR="0" wp14:anchorId="04FEBD92" wp14:editId="3BBB4F80">
            <wp:extent cx="129540" cy="121920"/>
            <wp:effectExtent l="0" t="0" r="3810" b="0"/>
            <wp:docPr id="845" name="Picture 84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bookmarkEnd w:id="344"/>
      <w:r w:rsidR="00CF144B" w:rsidRPr="00901632">
        <w:t xml:space="preserve"> Denominator includes CHIP (Title XXI) population only.</w:t>
      </w:r>
    </w:p>
    <w:p w:rsidR="00CF144B" w:rsidRPr="00901632" w:rsidRDefault="007A680F" w:rsidP="00AC2D91">
      <w:pPr>
        <w:pStyle w:val="ListContinue2Before0ptAfter0pt"/>
        <w:keepNext/>
      </w:pPr>
      <w:bookmarkStart w:id="345" w:name="fldQue6434_1"/>
      <w:r>
        <w:rPr>
          <w:noProof/>
        </w:rPr>
        <w:drawing>
          <wp:inline distT="0" distB="0" distL="0" distR="0" wp14:anchorId="53C19346" wp14:editId="443BBFD8">
            <wp:extent cx="129540" cy="121920"/>
            <wp:effectExtent l="0" t="0" r="3810" b="0"/>
            <wp:docPr id="846" name="Picture 84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45"/>
      <w:r w:rsidR="00CF144B" w:rsidRPr="00901632">
        <w:t xml:space="preserve"> Survey sample includes CHIP Medicaid Expansion population.</w:t>
      </w:r>
    </w:p>
    <w:p w:rsidR="00CF144B" w:rsidRPr="00901632" w:rsidRDefault="007A680F" w:rsidP="00AC2D91">
      <w:pPr>
        <w:pStyle w:val="ListContinue2Before0ptAfter0pt"/>
        <w:keepNext/>
      </w:pPr>
      <w:r>
        <w:rPr>
          <w:noProof/>
        </w:rPr>
        <w:drawing>
          <wp:inline distT="0" distB="0" distL="0" distR="0">
            <wp:extent cx="129540" cy="121920"/>
            <wp:effectExtent l="0" t="0" r="3810" b="0"/>
            <wp:docPr id="847" name="Picture 847"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Survey sample includes Separate CHIP population.</w:t>
      </w:r>
    </w:p>
    <w:p w:rsidR="00CF144B" w:rsidRPr="00700471" w:rsidRDefault="007A680F" w:rsidP="00700471">
      <w:pPr>
        <w:pStyle w:val="ListContinue2Before0ptAfter0pt"/>
      </w:pPr>
      <w:r>
        <w:rPr>
          <w:noProof/>
        </w:rPr>
        <w:drawing>
          <wp:inline distT="0" distB="0" distL="0" distR="0">
            <wp:extent cx="129540" cy="121920"/>
            <wp:effectExtent l="0" t="0" r="3810" b="0"/>
            <wp:docPr id="848" name="Picture 848"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700471">
        <w:t xml:space="preserve"> Survey sample includes Combination CHIP population.</w:t>
      </w:r>
    </w:p>
    <w:p w:rsidR="00573095" w:rsidRDefault="00573095" w:rsidP="00700471">
      <w:pPr>
        <w:pStyle w:val="Normal10"/>
        <w:spacing w:after="0"/>
      </w:pPr>
    </w:p>
    <w:p w:rsidR="00DC0B5C" w:rsidRDefault="00CF144B" w:rsidP="00700471">
      <w:pPr>
        <w:pStyle w:val="Normal10"/>
        <w:spacing w:after="0"/>
      </w:pPr>
      <w:r w:rsidRPr="00901632">
        <w:t>If the denominator is a subset of the definition selected above, please further define the denominator, and indicate the number of children excluded:</w:t>
      </w:r>
      <w:bookmarkStart w:id="346" w:name="fldQue6435"/>
    </w:p>
    <w:bookmarkEnd w:id="346"/>
    <w:p w:rsidR="00CF144B" w:rsidRPr="00901632" w:rsidRDefault="00CF144B" w:rsidP="00700471">
      <w:pPr>
        <w:pStyle w:val="Normal10"/>
      </w:pPr>
    </w:p>
    <w:p w:rsidR="00CF144B" w:rsidRPr="00573095" w:rsidRDefault="00CF144B" w:rsidP="00AC2D91">
      <w:pPr>
        <w:pStyle w:val="Normal10"/>
        <w:keepNext/>
        <w:spacing w:after="0"/>
        <w:rPr>
          <w:rStyle w:val="RequiresAttention"/>
        </w:rPr>
      </w:pPr>
      <w:r w:rsidRPr="00573095">
        <w:rPr>
          <w:rStyle w:val="RequiresAttention"/>
        </w:rPr>
        <w:t>Which Version of the CAHPS® Survey was Used?</w:t>
      </w:r>
    </w:p>
    <w:p w:rsidR="00CF144B" w:rsidRPr="00901632" w:rsidRDefault="007A680F" w:rsidP="00AC2D91">
      <w:pPr>
        <w:pStyle w:val="Normal10"/>
        <w:keepNext/>
        <w:spacing w:after="0"/>
      </w:pPr>
      <w:bookmarkStart w:id="347" w:name="fldQue6436_1"/>
      <w:r>
        <w:rPr>
          <w:noProof/>
        </w:rPr>
        <w:drawing>
          <wp:inline distT="0" distB="0" distL="0" distR="0" wp14:anchorId="4CFA12C7" wp14:editId="30AF43EC">
            <wp:extent cx="129540" cy="121920"/>
            <wp:effectExtent l="0" t="0" r="3810" b="0"/>
            <wp:docPr id="849" name="Picture 84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bookmarkEnd w:id="347"/>
      <w:r w:rsidR="00DC0B5C">
        <w:t xml:space="preserve"> </w:t>
      </w:r>
      <w:r w:rsidR="00CF144B" w:rsidRPr="00901632">
        <w:t>CAHPS</w:t>
      </w:r>
      <w:r w:rsidR="00CF144B" w:rsidRPr="00573095">
        <w:rPr>
          <w:vertAlign w:val="superscript"/>
        </w:rPr>
        <w:t>®</w:t>
      </w:r>
      <w:r w:rsidR="00CF144B" w:rsidRPr="00901632">
        <w:t xml:space="preserve"> 5.0.</w:t>
      </w:r>
    </w:p>
    <w:p w:rsidR="00CF144B" w:rsidRPr="00901632" w:rsidRDefault="007A680F" w:rsidP="00AC2D91">
      <w:pPr>
        <w:pStyle w:val="Normal10"/>
        <w:keepNext/>
        <w:spacing w:after="0"/>
      </w:pPr>
      <w:r>
        <w:rPr>
          <w:noProof/>
        </w:rPr>
        <w:drawing>
          <wp:inline distT="0" distB="0" distL="0" distR="0">
            <wp:extent cx="129540" cy="121920"/>
            <wp:effectExtent l="0" t="0" r="3810" b="0"/>
            <wp:docPr id="850" name="Picture 850"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CAHPS</w:t>
      </w:r>
      <w:r w:rsidR="00CF144B" w:rsidRPr="00573095">
        <w:rPr>
          <w:vertAlign w:val="superscript"/>
        </w:rPr>
        <w:t>®</w:t>
      </w:r>
      <w:r w:rsidR="00CF144B" w:rsidRPr="00901632">
        <w:t xml:space="preserve"> 5.0H.</w:t>
      </w:r>
    </w:p>
    <w:p w:rsidR="00CF144B" w:rsidRPr="00901632" w:rsidRDefault="007A680F" w:rsidP="00700471">
      <w:pPr>
        <w:pStyle w:val="Normal10"/>
      </w:pPr>
      <w:r>
        <w:rPr>
          <w:noProof/>
        </w:rPr>
        <w:drawing>
          <wp:inline distT="0" distB="0" distL="0" distR="0">
            <wp:extent cx="129540" cy="121920"/>
            <wp:effectExtent l="0" t="0" r="3810" b="0"/>
            <wp:docPr id="851" name="Picture 85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 xml:space="preserve">Other. Explain:  </w:t>
      </w:r>
    </w:p>
    <w:p w:rsidR="00CF144B" w:rsidRPr="00573095" w:rsidRDefault="00CF144B" w:rsidP="00AC2D91">
      <w:pPr>
        <w:pStyle w:val="Normal10"/>
        <w:keepNext/>
        <w:spacing w:after="0"/>
        <w:rPr>
          <w:rStyle w:val="RequiresAttention"/>
        </w:rPr>
      </w:pPr>
      <w:r w:rsidRPr="00573095">
        <w:rPr>
          <w:rStyle w:val="RequiresAttention"/>
        </w:rPr>
        <w:t>Which Supplemental Item Sets were Included in the Survey?</w:t>
      </w:r>
    </w:p>
    <w:p w:rsidR="00CF144B" w:rsidRPr="00901632" w:rsidRDefault="007A680F" w:rsidP="00AC2D91">
      <w:pPr>
        <w:pStyle w:val="Normal10"/>
        <w:keepNext/>
        <w:spacing w:after="0"/>
      </w:pPr>
      <w:r>
        <w:rPr>
          <w:noProof/>
        </w:rPr>
        <w:drawing>
          <wp:inline distT="0" distB="0" distL="0" distR="0">
            <wp:extent cx="129540" cy="121920"/>
            <wp:effectExtent l="0" t="0" r="3810" b="0"/>
            <wp:docPr id="852" name="Picture 85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No supplemental item sets were included</w:t>
      </w:r>
    </w:p>
    <w:p w:rsidR="00CF144B" w:rsidRPr="00901632" w:rsidRDefault="007A680F" w:rsidP="00AC2D91">
      <w:pPr>
        <w:pStyle w:val="Normal10"/>
        <w:keepNext/>
        <w:spacing w:after="0"/>
      </w:pPr>
      <w:r>
        <w:rPr>
          <w:noProof/>
        </w:rPr>
        <w:drawing>
          <wp:inline distT="0" distB="0" distL="0" distR="0">
            <wp:extent cx="129540" cy="121920"/>
            <wp:effectExtent l="0" t="0" r="3810" b="0"/>
            <wp:docPr id="853" name="Picture 85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CAHPS Item Set for Children with Chronic Conditions</w:t>
      </w:r>
    </w:p>
    <w:p w:rsidR="00CF144B" w:rsidRPr="00901632" w:rsidRDefault="007A680F" w:rsidP="00700471">
      <w:pPr>
        <w:pStyle w:val="Normal10"/>
      </w:pPr>
      <w:r>
        <w:rPr>
          <w:noProof/>
        </w:rPr>
        <w:drawing>
          <wp:inline distT="0" distB="0" distL="0" distR="0">
            <wp:extent cx="129540" cy="121920"/>
            <wp:effectExtent l="0" t="0" r="3810" b="0"/>
            <wp:docPr id="854" name="Picture 854"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DC0B5C">
        <w:t xml:space="preserve"> </w:t>
      </w:r>
      <w:r w:rsidR="00CF144B" w:rsidRPr="00901632">
        <w:t xml:space="preserve">Other CAHPS Item Set. Explain: </w:t>
      </w:r>
      <w:r>
        <w:t>Alabama included the CAHPS item set for Children with Chronic Conditions, as well as items from the following supplemental areas: Dental Care, Access to Specialist Care, and Coordination of Care.</w:t>
      </w:r>
    </w:p>
    <w:p w:rsidR="00CF144B" w:rsidRPr="00573095" w:rsidRDefault="00CF144B" w:rsidP="00AC2D91">
      <w:pPr>
        <w:pStyle w:val="Normal10"/>
        <w:keepNext/>
        <w:spacing w:after="0"/>
        <w:rPr>
          <w:rStyle w:val="RequiresAttention"/>
        </w:rPr>
      </w:pPr>
      <w:r w:rsidRPr="00573095">
        <w:rPr>
          <w:rStyle w:val="RequiresAttention"/>
        </w:rPr>
        <w:t>Which Administrative Protocol was Used to Administer the Survey?</w:t>
      </w:r>
    </w:p>
    <w:p w:rsidR="00CF144B" w:rsidRPr="00901632" w:rsidRDefault="007A680F" w:rsidP="00AC2D91">
      <w:pPr>
        <w:pStyle w:val="Normal10"/>
        <w:keepNext/>
        <w:spacing w:after="0"/>
      </w:pPr>
      <w:r>
        <w:rPr>
          <w:noProof/>
        </w:rPr>
        <w:drawing>
          <wp:inline distT="0" distB="0" distL="0" distR="0">
            <wp:extent cx="129540" cy="121920"/>
            <wp:effectExtent l="0" t="0" r="3810" b="0"/>
            <wp:docPr id="855" name="Picture 855"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NCQA HEDIS CAHPS 5.0H administrative protocol</w:t>
      </w:r>
    </w:p>
    <w:p w:rsidR="00CF144B" w:rsidRPr="00901632" w:rsidRDefault="007A680F" w:rsidP="00AC2D91">
      <w:pPr>
        <w:pStyle w:val="Normal10"/>
        <w:keepNext/>
        <w:spacing w:after="0"/>
      </w:pPr>
      <w:r>
        <w:rPr>
          <w:noProof/>
        </w:rPr>
        <w:drawing>
          <wp:inline distT="0" distB="0" distL="0" distR="0">
            <wp:extent cx="129540" cy="121920"/>
            <wp:effectExtent l="0" t="0" r="3810" b="0"/>
            <wp:docPr id="856" name="Picture 856"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HRQ CAHPS administrative protocol</w:t>
      </w:r>
    </w:p>
    <w:p w:rsidR="00CF144B" w:rsidRPr="00901632" w:rsidRDefault="007A680F" w:rsidP="00700471">
      <w:pPr>
        <w:pStyle w:val="Normal10"/>
      </w:pPr>
      <w:r>
        <w:rPr>
          <w:noProof/>
        </w:rPr>
        <w:drawing>
          <wp:inline distT="0" distB="0" distL="0" distR="0">
            <wp:extent cx="129540" cy="121920"/>
            <wp:effectExtent l="0" t="0" r="3810" b="0"/>
            <wp:docPr id="857" name="Picture 857"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DC0B5C">
        <w:t xml:space="preserve"> </w:t>
      </w:r>
      <w:r w:rsidR="00CF144B" w:rsidRPr="00901632">
        <w:t xml:space="preserve">Other administrative protocol. Explain: </w:t>
      </w:r>
    </w:p>
    <w:p w:rsidR="00CF144B" w:rsidRPr="00901632" w:rsidRDefault="00CF144B" w:rsidP="00573095">
      <w:pPr>
        <w:pStyle w:val="Normal10"/>
      </w:pPr>
      <w:r w:rsidRPr="00901632">
        <w:t xml:space="preserve">Enter any Narrative text related to Section IIIH below.  </w:t>
      </w:r>
      <w:r w:rsidRPr="00573095">
        <w:rPr>
          <w:rStyle w:val="RequiresAttention"/>
        </w:rPr>
        <w:t>[7500]</w:t>
      </w:r>
      <w:r w:rsidRPr="00901632">
        <w:br/>
      </w:r>
    </w:p>
    <w:p w:rsidR="008806C9" w:rsidRPr="008806C9" w:rsidRDefault="008806C9" w:rsidP="008806C9">
      <w:pPr>
        <w:rPr>
          <w:rFonts w:eastAsiaTheme="majorEastAsia"/>
        </w:rPr>
      </w:pPr>
      <w:r>
        <w:br w:type="page"/>
      </w:r>
    </w:p>
    <w:p w:rsidR="00CF144B" w:rsidRPr="00901632" w:rsidRDefault="00CF144B" w:rsidP="00C43080">
      <w:pPr>
        <w:pStyle w:val="Heading2"/>
      </w:pPr>
      <w:r w:rsidRPr="00901632">
        <w:lastRenderedPageBreak/>
        <w:t>Section III I: Health Service Initiatives (HSI) Under the CHIP State Plan</w:t>
      </w:r>
    </w:p>
    <w:p w:rsidR="00CF144B" w:rsidRDefault="00CF144B" w:rsidP="00DE4358">
      <w:pPr>
        <w:pStyle w:val="Normal10"/>
      </w:pPr>
      <w:r w:rsidRPr="00901632">
        <w:t xml:space="preserve">Pursuant to Section 2105(a)(1)(D)(ii) of the Social Security Act, states have the option to use up to 10 percent of actual or estimated Federal expenditures to develop state-designed Health Services Initiatives (HSI) (after first funding costs associated with administration of the CHIP state plan), as defined in regulations at 42 CFR 457.10, to improve the health of low-income children. </w:t>
      </w:r>
    </w:p>
    <w:p w:rsidR="00F5602F" w:rsidRPr="00901632" w:rsidRDefault="00F5602F" w:rsidP="00DE4358">
      <w:pPr>
        <w:pStyle w:val="Normal10"/>
      </w:pPr>
      <w:r w:rsidRPr="005A082A">
        <w:t xml:space="preserve">All states with approved HSI program(s) described in the CHIP state plan should </w:t>
      </w:r>
      <w:r>
        <w:t>answer “Yes” to question 1, and complete questions 2 and 3</w:t>
      </w:r>
      <w:r w:rsidRPr="005A082A">
        <w:t>. If the state has an approved HSI that is not currently operating using Title XXI fun</w:t>
      </w:r>
      <w:r>
        <w:t xml:space="preserve">ds, please check “Yes”, to </w:t>
      </w:r>
      <w:r w:rsidRPr="005A082A">
        <w:t>question</w:t>
      </w:r>
      <w:r>
        <w:t xml:space="preserve"> 1</w:t>
      </w:r>
      <w:r w:rsidRPr="005A082A">
        <w:t>, include the program name and description i</w:t>
      </w:r>
      <w:r>
        <w:t>n the table for question 2</w:t>
      </w:r>
      <w:r w:rsidRPr="005A082A">
        <w:t xml:space="preserve">, and indicate in the narrative portion of this section that the state is not </w:t>
      </w:r>
      <w:r>
        <w:t xml:space="preserve">currently </w:t>
      </w:r>
      <w:r w:rsidRPr="005A082A">
        <w:t>implementing the program.</w:t>
      </w:r>
    </w:p>
    <w:p w:rsidR="00CF144B" w:rsidRPr="00901632" w:rsidRDefault="00CF144B" w:rsidP="00DE4358">
      <w:pPr>
        <w:pStyle w:val="Normal10"/>
        <w:spacing w:after="0"/>
      </w:pPr>
      <w:r w:rsidRPr="00901632">
        <w:t>1)  Does your state operate HSI(s) to provide direct services or implement public health initiatives using</w:t>
      </w:r>
      <w:r w:rsidR="00DE4358">
        <w:t xml:space="preserve"> </w:t>
      </w:r>
      <w:r w:rsidRPr="00901632">
        <w:t>Title XXI funds?</w:t>
      </w:r>
    </w:p>
    <w:p w:rsidR="00CF144B" w:rsidRPr="00901632" w:rsidRDefault="007A680F" w:rsidP="00DE4358">
      <w:pPr>
        <w:pStyle w:val="ListContinue2"/>
        <w:spacing w:before="120"/>
      </w:pPr>
      <w:r>
        <w:rPr>
          <w:noProof/>
        </w:rPr>
        <w:drawing>
          <wp:inline distT="0" distB="0" distL="0" distR="0">
            <wp:extent cx="129540" cy="121920"/>
            <wp:effectExtent l="0" t="0" r="3810" b="0"/>
            <wp:docPr id="858" name="Picture 858"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CF144B" w:rsidRPr="00901632">
        <w:t xml:space="preserve"> Yes, please answer questions below.</w:t>
      </w:r>
    </w:p>
    <w:p w:rsidR="00CF144B" w:rsidRPr="00901632" w:rsidRDefault="007A680F" w:rsidP="00DE4358">
      <w:pPr>
        <w:pStyle w:val="ListContinue2"/>
        <w:spacing w:before="120"/>
      </w:pPr>
      <w:r>
        <w:rPr>
          <w:noProof/>
        </w:rPr>
        <w:drawing>
          <wp:inline distT="0" distB="0" distL="0" distR="0">
            <wp:extent cx="129540" cy="121920"/>
            <wp:effectExtent l="0" t="0" r="3810" b="0"/>
            <wp:docPr id="859" name="Picture 859"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CF144B" w:rsidRPr="00901632">
        <w:t xml:space="preserve"> No, please skip to Section IV.</w:t>
      </w:r>
    </w:p>
    <w:p w:rsidR="00CF144B" w:rsidRPr="00901632" w:rsidRDefault="00CF144B" w:rsidP="00DE4358">
      <w:pPr>
        <w:pStyle w:val="Normal10"/>
      </w:pPr>
      <w:r w:rsidRPr="00901632">
        <w:t xml:space="preserve">2)  </w:t>
      </w:r>
      <w:r w:rsidR="00DC0B5C">
        <w:t>I</w:t>
      </w:r>
      <w:r w:rsidRPr="00901632">
        <w:t>n the table below, please provide a brief description of each HSI program operated in the state in the first column. In the second column, please list the populations served by each HSI program. In the third column, provide estimates of the number of children served by each HSI program. In the fourth column, provide the percentage of the population served by the HSI who are children below your state’s CHIP FPL eligibility threshold.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Description w:val="Please provide a brief description of each HSI program operated in the state in the first column. In the second column, please list the populations served by each HSI program. In the third column, provide estimates of the number of children served by each HSI program. In the fourth column, provide the percentage of the population served by the HSI who are children below your state’s CHIP FPL eligibility threshold."/>
      </w:tblPr>
      <w:tblGrid>
        <w:gridCol w:w="2273"/>
        <w:gridCol w:w="2443"/>
        <w:gridCol w:w="2280"/>
        <w:gridCol w:w="2354"/>
      </w:tblGrid>
      <w:tr w:rsidR="00CF144B" w:rsidRPr="00901632" w:rsidTr="00DE4358">
        <w:trPr>
          <w:cantSplit/>
          <w:tblHeader/>
        </w:trPr>
        <w:tc>
          <w:tcPr>
            <w:tcW w:w="233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HSI Program</w:t>
            </w:r>
          </w:p>
        </w:tc>
        <w:tc>
          <w:tcPr>
            <w:tcW w:w="2509"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Population Served by HSI Program</w:t>
            </w:r>
          </w:p>
        </w:tc>
        <w:tc>
          <w:tcPr>
            <w:tcW w:w="2356"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Number of Children Served by HSI Program</w:t>
            </w:r>
          </w:p>
        </w:tc>
        <w:tc>
          <w:tcPr>
            <w:tcW w:w="2430"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Percent of Low-income Children Served by HSI Program</w:t>
            </w:r>
            <w:r w:rsidR="00DE4358">
              <w:rPr>
                <w:rStyle w:val="FootnoteReference"/>
              </w:rPr>
              <w:footnoteReference w:id="6"/>
            </w: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 xml:space="preserve">Reducing Infant Mortality Health Services Initiative.  The aim of this initiative is to reduce the infant mortality rate in three counties in Alabama through the provision of a variety of evidence-based case management services for pregnant women and children up to one-year post delivery.  These case management services target health, social, and behavioral health related high-risk factors which have been shown to impact pregnancy outcomes and infant health. </w:t>
            </w: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High risk pregnant and post-delivery women, and high risk babies, up to one year post delivery in the three-county area of Montgomery, Russell, and Macon</w:t>
            </w: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0</w:t>
            </w: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0</w:t>
            </w: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DE4358">
        <w:trPr>
          <w:cantSplit/>
        </w:trPr>
        <w:tc>
          <w:tcPr>
            <w:tcW w:w="23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509"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356"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2430"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bl>
    <w:p w:rsidR="00CF144B" w:rsidRPr="00901632" w:rsidRDefault="00CF144B" w:rsidP="00CF144B"/>
    <w:p w:rsidR="00CF144B" w:rsidRPr="00901632" w:rsidRDefault="00CF144B" w:rsidP="00DE4358">
      <w:pPr>
        <w:pStyle w:val="Normal10"/>
      </w:pPr>
      <w:r w:rsidRPr="00901632">
        <w:t>3)  Please define a metric for each of your state’s HSI programs that is used to measure the program’s impact on improving the health of low-income children. In the table below, please list the HSI program title in the first column, and include a metric used to measure that program’s impact in the second column. In the third column, please provide the outcomes for metrics reported in the second column. States that are already reporting to CMS on such measures related to their HSI program(s) do not need to replicate that reporting here and may skip to Section IV.</w:t>
      </w:r>
    </w:p>
    <w:tbl>
      <w:tblPr>
        <w:tblW w:w="9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Please list the HSI program title in the first column, and include a metric used to measure that program’s impact in the second column. In the third column, please provide the outcomes for metrics reported in the second column"/>
      </w:tblPr>
      <w:tblGrid>
        <w:gridCol w:w="3221"/>
        <w:gridCol w:w="3222"/>
        <w:gridCol w:w="3222"/>
      </w:tblGrid>
      <w:tr w:rsidR="00CF144B" w:rsidRPr="00901632" w:rsidTr="00694CCE">
        <w:trPr>
          <w:cantSplit/>
          <w:tblHeader/>
        </w:trPr>
        <w:tc>
          <w:tcPr>
            <w:tcW w:w="3221"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HSI Program</w:t>
            </w:r>
          </w:p>
        </w:tc>
        <w:tc>
          <w:tcPr>
            <w:tcW w:w="3222"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Metric</w:t>
            </w:r>
          </w:p>
        </w:tc>
        <w:tc>
          <w:tcPr>
            <w:tcW w:w="3222" w:type="dxa"/>
            <w:tcBorders>
              <w:top w:val="single" w:sz="4" w:space="0" w:color="auto"/>
              <w:left w:val="single" w:sz="4" w:space="0" w:color="auto"/>
              <w:bottom w:val="single" w:sz="4" w:space="0" w:color="auto"/>
              <w:right w:val="single" w:sz="4" w:space="0" w:color="auto"/>
            </w:tcBorders>
            <w:hideMark/>
          </w:tcPr>
          <w:p w:rsidR="00CF144B" w:rsidRPr="00901632" w:rsidRDefault="00CF144B" w:rsidP="001E615D">
            <w:pPr>
              <w:pStyle w:val="TableHead11Arial"/>
              <w:keepNext/>
            </w:pPr>
            <w:r w:rsidRPr="00901632">
              <w:t>Outcome</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Reducing Infant Mortality Health Services Initiative</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Decrease in the rate of low birthweight births in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Decrease in the rate of infant deaths in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Increase in the % of pregnant enrollees who received care in the first trimester of pregnancy, in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Increase in the % of women and children obtaining WIC services, in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Increase in the % of parents stating that they implement safe sleep practices (baby placed on back or side, sleeping in own crib)in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Increase in the # of children with an established dental home by the first birthday, in the HSI counties.</w:t>
            </w: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7A680F" w:rsidP="00DE4358">
            <w:pPr>
              <w:pStyle w:val="TableCell10Centered"/>
            </w:pPr>
            <w:r>
              <w:t>Planning for the implementation of the HSI occurred during FY 2019 but no patients were served.</w:t>
            </w: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r w:rsidR="00CF144B" w:rsidRPr="00901632" w:rsidTr="00694CCE">
        <w:trPr>
          <w:cantSplit/>
        </w:trPr>
        <w:tc>
          <w:tcPr>
            <w:tcW w:w="3221"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c>
          <w:tcPr>
            <w:tcW w:w="3222" w:type="dxa"/>
            <w:tcBorders>
              <w:top w:val="single" w:sz="4" w:space="0" w:color="auto"/>
              <w:left w:val="single" w:sz="4" w:space="0" w:color="auto"/>
              <w:bottom w:val="single" w:sz="4" w:space="0" w:color="auto"/>
              <w:right w:val="single" w:sz="4" w:space="0" w:color="auto"/>
            </w:tcBorders>
          </w:tcPr>
          <w:p w:rsidR="00CF144B" w:rsidRPr="00901632" w:rsidRDefault="00CF144B" w:rsidP="00DE4358">
            <w:pPr>
              <w:pStyle w:val="TableCell10Centered"/>
            </w:pPr>
          </w:p>
        </w:tc>
      </w:tr>
    </w:tbl>
    <w:p w:rsidR="00CF144B" w:rsidRPr="00901632" w:rsidRDefault="00CF144B" w:rsidP="00DE4358">
      <w:pPr>
        <w:pStyle w:val="Normal10"/>
      </w:pPr>
    </w:p>
    <w:p w:rsidR="00CF144B" w:rsidRPr="00901632" w:rsidRDefault="00CF144B" w:rsidP="00DE4358">
      <w:pPr>
        <w:pStyle w:val="Normal10"/>
        <w:spacing w:after="0"/>
      </w:pPr>
      <w:r w:rsidRPr="00901632">
        <w:t xml:space="preserve">Enter any Narrative text related to Section III I below.  </w:t>
      </w:r>
      <w:r w:rsidRPr="00DE4358">
        <w:rPr>
          <w:rStyle w:val="RequiresAttention"/>
        </w:rPr>
        <w:t>[7500</w:t>
      </w:r>
      <w:r w:rsidRPr="00901632">
        <w:t>]</w:t>
      </w:r>
    </w:p>
    <w:p w:rsidR="00CF144B" w:rsidRPr="00901632" w:rsidRDefault="007A680F" w:rsidP="005E1FC0">
      <w:pPr>
        <w:pStyle w:val="TNR11"/>
      </w:pPr>
      <w:r>
        <w:t>The HSI was approved during the last quarter of FY 2019.  Therefore, while staff devoted time to planning the HSI, no services were provided during this fiscal year.</w:t>
      </w:r>
    </w:p>
    <w:p w:rsidR="00CF144B" w:rsidRPr="00901632" w:rsidRDefault="00CF144B" w:rsidP="005E1FC0">
      <w:pPr>
        <w:pStyle w:val="TNR11"/>
        <w:sectPr w:rsidR="00CF144B" w:rsidRPr="00901632" w:rsidSect="00520057">
          <w:footerReference w:type="default" r:id="rId25"/>
          <w:pgSz w:w="12240" w:h="15840"/>
          <w:pgMar w:top="1440" w:right="1440" w:bottom="1350" w:left="1440" w:header="720" w:footer="720" w:gutter="0"/>
          <w:cols w:space="720"/>
          <w:docGrid w:linePitch="360"/>
        </w:sectPr>
      </w:pPr>
    </w:p>
    <w:p w:rsidR="00CF144B" w:rsidRPr="00901632" w:rsidRDefault="00CF144B" w:rsidP="00C43080">
      <w:pPr>
        <w:pStyle w:val="Heading1"/>
      </w:pPr>
      <w:r w:rsidRPr="00901632">
        <w:lastRenderedPageBreak/>
        <w:t>Section IV. Program financing for State Plan</w:t>
      </w:r>
    </w:p>
    <w:p w:rsidR="00CF144B" w:rsidRPr="00901632" w:rsidRDefault="00CF144B" w:rsidP="001174B3">
      <w:pPr>
        <w:pStyle w:val="Normal10"/>
        <w:spacing w:after="0"/>
      </w:pPr>
      <w:r w:rsidRPr="00901632">
        <w:t>1.  Please complete the following table to provide budget information. Describe in narrative any details of your planned use of funds below, including the assumptions on which this budget was based (per member/per month rate, estimated enrollment and source of non-federal funds).</w:t>
      </w:r>
    </w:p>
    <w:p w:rsidR="00CF144B" w:rsidRPr="00901632" w:rsidRDefault="00CF144B" w:rsidP="001174B3">
      <w:pPr>
        <w:pStyle w:val="Normal10"/>
      </w:pPr>
      <w:r w:rsidRPr="00901632">
        <w:t xml:space="preserve">(Note: This reporting period equals federal fiscal </w:t>
      </w:r>
      <w:r w:rsidR="00325565">
        <w:t>year 2019</w:t>
      </w:r>
      <w:r w:rsidRPr="00901632">
        <w:t>. If you have a combination program you need only submit one budget; programs do not need to be reported separately.)</w:t>
      </w:r>
    </w:p>
    <w:p w:rsidR="00CF144B" w:rsidRPr="00EB5995" w:rsidRDefault="00CF144B" w:rsidP="001174B3">
      <w:pPr>
        <w:pStyle w:val="TNR11"/>
        <w:rPr>
          <w:rFonts w:ascii="Arial" w:hAnsi="Arial" w:cs="Arial"/>
        </w:rPr>
      </w:pPr>
      <w:r w:rsidRPr="00EB5995">
        <w:rPr>
          <w:rFonts w:ascii="Arial" w:hAnsi="Arial" w:cs="Arial"/>
        </w:rPr>
        <w:t>COST OF APPROVED CHIP PLAN</w:t>
      </w:r>
    </w:p>
    <w:tbl>
      <w:tblPr>
        <w:tblW w:w="5000" w:type="pct"/>
        <w:tblLayout w:type="fixed"/>
        <w:tblCellMar>
          <w:left w:w="30" w:type="dxa"/>
          <w:right w:w="100" w:type="dxa"/>
        </w:tblCellMar>
        <w:tblLook w:val="06A0" w:firstRow="1" w:lastRow="0" w:firstColumn="1" w:lastColumn="0" w:noHBand="1" w:noVBand="1"/>
      </w:tblPr>
      <w:tblGrid>
        <w:gridCol w:w="4500"/>
        <w:gridCol w:w="1569"/>
        <w:gridCol w:w="1638"/>
        <w:gridCol w:w="1638"/>
      </w:tblGrid>
      <w:tr w:rsidR="00CF144B" w:rsidRPr="00901632" w:rsidTr="00A62B92">
        <w:trPr>
          <w:cantSplit/>
          <w:tblHeader/>
        </w:trPr>
        <w:tc>
          <w:tcPr>
            <w:tcW w:w="4500" w:type="dxa"/>
            <w:tcBorders>
              <w:top w:val="nil"/>
              <w:left w:val="nil"/>
              <w:bottom w:val="single" w:sz="12" w:space="0" w:color="auto"/>
              <w:right w:val="nil"/>
            </w:tcBorders>
            <w:shd w:val="solid" w:color="FFFFFF" w:fill="auto"/>
            <w:vAlign w:val="center"/>
          </w:tcPr>
          <w:p w:rsidR="00CF144B" w:rsidRPr="00901632" w:rsidRDefault="00CF144B" w:rsidP="00C128BC">
            <w:pPr>
              <w:pStyle w:val="TableHead10ArialExtraSpace"/>
            </w:pPr>
            <w:r w:rsidRPr="00901632">
              <w:t>Benefit Costs</w:t>
            </w:r>
          </w:p>
        </w:tc>
        <w:tc>
          <w:tcPr>
            <w:tcW w:w="1569" w:type="dxa"/>
            <w:tcBorders>
              <w:top w:val="thickThinLargeGap" w:sz="24" w:space="0" w:color="auto"/>
              <w:left w:val="single" w:sz="12" w:space="0" w:color="auto"/>
              <w:bottom w:val="single" w:sz="6" w:space="0" w:color="auto"/>
              <w:right w:val="thickThinLargeGap" w:sz="24" w:space="0" w:color="auto"/>
            </w:tcBorders>
            <w:shd w:val="clear" w:color="auto" w:fill="C0C0C0"/>
            <w:vAlign w:val="center"/>
            <w:hideMark/>
          </w:tcPr>
          <w:p w:rsidR="00CF144B" w:rsidRPr="00901632" w:rsidRDefault="00CF144B" w:rsidP="00C128BC">
            <w:pPr>
              <w:pStyle w:val="TableHead10Arial"/>
            </w:pPr>
            <w:r w:rsidRPr="00901632">
              <w:t>201</w:t>
            </w:r>
            <w:r w:rsidR="00325565">
              <w:t>9</w:t>
            </w:r>
          </w:p>
        </w:tc>
        <w:tc>
          <w:tcPr>
            <w:tcW w:w="1638" w:type="dxa"/>
            <w:tcBorders>
              <w:top w:val="thickThinLargeGap" w:sz="24" w:space="0" w:color="auto"/>
              <w:left w:val="thickThinLargeGap" w:sz="24" w:space="0" w:color="auto"/>
              <w:bottom w:val="single" w:sz="6" w:space="0" w:color="auto"/>
              <w:right w:val="thickThinLargeGap" w:sz="24" w:space="0" w:color="auto"/>
            </w:tcBorders>
            <w:shd w:val="clear" w:color="auto" w:fill="FFFFFF"/>
            <w:vAlign w:val="center"/>
            <w:hideMark/>
          </w:tcPr>
          <w:p w:rsidR="00CF144B" w:rsidRPr="00901632" w:rsidRDefault="00CF144B" w:rsidP="00C128BC">
            <w:pPr>
              <w:pStyle w:val="TableHead10Arial"/>
            </w:pPr>
            <w:r w:rsidRPr="00901632">
              <w:t>20</w:t>
            </w:r>
            <w:r w:rsidR="00325565">
              <w:t>20</w:t>
            </w:r>
          </w:p>
        </w:tc>
        <w:tc>
          <w:tcPr>
            <w:tcW w:w="1638" w:type="dxa"/>
            <w:tcBorders>
              <w:top w:val="thickThinLargeGap" w:sz="24" w:space="0" w:color="auto"/>
              <w:left w:val="thickThinLargeGap" w:sz="24" w:space="0" w:color="auto"/>
              <w:bottom w:val="single" w:sz="6" w:space="0" w:color="auto"/>
              <w:right w:val="single" w:sz="12" w:space="0" w:color="auto"/>
            </w:tcBorders>
            <w:shd w:val="clear" w:color="auto" w:fill="FFFFFF"/>
            <w:vAlign w:val="center"/>
            <w:hideMark/>
          </w:tcPr>
          <w:p w:rsidR="00CF144B" w:rsidRPr="00901632" w:rsidRDefault="00CF144B" w:rsidP="00C128BC">
            <w:pPr>
              <w:pStyle w:val="TableHead10Arial"/>
            </w:pPr>
            <w:r w:rsidRPr="00901632">
              <w:t>202</w:t>
            </w:r>
            <w:r w:rsidR="00325565">
              <w:t>1</w:t>
            </w:r>
          </w:p>
        </w:tc>
      </w:tr>
      <w:tr w:rsidR="00CF144B" w:rsidRPr="00901632" w:rsidTr="00A62B92">
        <w:trPr>
          <w:cantSplit/>
        </w:trPr>
        <w:tc>
          <w:tcPr>
            <w:tcW w:w="4500" w:type="dxa"/>
            <w:tcBorders>
              <w:top w:val="single" w:sz="12" w:space="0" w:color="auto"/>
              <w:left w:val="single" w:sz="12" w:space="0" w:color="auto"/>
              <w:bottom w:val="single" w:sz="6" w:space="0" w:color="auto"/>
              <w:right w:val="single" w:sz="6" w:space="0" w:color="auto"/>
            </w:tcBorders>
            <w:vAlign w:val="center"/>
            <w:hideMark/>
          </w:tcPr>
          <w:p w:rsidR="00CF144B" w:rsidRPr="00901632" w:rsidRDefault="00CF144B" w:rsidP="00C128BC">
            <w:pPr>
              <w:pStyle w:val="TableCell10"/>
              <w:spacing w:before="0"/>
            </w:pPr>
            <w:r w:rsidRPr="00901632">
              <w:t>Insurance payments</w:t>
            </w:r>
          </w:p>
        </w:tc>
        <w:tc>
          <w:tcPr>
            <w:tcW w:w="1569"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CF144B" w:rsidP="00C128BC">
            <w:pPr>
              <w:pStyle w:val="TableCell11"/>
              <w:jc w:val="right"/>
            </w:pPr>
          </w:p>
        </w:tc>
        <w:tc>
          <w:tcPr>
            <w:tcW w:w="1638"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CF144B" w:rsidP="00C128BC">
            <w:pPr>
              <w:pStyle w:val="TableCell11"/>
              <w:jc w:val="right"/>
            </w:pPr>
          </w:p>
        </w:tc>
        <w:tc>
          <w:tcPr>
            <w:tcW w:w="1638" w:type="dxa"/>
            <w:tcBorders>
              <w:top w:val="single" w:sz="6" w:space="0" w:color="auto"/>
              <w:left w:val="thickThinLargeGap" w:sz="24" w:space="0" w:color="auto"/>
              <w:bottom w:val="single" w:sz="6" w:space="0" w:color="auto"/>
              <w:right w:val="single" w:sz="12" w:space="0" w:color="auto"/>
            </w:tcBorders>
            <w:shd w:val="clear" w:color="auto" w:fill="FFFFFF"/>
            <w:vAlign w:val="center"/>
          </w:tcPr>
          <w:p w:rsidR="00CF144B" w:rsidRPr="00901632" w:rsidRDefault="00CF144B" w:rsidP="00C128BC">
            <w:pPr>
              <w:pStyle w:val="TableCell11"/>
              <w:jc w:val="right"/>
            </w:pP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vAlign w:val="center"/>
            <w:hideMark/>
          </w:tcPr>
          <w:p w:rsidR="00CF144B" w:rsidRPr="00901632" w:rsidRDefault="00CF144B" w:rsidP="00C128BC">
            <w:pPr>
              <w:pStyle w:val="TableCell10"/>
              <w:spacing w:before="0"/>
            </w:pPr>
            <w:r w:rsidRPr="00901632">
              <w:t>Managed Care</w:t>
            </w:r>
          </w:p>
        </w:tc>
        <w:tc>
          <w:tcPr>
            <w:tcW w:w="1569"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CF144B" w:rsidP="00C128BC">
            <w:pPr>
              <w:pStyle w:val="TableCell11"/>
              <w:jc w:val="right"/>
            </w:pPr>
          </w:p>
        </w:tc>
        <w:tc>
          <w:tcPr>
            <w:tcW w:w="1638"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CF144B" w:rsidP="00C128BC">
            <w:pPr>
              <w:pStyle w:val="TableCell11"/>
              <w:jc w:val="right"/>
            </w:pPr>
          </w:p>
        </w:tc>
        <w:tc>
          <w:tcPr>
            <w:tcW w:w="1638" w:type="dxa"/>
            <w:tcBorders>
              <w:top w:val="single" w:sz="6" w:space="0" w:color="auto"/>
              <w:left w:val="thickThinLargeGap" w:sz="24" w:space="0" w:color="auto"/>
              <w:bottom w:val="single" w:sz="6" w:space="0" w:color="auto"/>
              <w:right w:val="single" w:sz="12" w:space="0" w:color="auto"/>
            </w:tcBorders>
            <w:shd w:val="clear" w:color="auto" w:fill="FFFFFF"/>
            <w:vAlign w:val="center"/>
          </w:tcPr>
          <w:p w:rsidR="00CF144B" w:rsidRPr="00901632" w:rsidRDefault="00CF144B" w:rsidP="00C128BC">
            <w:pPr>
              <w:pStyle w:val="TableCell11"/>
              <w:jc w:val="right"/>
            </w:pP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vAlign w:val="center"/>
            <w:hideMark/>
          </w:tcPr>
          <w:p w:rsidR="00CF144B" w:rsidRPr="00901632" w:rsidRDefault="00CF144B" w:rsidP="00C128BC">
            <w:pPr>
              <w:pStyle w:val="TableCell10"/>
              <w:spacing w:before="0"/>
            </w:pPr>
            <w:r w:rsidRPr="00901632">
              <w:t>Fee for Service</w:t>
            </w:r>
          </w:p>
        </w:tc>
        <w:tc>
          <w:tcPr>
            <w:tcW w:w="1569"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7A680F" w:rsidP="00C128BC">
            <w:pPr>
              <w:pStyle w:val="TableCell11"/>
              <w:jc w:val="right"/>
            </w:pPr>
            <w:r>
              <w:t>237519623</w:t>
            </w:r>
          </w:p>
        </w:tc>
        <w:tc>
          <w:tcPr>
            <w:tcW w:w="1638"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7A680F" w:rsidP="00C128BC">
            <w:pPr>
              <w:pStyle w:val="TableCell11"/>
              <w:jc w:val="right"/>
            </w:pPr>
            <w:r>
              <w:t>269459085</w:t>
            </w:r>
          </w:p>
        </w:tc>
        <w:tc>
          <w:tcPr>
            <w:tcW w:w="1638" w:type="dxa"/>
            <w:tcBorders>
              <w:top w:val="single" w:sz="6" w:space="0" w:color="auto"/>
              <w:left w:val="thickThinLargeGap" w:sz="24" w:space="0" w:color="auto"/>
              <w:bottom w:val="single" w:sz="6" w:space="0" w:color="auto"/>
              <w:right w:val="single" w:sz="12" w:space="0" w:color="auto"/>
            </w:tcBorders>
            <w:shd w:val="clear" w:color="auto" w:fill="FFFFFF"/>
            <w:vAlign w:val="center"/>
          </w:tcPr>
          <w:p w:rsidR="00CF144B" w:rsidRPr="00901632" w:rsidRDefault="007A680F" w:rsidP="00C128BC">
            <w:pPr>
              <w:pStyle w:val="TableCell11"/>
              <w:jc w:val="right"/>
            </w:pPr>
            <w:r>
              <w:t>302077632</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vAlign w:val="center"/>
            <w:hideMark/>
          </w:tcPr>
          <w:p w:rsidR="00CF144B" w:rsidRPr="00901632" w:rsidRDefault="00CF144B" w:rsidP="00C128BC">
            <w:pPr>
              <w:pStyle w:val="TableCell10"/>
              <w:spacing w:before="0"/>
            </w:pPr>
            <w:r w:rsidRPr="00901632">
              <w:t>Total Benefit Costs</w:t>
            </w:r>
          </w:p>
        </w:tc>
        <w:tc>
          <w:tcPr>
            <w:tcW w:w="1569"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7A680F" w:rsidP="00C128BC">
            <w:pPr>
              <w:pStyle w:val="TableCell11"/>
              <w:jc w:val="right"/>
            </w:pPr>
            <w:r>
              <w:t>237519623</w:t>
            </w:r>
          </w:p>
        </w:tc>
        <w:tc>
          <w:tcPr>
            <w:tcW w:w="1638"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7A680F" w:rsidP="00C128BC">
            <w:pPr>
              <w:pStyle w:val="TableCell11"/>
              <w:jc w:val="right"/>
            </w:pPr>
            <w:r>
              <w:t>269459085</w:t>
            </w:r>
          </w:p>
        </w:tc>
        <w:tc>
          <w:tcPr>
            <w:tcW w:w="1638" w:type="dxa"/>
            <w:tcBorders>
              <w:top w:val="single" w:sz="6" w:space="0" w:color="auto"/>
              <w:left w:val="thickThinLargeGap" w:sz="24" w:space="0" w:color="auto"/>
              <w:bottom w:val="single" w:sz="6" w:space="0" w:color="auto"/>
              <w:right w:val="single" w:sz="12" w:space="0" w:color="auto"/>
            </w:tcBorders>
            <w:shd w:val="clear" w:color="auto" w:fill="FFFFFF"/>
            <w:vAlign w:val="center"/>
          </w:tcPr>
          <w:p w:rsidR="00CF144B" w:rsidRPr="00901632" w:rsidRDefault="007A680F" w:rsidP="00C128BC">
            <w:pPr>
              <w:pStyle w:val="TableCell11"/>
              <w:jc w:val="right"/>
            </w:pPr>
            <w:r>
              <w:t>302077632</w:t>
            </w:r>
          </w:p>
        </w:tc>
      </w:tr>
      <w:tr w:rsidR="00CF144B" w:rsidRPr="00901632" w:rsidTr="00A62B92">
        <w:trPr>
          <w:cantSplit/>
        </w:trPr>
        <w:tc>
          <w:tcPr>
            <w:tcW w:w="4500" w:type="dxa"/>
            <w:tcBorders>
              <w:top w:val="single" w:sz="6" w:space="0" w:color="auto"/>
              <w:left w:val="single" w:sz="12" w:space="0" w:color="auto"/>
              <w:bottom w:val="nil"/>
              <w:right w:val="single" w:sz="6" w:space="0" w:color="auto"/>
            </w:tcBorders>
            <w:vAlign w:val="center"/>
            <w:hideMark/>
          </w:tcPr>
          <w:p w:rsidR="00CF144B" w:rsidRPr="00901632" w:rsidRDefault="00CF144B" w:rsidP="00C128BC">
            <w:pPr>
              <w:pStyle w:val="TableCell10"/>
              <w:spacing w:before="0"/>
            </w:pPr>
            <w:r w:rsidRPr="00901632">
              <w:t>(Offsetting beneficiary cost sharing payments)</w:t>
            </w:r>
          </w:p>
        </w:tc>
        <w:tc>
          <w:tcPr>
            <w:tcW w:w="1569"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7A680F" w:rsidP="00C128BC">
            <w:pPr>
              <w:pStyle w:val="TableCell11"/>
              <w:jc w:val="right"/>
            </w:pPr>
            <w:r>
              <w:t>-6314776</w:t>
            </w:r>
          </w:p>
        </w:tc>
        <w:tc>
          <w:tcPr>
            <w:tcW w:w="1638"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7A680F" w:rsidP="00C128BC">
            <w:pPr>
              <w:pStyle w:val="TableCell11"/>
              <w:jc w:val="right"/>
            </w:pPr>
            <w:r>
              <w:t>-6500000</w:t>
            </w:r>
          </w:p>
        </w:tc>
        <w:tc>
          <w:tcPr>
            <w:tcW w:w="1638" w:type="dxa"/>
            <w:tcBorders>
              <w:top w:val="single" w:sz="6" w:space="0" w:color="auto"/>
              <w:left w:val="thickThinLargeGap" w:sz="24" w:space="0" w:color="auto"/>
              <w:bottom w:val="single" w:sz="6" w:space="0" w:color="auto"/>
              <w:right w:val="single" w:sz="12" w:space="0" w:color="auto"/>
            </w:tcBorders>
            <w:shd w:val="clear" w:color="auto" w:fill="FFFFFF"/>
            <w:vAlign w:val="center"/>
          </w:tcPr>
          <w:p w:rsidR="00CF144B" w:rsidRPr="00901632" w:rsidRDefault="007A680F" w:rsidP="00C128BC">
            <w:pPr>
              <w:pStyle w:val="TableCell11"/>
              <w:jc w:val="right"/>
            </w:pPr>
            <w:r>
              <w:t>-6600000</w:t>
            </w:r>
          </w:p>
        </w:tc>
      </w:tr>
      <w:tr w:rsidR="00CF144B" w:rsidRPr="00901632" w:rsidTr="00A62B92">
        <w:trPr>
          <w:cantSplit/>
        </w:trPr>
        <w:tc>
          <w:tcPr>
            <w:tcW w:w="4500" w:type="dxa"/>
            <w:tcBorders>
              <w:top w:val="single" w:sz="6" w:space="0" w:color="auto"/>
              <w:left w:val="single" w:sz="12" w:space="0" w:color="auto"/>
              <w:bottom w:val="single" w:sz="12" w:space="0" w:color="auto"/>
              <w:right w:val="single" w:sz="6" w:space="0" w:color="auto"/>
            </w:tcBorders>
            <w:vAlign w:val="center"/>
            <w:hideMark/>
          </w:tcPr>
          <w:p w:rsidR="00CF144B" w:rsidRPr="00C128BC" w:rsidRDefault="00CF144B" w:rsidP="00C128BC">
            <w:pPr>
              <w:pStyle w:val="TableCell10"/>
              <w:spacing w:before="0"/>
              <w:rPr>
                <w:rStyle w:val="RequiresAttention"/>
              </w:rPr>
            </w:pPr>
            <w:r w:rsidRPr="00C128BC">
              <w:rPr>
                <w:rStyle w:val="RequiresAttention"/>
              </w:rPr>
              <w:t>Net Benefit Costs</w:t>
            </w:r>
          </w:p>
        </w:tc>
        <w:tc>
          <w:tcPr>
            <w:tcW w:w="1569" w:type="dxa"/>
            <w:tcBorders>
              <w:top w:val="single" w:sz="6" w:space="0" w:color="auto"/>
              <w:left w:val="single" w:sz="6" w:space="0" w:color="auto"/>
              <w:bottom w:val="single" w:sz="12" w:space="0" w:color="auto"/>
              <w:right w:val="thickThinLargeGap" w:sz="24" w:space="0" w:color="auto"/>
            </w:tcBorders>
            <w:shd w:val="clear" w:color="auto" w:fill="C0C0C0"/>
            <w:vAlign w:val="center"/>
          </w:tcPr>
          <w:p w:rsidR="00CF144B" w:rsidRPr="00901632" w:rsidRDefault="00CF144B" w:rsidP="00C128BC">
            <w:pPr>
              <w:pStyle w:val="TableCell11"/>
              <w:jc w:val="right"/>
            </w:pPr>
            <w:r w:rsidRPr="00901632">
              <w:t xml:space="preserve">$ </w:t>
            </w:r>
            <w:r w:rsidR="007A680F">
              <w:t>231204847</w:t>
            </w:r>
          </w:p>
        </w:tc>
        <w:tc>
          <w:tcPr>
            <w:tcW w:w="1638" w:type="dxa"/>
            <w:tcBorders>
              <w:top w:val="single" w:sz="6" w:space="0" w:color="auto"/>
              <w:left w:val="thickThinLargeGap" w:sz="24" w:space="0" w:color="auto"/>
              <w:bottom w:val="single" w:sz="12" w:space="0" w:color="auto"/>
              <w:right w:val="thickThinLargeGap" w:sz="24" w:space="0" w:color="auto"/>
            </w:tcBorders>
            <w:shd w:val="clear" w:color="auto" w:fill="FFFFFF"/>
            <w:vAlign w:val="center"/>
          </w:tcPr>
          <w:p w:rsidR="00CF144B" w:rsidRPr="00901632" w:rsidRDefault="00CF144B" w:rsidP="00C128BC">
            <w:pPr>
              <w:pStyle w:val="TableCell11"/>
              <w:jc w:val="right"/>
            </w:pPr>
            <w:r w:rsidRPr="00901632">
              <w:t xml:space="preserve">$ </w:t>
            </w:r>
            <w:r w:rsidR="007A680F">
              <w:t>262959085</w:t>
            </w:r>
          </w:p>
        </w:tc>
        <w:tc>
          <w:tcPr>
            <w:tcW w:w="1638" w:type="dxa"/>
            <w:tcBorders>
              <w:top w:val="single" w:sz="6" w:space="0" w:color="auto"/>
              <w:left w:val="thickThinLargeGap" w:sz="24" w:space="0" w:color="auto"/>
              <w:bottom w:val="single" w:sz="12" w:space="0" w:color="auto"/>
              <w:right w:val="single" w:sz="12" w:space="0" w:color="auto"/>
            </w:tcBorders>
            <w:shd w:val="clear" w:color="auto" w:fill="FFFFFF"/>
            <w:vAlign w:val="center"/>
          </w:tcPr>
          <w:p w:rsidR="00CF144B" w:rsidRPr="00901632" w:rsidRDefault="00CF144B" w:rsidP="00C128BC">
            <w:pPr>
              <w:pStyle w:val="TableCell11"/>
              <w:jc w:val="right"/>
            </w:pPr>
            <w:r w:rsidRPr="00901632">
              <w:t xml:space="preserve">$ </w:t>
            </w:r>
            <w:r w:rsidR="007A680F">
              <w:t>295477632</w:t>
            </w:r>
          </w:p>
        </w:tc>
      </w:tr>
    </w:tbl>
    <w:p w:rsidR="00CF144B" w:rsidRPr="00901632" w:rsidRDefault="00CF144B" w:rsidP="00CF144B"/>
    <w:tbl>
      <w:tblPr>
        <w:tblW w:w="5000" w:type="pct"/>
        <w:tblLayout w:type="fixed"/>
        <w:tblCellMar>
          <w:left w:w="30" w:type="dxa"/>
          <w:right w:w="100" w:type="dxa"/>
        </w:tblCellMar>
        <w:tblLook w:val="06A0" w:firstRow="1" w:lastRow="0" w:firstColumn="1" w:lastColumn="0" w:noHBand="1" w:noVBand="1"/>
      </w:tblPr>
      <w:tblGrid>
        <w:gridCol w:w="4500"/>
        <w:gridCol w:w="1620"/>
        <w:gridCol w:w="1620"/>
        <w:gridCol w:w="1605"/>
      </w:tblGrid>
      <w:tr w:rsidR="00CF144B" w:rsidRPr="00901632" w:rsidTr="00A62B92">
        <w:trPr>
          <w:cantSplit/>
          <w:tblHeader/>
        </w:trPr>
        <w:tc>
          <w:tcPr>
            <w:tcW w:w="4500" w:type="dxa"/>
            <w:tcBorders>
              <w:top w:val="nil"/>
              <w:left w:val="nil"/>
              <w:bottom w:val="single" w:sz="12" w:space="0" w:color="auto"/>
              <w:right w:val="nil"/>
            </w:tcBorders>
            <w:shd w:val="solid" w:color="FFFFFF" w:fill="auto"/>
            <w:vAlign w:val="center"/>
          </w:tcPr>
          <w:p w:rsidR="00CF144B" w:rsidRPr="00901632" w:rsidRDefault="00CF144B" w:rsidP="00C128BC">
            <w:pPr>
              <w:pStyle w:val="TableHead10ArialExtraSpace"/>
            </w:pPr>
            <w:r w:rsidRPr="00901632">
              <w:t>Administration Costs</w:t>
            </w:r>
          </w:p>
        </w:tc>
        <w:tc>
          <w:tcPr>
            <w:tcW w:w="1620" w:type="dxa"/>
            <w:tcBorders>
              <w:top w:val="thickThinLargeGap" w:sz="24" w:space="0" w:color="auto"/>
              <w:left w:val="single" w:sz="12" w:space="0" w:color="auto"/>
              <w:bottom w:val="single" w:sz="6" w:space="0" w:color="auto"/>
              <w:right w:val="thickThinLargeGap" w:sz="24" w:space="0" w:color="auto"/>
            </w:tcBorders>
            <w:shd w:val="clear" w:color="auto" w:fill="C0C0C0"/>
            <w:vAlign w:val="center"/>
            <w:hideMark/>
          </w:tcPr>
          <w:p w:rsidR="00CF144B" w:rsidRPr="00901632" w:rsidRDefault="00CF144B" w:rsidP="00C128BC">
            <w:pPr>
              <w:pStyle w:val="TableHead10Arial"/>
            </w:pPr>
            <w:r w:rsidRPr="00901632">
              <w:t>201</w:t>
            </w:r>
            <w:r w:rsidR="00325565">
              <w:t>9</w:t>
            </w:r>
          </w:p>
        </w:tc>
        <w:tc>
          <w:tcPr>
            <w:tcW w:w="1620" w:type="dxa"/>
            <w:tcBorders>
              <w:top w:val="thickThinLargeGap" w:sz="24" w:space="0" w:color="auto"/>
              <w:left w:val="thickThinLargeGap" w:sz="24" w:space="0" w:color="auto"/>
              <w:bottom w:val="single" w:sz="6" w:space="0" w:color="auto"/>
              <w:right w:val="thickThinLargeGap" w:sz="24" w:space="0" w:color="auto"/>
            </w:tcBorders>
            <w:shd w:val="clear" w:color="auto" w:fill="FFFFFF"/>
            <w:vAlign w:val="center"/>
            <w:hideMark/>
          </w:tcPr>
          <w:p w:rsidR="00CF144B" w:rsidRPr="00901632" w:rsidRDefault="00CF144B" w:rsidP="00C128BC">
            <w:pPr>
              <w:pStyle w:val="TableHead10Arial"/>
            </w:pPr>
            <w:r w:rsidRPr="00901632">
              <w:t>20</w:t>
            </w:r>
            <w:r w:rsidR="00325565">
              <w:t>20</w:t>
            </w:r>
          </w:p>
        </w:tc>
        <w:tc>
          <w:tcPr>
            <w:tcW w:w="1605" w:type="dxa"/>
            <w:tcBorders>
              <w:top w:val="thickThinLargeGap" w:sz="24" w:space="0" w:color="auto"/>
              <w:left w:val="thickThinLargeGap" w:sz="24" w:space="0" w:color="auto"/>
              <w:bottom w:val="single" w:sz="6" w:space="0" w:color="auto"/>
              <w:right w:val="single" w:sz="12" w:space="0" w:color="auto"/>
            </w:tcBorders>
            <w:shd w:val="clear" w:color="auto" w:fill="FFFFFF"/>
            <w:vAlign w:val="center"/>
            <w:hideMark/>
          </w:tcPr>
          <w:p w:rsidR="00CF144B" w:rsidRPr="00901632" w:rsidRDefault="00CF144B" w:rsidP="00C128BC">
            <w:pPr>
              <w:pStyle w:val="TableHead10Arial"/>
            </w:pPr>
            <w:r w:rsidRPr="00901632">
              <w:t>202</w:t>
            </w:r>
            <w:r w:rsidR="00325565">
              <w:t>1</w:t>
            </w:r>
          </w:p>
        </w:tc>
      </w:tr>
      <w:tr w:rsidR="00CF144B" w:rsidRPr="00901632" w:rsidTr="00A62B92">
        <w:trPr>
          <w:cantSplit/>
        </w:trPr>
        <w:tc>
          <w:tcPr>
            <w:tcW w:w="4500" w:type="dxa"/>
            <w:tcBorders>
              <w:top w:val="single" w:sz="12"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Personnel</w:t>
            </w:r>
          </w:p>
        </w:tc>
        <w:tc>
          <w:tcPr>
            <w:tcW w:w="1620" w:type="dxa"/>
            <w:tcBorders>
              <w:top w:val="single" w:sz="12"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4531325</w:t>
            </w:r>
          </w:p>
        </w:tc>
        <w:tc>
          <w:tcPr>
            <w:tcW w:w="1620" w:type="dxa"/>
            <w:tcBorders>
              <w:top w:val="single" w:sz="12"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5864413</w:t>
            </w:r>
          </w:p>
        </w:tc>
        <w:tc>
          <w:tcPr>
            <w:tcW w:w="1605" w:type="dxa"/>
            <w:tcBorders>
              <w:top w:val="single" w:sz="12"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6000000</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General Administration</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1070852</w:t>
            </w: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2034500</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2034500</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Contractors/Brokers (e.g., enrollment contractors)</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CF144B" w:rsidP="00C128BC">
            <w:pPr>
              <w:pStyle w:val="TableCell11"/>
              <w:jc w:val="right"/>
            </w:pP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CF144B" w:rsidP="00C128BC">
            <w:pPr>
              <w:pStyle w:val="TableCell11"/>
              <w:jc w:val="right"/>
            </w:pP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CF144B" w:rsidP="00C128BC">
            <w:pPr>
              <w:pStyle w:val="TableCell11"/>
              <w:jc w:val="right"/>
            </w:pP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Claims Processing</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CF144B" w:rsidP="00C128BC">
            <w:pPr>
              <w:pStyle w:val="TableCell11"/>
              <w:jc w:val="right"/>
            </w:pP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CF144B" w:rsidP="00C128BC">
            <w:pPr>
              <w:pStyle w:val="TableCell11"/>
              <w:jc w:val="right"/>
            </w:pP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CF144B" w:rsidP="00C128BC">
            <w:pPr>
              <w:pStyle w:val="TableCell11"/>
              <w:jc w:val="right"/>
            </w:pP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Outreach/Marketing costs</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257633</w:t>
            </w: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570000</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570000</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 xml:space="preserve">Other (e.g., indirect costs) </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654306</w:t>
            </w: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1008726</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1044726</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901632" w:rsidRDefault="00CF144B" w:rsidP="00C128BC">
            <w:pPr>
              <w:pStyle w:val="TableCell10"/>
              <w:spacing w:before="0"/>
            </w:pPr>
            <w:r w:rsidRPr="00901632">
              <w:t>Health Services Initiatives</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CF144B" w:rsidP="00C128BC">
            <w:pPr>
              <w:pStyle w:val="TableCell11"/>
              <w:jc w:val="right"/>
            </w:pP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3254500</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3254500</w:t>
            </w:r>
          </w:p>
        </w:tc>
      </w:tr>
      <w:tr w:rsidR="00CF144B" w:rsidRPr="00901632" w:rsidTr="00A62B92">
        <w:trPr>
          <w:cantSplit/>
        </w:trPr>
        <w:tc>
          <w:tcPr>
            <w:tcW w:w="4500" w:type="dxa"/>
            <w:tcBorders>
              <w:top w:val="single" w:sz="6" w:space="0" w:color="auto"/>
              <w:left w:val="single" w:sz="12" w:space="0" w:color="auto"/>
              <w:bottom w:val="single" w:sz="6" w:space="0" w:color="auto"/>
              <w:right w:val="single" w:sz="6" w:space="0" w:color="auto"/>
            </w:tcBorders>
            <w:tcMar>
              <w:top w:w="0" w:type="dxa"/>
              <w:left w:w="30" w:type="dxa"/>
              <w:bottom w:w="0" w:type="dxa"/>
              <w:right w:w="120" w:type="dxa"/>
            </w:tcMar>
            <w:vAlign w:val="center"/>
            <w:hideMark/>
          </w:tcPr>
          <w:p w:rsidR="00CF144B" w:rsidRPr="00C128BC" w:rsidRDefault="00CF144B" w:rsidP="00C128BC">
            <w:pPr>
              <w:pStyle w:val="TableCell10"/>
              <w:spacing w:before="0"/>
              <w:rPr>
                <w:rStyle w:val="RequiresAttention"/>
              </w:rPr>
            </w:pPr>
            <w:r w:rsidRPr="00C128BC">
              <w:rPr>
                <w:rStyle w:val="RequiresAttention"/>
              </w:rPr>
              <w:t>Total Administration Costs</w:t>
            </w:r>
          </w:p>
        </w:tc>
        <w:tc>
          <w:tcPr>
            <w:tcW w:w="1620" w:type="dxa"/>
            <w:tcBorders>
              <w:top w:val="single" w:sz="6" w:space="0" w:color="auto"/>
              <w:left w:val="nil"/>
              <w:bottom w:val="single" w:sz="6"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6514116</w:t>
            </w: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12732139</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12903726</w:t>
            </w:r>
          </w:p>
        </w:tc>
      </w:tr>
      <w:tr w:rsidR="00CF144B" w:rsidRPr="00901632" w:rsidTr="00A62B92">
        <w:trPr>
          <w:cantSplit/>
        </w:trPr>
        <w:tc>
          <w:tcPr>
            <w:tcW w:w="4500" w:type="dxa"/>
            <w:tcBorders>
              <w:top w:val="single" w:sz="6" w:space="0" w:color="auto"/>
              <w:left w:val="single" w:sz="12" w:space="0" w:color="auto"/>
              <w:bottom w:val="single" w:sz="12" w:space="0" w:color="auto"/>
              <w:right w:val="single" w:sz="6" w:space="0" w:color="auto"/>
            </w:tcBorders>
            <w:tcMar>
              <w:top w:w="0" w:type="dxa"/>
              <w:left w:w="30" w:type="dxa"/>
              <w:bottom w:w="0" w:type="dxa"/>
              <w:right w:w="29" w:type="dxa"/>
            </w:tcMar>
            <w:vAlign w:val="center"/>
            <w:hideMark/>
          </w:tcPr>
          <w:p w:rsidR="00CF144B" w:rsidRPr="00C128BC" w:rsidRDefault="00CF144B" w:rsidP="00C128BC">
            <w:pPr>
              <w:pStyle w:val="TableCell10"/>
              <w:spacing w:before="0"/>
              <w:rPr>
                <w:rStyle w:val="RequiresAttention"/>
              </w:rPr>
            </w:pPr>
            <w:r w:rsidRPr="00C128BC">
              <w:rPr>
                <w:rStyle w:val="RequiresAttention"/>
              </w:rPr>
              <w:t xml:space="preserve">10% Administrative Cap (net benefit costs </w:t>
            </w:r>
            <w:r w:rsidRPr="00C128BC">
              <w:rPr>
                <w:rStyle w:val="RequiresAttention"/>
              </w:rPr>
              <w:sym w:font="Symbol" w:char="F0B8"/>
            </w:r>
            <w:r w:rsidRPr="00C128BC">
              <w:rPr>
                <w:rStyle w:val="RequiresAttention"/>
              </w:rPr>
              <w:t xml:space="preserve"> 9)</w:t>
            </w:r>
          </w:p>
        </w:tc>
        <w:tc>
          <w:tcPr>
            <w:tcW w:w="1620" w:type="dxa"/>
            <w:tcBorders>
              <w:top w:val="single" w:sz="6" w:space="0" w:color="auto"/>
              <w:left w:val="single" w:sz="6" w:space="0" w:color="auto"/>
              <w:bottom w:val="single" w:sz="12" w:space="0" w:color="auto"/>
              <w:right w:val="thickThinLargeGap" w:sz="24" w:space="0" w:color="auto"/>
            </w:tcBorders>
            <w:shd w:val="clear" w:color="auto" w:fill="C0C0C0"/>
            <w:tcMar>
              <w:top w:w="0" w:type="dxa"/>
              <w:left w:w="30" w:type="dxa"/>
              <w:bottom w:w="0" w:type="dxa"/>
              <w:right w:w="120" w:type="dxa"/>
            </w:tcMar>
            <w:vAlign w:val="center"/>
          </w:tcPr>
          <w:p w:rsidR="00CF144B" w:rsidRPr="00901632" w:rsidRDefault="007A680F" w:rsidP="00C128BC">
            <w:pPr>
              <w:pStyle w:val="TableCell11"/>
              <w:jc w:val="right"/>
            </w:pPr>
            <w:r>
              <w:t>25689427</w:t>
            </w:r>
          </w:p>
        </w:tc>
        <w:tc>
          <w:tcPr>
            <w:tcW w:w="1620" w:type="dxa"/>
            <w:tcBorders>
              <w:top w:val="single" w:sz="6" w:space="0" w:color="auto"/>
              <w:left w:val="thickThinLargeGap" w:sz="24" w:space="0" w:color="auto"/>
              <w:bottom w:val="single" w:sz="12" w:space="0" w:color="auto"/>
              <w:right w:val="thickThinLargeGap" w:sz="24"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29217676</w:t>
            </w:r>
          </w:p>
        </w:tc>
        <w:tc>
          <w:tcPr>
            <w:tcW w:w="1605" w:type="dxa"/>
            <w:tcBorders>
              <w:top w:val="single" w:sz="6" w:space="0" w:color="auto"/>
              <w:left w:val="thickThinLargeGap" w:sz="24" w:space="0" w:color="auto"/>
              <w:bottom w:val="single" w:sz="12" w:space="0" w:color="auto"/>
              <w:right w:val="single" w:sz="12" w:space="0" w:color="auto"/>
            </w:tcBorders>
            <w:shd w:val="clear" w:color="auto" w:fill="FFFFFF"/>
            <w:tcMar>
              <w:top w:w="0" w:type="dxa"/>
              <w:left w:w="30" w:type="dxa"/>
              <w:bottom w:w="0" w:type="dxa"/>
              <w:right w:w="120" w:type="dxa"/>
            </w:tcMar>
            <w:vAlign w:val="center"/>
          </w:tcPr>
          <w:p w:rsidR="00CF144B" w:rsidRPr="00901632" w:rsidRDefault="007A680F" w:rsidP="00C128BC">
            <w:pPr>
              <w:pStyle w:val="TableCell11"/>
              <w:jc w:val="right"/>
            </w:pPr>
            <w:r>
              <w:t>32830848</w:t>
            </w:r>
          </w:p>
        </w:tc>
      </w:tr>
    </w:tbl>
    <w:p w:rsidR="00CF144B" w:rsidRPr="00901632" w:rsidRDefault="00CF144B" w:rsidP="00CF144B"/>
    <w:tbl>
      <w:tblPr>
        <w:tblW w:w="5000" w:type="pct"/>
        <w:tblLayout w:type="fixed"/>
        <w:tblCellMar>
          <w:left w:w="30" w:type="dxa"/>
          <w:right w:w="120" w:type="dxa"/>
        </w:tblCellMar>
        <w:tblLook w:val="06A0" w:firstRow="1" w:lastRow="0" w:firstColumn="1" w:lastColumn="0" w:noHBand="1" w:noVBand="1"/>
      </w:tblPr>
      <w:tblGrid>
        <w:gridCol w:w="4500"/>
        <w:gridCol w:w="1620"/>
        <w:gridCol w:w="1620"/>
        <w:gridCol w:w="1605"/>
      </w:tblGrid>
      <w:tr w:rsidR="00CF144B" w:rsidRPr="00901632" w:rsidTr="00A62B92">
        <w:trPr>
          <w:cantSplit/>
          <w:tblHeader/>
        </w:trPr>
        <w:tc>
          <w:tcPr>
            <w:tcW w:w="4500" w:type="dxa"/>
            <w:tcBorders>
              <w:top w:val="nil"/>
              <w:left w:val="nil"/>
              <w:bottom w:val="single" w:sz="12" w:space="0" w:color="auto"/>
              <w:right w:val="single" w:sz="12" w:space="0" w:color="auto"/>
            </w:tcBorders>
            <w:vAlign w:val="bottom"/>
          </w:tcPr>
          <w:p w:rsidR="00694CCE" w:rsidRPr="00901632" w:rsidRDefault="00424427" w:rsidP="00424427">
            <w:pPr>
              <w:pStyle w:val="Invisible"/>
            </w:pPr>
            <w:r>
              <w:t>Empty on purpose</w:t>
            </w:r>
          </w:p>
        </w:tc>
        <w:tc>
          <w:tcPr>
            <w:tcW w:w="1620" w:type="dxa"/>
            <w:tcBorders>
              <w:top w:val="thickThinLargeGap" w:sz="24" w:space="0" w:color="auto"/>
              <w:left w:val="single" w:sz="12" w:space="0" w:color="auto"/>
              <w:bottom w:val="single" w:sz="8" w:space="0" w:color="auto"/>
              <w:right w:val="thickThinLargeGap" w:sz="24" w:space="0" w:color="auto"/>
            </w:tcBorders>
            <w:shd w:val="clear" w:color="auto" w:fill="C0C0C0"/>
            <w:vAlign w:val="center"/>
            <w:hideMark/>
          </w:tcPr>
          <w:p w:rsidR="00CF144B" w:rsidRPr="00901632" w:rsidRDefault="00CF144B" w:rsidP="00C128BC">
            <w:pPr>
              <w:pStyle w:val="TableHead10Arial"/>
            </w:pPr>
            <w:r w:rsidRPr="00901632">
              <w:t>201</w:t>
            </w:r>
            <w:r w:rsidR="00325565">
              <w:t>9</w:t>
            </w:r>
          </w:p>
        </w:tc>
        <w:tc>
          <w:tcPr>
            <w:tcW w:w="1620" w:type="dxa"/>
            <w:tcBorders>
              <w:top w:val="thickThinLargeGap" w:sz="24" w:space="0" w:color="auto"/>
              <w:left w:val="thickThinLargeGap" w:sz="24" w:space="0" w:color="auto"/>
              <w:bottom w:val="single" w:sz="8" w:space="0" w:color="auto"/>
              <w:right w:val="thickThinLargeGap" w:sz="24" w:space="0" w:color="auto"/>
            </w:tcBorders>
            <w:shd w:val="clear" w:color="auto" w:fill="FFFFFF"/>
            <w:vAlign w:val="center"/>
            <w:hideMark/>
          </w:tcPr>
          <w:p w:rsidR="00CF144B" w:rsidRPr="00901632" w:rsidRDefault="00CF144B" w:rsidP="00C128BC">
            <w:pPr>
              <w:pStyle w:val="TableHead10Arial"/>
            </w:pPr>
            <w:r w:rsidRPr="00901632">
              <w:t>20</w:t>
            </w:r>
            <w:r w:rsidR="00325565">
              <w:t>20</w:t>
            </w:r>
          </w:p>
        </w:tc>
        <w:tc>
          <w:tcPr>
            <w:tcW w:w="1605" w:type="dxa"/>
            <w:tcBorders>
              <w:top w:val="thickThinLargeGap" w:sz="24" w:space="0" w:color="auto"/>
              <w:left w:val="thickThinLargeGap" w:sz="24" w:space="0" w:color="auto"/>
              <w:bottom w:val="single" w:sz="8" w:space="0" w:color="auto"/>
              <w:right w:val="single" w:sz="12" w:space="0" w:color="auto"/>
            </w:tcBorders>
            <w:shd w:val="clear" w:color="auto" w:fill="FFFFFF"/>
            <w:vAlign w:val="center"/>
            <w:hideMark/>
          </w:tcPr>
          <w:p w:rsidR="00CF144B" w:rsidRPr="00901632" w:rsidRDefault="00CF144B" w:rsidP="00C128BC">
            <w:pPr>
              <w:pStyle w:val="TableHead10Arial"/>
            </w:pPr>
            <w:r w:rsidRPr="00901632">
              <w:t>202</w:t>
            </w:r>
            <w:r w:rsidR="00325565">
              <w:t>1</w:t>
            </w:r>
          </w:p>
        </w:tc>
      </w:tr>
      <w:tr w:rsidR="00CF144B" w:rsidRPr="00901632" w:rsidTr="00A62B92">
        <w:trPr>
          <w:cantSplit/>
        </w:trPr>
        <w:tc>
          <w:tcPr>
            <w:tcW w:w="4500" w:type="dxa"/>
            <w:tcBorders>
              <w:top w:val="single" w:sz="12" w:space="0" w:color="auto"/>
              <w:left w:val="single" w:sz="12" w:space="0" w:color="auto"/>
              <w:bottom w:val="single" w:sz="8" w:space="0" w:color="auto"/>
              <w:right w:val="single" w:sz="8" w:space="0" w:color="auto"/>
            </w:tcBorders>
            <w:vAlign w:val="bottom"/>
            <w:hideMark/>
          </w:tcPr>
          <w:p w:rsidR="00CF144B" w:rsidRPr="00C128BC" w:rsidRDefault="00CF144B" w:rsidP="00C128BC">
            <w:pPr>
              <w:pStyle w:val="TableCell10"/>
              <w:spacing w:before="0"/>
              <w:rPr>
                <w:rStyle w:val="RequiresAttention"/>
              </w:rPr>
            </w:pPr>
            <w:r w:rsidRPr="00C128BC">
              <w:rPr>
                <w:rStyle w:val="RequiresAttention"/>
              </w:rPr>
              <w:t>Federal Title XXI Share</w:t>
            </w:r>
          </w:p>
        </w:tc>
        <w:tc>
          <w:tcPr>
            <w:tcW w:w="1620" w:type="dxa"/>
            <w:tcBorders>
              <w:top w:val="single" w:sz="8" w:space="0" w:color="auto"/>
              <w:left w:val="single" w:sz="8" w:space="0" w:color="auto"/>
              <w:bottom w:val="single" w:sz="6" w:space="0" w:color="auto"/>
              <w:right w:val="thickThinLargeGap" w:sz="24" w:space="0" w:color="auto"/>
            </w:tcBorders>
            <w:shd w:val="clear" w:color="auto" w:fill="C0C0C0"/>
            <w:vAlign w:val="center"/>
          </w:tcPr>
          <w:p w:rsidR="00CF144B" w:rsidRPr="00901632" w:rsidRDefault="007A680F" w:rsidP="00C128BC">
            <w:pPr>
              <w:pStyle w:val="TableCell11"/>
              <w:jc w:val="right"/>
            </w:pPr>
            <w:r>
              <w:t>237718963</w:t>
            </w:r>
          </w:p>
        </w:tc>
        <w:tc>
          <w:tcPr>
            <w:tcW w:w="1620" w:type="dxa"/>
            <w:tcBorders>
              <w:top w:val="single" w:sz="8"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7A680F" w:rsidP="00C128BC">
            <w:pPr>
              <w:pStyle w:val="TableCell11"/>
              <w:jc w:val="right"/>
            </w:pPr>
            <w:r>
              <w:t>253305097</w:t>
            </w:r>
          </w:p>
        </w:tc>
        <w:tc>
          <w:tcPr>
            <w:tcW w:w="1605" w:type="dxa"/>
            <w:tcBorders>
              <w:top w:val="single" w:sz="8" w:space="0" w:color="auto"/>
              <w:left w:val="thickThinLargeGap" w:sz="24" w:space="0" w:color="auto"/>
              <w:bottom w:val="single" w:sz="6" w:space="0" w:color="auto"/>
              <w:right w:val="single" w:sz="12" w:space="0" w:color="auto"/>
            </w:tcBorders>
            <w:shd w:val="clear" w:color="auto" w:fill="FFFFFF" w:themeFill="background1"/>
            <w:vAlign w:val="center"/>
          </w:tcPr>
          <w:p w:rsidR="00CF144B" w:rsidRPr="00901632" w:rsidRDefault="007A680F" w:rsidP="00C128BC">
            <w:pPr>
              <w:pStyle w:val="TableCell11"/>
              <w:jc w:val="right"/>
            </w:pPr>
            <w:r>
              <w:t>249202975</w:t>
            </w:r>
          </w:p>
        </w:tc>
      </w:tr>
      <w:tr w:rsidR="00CF144B" w:rsidRPr="00901632" w:rsidTr="00A62B92">
        <w:trPr>
          <w:cantSplit/>
        </w:trPr>
        <w:tc>
          <w:tcPr>
            <w:tcW w:w="4500" w:type="dxa"/>
            <w:tcBorders>
              <w:top w:val="single" w:sz="8" w:space="0" w:color="auto"/>
              <w:left w:val="single" w:sz="12" w:space="0" w:color="auto"/>
              <w:bottom w:val="single" w:sz="6" w:space="0" w:color="auto"/>
              <w:right w:val="single" w:sz="6" w:space="0" w:color="auto"/>
            </w:tcBorders>
            <w:vAlign w:val="bottom"/>
            <w:hideMark/>
          </w:tcPr>
          <w:p w:rsidR="00CF144B" w:rsidRPr="00C128BC" w:rsidRDefault="00CF144B" w:rsidP="00C128BC">
            <w:pPr>
              <w:pStyle w:val="TableCell10"/>
              <w:spacing w:before="0"/>
              <w:rPr>
                <w:rStyle w:val="RequiresAttention"/>
              </w:rPr>
            </w:pPr>
            <w:r w:rsidRPr="00C128BC">
              <w:rPr>
                <w:rStyle w:val="RequiresAttention"/>
              </w:rPr>
              <w:t>State Share</w:t>
            </w:r>
          </w:p>
        </w:tc>
        <w:tc>
          <w:tcPr>
            <w:tcW w:w="1620" w:type="dxa"/>
            <w:tcBorders>
              <w:top w:val="single" w:sz="6" w:space="0" w:color="auto"/>
              <w:left w:val="nil"/>
              <w:bottom w:val="single" w:sz="6" w:space="0" w:color="auto"/>
              <w:right w:val="thickThinLargeGap" w:sz="24" w:space="0" w:color="auto"/>
            </w:tcBorders>
            <w:shd w:val="clear" w:color="auto" w:fill="C0C0C0"/>
            <w:vAlign w:val="center"/>
          </w:tcPr>
          <w:p w:rsidR="00CF144B" w:rsidRPr="00901632" w:rsidRDefault="007A680F" w:rsidP="00C128BC">
            <w:pPr>
              <w:pStyle w:val="TableCell11"/>
              <w:jc w:val="right"/>
            </w:pPr>
            <w:r>
              <w:t>0</w:t>
            </w:r>
          </w:p>
        </w:tc>
        <w:tc>
          <w:tcPr>
            <w:tcW w:w="1620" w:type="dxa"/>
            <w:tcBorders>
              <w:top w:val="single" w:sz="6" w:space="0" w:color="auto"/>
              <w:left w:val="thickThinLargeGap" w:sz="24" w:space="0" w:color="auto"/>
              <w:bottom w:val="single" w:sz="6" w:space="0" w:color="auto"/>
              <w:right w:val="thickThinLargeGap" w:sz="24" w:space="0" w:color="auto"/>
            </w:tcBorders>
            <w:shd w:val="clear" w:color="auto" w:fill="FFFFFF"/>
            <w:vAlign w:val="center"/>
          </w:tcPr>
          <w:p w:rsidR="00CF144B" w:rsidRPr="00901632" w:rsidRDefault="007A680F" w:rsidP="00C128BC">
            <w:pPr>
              <w:pStyle w:val="TableCell11"/>
              <w:jc w:val="right"/>
            </w:pPr>
            <w:r>
              <w:t>22386127</w:t>
            </w:r>
          </w:p>
        </w:tc>
        <w:tc>
          <w:tcPr>
            <w:tcW w:w="1605" w:type="dxa"/>
            <w:tcBorders>
              <w:top w:val="single" w:sz="6" w:space="0" w:color="auto"/>
              <w:left w:val="thickThinLargeGap" w:sz="24" w:space="0" w:color="auto"/>
              <w:bottom w:val="single" w:sz="6" w:space="0" w:color="auto"/>
              <w:right w:val="single" w:sz="12" w:space="0" w:color="auto"/>
            </w:tcBorders>
            <w:shd w:val="clear" w:color="auto" w:fill="FFFFFF" w:themeFill="background1"/>
            <w:vAlign w:val="center"/>
          </w:tcPr>
          <w:p w:rsidR="00CF144B" w:rsidRPr="00901632" w:rsidRDefault="007A680F" w:rsidP="00C128BC">
            <w:pPr>
              <w:pStyle w:val="TableCell11"/>
              <w:jc w:val="right"/>
            </w:pPr>
            <w:r>
              <w:t>59178383</w:t>
            </w:r>
          </w:p>
        </w:tc>
      </w:tr>
      <w:tr w:rsidR="00CF144B" w:rsidRPr="00901632" w:rsidTr="00A62B92">
        <w:trPr>
          <w:cantSplit/>
        </w:trPr>
        <w:tc>
          <w:tcPr>
            <w:tcW w:w="4500" w:type="dxa"/>
            <w:tcBorders>
              <w:top w:val="single" w:sz="6" w:space="0" w:color="auto"/>
              <w:left w:val="single" w:sz="12" w:space="0" w:color="auto"/>
              <w:bottom w:val="single" w:sz="12" w:space="0" w:color="auto"/>
              <w:right w:val="single" w:sz="6" w:space="0" w:color="auto"/>
            </w:tcBorders>
            <w:hideMark/>
          </w:tcPr>
          <w:p w:rsidR="00CF144B" w:rsidRPr="00C128BC" w:rsidRDefault="00CF144B" w:rsidP="00C128BC">
            <w:pPr>
              <w:pStyle w:val="TableCell10"/>
              <w:spacing w:before="0"/>
              <w:rPr>
                <w:rStyle w:val="RequiresAttention"/>
              </w:rPr>
            </w:pPr>
            <w:r w:rsidRPr="00C128BC">
              <w:rPr>
                <w:rStyle w:val="RequiresAttention"/>
              </w:rPr>
              <w:t>TOTAL COSTS OF APPROVED CHIP PLAN</w:t>
            </w:r>
          </w:p>
        </w:tc>
        <w:tc>
          <w:tcPr>
            <w:tcW w:w="1620" w:type="dxa"/>
            <w:tcBorders>
              <w:top w:val="single" w:sz="6" w:space="0" w:color="auto"/>
              <w:left w:val="nil"/>
              <w:bottom w:val="single" w:sz="12" w:space="0" w:color="auto"/>
              <w:right w:val="thickThinLargeGap" w:sz="24" w:space="0" w:color="auto"/>
            </w:tcBorders>
            <w:shd w:val="clear" w:color="auto" w:fill="C0C0C0"/>
            <w:vAlign w:val="center"/>
          </w:tcPr>
          <w:p w:rsidR="00CF144B" w:rsidRPr="00901632" w:rsidRDefault="007A680F" w:rsidP="00C128BC">
            <w:pPr>
              <w:pStyle w:val="TableCell11"/>
              <w:jc w:val="right"/>
            </w:pPr>
            <w:r>
              <w:t>237718963</w:t>
            </w:r>
          </w:p>
        </w:tc>
        <w:tc>
          <w:tcPr>
            <w:tcW w:w="1620" w:type="dxa"/>
            <w:tcBorders>
              <w:top w:val="single" w:sz="6" w:space="0" w:color="auto"/>
              <w:left w:val="thickThinLargeGap" w:sz="24" w:space="0" w:color="auto"/>
              <w:bottom w:val="single" w:sz="12" w:space="0" w:color="auto"/>
              <w:right w:val="thickThinLargeGap" w:sz="24" w:space="0" w:color="auto"/>
            </w:tcBorders>
            <w:shd w:val="clear" w:color="auto" w:fill="FFFFFF"/>
            <w:vAlign w:val="center"/>
          </w:tcPr>
          <w:p w:rsidR="00CF144B" w:rsidRPr="00901632" w:rsidRDefault="007A680F" w:rsidP="00C128BC">
            <w:pPr>
              <w:pStyle w:val="TableCell11"/>
              <w:jc w:val="right"/>
            </w:pPr>
            <w:r>
              <w:t>275691224</w:t>
            </w:r>
          </w:p>
        </w:tc>
        <w:tc>
          <w:tcPr>
            <w:tcW w:w="1605" w:type="dxa"/>
            <w:tcBorders>
              <w:top w:val="single" w:sz="6" w:space="0" w:color="auto"/>
              <w:left w:val="thickThinLargeGap" w:sz="24" w:space="0" w:color="auto"/>
              <w:bottom w:val="single" w:sz="12" w:space="0" w:color="auto"/>
              <w:right w:val="single" w:sz="12" w:space="0" w:color="auto"/>
            </w:tcBorders>
            <w:shd w:val="clear" w:color="auto" w:fill="FFFFFF" w:themeFill="background1"/>
            <w:vAlign w:val="center"/>
          </w:tcPr>
          <w:p w:rsidR="00CF144B" w:rsidRPr="00901632" w:rsidRDefault="007A680F" w:rsidP="00C128BC">
            <w:pPr>
              <w:pStyle w:val="TableCell11"/>
              <w:jc w:val="right"/>
            </w:pPr>
            <w:r>
              <w:t>308381358</w:t>
            </w:r>
          </w:p>
        </w:tc>
      </w:tr>
    </w:tbl>
    <w:p w:rsidR="00CF144B" w:rsidRPr="00901632" w:rsidRDefault="00CF144B" w:rsidP="00CF144B"/>
    <w:p w:rsidR="00CF144B" w:rsidRDefault="001174B3" w:rsidP="001174B3">
      <w:pPr>
        <w:pStyle w:val="Normal10"/>
        <w:keepNext/>
      </w:pPr>
      <w:r w:rsidRPr="001174B3">
        <w:t xml:space="preserve">2.  </w:t>
      </w:r>
      <w:r w:rsidR="00CF144B" w:rsidRPr="001174B3">
        <w:t>What were the sources of non-federal funding used for state match during the reporting period?</w:t>
      </w:r>
    </w:p>
    <w:p w:rsidR="001174B3" w:rsidRPr="00901632" w:rsidRDefault="007A680F" w:rsidP="001174B3">
      <w:pPr>
        <w:pStyle w:val="ListContinue2Before0ptAfter0pt"/>
      </w:pPr>
      <w:r>
        <w:rPr>
          <w:noProof/>
        </w:rPr>
        <w:drawing>
          <wp:inline distT="0" distB="0" distL="0" distR="0">
            <wp:extent cx="129540" cy="121920"/>
            <wp:effectExtent l="0" t="0" r="3810" b="0"/>
            <wp:docPr id="860" name="Picture 860"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901632">
        <w:t>State appropriations</w:t>
      </w:r>
    </w:p>
    <w:p w:rsidR="001174B3" w:rsidRDefault="007A680F" w:rsidP="001174B3">
      <w:pPr>
        <w:pStyle w:val="ListContinue2Before0ptAfter0pt"/>
      </w:pPr>
      <w:r>
        <w:rPr>
          <w:noProof/>
        </w:rPr>
        <w:drawing>
          <wp:inline distT="0" distB="0" distL="0" distR="0">
            <wp:extent cx="129540" cy="121920"/>
            <wp:effectExtent l="0" t="0" r="3810" b="0"/>
            <wp:docPr id="861" name="Picture 861"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901632">
        <w:t>County/local funds</w:t>
      </w:r>
    </w:p>
    <w:p w:rsidR="001174B3" w:rsidRDefault="007A680F" w:rsidP="001174B3">
      <w:pPr>
        <w:pStyle w:val="ListContinue2Before0ptAfter0pt"/>
      </w:pPr>
      <w:r>
        <w:rPr>
          <w:noProof/>
        </w:rPr>
        <w:drawing>
          <wp:inline distT="0" distB="0" distL="0" distR="0">
            <wp:extent cx="129540" cy="121920"/>
            <wp:effectExtent l="0" t="0" r="3810" b="0"/>
            <wp:docPr id="862" name="Picture 862"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901632">
        <w:t>Employer contributions</w:t>
      </w:r>
    </w:p>
    <w:p w:rsidR="001174B3" w:rsidRDefault="007A680F" w:rsidP="001174B3">
      <w:pPr>
        <w:pStyle w:val="ListContinue2Before0ptAfter0pt"/>
      </w:pPr>
      <w:r>
        <w:rPr>
          <w:noProof/>
        </w:rPr>
        <w:drawing>
          <wp:inline distT="0" distB="0" distL="0" distR="0">
            <wp:extent cx="129540" cy="121920"/>
            <wp:effectExtent l="0" t="0" r="3810" b="0"/>
            <wp:docPr id="863" name="Picture 863"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901632">
        <w:t>Foundation grants</w:t>
      </w:r>
    </w:p>
    <w:p w:rsidR="001174B3" w:rsidRDefault="007A680F" w:rsidP="001174B3">
      <w:pPr>
        <w:pStyle w:val="ListContinue2Before0ptAfter0pt"/>
      </w:pPr>
      <w:r>
        <w:rPr>
          <w:noProof/>
        </w:rPr>
        <w:drawing>
          <wp:inline distT="0" distB="0" distL="0" distR="0">
            <wp:extent cx="129540" cy="121920"/>
            <wp:effectExtent l="0" t="0" r="3810" b="0"/>
            <wp:docPr id="864" name="Picture 864"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901632">
        <w:t>Private donations</w:t>
      </w:r>
    </w:p>
    <w:p w:rsidR="001174B3" w:rsidRDefault="007A680F" w:rsidP="001174B3">
      <w:pPr>
        <w:pStyle w:val="ListContinue2Before0ptAfter0pt"/>
      </w:pPr>
      <w:r>
        <w:rPr>
          <w:noProof/>
        </w:rPr>
        <w:drawing>
          <wp:inline distT="0" distB="0" distL="0" distR="0">
            <wp:extent cx="129540" cy="121920"/>
            <wp:effectExtent l="0" t="0" r="3810" b="0"/>
            <wp:docPr id="865" name="Picture 865" descr="Checkbox Un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9540" cy="121920"/>
                    </a:xfrm>
                    <a:prstGeom prst="rect">
                      <a:avLst/>
                    </a:prstGeom>
                  </pic:spPr>
                </pic:pic>
              </a:graphicData>
            </a:graphic>
          </wp:inline>
        </w:drawing>
      </w:r>
      <w:r w:rsidR="001174B3">
        <w:t xml:space="preserve">  </w:t>
      </w:r>
      <w:r w:rsidR="001174B3" w:rsidRPr="001174B3">
        <w:t>Tobacco settlement</w:t>
      </w:r>
    </w:p>
    <w:p w:rsidR="001174B3" w:rsidRDefault="007A680F" w:rsidP="001174B3">
      <w:pPr>
        <w:pStyle w:val="ListContinue2Before0ptAfter0pt"/>
      </w:pPr>
      <w:r>
        <w:rPr>
          <w:noProof/>
        </w:rPr>
        <w:drawing>
          <wp:inline distT="0" distB="0" distL="0" distR="0">
            <wp:extent cx="129540" cy="121920"/>
            <wp:effectExtent l="0" t="0" r="3810" b="0"/>
            <wp:docPr id="866" name="Picture 866" descr="Checkbox Check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29540" cy="121920"/>
                    </a:xfrm>
                    <a:prstGeom prst="rect">
                      <a:avLst/>
                    </a:prstGeom>
                  </pic:spPr>
                </pic:pic>
              </a:graphicData>
            </a:graphic>
          </wp:inline>
        </w:drawing>
      </w:r>
      <w:r w:rsidR="001174B3">
        <w:t xml:space="preserve">  </w:t>
      </w:r>
      <w:r w:rsidR="001174B3" w:rsidRPr="00901632">
        <w:t xml:space="preserve">Other (specify)  </w:t>
      </w:r>
      <w:r w:rsidR="001174B3" w:rsidRPr="001174B3">
        <w:rPr>
          <w:rStyle w:val="RequiresAttention"/>
        </w:rPr>
        <w:t>[500]</w:t>
      </w:r>
      <w:r w:rsidR="001174B3" w:rsidRPr="00901632">
        <w:t xml:space="preserve"> </w:t>
      </w:r>
      <w:r>
        <w:t>No non-federal funds were used during FY 2019.</w:t>
      </w:r>
    </w:p>
    <w:p w:rsidR="00C128BC" w:rsidRDefault="00C128BC" w:rsidP="001174B3">
      <w:pPr>
        <w:pStyle w:val="Normal10"/>
        <w:spacing w:after="0"/>
      </w:pPr>
    </w:p>
    <w:p w:rsidR="00CF144B" w:rsidRPr="00901632" w:rsidRDefault="00CF144B" w:rsidP="001174B3">
      <w:pPr>
        <w:pStyle w:val="Normal10"/>
        <w:spacing w:after="0"/>
      </w:pPr>
      <w:r w:rsidRPr="00901632">
        <w:t xml:space="preserve">3.  Did you experience a short fall in CHIP funds this year?  If so, what is your analysis for why there were not enough federal CHIP funds for your program?  </w:t>
      </w:r>
      <w:r w:rsidRPr="001174B3">
        <w:rPr>
          <w:rStyle w:val="RequiresAttention"/>
        </w:rPr>
        <w:t>[1500]</w:t>
      </w:r>
    </w:p>
    <w:p w:rsidR="00CF144B" w:rsidRPr="001174B3" w:rsidRDefault="007A680F" w:rsidP="001174B3">
      <w:pPr>
        <w:pStyle w:val="Normal10"/>
      </w:pPr>
      <w:r>
        <w:lastRenderedPageBreak/>
        <w:t>No</w:t>
      </w:r>
    </w:p>
    <w:p w:rsidR="00CF144B" w:rsidRDefault="00CF144B" w:rsidP="001174B3">
      <w:pPr>
        <w:pStyle w:val="Normal10"/>
        <w:spacing w:after="0"/>
      </w:pPr>
      <w:r w:rsidRPr="00901632">
        <w:t>4.  In the tables below, enter 1) number of eligibles used to determine per member per month costs for the current year and estimates for the next two years; and, 2) per member per month (PMPM) cost rounded to a whole number.  If you have CHIP enrollees in a fee for service program, per member per month cost will be the average cost per month to provide services to these enrollees.</w:t>
      </w:r>
    </w:p>
    <w:p w:rsidR="00C43080" w:rsidRPr="00901632" w:rsidRDefault="00C43080" w:rsidP="000B6285">
      <w:pPr>
        <w:pStyle w:val="Heading2"/>
        <w:numPr>
          <w:ilvl w:val="0"/>
          <w:numId w:val="18"/>
        </w:numPr>
      </w:pPr>
      <w:r>
        <w:t xml:space="preserve"> Managed Care</w:t>
      </w:r>
    </w:p>
    <w:p w:rsidR="00C43080" w:rsidRDefault="00C43080" w:rsidP="00CF144B"/>
    <w:tbl>
      <w:tblPr>
        <w:tblW w:w="0" w:type="auto"/>
        <w:tblCellMar>
          <w:left w:w="0" w:type="dxa"/>
          <w:right w:w="0" w:type="dxa"/>
        </w:tblCellMar>
        <w:tblLook w:val="06A0" w:firstRow="1" w:lastRow="0" w:firstColumn="1" w:lastColumn="0" w:noHBand="1" w:noVBand="1"/>
      </w:tblPr>
      <w:tblGrid>
        <w:gridCol w:w="3112"/>
        <w:gridCol w:w="3114"/>
        <w:gridCol w:w="3114"/>
      </w:tblGrid>
      <w:tr w:rsidR="008806C9" w:rsidRPr="00901632" w:rsidTr="009635CC">
        <w:trPr>
          <w:cantSplit/>
          <w:tblHeader/>
        </w:trPr>
        <w:tc>
          <w:tcPr>
            <w:tcW w:w="3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8806C9" w:rsidRPr="00901632" w:rsidRDefault="008806C9" w:rsidP="009635CC">
            <w:pPr>
              <w:pStyle w:val="TableHead10ArialExtraSpace"/>
              <w:keepNext/>
            </w:pPr>
            <w:r w:rsidRPr="00901632">
              <w:t>Year</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806C9" w:rsidRPr="00901632" w:rsidRDefault="008806C9" w:rsidP="009635CC">
            <w:pPr>
              <w:pStyle w:val="TableHead10ArialExtraSpace"/>
              <w:keepNext/>
            </w:pPr>
            <w:r w:rsidRPr="00901632">
              <w:t>Number of Eligibles</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8806C9" w:rsidRPr="00901632" w:rsidRDefault="008806C9" w:rsidP="009635CC">
            <w:pPr>
              <w:pStyle w:val="TableHead10ArialExtraSpace"/>
              <w:keepNext/>
            </w:pPr>
            <w:r w:rsidRPr="00901632">
              <w:t>PMPM ($)</w:t>
            </w:r>
          </w:p>
        </w:tc>
      </w:tr>
      <w:tr w:rsidR="008806C9" w:rsidRPr="00901632" w:rsidTr="009635CC">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06C9" w:rsidRPr="00481799" w:rsidRDefault="008806C9" w:rsidP="008806C9">
            <w:pPr>
              <w:pStyle w:val="TableCell10"/>
              <w:spacing w:before="0"/>
            </w:pPr>
            <w:r w:rsidRPr="00481799">
              <w:t>201</w:t>
            </w:r>
            <w:r w:rsidR="00325565">
              <w:t>9</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r w:rsidRPr="00901632">
              <w:t>$</w:t>
            </w:r>
          </w:p>
        </w:tc>
      </w:tr>
      <w:tr w:rsidR="008806C9" w:rsidRPr="00901632" w:rsidTr="009635CC">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06C9" w:rsidRPr="00481799" w:rsidRDefault="008806C9" w:rsidP="008806C9">
            <w:pPr>
              <w:pStyle w:val="TableCell10"/>
              <w:spacing w:before="0"/>
            </w:pPr>
            <w:r w:rsidRPr="00481799">
              <w:t>20</w:t>
            </w:r>
            <w:r w:rsidR="00325565">
              <w:t>20</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r w:rsidRPr="00901632">
              <w:t>$</w:t>
            </w:r>
          </w:p>
        </w:tc>
      </w:tr>
      <w:tr w:rsidR="008806C9" w:rsidRPr="00901632" w:rsidTr="009635CC">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8806C9" w:rsidRPr="00481799" w:rsidRDefault="008806C9" w:rsidP="008806C9">
            <w:pPr>
              <w:pStyle w:val="TableCell10"/>
              <w:spacing w:before="0"/>
            </w:pPr>
            <w:r w:rsidRPr="00481799">
              <w:t>202</w:t>
            </w:r>
            <w:r w:rsidR="00325565">
              <w:t>1</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8806C9" w:rsidRPr="00901632" w:rsidRDefault="008806C9" w:rsidP="008806C9">
            <w:pPr>
              <w:pStyle w:val="TableCell11"/>
              <w:jc w:val="right"/>
            </w:pPr>
            <w:r w:rsidRPr="00901632">
              <w:t>$</w:t>
            </w:r>
          </w:p>
        </w:tc>
      </w:tr>
    </w:tbl>
    <w:p w:rsidR="008806C9" w:rsidRDefault="008806C9" w:rsidP="00CF144B"/>
    <w:p w:rsidR="00CF144B" w:rsidRDefault="00CF144B" w:rsidP="000B6285">
      <w:pPr>
        <w:pStyle w:val="Heading2"/>
        <w:numPr>
          <w:ilvl w:val="0"/>
          <w:numId w:val="19"/>
        </w:numPr>
      </w:pPr>
      <w:r w:rsidRPr="00901632">
        <w:t>Fee For Service</w:t>
      </w:r>
    </w:p>
    <w:p w:rsidR="00C43080" w:rsidRPr="00C43080" w:rsidRDefault="00C43080" w:rsidP="00C43080"/>
    <w:tbl>
      <w:tblPr>
        <w:tblW w:w="0" w:type="auto"/>
        <w:tblCellMar>
          <w:left w:w="0" w:type="dxa"/>
          <w:right w:w="0" w:type="dxa"/>
        </w:tblCellMar>
        <w:tblLook w:val="06A0" w:firstRow="1" w:lastRow="0" w:firstColumn="1" w:lastColumn="0" w:noHBand="1" w:noVBand="1"/>
      </w:tblPr>
      <w:tblGrid>
        <w:gridCol w:w="3112"/>
        <w:gridCol w:w="3114"/>
        <w:gridCol w:w="3114"/>
      </w:tblGrid>
      <w:tr w:rsidR="00CF144B" w:rsidRPr="00901632" w:rsidTr="00281C41">
        <w:trPr>
          <w:cantSplit/>
          <w:tblHeader/>
        </w:trPr>
        <w:tc>
          <w:tcPr>
            <w:tcW w:w="311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F144B" w:rsidRPr="00901632" w:rsidRDefault="00CF144B" w:rsidP="001E615D">
            <w:pPr>
              <w:pStyle w:val="TableHead10ArialExtraSpace"/>
              <w:keepNext/>
            </w:pPr>
            <w:r w:rsidRPr="00901632">
              <w:t>Year</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F144B" w:rsidRPr="00901632" w:rsidRDefault="00CF144B" w:rsidP="001E615D">
            <w:pPr>
              <w:pStyle w:val="TableHead10ArialExtraSpace"/>
              <w:keepNext/>
            </w:pPr>
            <w:r w:rsidRPr="00901632">
              <w:t>Number of Eligibles</w:t>
            </w:r>
          </w:p>
        </w:tc>
        <w:tc>
          <w:tcPr>
            <w:tcW w:w="311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F144B" w:rsidRPr="00901632" w:rsidRDefault="00CF144B" w:rsidP="001E615D">
            <w:pPr>
              <w:pStyle w:val="TableHead10ArialExtraSpace"/>
              <w:keepNext/>
            </w:pPr>
            <w:r w:rsidRPr="00901632">
              <w:t>PMPM ($)</w:t>
            </w:r>
          </w:p>
        </w:tc>
      </w:tr>
      <w:tr w:rsidR="00CF144B" w:rsidRPr="00901632" w:rsidTr="00281C41">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F144B" w:rsidRPr="00481799" w:rsidRDefault="00CF144B" w:rsidP="00481799">
            <w:pPr>
              <w:pStyle w:val="TableCell10"/>
              <w:spacing w:before="0"/>
            </w:pPr>
            <w:r w:rsidRPr="00481799">
              <w:t>201</w:t>
            </w:r>
            <w:r w:rsidR="00325565">
              <w:t>9</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7A680F" w:rsidP="00281C41">
            <w:pPr>
              <w:pStyle w:val="TableCell11"/>
              <w:jc w:val="right"/>
            </w:pPr>
            <w:r>
              <w:t>85257</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CF144B" w:rsidP="00281C41">
            <w:pPr>
              <w:pStyle w:val="TableCell11"/>
              <w:jc w:val="right"/>
            </w:pPr>
            <w:r w:rsidRPr="00901632">
              <w:t>$</w:t>
            </w:r>
            <w:r w:rsidR="007A680F">
              <w:t>236</w:t>
            </w:r>
          </w:p>
        </w:tc>
      </w:tr>
      <w:tr w:rsidR="00CF144B" w:rsidRPr="00901632" w:rsidTr="00281C41">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F144B" w:rsidRPr="00481799" w:rsidRDefault="00CF144B" w:rsidP="00481799">
            <w:pPr>
              <w:pStyle w:val="TableCell10"/>
              <w:spacing w:before="0"/>
            </w:pPr>
            <w:r w:rsidRPr="00481799">
              <w:t>20</w:t>
            </w:r>
            <w:r w:rsidR="00325565">
              <w:t>20</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7A680F" w:rsidP="00281C41">
            <w:pPr>
              <w:pStyle w:val="TableCell11"/>
              <w:jc w:val="right"/>
            </w:pPr>
            <w:r>
              <w:t>90026</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CF144B" w:rsidP="00281C41">
            <w:pPr>
              <w:pStyle w:val="TableCell11"/>
              <w:jc w:val="right"/>
            </w:pPr>
            <w:r w:rsidRPr="00901632">
              <w:t>$</w:t>
            </w:r>
            <w:r w:rsidR="007A680F">
              <w:t>245</w:t>
            </w:r>
          </w:p>
        </w:tc>
      </w:tr>
      <w:tr w:rsidR="00CF144B" w:rsidRPr="00901632" w:rsidTr="00281C41">
        <w:trPr>
          <w:cantSplit/>
        </w:trPr>
        <w:tc>
          <w:tcPr>
            <w:tcW w:w="311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F144B" w:rsidRPr="00481799" w:rsidRDefault="00CF144B" w:rsidP="00481799">
            <w:pPr>
              <w:pStyle w:val="TableCell10"/>
              <w:spacing w:before="0"/>
            </w:pPr>
            <w:r w:rsidRPr="00481799">
              <w:t>202</w:t>
            </w:r>
            <w:r w:rsidR="00325565">
              <w:t>1</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7A680F" w:rsidP="00281C41">
            <w:pPr>
              <w:pStyle w:val="TableCell11"/>
              <w:jc w:val="right"/>
            </w:pPr>
            <w:r>
              <w:t>96801</w:t>
            </w:r>
          </w:p>
        </w:tc>
        <w:tc>
          <w:tcPr>
            <w:tcW w:w="3114" w:type="dxa"/>
            <w:tcBorders>
              <w:top w:val="nil"/>
              <w:left w:val="nil"/>
              <w:bottom w:val="single" w:sz="8" w:space="0" w:color="auto"/>
              <w:right w:val="single" w:sz="8" w:space="0" w:color="auto"/>
            </w:tcBorders>
            <w:tcMar>
              <w:top w:w="0" w:type="dxa"/>
              <w:left w:w="108" w:type="dxa"/>
              <w:bottom w:w="0" w:type="dxa"/>
              <w:right w:w="108" w:type="dxa"/>
            </w:tcMar>
          </w:tcPr>
          <w:p w:rsidR="00CF144B" w:rsidRPr="00901632" w:rsidRDefault="00CF144B" w:rsidP="00281C41">
            <w:pPr>
              <w:pStyle w:val="TableCell11"/>
              <w:jc w:val="right"/>
            </w:pPr>
            <w:r w:rsidRPr="00901632">
              <w:t>$</w:t>
            </w:r>
            <w:r w:rsidR="007A680F">
              <w:t>255</w:t>
            </w:r>
          </w:p>
        </w:tc>
      </w:tr>
    </w:tbl>
    <w:p w:rsidR="00CF144B" w:rsidRPr="00901632" w:rsidRDefault="00CF144B" w:rsidP="00481799">
      <w:pPr>
        <w:pStyle w:val="Normal10"/>
      </w:pPr>
    </w:p>
    <w:p w:rsidR="00CF144B" w:rsidRPr="00901632" w:rsidRDefault="00CF144B" w:rsidP="00481799">
      <w:pPr>
        <w:pStyle w:val="Normal10"/>
        <w:spacing w:after="0"/>
      </w:pPr>
      <w:r w:rsidRPr="00901632">
        <w:t xml:space="preserve">Enter any Narrative text related to Section IV below.  </w:t>
      </w:r>
      <w:r w:rsidRPr="00481799">
        <w:rPr>
          <w:rStyle w:val="RequiresAttention"/>
        </w:rPr>
        <w:t>[7500]</w:t>
      </w:r>
    </w:p>
    <w:p w:rsidR="00CF144B" w:rsidRPr="00901632" w:rsidRDefault="00CF144B" w:rsidP="00481799">
      <w:pPr>
        <w:pStyle w:val="TNR11"/>
      </w:pPr>
    </w:p>
    <w:p w:rsidR="00CF144B" w:rsidRPr="00901632" w:rsidRDefault="00CF144B" w:rsidP="00CF144B"/>
    <w:p w:rsidR="00CF144B" w:rsidRPr="00901632" w:rsidRDefault="00CF144B" w:rsidP="00CF144B">
      <w:pPr>
        <w:sectPr w:rsidR="00CF144B" w:rsidRPr="00901632">
          <w:pgSz w:w="12240" w:h="15840"/>
          <w:pgMar w:top="1440" w:right="1440" w:bottom="1440" w:left="1440" w:header="720" w:footer="720" w:gutter="0"/>
          <w:cols w:space="720"/>
          <w:docGrid w:linePitch="360"/>
        </w:sectPr>
      </w:pPr>
    </w:p>
    <w:p w:rsidR="00CF144B" w:rsidRPr="00901632" w:rsidRDefault="00CF144B" w:rsidP="00C43080">
      <w:pPr>
        <w:pStyle w:val="Heading1"/>
      </w:pPr>
      <w:r w:rsidRPr="00901632">
        <w:lastRenderedPageBreak/>
        <w:t>Section V: Program Challenges and Accomplishments</w:t>
      </w:r>
    </w:p>
    <w:p w:rsidR="00F7731D" w:rsidRPr="00F7731D" w:rsidRDefault="00CF144B" w:rsidP="004F584D">
      <w:pPr>
        <w:pStyle w:val="ListNumber2forSectionIII"/>
        <w:numPr>
          <w:ilvl w:val="0"/>
          <w:numId w:val="44"/>
        </w:numPr>
        <w:rPr>
          <w:rStyle w:val="RequiresAttention"/>
          <w:b w:val="0"/>
        </w:rPr>
      </w:pPr>
      <w:r w:rsidRPr="00901632">
        <w:t xml:space="preserve">For the reporting period, please provide an overview of your state’s political and fiscal environment as it relates to health care for low income, uninsured children and families, and how this environment impacted CHIP.  </w:t>
      </w:r>
      <w:r w:rsidRPr="0061430E">
        <w:rPr>
          <w:rStyle w:val="RequiresAttention"/>
        </w:rPr>
        <w:t>[7500]</w:t>
      </w:r>
    </w:p>
    <w:p w:rsidR="00CF144B" w:rsidRPr="00901632" w:rsidRDefault="007A680F" w:rsidP="00F7731D">
      <w:pPr>
        <w:pStyle w:val="ListContinue2Before0ptAfter0pt"/>
      </w:pPr>
      <w:r>
        <w:t>Due to full federal funding in previous years, FY 2020 will be the first year in several years that the state legislature has had to allocate funds for CHIP.  Although the AL Legislature has limited general funds available with many competing priorities, it awarded CHIP its full requested budget amount.</w:t>
      </w:r>
    </w:p>
    <w:p w:rsidR="00F7731D" w:rsidRPr="00F7731D" w:rsidRDefault="00CF144B" w:rsidP="0061430E">
      <w:pPr>
        <w:pStyle w:val="ListNumber2forSectionIII"/>
        <w:rPr>
          <w:rStyle w:val="RequiresAttention"/>
          <w:b w:val="0"/>
        </w:rPr>
      </w:pPr>
      <w:r w:rsidRPr="00901632">
        <w:t xml:space="preserve">During the reporting period, what has been the greatest challenge your program has experienced?  </w:t>
      </w:r>
      <w:r w:rsidRPr="0061430E">
        <w:rPr>
          <w:rStyle w:val="RequiresAttention"/>
        </w:rPr>
        <w:t>[7500]</w:t>
      </w:r>
    </w:p>
    <w:p w:rsidR="007A680F" w:rsidRDefault="007A680F" w:rsidP="00F7731D">
      <w:pPr>
        <w:pStyle w:val="ListContinue2Before0ptAfter0pt"/>
      </w:pPr>
      <w:r>
        <w:t xml:space="preserve">• CHIP experienced quite a bit of turnover in staffing during FY 2019 due to retirements and transfers.  Stabilizing staffing so that services and leadership remained steady was probably the biggest challenge.  </w:t>
      </w:r>
    </w:p>
    <w:p w:rsidR="007A680F" w:rsidRDefault="007A680F" w:rsidP="00F7731D">
      <w:pPr>
        <w:pStyle w:val="ListContinue2Before0ptAfter0pt"/>
      </w:pPr>
    </w:p>
    <w:p w:rsidR="007A680F" w:rsidRDefault="007A680F" w:rsidP="00F7731D">
      <w:pPr>
        <w:pStyle w:val="ListContinue2Before0ptAfter0pt"/>
      </w:pPr>
      <w:r>
        <w:t xml:space="preserve">Other challenges included:  </w:t>
      </w:r>
    </w:p>
    <w:p w:rsidR="007A680F" w:rsidRDefault="007A680F" w:rsidP="00F7731D">
      <w:pPr>
        <w:pStyle w:val="ListContinue2Before0ptAfter0pt"/>
      </w:pPr>
    </w:p>
    <w:p w:rsidR="007A680F" w:rsidRDefault="007A680F" w:rsidP="00F7731D">
      <w:pPr>
        <w:pStyle w:val="ListContinue2Before0ptAfter0pt"/>
      </w:pPr>
      <w:r>
        <w:t>• Continuing to build the joint CHIP-Medicaid eligibility and enrollment system. This system interacts with the Federally Facilitated Marketplace and the Federal Data Hub. To ensure “no wrong door” application processing, eligibility determinations for both ALL Kids and Medicaid continued to be performed by staff in both agencies.</w:t>
      </w:r>
    </w:p>
    <w:p w:rsidR="007A680F" w:rsidRDefault="007A680F" w:rsidP="00F7731D">
      <w:pPr>
        <w:pStyle w:val="ListContinue2Before0ptAfter0pt"/>
      </w:pPr>
    </w:p>
    <w:p w:rsidR="00CF144B" w:rsidRPr="00901632" w:rsidRDefault="007A680F" w:rsidP="00F7731D">
      <w:pPr>
        <w:pStyle w:val="ListContinue2Before0ptAfter0pt"/>
      </w:pPr>
      <w:r>
        <w:t>• Developing CHIP's Reducing Infant Mortality SPAs.</w:t>
      </w:r>
    </w:p>
    <w:p w:rsidR="00F7731D" w:rsidRPr="00F7731D" w:rsidRDefault="00CF144B" w:rsidP="0061430E">
      <w:pPr>
        <w:pStyle w:val="ListNumber2forSectionIII"/>
        <w:rPr>
          <w:rStyle w:val="RequiresAttention"/>
          <w:b w:val="0"/>
        </w:rPr>
      </w:pPr>
      <w:r w:rsidRPr="00901632">
        <w:t xml:space="preserve">During the reporting period, what accomplishments have been achieved in your program?  </w:t>
      </w:r>
      <w:r w:rsidRPr="0061430E">
        <w:rPr>
          <w:rStyle w:val="RequiresAttention"/>
        </w:rPr>
        <w:t>[7500]</w:t>
      </w:r>
    </w:p>
    <w:p w:rsidR="007A680F" w:rsidRDefault="007A680F" w:rsidP="00F7731D">
      <w:pPr>
        <w:pStyle w:val="ListContinue2Before0ptAfter0pt"/>
      </w:pPr>
      <w:r>
        <w:t xml:space="preserve">•  Two SPAs were developed and approved which aim to decrease infant mortality in a pilot 3-county area.  </w:t>
      </w:r>
    </w:p>
    <w:p w:rsidR="007A680F" w:rsidRDefault="007A680F" w:rsidP="00F7731D">
      <w:pPr>
        <w:pStyle w:val="ListContinue2Before0ptAfter0pt"/>
      </w:pPr>
    </w:p>
    <w:p w:rsidR="007A680F" w:rsidRDefault="007A680F" w:rsidP="00F7731D">
      <w:pPr>
        <w:pStyle w:val="ListContinue2Before0ptAfter0pt"/>
      </w:pPr>
      <w:r>
        <w:t>•  The program continued to add greater functionality to the joint CHIP-Medicaid eligibility and enrollment system and improve reporting of renewal statistics.</w:t>
      </w:r>
    </w:p>
    <w:p w:rsidR="007A680F" w:rsidRDefault="007A680F" w:rsidP="00F7731D">
      <w:pPr>
        <w:pStyle w:val="ListContinue2Before0ptAfter0pt"/>
      </w:pPr>
    </w:p>
    <w:p w:rsidR="00CF144B" w:rsidRPr="00901632" w:rsidRDefault="007A680F" w:rsidP="00F7731D">
      <w:pPr>
        <w:pStyle w:val="ListContinue2Before0ptAfter0pt"/>
      </w:pPr>
      <w:r>
        <w:t xml:space="preserve">•  ALL Kids (Alabama's separate CHIP) continued to experience an increase in enrollment. </w:t>
      </w:r>
    </w:p>
    <w:p w:rsidR="00F7731D" w:rsidRPr="00F7731D" w:rsidRDefault="00CF144B" w:rsidP="0061430E">
      <w:pPr>
        <w:pStyle w:val="ListNumber2forSectionIII"/>
        <w:rPr>
          <w:rStyle w:val="RequiresAttention"/>
          <w:b w:val="0"/>
        </w:rPr>
      </w:pPr>
      <w:r w:rsidRPr="00901632">
        <w:t xml:space="preserve">What changes have you made or are planning to make in your CHIP program during the next fiscal year?  Please comment on why the changes are planned.  </w:t>
      </w:r>
      <w:r w:rsidRPr="0061430E">
        <w:rPr>
          <w:rStyle w:val="RequiresAttention"/>
        </w:rPr>
        <w:t>[7500]</w:t>
      </w:r>
    </w:p>
    <w:p w:rsidR="007A680F" w:rsidRDefault="007A680F" w:rsidP="00F7731D">
      <w:pPr>
        <w:pStyle w:val="ListContinue2"/>
        <w:spacing w:before="120" w:after="360"/>
      </w:pPr>
      <w:r>
        <w:t xml:space="preserve">•  Alabama’s CHIP will continue to enhance and refine the joint CHIP/Medicaid Eligibility and Enrollment System and improve functionality of the system and to improve services to the citizens of our state. </w:t>
      </w:r>
    </w:p>
    <w:p w:rsidR="007A680F" w:rsidRDefault="007A680F" w:rsidP="00F7731D">
      <w:pPr>
        <w:pStyle w:val="ListContinue2"/>
        <w:spacing w:before="120" w:after="360"/>
      </w:pPr>
    </w:p>
    <w:p w:rsidR="007A680F" w:rsidRDefault="007A680F" w:rsidP="00F7731D">
      <w:pPr>
        <w:pStyle w:val="ListContinue2"/>
        <w:spacing w:before="120" w:after="360"/>
      </w:pPr>
      <w:r>
        <w:t>•  In FY 2020 Alabama will begin providing case management services through the Reducing Infant Mortality HSI and insurance coverage to patients coverage targeted in the Conception to Birth SPA.</w:t>
      </w:r>
    </w:p>
    <w:p w:rsidR="007A680F" w:rsidRDefault="007A680F" w:rsidP="00F7731D">
      <w:pPr>
        <w:pStyle w:val="ListContinue2"/>
        <w:spacing w:before="120" w:after="360"/>
      </w:pPr>
    </w:p>
    <w:p w:rsidR="007A680F" w:rsidRDefault="007A680F" w:rsidP="00F7731D">
      <w:pPr>
        <w:pStyle w:val="ListContinue2"/>
        <w:spacing w:before="120" w:after="360"/>
      </w:pPr>
      <w:r>
        <w:lastRenderedPageBreak/>
        <w:t>•  The program will seek to improve retention of enrollees through new quality improvement initiatives and increased outreach.</w:t>
      </w:r>
    </w:p>
    <w:p w:rsidR="007A680F" w:rsidRDefault="007A680F" w:rsidP="00F7731D">
      <w:pPr>
        <w:pStyle w:val="ListContinue2"/>
        <w:spacing w:before="120" w:after="360"/>
      </w:pPr>
    </w:p>
    <w:p w:rsidR="00CF144B" w:rsidRPr="00901632" w:rsidRDefault="007A680F" w:rsidP="00F7731D">
      <w:pPr>
        <w:pStyle w:val="ListContinue2"/>
        <w:spacing w:before="120" w:after="360"/>
      </w:pPr>
      <w:r>
        <w:t>•  CHIP plans to submit a SPA that will allow the program to use reasonable methods to determine income that contains recurring seasonal employment income, including temporary census worker income.  The reasonable methods may include prorating portion of a reasonable predictable increase or decrease in future income and and/or family size.</w:t>
      </w:r>
    </w:p>
    <w:p w:rsidR="00CF144B" w:rsidRPr="00901632" w:rsidRDefault="00CF144B" w:rsidP="0061430E">
      <w:pPr>
        <w:pStyle w:val="Normal10"/>
        <w:spacing w:after="0"/>
      </w:pPr>
      <w:r w:rsidRPr="00901632">
        <w:t xml:space="preserve">Enter any Narrative text related to Section V below.  </w:t>
      </w:r>
      <w:r w:rsidRPr="0061430E">
        <w:rPr>
          <w:rStyle w:val="RequiresAttention"/>
        </w:rPr>
        <w:t>[7500]</w:t>
      </w:r>
    </w:p>
    <w:p w:rsidR="00CF144B" w:rsidRPr="00901632" w:rsidRDefault="00CF144B" w:rsidP="0061430E">
      <w:pPr>
        <w:pStyle w:val="Normal10"/>
      </w:pPr>
    </w:p>
    <w:sectPr w:rsidR="00CF144B" w:rsidRPr="009016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A680F" w:rsidRDefault="007A680F" w:rsidP="00CF144B">
      <w:r>
        <w:separator/>
      </w:r>
    </w:p>
  </w:endnote>
  <w:endnote w:type="continuationSeparator" w:id="0">
    <w:p w:rsidR="007A680F" w:rsidRDefault="007A680F" w:rsidP="00CF1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rsidRPr="005F1826">
      <w:t>CHIP A</w:t>
    </w:r>
    <w:r w:rsidR="00A07B90">
      <w:t>nnual Report Template – FFY 2019</w:t>
    </w:r>
    <w:r w:rsidRPr="005F1826">
      <w:tab/>
    </w:r>
    <w:r w:rsidRPr="005F1826">
      <w:rPr>
        <w:rStyle w:val="PageNumber"/>
      </w:rPr>
      <w:fldChar w:fldCharType="begin"/>
    </w:r>
    <w:r w:rsidRPr="005F1826">
      <w:rPr>
        <w:rStyle w:val="PageNumber"/>
      </w:rPr>
      <w:instrText xml:space="preserve"> PAGE </w:instrText>
    </w:r>
    <w:r w:rsidRPr="005F1826">
      <w:rPr>
        <w:rStyle w:val="PageNumber"/>
      </w:rPr>
      <w:fldChar w:fldCharType="separate"/>
    </w:r>
    <w:r w:rsidR="007A680F">
      <w:rPr>
        <w:rStyle w:val="PageNumber"/>
        <w:noProof/>
      </w:rPr>
      <w:t>3</w:t>
    </w:r>
    <w:r w:rsidRPr="005F1826">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Annual Report Template – FFY 2017</w:t>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Pr="005F1826" w:rsidRDefault="009635CC">
    <w:pPr>
      <w:pStyle w:val="Footer"/>
      <w:rPr>
        <w:rFonts w:cs="Arial"/>
        <w:szCs w:val="20"/>
      </w:rPr>
    </w:pPr>
    <w:r w:rsidRPr="005F1826">
      <w:rPr>
        <w:rFonts w:cs="Arial"/>
        <w:szCs w:val="20"/>
      </w:rPr>
      <w:t>CHIP A</w:t>
    </w:r>
    <w:r w:rsidR="00A07B90">
      <w:rPr>
        <w:rFonts w:cs="Arial"/>
        <w:szCs w:val="20"/>
      </w:rPr>
      <w:t>nnual Report Template – FFY 2019</w:t>
    </w:r>
    <w:r w:rsidRPr="005F1826">
      <w:rPr>
        <w:rFonts w:cs="Arial"/>
        <w:szCs w:val="20"/>
      </w:rPr>
      <w:tab/>
    </w:r>
    <w:r>
      <w:rPr>
        <w:rFonts w:cs="Arial"/>
        <w:szCs w:val="20"/>
      </w:rPr>
      <w:tab/>
    </w:r>
    <w:r w:rsidRPr="005F1826">
      <w:rPr>
        <w:rStyle w:val="PageNumber"/>
        <w:rFonts w:cs="Arial"/>
      </w:rPr>
      <w:fldChar w:fldCharType="begin"/>
    </w:r>
    <w:r w:rsidRPr="005F1826">
      <w:rPr>
        <w:rStyle w:val="PageNumber"/>
        <w:rFonts w:cs="Arial"/>
      </w:rPr>
      <w:instrText xml:space="preserve"> PAGE </w:instrText>
    </w:r>
    <w:r w:rsidRPr="005F1826">
      <w:rPr>
        <w:rStyle w:val="PageNumber"/>
        <w:rFonts w:cs="Arial"/>
      </w:rPr>
      <w:fldChar w:fldCharType="separate"/>
    </w:r>
    <w:r w:rsidR="007A680F">
      <w:rPr>
        <w:rStyle w:val="PageNumber"/>
        <w:rFonts w:cs="Arial"/>
        <w:noProof/>
      </w:rPr>
      <w:t>20</w:t>
    </w:r>
    <w:r w:rsidRPr="005F1826">
      <w:rPr>
        <w:rStyle w:val="PageNumber"/>
        <w:rFonts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Annual Report Template – FFY 2017</w:t>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w:t>
    </w:r>
    <w:r w:rsidR="00A07B90">
      <w:t>nnual Report Template – FFY 2019</w:t>
    </w:r>
    <w:r>
      <w:tab/>
    </w:r>
    <w:r>
      <w:rPr>
        <w:rStyle w:val="PageNumber"/>
      </w:rPr>
      <w:fldChar w:fldCharType="begin"/>
    </w:r>
    <w:r>
      <w:rPr>
        <w:rStyle w:val="PageNumber"/>
      </w:rPr>
      <w:instrText xml:space="preserve"> PAGE </w:instrText>
    </w:r>
    <w:r>
      <w:rPr>
        <w:rStyle w:val="PageNumber"/>
      </w:rPr>
      <w:fldChar w:fldCharType="separate"/>
    </w:r>
    <w:r w:rsidR="001C2044">
      <w:rPr>
        <w:rStyle w:val="PageNumber"/>
        <w:noProof/>
      </w:rPr>
      <w:t>49</w:t>
    </w:r>
    <w:r>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w:t>
    </w:r>
    <w:r w:rsidR="00A07B90">
      <w:t>nnual Report Template – FFY 2019</w:t>
    </w:r>
    <w:r>
      <w:tab/>
    </w:r>
    <w:r>
      <w:rPr>
        <w:rStyle w:val="PageNumber"/>
      </w:rPr>
      <w:fldChar w:fldCharType="begin"/>
    </w:r>
    <w:r>
      <w:rPr>
        <w:rStyle w:val="PageNumber"/>
      </w:rPr>
      <w:instrText xml:space="preserve"> PAGE </w:instrText>
    </w:r>
    <w:r>
      <w:rPr>
        <w:rStyle w:val="PageNumber"/>
      </w:rPr>
      <w:fldChar w:fldCharType="separate"/>
    </w:r>
    <w:r w:rsidR="00134106">
      <w:rPr>
        <w:rStyle w:val="PageNumber"/>
        <w:noProof/>
      </w:rPr>
      <w:t>50</w:t>
    </w:r>
    <w:r>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Ann</w:t>
    </w:r>
    <w:r w:rsidR="00A07B90">
      <w:t>ual Report Template – FFY 2019</w:t>
    </w:r>
    <w:r>
      <w:tab/>
    </w:r>
    <w:r>
      <w:tab/>
    </w:r>
    <w:r>
      <w:rPr>
        <w:rStyle w:val="PageNumber"/>
      </w:rPr>
      <w:fldChar w:fldCharType="begin"/>
    </w:r>
    <w:r>
      <w:rPr>
        <w:rStyle w:val="PageNumber"/>
      </w:rPr>
      <w:instrText xml:space="preserve"> PAGE </w:instrText>
    </w:r>
    <w:r>
      <w:rPr>
        <w:rStyle w:val="PageNumber"/>
      </w:rPr>
      <w:fldChar w:fldCharType="separate"/>
    </w:r>
    <w:r w:rsidR="001C2044">
      <w:rPr>
        <w:rStyle w:val="PageNumber"/>
        <w:noProof/>
      </w:rPr>
      <w:t>53</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Footer"/>
    </w:pPr>
    <w:r>
      <w:t>CHIP A</w:t>
    </w:r>
    <w:r w:rsidR="00A07B90">
      <w:t>nnual Report Template – FFY 2019</w:t>
    </w:r>
    <w:r>
      <w:tab/>
    </w:r>
    <w:r>
      <w:rPr>
        <w:rStyle w:val="PageNumber"/>
      </w:rPr>
      <w:fldChar w:fldCharType="begin"/>
    </w:r>
    <w:r>
      <w:rPr>
        <w:rStyle w:val="PageNumber"/>
      </w:rPr>
      <w:instrText xml:space="preserve"> PAGE </w:instrText>
    </w:r>
    <w:r>
      <w:rPr>
        <w:rStyle w:val="PageNumber"/>
      </w:rPr>
      <w:fldChar w:fldCharType="separate"/>
    </w:r>
    <w:r w:rsidR="001C2044">
      <w:rPr>
        <w:rStyle w:val="PageNumber"/>
        <w:noProof/>
      </w:rPr>
      <w:t>63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A680F" w:rsidRDefault="007A680F" w:rsidP="00CF144B">
      <w:r>
        <w:separator/>
      </w:r>
    </w:p>
  </w:footnote>
  <w:footnote w:type="continuationSeparator" w:id="0">
    <w:p w:rsidR="007A680F" w:rsidRDefault="007A680F" w:rsidP="00CF144B">
      <w:r>
        <w:continuationSeparator/>
      </w:r>
    </w:p>
  </w:footnote>
  <w:footnote w:id="1">
    <w:p w:rsidR="009635CC" w:rsidRPr="00FE3078" w:rsidRDefault="009635CC">
      <w:pPr>
        <w:pStyle w:val="FootnoteText"/>
        <w:rPr>
          <w:lang w:val="en-US"/>
        </w:rPr>
      </w:pPr>
      <w:r>
        <w:rPr>
          <w:rStyle w:val="FootnoteReference"/>
        </w:rPr>
        <w:footnoteRef/>
      </w:r>
      <w:r>
        <w:t xml:space="preserve"> </w:t>
      </w:r>
      <w:r w:rsidRPr="00FE3078">
        <w:rPr>
          <w:rStyle w:val="RequiresAttention"/>
        </w:rPr>
        <w:t>Total Individuals Enrolled for at Least 90 Continuous Days</w:t>
      </w:r>
      <w:r w:rsidRPr="00FE3078">
        <w:t xml:space="preserve"> – Enter the total unduplicated number of children who have been continuously enrolled in a separate CHIP program or the separate CHIP part of a combination program for at least 90 continuous days in the federal fiscal year, distributed by age.  For example, if a child was enrolled January 1st to March 31st , this child is considered continuously enrolled for at least 90 continuous days in the federal fiscal year.  If a child was enrolled from August 1st to September 30th and from October 1st to November 30th, the child would </w:t>
      </w:r>
      <w:r w:rsidRPr="002C7701">
        <w:rPr>
          <w:rStyle w:val="Emphasis"/>
        </w:rPr>
        <w:t>not</w:t>
      </w:r>
      <w:r w:rsidRPr="00FE3078">
        <w:t xml:space="preserve"> be considered to have been enrolled for 90 continuous days in the federal fiscal year.  Children should be counted in age groupings based on their age at the end of the fiscal year.  For example, if a child turned 3 on September 15th, the child should be counted in the 3-6 age grouping.</w:t>
      </w:r>
    </w:p>
  </w:footnote>
  <w:footnote w:id="2">
    <w:p w:rsidR="009635CC" w:rsidRPr="00FE3078" w:rsidRDefault="009635CC">
      <w:pPr>
        <w:pStyle w:val="FootnoteText"/>
        <w:rPr>
          <w:lang w:val="en-US"/>
        </w:rPr>
      </w:pPr>
      <w:r>
        <w:rPr>
          <w:rStyle w:val="FootnoteReference"/>
        </w:rPr>
        <w:footnoteRef/>
      </w:r>
      <w:r>
        <w:t xml:space="preserve"> </w:t>
      </w:r>
      <w:r w:rsidRPr="00FE3078">
        <w:rPr>
          <w:rStyle w:val="RequiresAttention"/>
        </w:rPr>
        <w:t>Total Enrollees Receiving Any Dental Services</w:t>
      </w:r>
      <w:r w:rsidRPr="00FE3078">
        <w:t xml:space="preserve"> - Enter the unduplicated number of children enrolled in a separate CHIP program or the separate CHIP part of a combination program for at least 90 continuous days who received at least one dental service by or under the supervision of a dentist as defined by HCPCS codes D0100 - D9999 (or equivalent CDT codes D0100 - D9999 or equivalent CPT codes) based on an unduplicated paid, unpaid, or denied claim.</w:t>
      </w:r>
    </w:p>
  </w:footnote>
  <w:footnote w:id="3">
    <w:p w:rsidR="009635CC" w:rsidRPr="00FE3078" w:rsidRDefault="009635CC">
      <w:pPr>
        <w:pStyle w:val="FootnoteText"/>
        <w:rPr>
          <w:lang w:val="en-US"/>
        </w:rPr>
      </w:pPr>
      <w:r>
        <w:rPr>
          <w:rStyle w:val="FootnoteReference"/>
        </w:rPr>
        <w:footnoteRef/>
      </w:r>
      <w:r>
        <w:t xml:space="preserve"> </w:t>
      </w:r>
      <w:r w:rsidRPr="00FE3078">
        <w:rPr>
          <w:rStyle w:val="RequiresAttention"/>
        </w:rPr>
        <w:t>Total Enrollees Receiving Preventive Dental Services</w:t>
      </w:r>
      <w:r w:rsidRPr="00FE3078">
        <w:t xml:space="preserve"> - Enter the unduplicated number of children enrolled in a separate CHIP program or the separate CHIP part of a combination program for at least 90 continuous days who received at least one preventive dental service by or under the supervision of a dentist as defined by HCPCS codes D1000 - D1999 (or equivalent CDT codes D1000 - D1999 or equivalent CPT codes, that is, only those CPT codes that are for preventive dental services and only if provided by or under the supervision of a dentist), based on an unduplicated paid, unpaid, or denied claim.</w:t>
      </w:r>
    </w:p>
  </w:footnote>
  <w:footnote w:id="4">
    <w:p w:rsidR="009635CC" w:rsidRDefault="009635CC" w:rsidP="00766800">
      <w:pPr>
        <w:pStyle w:val="FootnoteText"/>
      </w:pPr>
      <w:r>
        <w:rPr>
          <w:rStyle w:val="FootnoteReference"/>
        </w:rPr>
        <w:footnoteRef/>
      </w:r>
      <w:r>
        <w:t xml:space="preserve"> </w:t>
      </w:r>
      <w:r w:rsidRPr="00FE3078">
        <w:rPr>
          <w:rStyle w:val="RequiresAttention"/>
        </w:rPr>
        <w:t>Total Enrollees Receiving Dental Treatment Services</w:t>
      </w:r>
      <w:r>
        <w:t xml:space="preserve"> - Enter the unduplicated number of children enrolled in a separate CHIP program or the separate CHIP part of a combination program for at least 90 continuous days who received at least one treatment service by or under the supervision of a dentist, as defined by HCPCS codes D2000 - D9999 (or equivalent CDT codes D2000 - D9999 or equivalent CPT codes, that is, only those CPT codes that involve periodontics, maxillofacial prosthetics, implants, oral and maxillofacial surgery, </w:t>
      </w:r>
      <w:r w:rsidRPr="00766800">
        <w:t>orthodontics</w:t>
      </w:r>
      <w:r>
        <w:t>, adjunctive general services, and only if provided by or under the supervision of a dentist), based on an unduplicated paid, unpaid, or denied claim.</w:t>
      </w:r>
    </w:p>
    <w:p w:rsidR="009635CC" w:rsidRPr="00FE3078" w:rsidRDefault="009635CC" w:rsidP="00FE3078">
      <w:pPr>
        <w:pStyle w:val="FootnoteText"/>
        <w:rPr>
          <w:lang w:val="en-US"/>
        </w:rPr>
      </w:pPr>
      <w:r>
        <w:t>Report all dental services data in the age category reflecting the child’s age at the end of the federal fiscal year even if the child received services while in two age categories.  For example, if a child turned 10 on September 1st, but had a cleaning in April and a cavity filled in September, both the cleaning and the filling would be counted in the 10-14 age category.</w:t>
      </w:r>
    </w:p>
  </w:footnote>
  <w:footnote w:id="5">
    <w:p w:rsidR="009635CC" w:rsidRDefault="009635CC" w:rsidP="00766800">
      <w:pPr>
        <w:pStyle w:val="FootnoteText"/>
      </w:pPr>
      <w:r>
        <w:rPr>
          <w:rStyle w:val="FootnoteReference"/>
        </w:rPr>
        <w:footnoteRef/>
      </w:r>
      <w:r>
        <w:t xml:space="preserve"> </w:t>
      </w:r>
      <w:r w:rsidRPr="00766800">
        <w:rPr>
          <w:rStyle w:val="RequiresAttention"/>
        </w:rPr>
        <w:t>Receiving a Sealant on a Permanent Molar Tooth</w:t>
      </w:r>
      <w:r>
        <w:t xml:space="preserve"> --  Enter the unduplicated number of children enrolled in a separate CHIP program or the separate CHIP part of a combination program for 90 continuous days and in the age category of 6-9 who received a sealant on a permanent molar tooth, as defined by HCPCS code D1351 (or equivalent CDT code D1351), based on an unduplicated paid, unpaid, or denied claim. For this line, include sealants placed by any dental professional for whom placing a sealant is within his or her scope of practice. Permanent molars are teeth numbered 2, 3, 14, 15, 18, 19, 30, 31, and additionally, for those states that cover sealants on third molars, also known as wisdom teeth, the teeth numbered 1, 16, 17, 32.</w:t>
      </w:r>
    </w:p>
    <w:p w:rsidR="009635CC" w:rsidRPr="00766800" w:rsidRDefault="009635CC" w:rsidP="00766800">
      <w:pPr>
        <w:pStyle w:val="FootnoteText"/>
        <w:rPr>
          <w:lang w:val="en-US"/>
        </w:rPr>
      </w:pPr>
      <w:r>
        <w:t>Report all sealant data in the age category reflecting the child’s age at the end of the federal fiscal year even if the child was factually a different age on the date of service.  For example, if a child turned 6 on September 1st, but had a sealant applied in July, the sealant would be counted in the age 6-9 category.</w:t>
      </w:r>
    </w:p>
  </w:footnote>
  <w:footnote w:id="6">
    <w:p w:rsidR="009635CC" w:rsidRPr="00DE4358" w:rsidRDefault="009635CC">
      <w:pPr>
        <w:pStyle w:val="FootnoteText"/>
        <w:rPr>
          <w:lang w:val="en-US"/>
        </w:rPr>
      </w:pPr>
      <w:r>
        <w:rPr>
          <w:rStyle w:val="FootnoteReference"/>
        </w:rPr>
        <w:footnoteRef/>
      </w:r>
      <w:r>
        <w:t xml:space="preserve"> The percent of children served by the HSI program who are below the CHIP FPL threshold in your state should be reported in this column.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635CC" w:rsidRDefault="009635CC">
    <w:pPr>
      <w:pStyle w:val="Head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66E55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40CFEB0"/>
    <w:lvl w:ilvl="0">
      <w:start w:val="1"/>
      <w:numFmt w:val="upperLetter"/>
      <w:pStyle w:val="ListNumber4"/>
      <w:lvlText w:val="%1."/>
      <w:lvlJc w:val="left"/>
      <w:pPr>
        <w:ind w:left="1440" w:hanging="360"/>
      </w:pPr>
    </w:lvl>
  </w:abstractNum>
  <w:abstractNum w:abstractNumId="2" w15:restartNumberingAfterBreak="0">
    <w:nsid w:val="FFFFFF7E"/>
    <w:multiLevelType w:val="singleLevel"/>
    <w:tmpl w:val="6DB074B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E25534"/>
    <w:lvl w:ilvl="0">
      <w:start w:val="1"/>
      <w:numFmt w:val="decimal"/>
      <w:pStyle w:val="ListNumber2"/>
      <w:lvlText w:val="%1)"/>
      <w:lvlJc w:val="left"/>
      <w:pPr>
        <w:ind w:left="720" w:hanging="360"/>
      </w:pPr>
    </w:lvl>
  </w:abstractNum>
  <w:abstractNum w:abstractNumId="4" w15:restartNumberingAfterBreak="0">
    <w:nsid w:val="FFFFFF80"/>
    <w:multiLevelType w:val="singleLevel"/>
    <w:tmpl w:val="E2D49BB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0AD4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47A5E6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77ACB4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9F4563A"/>
    <w:lvl w:ilvl="0">
      <w:start w:val="1"/>
      <w:numFmt w:val="lowerLetter"/>
      <w:pStyle w:val="ListNumber"/>
      <w:lvlText w:val="%1)"/>
      <w:lvlJc w:val="left"/>
      <w:pPr>
        <w:ind w:left="360" w:hanging="360"/>
      </w:pPr>
    </w:lvl>
  </w:abstractNum>
  <w:abstractNum w:abstractNumId="9" w15:restartNumberingAfterBreak="0">
    <w:nsid w:val="FFFFFF89"/>
    <w:multiLevelType w:val="singleLevel"/>
    <w:tmpl w:val="9A2ABCE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65D5BCC"/>
    <w:multiLevelType w:val="hybridMultilevel"/>
    <w:tmpl w:val="F11EB418"/>
    <w:lvl w:ilvl="0" w:tplc="857E9126">
      <w:start w:val="1"/>
      <w:numFmt w:val="lowerLetter"/>
      <w:pStyle w:val="Style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6B024A"/>
    <w:multiLevelType w:val="singleLevel"/>
    <w:tmpl w:val="35100178"/>
    <w:lvl w:ilvl="0">
      <w:start w:val="1"/>
      <w:numFmt w:val="bullet"/>
      <w:pStyle w:val="Center"/>
      <w:lvlText w:val=""/>
      <w:lvlJc w:val="left"/>
      <w:pPr>
        <w:tabs>
          <w:tab w:val="num" w:pos="360"/>
        </w:tabs>
        <w:ind w:left="360" w:hanging="360"/>
      </w:pPr>
      <w:rPr>
        <w:rFonts w:ascii="Symbol" w:hAnsi="Symbol" w:hint="default"/>
      </w:rPr>
    </w:lvl>
  </w:abstractNum>
  <w:abstractNum w:abstractNumId="12" w15:restartNumberingAfterBreak="0">
    <w:nsid w:val="116B6009"/>
    <w:multiLevelType w:val="hybridMultilevel"/>
    <w:tmpl w:val="58541472"/>
    <w:lvl w:ilvl="0" w:tplc="A49455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2FA2633"/>
    <w:multiLevelType w:val="hybridMultilevel"/>
    <w:tmpl w:val="4FA4AE94"/>
    <w:lvl w:ilvl="0" w:tplc="0924FED0">
      <w:start w:val="1"/>
      <w:numFmt w:val="upperLetter"/>
      <w:pStyle w:val="Heading4"/>
      <w:lvlText w:val="%1."/>
      <w:lvlJc w:val="left"/>
      <w:pPr>
        <w:ind w:left="2016" w:hanging="360"/>
      </w:p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14" w15:restartNumberingAfterBreak="0">
    <w:nsid w:val="146F0AE9"/>
    <w:multiLevelType w:val="multilevel"/>
    <w:tmpl w:val="33084882"/>
    <w:lvl w:ilvl="0">
      <w:start w:val="1"/>
      <w:numFmt w:val="decimal"/>
      <w:pStyle w:val="NumberedBullet"/>
      <w:lvlText w:val="%1"/>
      <w:lvlJc w:val="left"/>
      <w:pPr>
        <w:tabs>
          <w:tab w:val="num" w:pos="720"/>
        </w:tabs>
        <w:ind w:left="720" w:hanging="720"/>
      </w:pPr>
      <w:rPr>
        <w:b/>
        <w:i w:val="0"/>
        <w:sz w:val="22"/>
      </w:rPr>
    </w:lvl>
    <w:lvl w:ilvl="1">
      <w:start w:val="1"/>
      <w:numFmt w:val="decimal"/>
      <w:lvlText w:val="%1.%2"/>
      <w:lvlJc w:val="left"/>
      <w:pPr>
        <w:tabs>
          <w:tab w:val="num" w:pos="936"/>
        </w:tabs>
        <w:ind w:left="936" w:hanging="936"/>
      </w:pPr>
      <w:rPr>
        <w:rFonts w:hint="default"/>
        <w:b/>
      </w:rPr>
    </w:lvl>
    <w:lvl w:ilvl="2">
      <w:start w:val="1"/>
      <w:numFmt w:val="decimal"/>
      <w:lvlText w:val="%1.2"/>
      <w:lvlJc w:val="left"/>
      <w:pPr>
        <w:tabs>
          <w:tab w:val="num" w:pos="936"/>
        </w:tabs>
        <w:ind w:left="936" w:hanging="936"/>
      </w:pPr>
      <w:rPr>
        <w:rFonts w:hint="default"/>
        <w:b/>
      </w:rPr>
    </w:lvl>
    <w:lvl w:ilvl="3">
      <w:start w:val="1"/>
      <w:numFmt w:val="decimal"/>
      <w:lvlText w:val="%4.3"/>
      <w:lvlJc w:val="left"/>
      <w:pPr>
        <w:tabs>
          <w:tab w:val="num" w:pos="1008"/>
        </w:tabs>
        <w:ind w:left="1008" w:hanging="1008"/>
      </w:pPr>
      <w:rPr>
        <w:rFonts w:ascii="Times New Roman" w:hAnsi="Times New Roman" w:hint="default"/>
        <w:b/>
        <w:i w:val="0"/>
        <w:sz w:val="24"/>
      </w:rPr>
    </w:lvl>
    <w:lvl w:ilvl="4">
      <w:start w:val="1"/>
      <w:numFmt w:val="decimal"/>
      <w:lvlText w:val="%1.4"/>
      <w:lvlJc w:val="left"/>
      <w:pPr>
        <w:tabs>
          <w:tab w:val="num" w:pos="1008"/>
        </w:tabs>
        <w:ind w:left="1008" w:hanging="1008"/>
      </w:pPr>
      <w:rPr>
        <w:rFonts w:hint="default"/>
        <w:b/>
      </w:rPr>
    </w:lvl>
    <w:lvl w:ilvl="5">
      <w:start w:val="1"/>
      <w:numFmt w:val="decimal"/>
      <w:lvlText w:val="%1.5"/>
      <w:lvlJc w:val="left"/>
      <w:pPr>
        <w:tabs>
          <w:tab w:val="num" w:pos="1008"/>
        </w:tabs>
        <w:ind w:left="1008" w:hanging="1008"/>
      </w:pPr>
      <w:rPr>
        <w:rFonts w:hint="default"/>
        <w:b/>
      </w:rPr>
    </w:lvl>
    <w:lvl w:ilvl="6">
      <w:start w:val="1"/>
      <w:numFmt w:val="decimal"/>
      <w:lvlText w:val="%1.6"/>
      <w:lvlJc w:val="left"/>
      <w:pPr>
        <w:tabs>
          <w:tab w:val="num" w:pos="1008"/>
        </w:tabs>
        <w:ind w:left="1008" w:hanging="1008"/>
      </w:pPr>
      <w:rPr>
        <w:rFonts w:hint="default"/>
        <w:b/>
      </w:rPr>
    </w:lvl>
    <w:lvl w:ilvl="7">
      <w:start w:val="1"/>
      <w:numFmt w:val="decimal"/>
      <w:lvlText w:val="%1.7"/>
      <w:lvlJc w:val="left"/>
      <w:pPr>
        <w:tabs>
          <w:tab w:val="num" w:pos="936"/>
        </w:tabs>
        <w:ind w:left="936" w:hanging="936"/>
      </w:pPr>
      <w:rPr>
        <w:rFonts w:hint="default"/>
        <w:b/>
      </w:rPr>
    </w:lvl>
    <w:lvl w:ilvl="8">
      <w:start w:val="1"/>
      <w:numFmt w:val="decimal"/>
      <w:lvlText w:val="%1.8"/>
      <w:lvlJc w:val="left"/>
      <w:pPr>
        <w:tabs>
          <w:tab w:val="num" w:pos="936"/>
        </w:tabs>
        <w:ind w:left="936" w:hanging="936"/>
      </w:pPr>
      <w:rPr>
        <w:rFonts w:hint="default"/>
        <w:b/>
      </w:rPr>
    </w:lvl>
  </w:abstractNum>
  <w:abstractNum w:abstractNumId="15" w15:restartNumberingAfterBreak="0">
    <w:nsid w:val="15645BE9"/>
    <w:multiLevelType w:val="hybridMultilevel"/>
    <w:tmpl w:val="D73A47F0"/>
    <w:lvl w:ilvl="0" w:tplc="20F841AC">
      <w:start w:val="1"/>
      <w:numFmt w:val="low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208554D9"/>
    <w:multiLevelType w:val="hybridMultilevel"/>
    <w:tmpl w:val="3B601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5D20FD5"/>
    <w:multiLevelType w:val="singleLevel"/>
    <w:tmpl w:val="D70A51E6"/>
    <w:lvl w:ilvl="0">
      <w:start w:val="1"/>
      <w:numFmt w:val="upperLetter"/>
      <w:pStyle w:val="DashLAST"/>
      <w:lvlText w:val="%1."/>
      <w:legacy w:legacy="1" w:legacySpace="0" w:legacyIndent="1"/>
      <w:lvlJc w:val="left"/>
      <w:pPr>
        <w:ind w:left="433" w:hanging="1"/>
      </w:pPr>
    </w:lvl>
  </w:abstractNum>
  <w:abstractNum w:abstractNumId="18" w15:restartNumberingAfterBreak="0">
    <w:nsid w:val="2B9C4DC7"/>
    <w:multiLevelType w:val="hybridMultilevel"/>
    <w:tmpl w:val="3B601C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3376F"/>
    <w:multiLevelType w:val="hybridMultilevel"/>
    <w:tmpl w:val="BDF4B44C"/>
    <w:lvl w:ilvl="0" w:tplc="4AF4DCC6">
      <w:start w:val="1"/>
      <w:numFmt w:val="decimal"/>
      <w:pStyle w:val="ListNumber2Arial8"/>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C6048B"/>
    <w:multiLevelType w:val="singleLevel"/>
    <w:tmpl w:val="935463FE"/>
    <w:lvl w:ilvl="0">
      <w:start w:val="1"/>
      <w:numFmt w:val="decimal"/>
      <w:pStyle w:val="References"/>
      <w:lvlText w:val="%1."/>
      <w:lvlJc w:val="left"/>
      <w:pPr>
        <w:tabs>
          <w:tab w:val="num" w:pos="792"/>
        </w:tabs>
        <w:ind w:left="792" w:hanging="360"/>
      </w:pPr>
      <w:rPr>
        <w:rFonts w:hint="default"/>
      </w:rPr>
    </w:lvl>
  </w:abstractNum>
  <w:abstractNum w:abstractNumId="21" w15:restartNumberingAfterBreak="0">
    <w:nsid w:val="519744D5"/>
    <w:multiLevelType w:val="singleLevel"/>
    <w:tmpl w:val="D70A51E6"/>
    <w:lvl w:ilvl="0">
      <w:start w:val="1"/>
      <w:numFmt w:val="upperLetter"/>
      <w:pStyle w:val="Dash"/>
      <w:lvlText w:val="%1."/>
      <w:legacy w:legacy="1" w:legacySpace="0" w:legacyIndent="1"/>
      <w:lvlJc w:val="left"/>
      <w:pPr>
        <w:ind w:left="433" w:hanging="1"/>
      </w:pPr>
    </w:lvl>
  </w:abstractNum>
  <w:abstractNum w:abstractNumId="22" w15:restartNumberingAfterBreak="0">
    <w:nsid w:val="5235726B"/>
    <w:multiLevelType w:val="hybridMultilevel"/>
    <w:tmpl w:val="82FA5496"/>
    <w:lvl w:ilvl="0" w:tplc="A61E4B7E">
      <w:start w:val="1"/>
      <w:numFmt w:val="decimal"/>
      <w:pStyle w:val="ListNumberforTable2aand2b"/>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E20DE9"/>
    <w:multiLevelType w:val="singleLevel"/>
    <w:tmpl w:val="0BD2DED0"/>
    <w:lvl w:ilvl="0">
      <w:start w:val="2"/>
      <w:numFmt w:val="upperLetter"/>
      <w:pStyle w:val="BulletLAST"/>
      <w:lvlText w:val="%1."/>
      <w:lvlJc w:val="left"/>
      <w:pPr>
        <w:tabs>
          <w:tab w:val="num" w:pos="360"/>
        </w:tabs>
        <w:ind w:left="360" w:hanging="360"/>
      </w:pPr>
      <w:rPr>
        <w:rFonts w:hint="default"/>
      </w:rPr>
    </w:lvl>
  </w:abstractNum>
  <w:abstractNum w:abstractNumId="24" w15:restartNumberingAfterBreak="0">
    <w:nsid w:val="6AC5430D"/>
    <w:multiLevelType w:val="hybridMultilevel"/>
    <w:tmpl w:val="636EE9E8"/>
    <w:lvl w:ilvl="0" w:tplc="91ACDF8A">
      <w:start w:val="1"/>
      <w:numFmt w:val="decimal"/>
      <w:pStyle w:val="ListNumber2forSectionIII"/>
      <w:lvlText w:val="%1."/>
      <w:lvlJc w:val="left"/>
      <w:pPr>
        <w:ind w:left="72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7915525"/>
    <w:multiLevelType w:val="singleLevel"/>
    <w:tmpl w:val="D70A51E6"/>
    <w:lvl w:ilvl="0">
      <w:start w:val="1"/>
      <w:numFmt w:val="upperLetter"/>
      <w:pStyle w:val="Bullet"/>
      <w:lvlText w:val="%1."/>
      <w:legacy w:legacy="1" w:legacySpace="0" w:legacyIndent="1"/>
      <w:lvlJc w:val="left"/>
      <w:pPr>
        <w:ind w:left="433" w:hanging="1"/>
      </w:pPr>
    </w:lvl>
  </w:abstractNum>
  <w:abstractNum w:abstractNumId="26" w15:restartNumberingAfterBreak="0">
    <w:nsid w:val="7BA52DB2"/>
    <w:multiLevelType w:val="hybridMultilevel"/>
    <w:tmpl w:val="65362AEC"/>
    <w:lvl w:ilvl="0" w:tplc="729AE02A">
      <w:start w:val="1"/>
      <w:numFmt w:val="decimal"/>
      <w:pStyle w:val="ListNumber2forTable"/>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21"/>
  </w:num>
  <w:num w:numId="3">
    <w:abstractNumId w:val="17"/>
  </w:num>
  <w:num w:numId="4">
    <w:abstractNumId w:val="23"/>
  </w:num>
  <w:num w:numId="5">
    <w:abstractNumId w:val="14"/>
  </w:num>
  <w:num w:numId="6">
    <w:abstractNumId w:val="11"/>
  </w:num>
  <w:num w:numId="7">
    <w:abstractNumId w:val="2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13"/>
  </w:num>
  <w:num w:numId="18">
    <w:abstractNumId w:val="16"/>
  </w:num>
  <w:num w:numId="19">
    <w:abstractNumId w:val="18"/>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1"/>
    <w:lvlOverride w:ilvl="0">
      <w:startOverride w:val="1"/>
    </w:lvlOverride>
  </w:num>
  <w:num w:numId="25">
    <w:abstractNumId w:val="1"/>
    <w:lvlOverride w:ilvl="0">
      <w:startOverride w:val="1"/>
    </w:lvlOverride>
  </w:num>
  <w:num w:numId="26">
    <w:abstractNumId w:val="8"/>
    <w:lvlOverride w:ilvl="0">
      <w:startOverride w:val="1"/>
    </w:lvlOverride>
  </w:num>
  <w:num w:numId="27">
    <w:abstractNumId w:val="10"/>
  </w:num>
  <w:num w:numId="28">
    <w:abstractNumId w:val="26"/>
  </w:num>
  <w:num w:numId="29">
    <w:abstractNumId w:val="24"/>
  </w:num>
  <w:num w:numId="30">
    <w:abstractNumId w:val="24"/>
    <w:lvlOverride w:ilvl="0">
      <w:startOverride w:val="2"/>
    </w:lvlOverride>
  </w:num>
  <w:num w:numId="31">
    <w:abstractNumId w:val="22"/>
  </w:num>
  <w:num w:numId="32">
    <w:abstractNumId w:val="26"/>
  </w:num>
  <w:num w:numId="33">
    <w:abstractNumId w:val="22"/>
    <w:lvlOverride w:ilvl="0">
      <w:startOverride w:val="1"/>
    </w:lvlOverride>
  </w:num>
  <w:num w:numId="34">
    <w:abstractNumId w:val="26"/>
    <w:lvlOverride w:ilvl="0">
      <w:startOverride w:val="1"/>
    </w:lvlOverride>
  </w:num>
  <w:num w:numId="35">
    <w:abstractNumId w:val="24"/>
    <w:lvlOverride w:ilvl="0">
      <w:startOverride w:val="1"/>
    </w:lvlOverride>
  </w:num>
  <w:num w:numId="36">
    <w:abstractNumId w:val="24"/>
    <w:lvlOverride w:ilvl="0">
      <w:startOverride w:val="1"/>
    </w:lvlOverride>
  </w:num>
  <w:num w:numId="37">
    <w:abstractNumId w:val="22"/>
    <w:lvlOverride w:ilvl="0">
      <w:startOverride w:val="1"/>
    </w:lvlOverride>
  </w:num>
  <w:num w:numId="38">
    <w:abstractNumId w:val="19"/>
  </w:num>
  <w:num w:numId="39">
    <w:abstractNumId w:val="24"/>
    <w:lvlOverride w:ilvl="0">
      <w:startOverride w:val="1"/>
    </w:lvlOverride>
  </w:num>
  <w:num w:numId="40">
    <w:abstractNumId w:val="24"/>
    <w:lvlOverride w:ilvl="0">
      <w:startOverride w:val="1"/>
    </w:lvlOverride>
  </w:num>
  <w:num w:numId="41">
    <w:abstractNumId w:val="0"/>
  </w:num>
  <w:num w:numId="42">
    <w:abstractNumId w:val="26"/>
    <w:lvlOverride w:ilvl="0">
      <w:startOverride w:val="1"/>
    </w:lvlOverride>
  </w:num>
  <w:num w:numId="43">
    <w:abstractNumId w:val="24"/>
    <w:lvlOverride w:ilvl="0">
      <w:startOverride w:val="1"/>
    </w:lvlOverride>
  </w:num>
  <w:num w:numId="44">
    <w:abstractNumId w:val="24"/>
    <w:lvlOverride w:ilvl="0">
      <w:startOverride w:val="1"/>
    </w:lvlOverride>
  </w:num>
  <w:num w:numId="45">
    <w:abstractNumId w:val="22"/>
    <w:lvlOverride w:ilvl="0">
      <w:startOverride w:val="1"/>
    </w:lvlOverride>
  </w:num>
  <w:num w:numId="46">
    <w:abstractNumId w:val="26"/>
    <w:lvlOverride w:ilvl="0">
      <w:startOverride w:val="5"/>
    </w:lvlOverride>
  </w:num>
  <w:num w:numId="47">
    <w:abstractNumId w:val="22"/>
    <w:lvlOverride w:ilvl="0">
      <w:startOverride w:val="1"/>
    </w:lvlOverride>
  </w:num>
  <w:num w:numId="48">
    <w:abstractNumId w:val="26"/>
    <w:lvlOverride w:ilvl="0">
      <w:startOverride w:val="5"/>
    </w:lvlOverride>
  </w:num>
  <w:num w:numId="49">
    <w:abstractNumId w:val="22"/>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4"/>
    <w:lvlOverride w:ilvl="0">
      <w:startOverride w:val="1"/>
    </w:lvlOverride>
  </w:num>
  <w:num w:numId="53">
    <w:abstractNumId w:val="12"/>
  </w:num>
  <w:num w:numId="54">
    <w:abstractNumId w:val="1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ocumentProtection w:edit="comments" w:enforcement="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80F"/>
    <w:rsid w:val="0000189F"/>
    <w:rsid w:val="00003226"/>
    <w:rsid w:val="00005BB3"/>
    <w:rsid w:val="00005DCF"/>
    <w:rsid w:val="0000627B"/>
    <w:rsid w:val="00007626"/>
    <w:rsid w:val="000107C7"/>
    <w:rsid w:val="0001640D"/>
    <w:rsid w:val="0001738F"/>
    <w:rsid w:val="00020E1C"/>
    <w:rsid w:val="00030605"/>
    <w:rsid w:val="0004484C"/>
    <w:rsid w:val="00047298"/>
    <w:rsid w:val="000473E7"/>
    <w:rsid w:val="00047822"/>
    <w:rsid w:val="00051CCA"/>
    <w:rsid w:val="0005208A"/>
    <w:rsid w:val="000559B8"/>
    <w:rsid w:val="00055C9E"/>
    <w:rsid w:val="000601E1"/>
    <w:rsid w:val="00067FC7"/>
    <w:rsid w:val="000703AD"/>
    <w:rsid w:val="00071EEB"/>
    <w:rsid w:val="000732BA"/>
    <w:rsid w:val="0007631A"/>
    <w:rsid w:val="00080853"/>
    <w:rsid w:val="00081FCC"/>
    <w:rsid w:val="00085467"/>
    <w:rsid w:val="00087C61"/>
    <w:rsid w:val="000911F9"/>
    <w:rsid w:val="00096868"/>
    <w:rsid w:val="0009778E"/>
    <w:rsid w:val="000A499E"/>
    <w:rsid w:val="000A6792"/>
    <w:rsid w:val="000A75AD"/>
    <w:rsid w:val="000B053D"/>
    <w:rsid w:val="000B555B"/>
    <w:rsid w:val="000B6285"/>
    <w:rsid w:val="000B79DF"/>
    <w:rsid w:val="000C02A1"/>
    <w:rsid w:val="000C58E7"/>
    <w:rsid w:val="000C7E29"/>
    <w:rsid w:val="000D6D96"/>
    <w:rsid w:val="000E38B0"/>
    <w:rsid w:val="000E677F"/>
    <w:rsid w:val="000E7138"/>
    <w:rsid w:val="001022F3"/>
    <w:rsid w:val="001114EE"/>
    <w:rsid w:val="00112416"/>
    <w:rsid w:val="001174B3"/>
    <w:rsid w:val="00123653"/>
    <w:rsid w:val="001237BF"/>
    <w:rsid w:val="00134106"/>
    <w:rsid w:val="00144D0A"/>
    <w:rsid w:val="001702F6"/>
    <w:rsid w:val="00171638"/>
    <w:rsid w:val="00172EB4"/>
    <w:rsid w:val="00173955"/>
    <w:rsid w:val="001835F6"/>
    <w:rsid w:val="001853BF"/>
    <w:rsid w:val="0019295E"/>
    <w:rsid w:val="001A2295"/>
    <w:rsid w:val="001C2044"/>
    <w:rsid w:val="001C3256"/>
    <w:rsid w:val="001C3B2A"/>
    <w:rsid w:val="001C4109"/>
    <w:rsid w:val="001C78D5"/>
    <w:rsid w:val="001D444D"/>
    <w:rsid w:val="001D5472"/>
    <w:rsid w:val="001E2627"/>
    <w:rsid w:val="001E615D"/>
    <w:rsid w:val="001F050B"/>
    <w:rsid w:val="00201007"/>
    <w:rsid w:val="00210C77"/>
    <w:rsid w:val="00216C42"/>
    <w:rsid w:val="00223118"/>
    <w:rsid w:val="00232CF8"/>
    <w:rsid w:val="00233C3C"/>
    <w:rsid w:val="00240E79"/>
    <w:rsid w:val="0024419C"/>
    <w:rsid w:val="00245362"/>
    <w:rsid w:val="0024680B"/>
    <w:rsid w:val="0024693A"/>
    <w:rsid w:val="00253A2D"/>
    <w:rsid w:val="0025628C"/>
    <w:rsid w:val="002635F9"/>
    <w:rsid w:val="00281C41"/>
    <w:rsid w:val="002824E0"/>
    <w:rsid w:val="0028503B"/>
    <w:rsid w:val="00286CDF"/>
    <w:rsid w:val="002935D8"/>
    <w:rsid w:val="002B5F58"/>
    <w:rsid w:val="002C0AFC"/>
    <w:rsid w:val="002C6287"/>
    <w:rsid w:val="002C7701"/>
    <w:rsid w:val="002D3BB8"/>
    <w:rsid w:val="002D53BD"/>
    <w:rsid w:val="002E3150"/>
    <w:rsid w:val="002E406E"/>
    <w:rsid w:val="002E5C17"/>
    <w:rsid w:val="002E6C88"/>
    <w:rsid w:val="002F2F7D"/>
    <w:rsid w:val="00304038"/>
    <w:rsid w:val="00306ED1"/>
    <w:rsid w:val="00312B5A"/>
    <w:rsid w:val="0031322E"/>
    <w:rsid w:val="00313976"/>
    <w:rsid w:val="00314536"/>
    <w:rsid w:val="003209DC"/>
    <w:rsid w:val="00325565"/>
    <w:rsid w:val="00326CC4"/>
    <w:rsid w:val="00326D21"/>
    <w:rsid w:val="0033171D"/>
    <w:rsid w:val="0033701C"/>
    <w:rsid w:val="00341D50"/>
    <w:rsid w:val="0034541F"/>
    <w:rsid w:val="00347223"/>
    <w:rsid w:val="003478D6"/>
    <w:rsid w:val="00351DCE"/>
    <w:rsid w:val="00352462"/>
    <w:rsid w:val="003674B0"/>
    <w:rsid w:val="00370798"/>
    <w:rsid w:val="00374C33"/>
    <w:rsid w:val="00387233"/>
    <w:rsid w:val="00387FB5"/>
    <w:rsid w:val="003916DE"/>
    <w:rsid w:val="00391DE1"/>
    <w:rsid w:val="00391EFD"/>
    <w:rsid w:val="003A6D6E"/>
    <w:rsid w:val="003B5930"/>
    <w:rsid w:val="003C27E4"/>
    <w:rsid w:val="003C4D2A"/>
    <w:rsid w:val="003D51F4"/>
    <w:rsid w:val="003E2778"/>
    <w:rsid w:val="003F28B7"/>
    <w:rsid w:val="003F4DB0"/>
    <w:rsid w:val="003F6883"/>
    <w:rsid w:val="00413B6C"/>
    <w:rsid w:val="00413E81"/>
    <w:rsid w:val="0041602B"/>
    <w:rsid w:val="0042063C"/>
    <w:rsid w:val="00420970"/>
    <w:rsid w:val="00421921"/>
    <w:rsid w:val="00424427"/>
    <w:rsid w:val="00427C5A"/>
    <w:rsid w:val="004313B5"/>
    <w:rsid w:val="00432F1B"/>
    <w:rsid w:val="004366B9"/>
    <w:rsid w:val="004406BE"/>
    <w:rsid w:val="004512D4"/>
    <w:rsid w:val="00456F66"/>
    <w:rsid w:val="00457A00"/>
    <w:rsid w:val="004619D4"/>
    <w:rsid w:val="0046318E"/>
    <w:rsid w:val="0046703D"/>
    <w:rsid w:val="004672A9"/>
    <w:rsid w:val="00475C65"/>
    <w:rsid w:val="00475F34"/>
    <w:rsid w:val="00481799"/>
    <w:rsid w:val="00483160"/>
    <w:rsid w:val="00490D84"/>
    <w:rsid w:val="00495CD1"/>
    <w:rsid w:val="004A704A"/>
    <w:rsid w:val="004B2CC5"/>
    <w:rsid w:val="004B6179"/>
    <w:rsid w:val="004C213E"/>
    <w:rsid w:val="004C5C23"/>
    <w:rsid w:val="004C63C4"/>
    <w:rsid w:val="004D1FF8"/>
    <w:rsid w:val="004D4A3D"/>
    <w:rsid w:val="004E384D"/>
    <w:rsid w:val="004E4212"/>
    <w:rsid w:val="004F07DA"/>
    <w:rsid w:val="004F38AC"/>
    <w:rsid w:val="004F584D"/>
    <w:rsid w:val="005050B6"/>
    <w:rsid w:val="00512117"/>
    <w:rsid w:val="00513437"/>
    <w:rsid w:val="0051626C"/>
    <w:rsid w:val="005168D2"/>
    <w:rsid w:val="00520057"/>
    <w:rsid w:val="00521443"/>
    <w:rsid w:val="00523344"/>
    <w:rsid w:val="0053064B"/>
    <w:rsid w:val="00530A9A"/>
    <w:rsid w:val="00534192"/>
    <w:rsid w:val="00536C67"/>
    <w:rsid w:val="00537720"/>
    <w:rsid w:val="00550834"/>
    <w:rsid w:val="00557F72"/>
    <w:rsid w:val="005664B7"/>
    <w:rsid w:val="0056667B"/>
    <w:rsid w:val="00573095"/>
    <w:rsid w:val="005776DC"/>
    <w:rsid w:val="00581BC8"/>
    <w:rsid w:val="00582897"/>
    <w:rsid w:val="005844E0"/>
    <w:rsid w:val="00587143"/>
    <w:rsid w:val="00592AFC"/>
    <w:rsid w:val="00593537"/>
    <w:rsid w:val="005A0752"/>
    <w:rsid w:val="005B032C"/>
    <w:rsid w:val="005B0A91"/>
    <w:rsid w:val="005C184A"/>
    <w:rsid w:val="005C188A"/>
    <w:rsid w:val="005D2C98"/>
    <w:rsid w:val="005E1FC0"/>
    <w:rsid w:val="005E2C77"/>
    <w:rsid w:val="005E71DC"/>
    <w:rsid w:val="005F30F7"/>
    <w:rsid w:val="0060386B"/>
    <w:rsid w:val="0060590F"/>
    <w:rsid w:val="006074DA"/>
    <w:rsid w:val="006135A6"/>
    <w:rsid w:val="0061430E"/>
    <w:rsid w:val="00621941"/>
    <w:rsid w:val="00621F5C"/>
    <w:rsid w:val="006226FC"/>
    <w:rsid w:val="00642463"/>
    <w:rsid w:val="0064501E"/>
    <w:rsid w:val="00645DF7"/>
    <w:rsid w:val="00651209"/>
    <w:rsid w:val="006517B9"/>
    <w:rsid w:val="00652411"/>
    <w:rsid w:val="0065405F"/>
    <w:rsid w:val="00666F48"/>
    <w:rsid w:val="00674226"/>
    <w:rsid w:val="00683C82"/>
    <w:rsid w:val="00685275"/>
    <w:rsid w:val="006863B4"/>
    <w:rsid w:val="00691AFE"/>
    <w:rsid w:val="00694CCE"/>
    <w:rsid w:val="00694CD2"/>
    <w:rsid w:val="00696898"/>
    <w:rsid w:val="006A1E13"/>
    <w:rsid w:val="006A3270"/>
    <w:rsid w:val="006A5AFD"/>
    <w:rsid w:val="006B4259"/>
    <w:rsid w:val="006E55A6"/>
    <w:rsid w:val="006E6E0F"/>
    <w:rsid w:val="006F0372"/>
    <w:rsid w:val="006F0781"/>
    <w:rsid w:val="00700471"/>
    <w:rsid w:val="00702F88"/>
    <w:rsid w:val="0071186A"/>
    <w:rsid w:val="0071746E"/>
    <w:rsid w:val="00717576"/>
    <w:rsid w:val="007178DC"/>
    <w:rsid w:val="00720600"/>
    <w:rsid w:val="007227A6"/>
    <w:rsid w:val="007251A6"/>
    <w:rsid w:val="00735868"/>
    <w:rsid w:val="0074442B"/>
    <w:rsid w:val="00744532"/>
    <w:rsid w:val="00745349"/>
    <w:rsid w:val="00746459"/>
    <w:rsid w:val="007471C4"/>
    <w:rsid w:val="00752E96"/>
    <w:rsid w:val="007553EB"/>
    <w:rsid w:val="00756836"/>
    <w:rsid w:val="00760B31"/>
    <w:rsid w:val="00762138"/>
    <w:rsid w:val="00763952"/>
    <w:rsid w:val="00763F0E"/>
    <w:rsid w:val="007643AB"/>
    <w:rsid w:val="00766800"/>
    <w:rsid w:val="007669A8"/>
    <w:rsid w:val="00767F3E"/>
    <w:rsid w:val="00773537"/>
    <w:rsid w:val="00775EAB"/>
    <w:rsid w:val="007849ED"/>
    <w:rsid w:val="00794BEF"/>
    <w:rsid w:val="007A5CFA"/>
    <w:rsid w:val="007A680F"/>
    <w:rsid w:val="007A6EBE"/>
    <w:rsid w:val="007B057B"/>
    <w:rsid w:val="007B1076"/>
    <w:rsid w:val="007B135F"/>
    <w:rsid w:val="007B5A80"/>
    <w:rsid w:val="007C1416"/>
    <w:rsid w:val="007C2698"/>
    <w:rsid w:val="007D312B"/>
    <w:rsid w:val="007D44DF"/>
    <w:rsid w:val="007D4545"/>
    <w:rsid w:val="007F0374"/>
    <w:rsid w:val="007F1BF8"/>
    <w:rsid w:val="007F6674"/>
    <w:rsid w:val="00803A12"/>
    <w:rsid w:val="00804E3E"/>
    <w:rsid w:val="00805FDE"/>
    <w:rsid w:val="008076BE"/>
    <w:rsid w:val="00810693"/>
    <w:rsid w:val="008207AA"/>
    <w:rsid w:val="00827A02"/>
    <w:rsid w:val="00833A94"/>
    <w:rsid w:val="00834E6E"/>
    <w:rsid w:val="0084489B"/>
    <w:rsid w:val="008471E0"/>
    <w:rsid w:val="008541F2"/>
    <w:rsid w:val="008641F8"/>
    <w:rsid w:val="00864202"/>
    <w:rsid w:val="0086478A"/>
    <w:rsid w:val="0087349C"/>
    <w:rsid w:val="008738A6"/>
    <w:rsid w:val="00875011"/>
    <w:rsid w:val="008753D0"/>
    <w:rsid w:val="008806C9"/>
    <w:rsid w:val="0088305E"/>
    <w:rsid w:val="008844D3"/>
    <w:rsid w:val="00885A6B"/>
    <w:rsid w:val="00886E83"/>
    <w:rsid w:val="0089722B"/>
    <w:rsid w:val="008A2AEC"/>
    <w:rsid w:val="008A2BE6"/>
    <w:rsid w:val="008A429F"/>
    <w:rsid w:val="008A543B"/>
    <w:rsid w:val="008B1EF9"/>
    <w:rsid w:val="008B5E4D"/>
    <w:rsid w:val="008B5F3D"/>
    <w:rsid w:val="008C496E"/>
    <w:rsid w:val="008C6D01"/>
    <w:rsid w:val="008D01E9"/>
    <w:rsid w:val="008D0DFA"/>
    <w:rsid w:val="008D1708"/>
    <w:rsid w:val="008D4287"/>
    <w:rsid w:val="008E101A"/>
    <w:rsid w:val="008E36D6"/>
    <w:rsid w:val="008F1DD7"/>
    <w:rsid w:val="008F3D51"/>
    <w:rsid w:val="008F6DB5"/>
    <w:rsid w:val="0090311E"/>
    <w:rsid w:val="0091102C"/>
    <w:rsid w:val="00922191"/>
    <w:rsid w:val="00923DB0"/>
    <w:rsid w:val="00925327"/>
    <w:rsid w:val="009337C5"/>
    <w:rsid w:val="009349BC"/>
    <w:rsid w:val="00940961"/>
    <w:rsid w:val="00941F33"/>
    <w:rsid w:val="00950629"/>
    <w:rsid w:val="00952247"/>
    <w:rsid w:val="0095285D"/>
    <w:rsid w:val="00952FF2"/>
    <w:rsid w:val="0095420F"/>
    <w:rsid w:val="00960F57"/>
    <w:rsid w:val="009635CC"/>
    <w:rsid w:val="00963B78"/>
    <w:rsid w:val="00964D13"/>
    <w:rsid w:val="009731BB"/>
    <w:rsid w:val="00973C89"/>
    <w:rsid w:val="00982609"/>
    <w:rsid w:val="00993046"/>
    <w:rsid w:val="009931F7"/>
    <w:rsid w:val="00993657"/>
    <w:rsid w:val="009A1DD2"/>
    <w:rsid w:val="009A6F46"/>
    <w:rsid w:val="009A731A"/>
    <w:rsid w:val="009A7EE8"/>
    <w:rsid w:val="009B112C"/>
    <w:rsid w:val="009B3C92"/>
    <w:rsid w:val="009B49D4"/>
    <w:rsid w:val="009B6557"/>
    <w:rsid w:val="009C01F1"/>
    <w:rsid w:val="009C404A"/>
    <w:rsid w:val="009D0B30"/>
    <w:rsid w:val="009D0F10"/>
    <w:rsid w:val="009E2D32"/>
    <w:rsid w:val="009E4535"/>
    <w:rsid w:val="009E5037"/>
    <w:rsid w:val="009E70E1"/>
    <w:rsid w:val="009E7234"/>
    <w:rsid w:val="009E7C3B"/>
    <w:rsid w:val="009F103B"/>
    <w:rsid w:val="009F1CD4"/>
    <w:rsid w:val="009F3B7A"/>
    <w:rsid w:val="00A044E3"/>
    <w:rsid w:val="00A0556F"/>
    <w:rsid w:val="00A05732"/>
    <w:rsid w:val="00A07115"/>
    <w:rsid w:val="00A07B90"/>
    <w:rsid w:val="00A11613"/>
    <w:rsid w:val="00A11AC2"/>
    <w:rsid w:val="00A12A77"/>
    <w:rsid w:val="00A21179"/>
    <w:rsid w:val="00A23A4D"/>
    <w:rsid w:val="00A35EC3"/>
    <w:rsid w:val="00A43A30"/>
    <w:rsid w:val="00A46FEC"/>
    <w:rsid w:val="00A47354"/>
    <w:rsid w:val="00A51818"/>
    <w:rsid w:val="00A53DA7"/>
    <w:rsid w:val="00A62B92"/>
    <w:rsid w:val="00A63CBF"/>
    <w:rsid w:val="00A65BE9"/>
    <w:rsid w:val="00A67AF8"/>
    <w:rsid w:val="00A761E3"/>
    <w:rsid w:val="00A76B8A"/>
    <w:rsid w:val="00A84899"/>
    <w:rsid w:val="00A85D79"/>
    <w:rsid w:val="00A8797F"/>
    <w:rsid w:val="00AB0614"/>
    <w:rsid w:val="00AB349E"/>
    <w:rsid w:val="00AB69AE"/>
    <w:rsid w:val="00AC2D91"/>
    <w:rsid w:val="00AC45F0"/>
    <w:rsid w:val="00AD25E0"/>
    <w:rsid w:val="00AD7E0E"/>
    <w:rsid w:val="00AE0D9E"/>
    <w:rsid w:val="00AE128F"/>
    <w:rsid w:val="00AE5782"/>
    <w:rsid w:val="00AF3063"/>
    <w:rsid w:val="00AF3E74"/>
    <w:rsid w:val="00AF7950"/>
    <w:rsid w:val="00B00E8B"/>
    <w:rsid w:val="00B024D1"/>
    <w:rsid w:val="00B056EB"/>
    <w:rsid w:val="00B16738"/>
    <w:rsid w:val="00B25329"/>
    <w:rsid w:val="00B25897"/>
    <w:rsid w:val="00B4383F"/>
    <w:rsid w:val="00B47EE9"/>
    <w:rsid w:val="00B54F43"/>
    <w:rsid w:val="00B567F8"/>
    <w:rsid w:val="00B62CC2"/>
    <w:rsid w:val="00B632A2"/>
    <w:rsid w:val="00B65C52"/>
    <w:rsid w:val="00B672E6"/>
    <w:rsid w:val="00B74331"/>
    <w:rsid w:val="00B82480"/>
    <w:rsid w:val="00B82839"/>
    <w:rsid w:val="00B83296"/>
    <w:rsid w:val="00B843D1"/>
    <w:rsid w:val="00B963E7"/>
    <w:rsid w:val="00B9734D"/>
    <w:rsid w:val="00BA036D"/>
    <w:rsid w:val="00BA52CE"/>
    <w:rsid w:val="00BB00C5"/>
    <w:rsid w:val="00BB63D6"/>
    <w:rsid w:val="00BC08D8"/>
    <w:rsid w:val="00BC2FD0"/>
    <w:rsid w:val="00BC4296"/>
    <w:rsid w:val="00BD6D81"/>
    <w:rsid w:val="00BE217C"/>
    <w:rsid w:val="00BE2CC7"/>
    <w:rsid w:val="00BE2E26"/>
    <w:rsid w:val="00BE5A4A"/>
    <w:rsid w:val="00C11EC0"/>
    <w:rsid w:val="00C128BC"/>
    <w:rsid w:val="00C30291"/>
    <w:rsid w:val="00C41F23"/>
    <w:rsid w:val="00C43080"/>
    <w:rsid w:val="00C4668B"/>
    <w:rsid w:val="00C537F8"/>
    <w:rsid w:val="00C67E30"/>
    <w:rsid w:val="00C7553E"/>
    <w:rsid w:val="00C81049"/>
    <w:rsid w:val="00C81DA4"/>
    <w:rsid w:val="00C855B5"/>
    <w:rsid w:val="00C870DF"/>
    <w:rsid w:val="00C9182C"/>
    <w:rsid w:val="00C97145"/>
    <w:rsid w:val="00CA702A"/>
    <w:rsid w:val="00CB047A"/>
    <w:rsid w:val="00CB0C94"/>
    <w:rsid w:val="00CB72B2"/>
    <w:rsid w:val="00CC4625"/>
    <w:rsid w:val="00CC7561"/>
    <w:rsid w:val="00CD31C2"/>
    <w:rsid w:val="00CD5D9C"/>
    <w:rsid w:val="00CD76EA"/>
    <w:rsid w:val="00CE6530"/>
    <w:rsid w:val="00CE7B6D"/>
    <w:rsid w:val="00CF0E2E"/>
    <w:rsid w:val="00CF144B"/>
    <w:rsid w:val="00D02F92"/>
    <w:rsid w:val="00D068F5"/>
    <w:rsid w:val="00D119EA"/>
    <w:rsid w:val="00D16B3F"/>
    <w:rsid w:val="00D239D2"/>
    <w:rsid w:val="00D27E01"/>
    <w:rsid w:val="00D33C81"/>
    <w:rsid w:val="00D3455C"/>
    <w:rsid w:val="00D548F7"/>
    <w:rsid w:val="00D71B71"/>
    <w:rsid w:val="00D761D8"/>
    <w:rsid w:val="00D81E62"/>
    <w:rsid w:val="00D83D37"/>
    <w:rsid w:val="00D83EB3"/>
    <w:rsid w:val="00D8438A"/>
    <w:rsid w:val="00D85DA6"/>
    <w:rsid w:val="00D85F2D"/>
    <w:rsid w:val="00D92C91"/>
    <w:rsid w:val="00D95F9B"/>
    <w:rsid w:val="00DB24B3"/>
    <w:rsid w:val="00DB3263"/>
    <w:rsid w:val="00DC0B5C"/>
    <w:rsid w:val="00DC0DAC"/>
    <w:rsid w:val="00DC1484"/>
    <w:rsid w:val="00DC5E85"/>
    <w:rsid w:val="00DD2CEB"/>
    <w:rsid w:val="00DD64B5"/>
    <w:rsid w:val="00DD7538"/>
    <w:rsid w:val="00DE0399"/>
    <w:rsid w:val="00DE363E"/>
    <w:rsid w:val="00DE4358"/>
    <w:rsid w:val="00DE49C9"/>
    <w:rsid w:val="00DE5689"/>
    <w:rsid w:val="00DE6197"/>
    <w:rsid w:val="00E00363"/>
    <w:rsid w:val="00E036CB"/>
    <w:rsid w:val="00E051A1"/>
    <w:rsid w:val="00E0772D"/>
    <w:rsid w:val="00E126A9"/>
    <w:rsid w:val="00E12BED"/>
    <w:rsid w:val="00E13DA8"/>
    <w:rsid w:val="00E14AFC"/>
    <w:rsid w:val="00E17DEA"/>
    <w:rsid w:val="00E32D5B"/>
    <w:rsid w:val="00E3494C"/>
    <w:rsid w:val="00E34F89"/>
    <w:rsid w:val="00E3562A"/>
    <w:rsid w:val="00E36AD4"/>
    <w:rsid w:val="00E441B2"/>
    <w:rsid w:val="00E518BC"/>
    <w:rsid w:val="00E60F52"/>
    <w:rsid w:val="00E61229"/>
    <w:rsid w:val="00E67BE5"/>
    <w:rsid w:val="00E7093B"/>
    <w:rsid w:val="00E7594B"/>
    <w:rsid w:val="00E8470A"/>
    <w:rsid w:val="00E87AEB"/>
    <w:rsid w:val="00E9189F"/>
    <w:rsid w:val="00EA4E34"/>
    <w:rsid w:val="00EB5995"/>
    <w:rsid w:val="00EC5181"/>
    <w:rsid w:val="00ED08DB"/>
    <w:rsid w:val="00ED6492"/>
    <w:rsid w:val="00EE1298"/>
    <w:rsid w:val="00EE3EF8"/>
    <w:rsid w:val="00EE3F07"/>
    <w:rsid w:val="00EE6C11"/>
    <w:rsid w:val="00EF56AA"/>
    <w:rsid w:val="00EF6F7B"/>
    <w:rsid w:val="00F05FEF"/>
    <w:rsid w:val="00F13942"/>
    <w:rsid w:val="00F23937"/>
    <w:rsid w:val="00F258AE"/>
    <w:rsid w:val="00F302A3"/>
    <w:rsid w:val="00F31C3F"/>
    <w:rsid w:val="00F362DD"/>
    <w:rsid w:val="00F37FDA"/>
    <w:rsid w:val="00F44C68"/>
    <w:rsid w:val="00F44DFB"/>
    <w:rsid w:val="00F4503F"/>
    <w:rsid w:val="00F45DE9"/>
    <w:rsid w:val="00F46A53"/>
    <w:rsid w:val="00F50008"/>
    <w:rsid w:val="00F507B3"/>
    <w:rsid w:val="00F5602F"/>
    <w:rsid w:val="00F57E31"/>
    <w:rsid w:val="00F7002D"/>
    <w:rsid w:val="00F7731D"/>
    <w:rsid w:val="00F80560"/>
    <w:rsid w:val="00F81084"/>
    <w:rsid w:val="00F81104"/>
    <w:rsid w:val="00F842BB"/>
    <w:rsid w:val="00F85A61"/>
    <w:rsid w:val="00F94DC5"/>
    <w:rsid w:val="00FA1B93"/>
    <w:rsid w:val="00FA657C"/>
    <w:rsid w:val="00FA7C56"/>
    <w:rsid w:val="00FB05B7"/>
    <w:rsid w:val="00FB29EB"/>
    <w:rsid w:val="00FB2A86"/>
    <w:rsid w:val="00FB4DA8"/>
    <w:rsid w:val="00FC61A9"/>
    <w:rsid w:val="00FD0AB7"/>
    <w:rsid w:val="00FE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4C3D132C-F247-42FD-9042-1768B571D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B7"/>
    <w:pPr>
      <w:spacing w:after="0" w:line="240" w:lineRule="auto"/>
    </w:pPr>
    <w:rPr>
      <w:rFonts w:ascii="Arial" w:eastAsia="Times New Roman" w:hAnsi="Arial" w:cs="Times New Roman"/>
      <w:sz w:val="24"/>
    </w:rPr>
  </w:style>
  <w:style w:type="paragraph" w:styleId="Heading1">
    <w:name w:val="heading 1"/>
    <w:basedOn w:val="Normal"/>
    <w:next w:val="Normal"/>
    <w:link w:val="Heading1Char"/>
    <w:qFormat/>
    <w:rsid w:val="0053064B"/>
    <w:pPr>
      <w:keepNext/>
      <w:widowControl w:val="0"/>
      <w:tabs>
        <w:tab w:val="left" w:pos="2160"/>
      </w:tabs>
      <w:spacing w:before="240" w:after="480"/>
      <w:outlineLvl w:val="0"/>
    </w:pPr>
    <w:rPr>
      <w:b/>
      <w:kern w:val="28"/>
      <w:sz w:val="28"/>
    </w:rPr>
  </w:style>
  <w:style w:type="paragraph" w:styleId="Heading2">
    <w:name w:val="heading 2"/>
    <w:basedOn w:val="Heading1"/>
    <w:next w:val="Normal"/>
    <w:link w:val="Heading2Char"/>
    <w:unhideWhenUsed/>
    <w:qFormat/>
    <w:rsid w:val="00D27E01"/>
    <w:pPr>
      <w:keepLines/>
      <w:tabs>
        <w:tab w:val="left" w:pos="720"/>
      </w:tabs>
      <w:spacing w:before="480" w:after="60"/>
      <w:outlineLvl w:val="1"/>
    </w:pPr>
    <w:rPr>
      <w:rFonts w:eastAsiaTheme="majorEastAsia" w:cstheme="majorBidi"/>
      <w:color w:val="000000" w:themeColor="text1"/>
      <w:szCs w:val="26"/>
    </w:rPr>
  </w:style>
  <w:style w:type="paragraph" w:styleId="Heading3">
    <w:name w:val="heading 3"/>
    <w:basedOn w:val="Normal"/>
    <w:next w:val="Normal"/>
    <w:link w:val="Heading3Char"/>
    <w:qFormat/>
    <w:rsid w:val="00173955"/>
    <w:pPr>
      <w:keepNext/>
      <w:spacing w:after="180"/>
      <w:outlineLvl w:val="2"/>
    </w:pPr>
    <w:rPr>
      <w:rFonts w:ascii="Times New Roman" w:hAnsi="Times New Roman"/>
      <w:b/>
      <w:snapToGrid w:val="0"/>
      <w:color w:val="000000"/>
      <w:sz w:val="18"/>
      <w:szCs w:val="20"/>
    </w:rPr>
  </w:style>
  <w:style w:type="paragraph" w:styleId="Heading4">
    <w:name w:val="heading 4"/>
    <w:basedOn w:val="Normal"/>
    <w:next w:val="Normal"/>
    <w:link w:val="Heading4Char"/>
    <w:rsid w:val="008A2AEC"/>
    <w:pPr>
      <w:keepNext/>
      <w:numPr>
        <w:numId w:val="17"/>
      </w:numPr>
      <w:spacing w:before="240" w:after="120"/>
      <w:ind w:left="1224" w:hanging="504"/>
      <w:outlineLvl w:val="3"/>
    </w:pPr>
    <w:rPr>
      <w:b/>
      <w:snapToGrid w:val="0"/>
      <w:color w:val="000000"/>
      <w:sz w:val="28"/>
      <w:szCs w:val="20"/>
    </w:rPr>
  </w:style>
  <w:style w:type="paragraph" w:styleId="Heading5">
    <w:name w:val="heading 5"/>
    <w:basedOn w:val="Normal"/>
    <w:next w:val="Normal"/>
    <w:link w:val="Heading5Char"/>
    <w:uiPriority w:val="99"/>
    <w:qFormat/>
    <w:rsid w:val="0001640D"/>
    <w:pPr>
      <w:keepNext/>
      <w:spacing w:before="240" w:after="240"/>
      <w:ind w:left="360"/>
      <w:jc w:val="both"/>
      <w:outlineLvl w:val="4"/>
    </w:pPr>
    <w:rPr>
      <w:b/>
      <w:sz w:val="26"/>
      <w:szCs w:val="20"/>
    </w:rPr>
  </w:style>
  <w:style w:type="paragraph" w:styleId="Heading6">
    <w:name w:val="heading 6"/>
    <w:basedOn w:val="Normal"/>
    <w:next w:val="Normal"/>
    <w:link w:val="Heading6Char"/>
    <w:qFormat/>
    <w:rsid w:val="00CF144B"/>
    <w:pPr>
      <w:keepNext/>
      <w:pBdr>
        <w:bottom w:val="single" w:sz="6" w:space="1" w:color="auto"/>
      </w:pBdr>
      <w:spacing w:before="120" w:after="120"/>
      <w:ind w:left="3600"/>
      <w:outlineLvl w:val="5"/>
    </w:pPr>
    <w:rPr>
      <w:rFonts w:cs="Arial"/>
      <w:b/>
      <w:sz w:val="20"/>
      <w:szCs w:val="20"/>
    </w:rPr>
  </w:style>
  <w:style w:type="paragraph" w:styleId="Heading7">
    <w:name w:val="heading 7"/>
    <w:basedOn w:val="Normal"/>
    <w:next w:val="Normal"/>
    <w:link w:val="Heading7Char"/>
    <w:qFormat/>
    <w:rsid w:val="00CF144B"/>
    <w:pPr>
      <w:keepNext/>
      <w:ind w:left="4320" w:right="540"/>
      <w:outlineLvl w:val="6"/>
    </w:pPr>
    <w:rPr>
      <w:b/>
      <w:color w:val="000000"/>
      <w:sz w:val="20"/>
      <w:szCs w:val="20"/>
      <w:u w:val="single"/>
    </w:rPr>
  </w:style>
  <w:style w:type="paragraph" w:styleId="Heading8">
    <w:name w:val="heading 8"/>
    <w:basedOn w:val="Normal"/>
    <w:next w:val="Normal"/>
    <w:link w:val="Heading8Char"/>
    <w:qFormat/>
    <w:rsid w:val="00CF144B"/>
    <w:pPr>
      <w:keepNext/>
      <w:ind w:left="5040"/>
      <w:outlineLvl w:val="7"/>
    </w:pPr>
    <w:rPr>
      <w:b/>
      <w:color w:val="000000"/>
      <w:sz w:val="20"/>
      <w:szCs w:val="20"/>
      <w:u w:val="single"/>
    </w:rPr>
  </w:style>
  <w:style w:type="paragraph" w:styleId="Heading9">
    <w:name w:val="heading 9"/>
    <w:basedOn w:val="Normal"/>
    <w:next w:val="Normal"/>
    <w:link w:val="Heading9Char"/>
    <w:qFormat/>
    <w:rsid w:val="00CF144B"/>
    <w:pPr>
      <w:keepNext/>
      <w:ind w:left="5760"/>
      <w:outlineLvl w:val="8"/>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064B"/>
    <w:rPr>
      <w:rFonts w:ascii="Arial" w:eastAsia="Times New Roman" w:hAnsi="Arial" w:cs="Times New Roman"/>
      <w:b/>
      <w:kern w:val="28"/>
      <w:sz w:val="28"/>
    </w:rPr>
  </w:style>
  <w:style w:type="character" w:customStyle="1" w:styleId="Heading2Char">
    <w:name w:val="Heading 2 Char"/>
    <w:basedOn w:val="DefaultParagraphFont"/>
    <w:link w:val="Heading2"/>
    <w:rsid w:val="00D27E01"/>
    <w:rPr>
      <w:rFonts w:ascii="Arial" w:eastAsiaTheme="majorEastAsia" w:hAnsi="Arial" w:cstheme="majorBidi"/>
      <w:b/>
      <w:color w:val="000000" w:themeColor="text1"/>
      <w:kern w:val="28"/>
      <w:sz w:val="28"/>
      <w:szCs w:val="26"/>
    </w:rPr>
  </w:style>
  <w:style w:type="character" w:customStyle="1" w:styleId="Heading3Char">
    <w:name w:val="Heading 3 Char"/>
    <w:basedOn w:val="DefaultParagraphFont"/>
    <w:link w:val="Heading3"/>
    <w:rsid w:val="00173955"/>
    <w:rPr>
      <w:rFonts w:ascii="Times New Roman" w:eastAsia="Times New Roman" w:hAnsi="Times New Roman" w:cs="Times New Roman"/>
      <w:b/>
      <w:snapToGrid w:val="0"/>
      <w:color w:val="000000"/>
      <w:sz w:val="18"/>
      <w:szCs w:val="20"/>
    </w:rPr>
  </w:style>
  <w:style w:type="character" w:customStyle="1" w:styleId="Heading4Char">
    <w:name w:val="Heading 4 Char"/>
    <w:basedOn w:val="DefaultParagraphFont"/>
    <w:link w:val="Heading4"/>
    <w:rsid w:val="008A2AEC"/>
    <w:rPr>
      <w:rFonts w:ascii="Arial" w:eastAsia="Times New Roman" w:hAnsi="Arial" w:cs="Times New Roman"/>
      <w:b/>
      <w:snapToGrid w:val="0"/>
      <w:color w:val="000000"/>
      <w:sz w:val="28"/>
      <w:szCs w:val="20"/>
    </w:rPr>
  </w:style>
  <w:style w:type="character" w:customStyle="1" w:styleId="Heading5Char">
    <w:name w:val="Heading 5 Char"/>
    <w:basedOn w:val="DefaultParagraphFont"/>
    <w:link w:val="Heading5"/>
    <w:uiPriority w:val="99"/>
    <w:rsid w:val="0001640D"/>
    <w:rPr>
      <w:rFonts w:ascii="Arial" w:eastAsia="Times New Roman" w:hAnsi="Arial" w:cs="Times New Roman"/>
      <w:b/>
      <w:sz w:val="26"/>
      <w:szCs w:val="20"/>
    </w:rPr>
  </w:style>
  <w:style w:type="character" w:customStyle="1" w:styleId="Heading6Char">
    <w:name w:val="Heading 6 Char"/>
    <w:basedOn w:val="DefaultParagraphFont"/>
    <w:link w:val="Heading6"/>
    <w:rsid w:val="00CF144B"/>
    <w:rPr>
      <w:rFonts w:ascii="Arial" w:eastAsia="Times New Roman" w:hAnsi="Arial" w:cs="Arial"/>
      <w:b/>
      <w:sz w:val="20"/>
      <w:szCs w:val="20"/>
    </w:rPr>
  </w:style>
  <w:style w:type="character" w:customStyle="1" w:styleId="Heading7Char">
    <w:name w:val="Heading 7 Char"/>
    <w:basedOn w:val="DefaultParagraphFont"/>
    <w:link w:val="Heading7"/>
    <w:rsid w:val="00CF144B"/>
    <w:rPr>
      <w:rFonts w:ascii="Arial" w:eastAsia="Times New Roman" w:hAnsi="Arial" w:cs="Times New Roman"/>
      <w:b/>
      <w:color w:val="000000"/>
      <w:sz w:val="20"/>
      <w:szCs w:val="20"/>
      <w:u w:val="single"/>
    </w:rPr>
  </w:style>
  <w:style w:type="character" w:customStyle="1" w:styleId="Heading8Char">
    <w:name w:val="Heading 8 Char"/>
    <w:basedOn w:val="DefaultParagraphFont"/>
    <w:link w:val="Heading8"/>
    <w:rsid w:val="00CF144B"/>
    <w:rPr>
      <w:rFonts w:ascii="Arial" w:eastAsia="Times New Roman" w:hAnsi="Arial" w:cs="Times New Roman"/>
      <w:b/>
      <w:color w:val="000000"/>
      <w:sz w:val="20"/>
      <w:szCs w:val="20"/>
      <w:u w:val="single"/>
    </w:rPr>
  </w:style>
  <w:style w:type="character" w:customStyle="1" w:styleId="Heading9Char">
    <w:name w:val="Heading 9 Char"/>
    <w:basedOn w:val="DefaultParagraphFont"/>
    <w:link w:val="Heading9"/>
    <w:rsid w:val="00CF144B"/>
    <w:rPr>
      <w:rFonts w:ascii="Arial" w:eastAsia="Times New Roman" w:hAnsi="Arial" w:cs="Times New Roman"/>
      <w:b/>
      <w:color w:val="000000"/>
      <w:sz w:val="20"/>
      <w:szCs w:val="20"/>
    </w:rPr>
  </w:style>
  <w:style w:type="paragraph" w:styleId="BodyText2">
    <w:name w:val="Body Text 2"/>
    <w:basedOn w:val="Normal"/>
    <w:link w:val="BodyText2Char"/>
    <w:unhideWhenUsed/>
    <w:rsid w:val="006517B9"/>
    <w:pPr>
      <w:ind w:right="720"/>
    </w:pPr>
    <w:rPr>
      <w:color w:val="000000"/>
    </w:rPr>
  </w:style>
  <w:style w:type="character" w:customStyle="1" w:styleId="BodyText2Char">
    <w:name w:val="Body Text 2 Char"/>
    <w:basedOn w:val="DefaultParagraphFont"/>
    <w:link w:val="BodyText2"/>
    <w:rsid w:val="006517B9"/>
    <w:rPr>
      <w:rFonts w:ascii="Arial" w:eastAsia="Times New Roman" w:hAnsi="Arial" w:cs="Times New Roman"/>
      <w:color w:val="000000"/>
      <w:sz w:val="24"/>
    </w:rPr>
  </w:style>
  <w:style w:type="paragraph" w:styleId="BalloonText">
    <w:name w:val="Balloon Text"/>
    <w:basedOn w:val="Normal"/>
    <w:link w:val="BalloonTextChar"/>
    <w:semiHidden/>
    <w:unhideWhenUsed/>
    <w:rsid w:val="00CF144B"/>
    <w:rPr>
      <w:rFonts w:ascii="Tahoma" w:hAnsi="Tahoma" w:cs="Tahoma"/>
      <w:sz w:val="16"/>
      <w:szCs w:val="16"/>
    </w:rPr>
  </w:style>
  <w:style w:type="character" w:customStyle="1" w:styleId="BalloonTextChar">
    <w:name w:val="Balloon Text Char"/>
    <w:basedOn w:val="DefaultParagraphFont"/>
    <w:link w:val="BalloonText"/>
    <w:semiHidden/>
    <w:rsid w:val="00CF144B"/>
    <w:rPr>
      <w:rFonts w:ascii="Tahoma" w:eastAsia="Times New Roman" w:hAnsi="Tahoma" w:cs="Tahoma"/>
      <w:sz w:val="16"/>
      <w:szCs w:val="16"/>
    </w:rPr>
  </w:style>
  <w:style w:type="paragraph" w:styleId="Header">
    <w:name w:val="header"/>
    <w:basedOn w:val="Normal"/>
    <w:link w:val="HeaderChar"/>
    <w:uiPriority w:val="99"/>
    <w:unhideWhenUsed/>
    <w:rsid w:val="00CF144B"/>
    <w:pPr>
      <w:tabs>
        <w:tab w:val="center" w:pos="4680"/>
        <w:tab w:val="right" w:pos="9360"/>
      </w:tabs>
    </w:pPr>
  </w:style>
  <w:style w:type="character" w:customStyle="1" w:styleId="HeaderChar">
    <w:name w:val="Header Char"/>
    <w:basedOn w:val="DefaultParagraphFont"/>
    <w:link w:val="Header"/>
    <w:uiPriority w:val="99"/>
    <w:rsid w:val="00CF144B"/>
    <w:rPr>
      <w:rFonts w:ascii="Times New Roman" w:eastAsia="Times New Roman" w:hAnsi="Times New Roman" w:cs="Times New Roman"/>
    </w:rPr>
  </w:style>
  <w:style w:type="paragraph" w:styleId="Footer">
    <w:name w:val="footer"/>
    <w:basedOn w:val="Normal"/>
    <w:link w:val="FooterChar"/>
    <w:uiPriority w:val="99"/>
    <w:unhideWhenUsed/>
    <w:rsid w:val="009B6557"/>
    <w:pPr>
      <w:tabs>
        <w:tab w:val="right" w:pos="9360"/>
        <w:tab w:val="right" w:pos="13680"/>
      </w:tabs>
    </w:pPr>
    <w:rPr>
      <w:sz w:val="20"/>
    </w:rPr>
  </w:style>
  <w:style w:type="character" w:customStyle="1" w:styleId="FooterChar">
    <w:name w:val="Footer Char"/>
    <w:basedOn w:val="DefaultParagraphFont"/>
    <w:link w:val="Footer"/>
    <w:uiPriority w:val="99"/>
    <w:rsid w:val="009B6557"/>
    <w:rPr>
      <w:rFonts w:ascii="Arial" w:eastAsia="Times New Roman" w:hAnsi="Arial" w:cs="Times New Roman"/>
      <w:sz w:val="20"/>
    </w:rPr>
  </w:style>
  <w:style w:type="character" w:styleId="PageNumber">
    <w:name w:val="page number"/>
    <w:basedOn w:val="DefaultParagraphFont"/>
    <w:uiPriority w:val="99"/>
    <w:rsid w:val="00CF144B"/>
  </w:style>
  <w:style w:type="character" w:styleId="Emphasis">
    <w:name w:val="Emphasis"/>
    <w:basedOn w:val="DefaultParagraphFont"/>
    <w:uiPriority w:val="20"/>
    <w:qFormat/>
    <w:rsid w:val="00AB0614"/>
    <w:rPr>
      <w:i w:val="0"/>
      <w:iCs/>
      <w:u w:val="single"/>
    </w:rPr>
  </w:style>
  <w:style w:type="paragraph" w:styleId="Title">
    <w:name w:val="Title"/>
    <w:basedOn w:val="Normal"/>
    <w:link w:val="TitleChar"/>
    <w:qFormat/>
    <w:rsid w:val="00BE5A4A"/>
    <w:pPr>
      <w:spacing w:after="480"/>
      <w:jc w:val="center"/>
    </w:pPr>
    <w:rPr>
      <w:rFonts w:ascii="Times New Roman" w:hAnsi="Times New Roman" w:cs="Arial"/>
      <w:b/>
      <w:sz w:val="22"/>
    </w:rPr>
  </w:style>
  <w:style w:type="character" w:customStyle="1" w:styleId="TitleChar">
    <w:name w:val="Title Char"/>
    <w:basedOn w:val="DefaultParagraphFont"/>
    <w:link w:val="Title"/>
    <w:rsid w:val="00BE5A4A"/>
    <w:rPr>
      <w:rFonts w:ascii="Times New Roman" w:eastAsia="Times New Roman" w:hAnsi="Times New Roman" w:cs="Arial"/>
      <w:b/>
    </w:rPr>
  </w:style>
  <w:style w:type="paragraph" w:styleId="ListParagraph">
    <w:name w:val="List Paragraph"/>
    <w:basedOn w:val="Normal"/>
    <w:uiPriority w:val="34"/>
    <w:qFormat/>
    <w:rsid w:val="00D8438A"/>
    <w:pPr>
      <w:spacing w:before="120" w:after="120"/>
      <w:ind w:left="720"/>
    </w:pPr>
  </w:style>
  <w:style w:type="paragraph" w:styleId="BodyText">
    <w:name w:val="Body Text"/>
    <w:basedOn w:val="Normal"/>
    <w:link w:val="BodyTextChar"/>
    <w:uiPriority w:val="99"/>
    <w:unhideWhenUsed/>
    <w:rsid w:val="006517B9"/>
    <w:pPr>
      <w:spacing w:before="240" w:after="360"/>
    </w:pPr>
  </w:style>
  <w:style w:type="character" w:customStyle="1" w:styleId="BodyTextChar">
    <w:name w:val="Body Text Char"/>
    <w:basedOn w:val="DefaultParagraphFont"/>
    <w:link w:val="BodyText"/>
    <w:uiPriority w:val="99"/>
    <w:rsid w:val="006517B9"/>
    <w:rPr>
      <w:rFonts w:ascii="Arial" w:eastAsia="Times New Roman" w:hAnsi="Arial" w:cs="Times New Roman"/>
      <w:sz w:val="24"/>
    </w:rPr>
  </w:style>
  <w:style w:type="paragraph" w:styleId="BodyTextIndent3">
    <w:name w:val="Body Text Indent 3"/>
    <w:basedOn w:val="Normal"/>
    <w:link w:val="BodyTextIndent3Char"/>
    <w:semiHidden/>
    <w:rsid w:val="00CF144B"/>
    <w:pPr>
      <w:spacing w:before="60"/>
      <w:ind w:left="1440" w:hanging="1440"/>
    </w:pPr>
    <w:rPr>
      <w:rFonts w:cs="Arial"/>
      <w:sz w:val="20"/>
      <w:szCs w:val="20"/>
    </w:rPr>
  </w:style>
  <w:style w:type="character" w:customStyle="1" w:styleId="BodyTextIndent3Char">
    <w:name w:val="Body Text Indent 3 Char"/>
    <w:basedOn w:val="DefaultParagraphFont"/>
    <w:link w:val="BodyTextIndent3"/>
    <w:semiHidden/>
    <w:rsid w:val="00CF144B"/>
    <w:rPr>
      <w:rFonts w:ascii="Arial" w:eastAsia="Times New Roman" w:hAnsi="Arial" w:cs="Arial"/>
      <w:sz w:val="20"/>
      <w:szCs w:val="20"/>
    </w:rPr>
  </w:style>
  <w:style w:type="paragraph" w:styleId="BodyTextIndent">
    <w:name w:val="Body Text Indent"/>
    <w:basedOn w:val="Normal"/>
    <w:link w:val="BodyTextIndentChar"/>
    <w:uiPriority w:val="99"/>
    <w:semiHidden/>
    <w:rsid w:val="00CF144B"/>
    <w:pPr>
      <w:numPr>
        <w:ilvl w:val="12"/>
      </w:numPr>
      <w:ind w:right="720"/>
    </w:pPr>
    <w:rPr>
      <w:b/>
      <w:snapToGrid w:val="0"/>
      <w:color w:val="000000"/>
      <w:szCs w:val="20"/>
      <w:lang w:val="x-none" w:eastAsia="x-none"/>
    </w:rPr>
  </w:style>
  <w:style w:type="character" w:customStyle="1" w:styleId="BodyTextIndentChar">
    <w:name w:val="Body Text Indent Char"/>
    <w:basedOn w:val="DefaultParagraphFont"/>
    <w:link w:val="BodyTextIndent"/>
    <w:uiPriority w:val="99"/>
    <w:semiHidden/>
    <w:rsid w:val="00CF144B"/>
    <w:rPr>
      <w:rFonts w:ascii="Arial" w:eastAsia="Times New Roman" w:hAnsi="Arial" w:cs="Times New Roman"/>
      <w:b/>
      <w:snapToGrid w:val="0"/>
      <w:color w:val="000000"/>
      <w:sz w:val="24"/>
      <w:szCs w:val="20"/>
      <w:lang w:val="x-none" w:eastAsia="x-none"/>
    </w:rPr>
  </w:style>
  <w:style w:type="paragraph" w:styleId="BodyTextIndent2">
    <w:name w:val="Body Text Indent 2"/>
    <w:basedOn w:val="Normal"/>
    <w:link w:val="BodyTextIndent2Char"/>
    <w:semiHidden/>
    <w:rsid w:val="00CF144B"/>
    <w:pPr>
      <w:widowControl w:val="0"/>
      <w:tabs>
        <w:tab w:val="left" w:pos="1440"/>
      </w:tabs>
      <w:ind w:left="1440" w:hanging="1080"/>
    </w:pPr>
    <w:rPr>
      <w:color w:val="000000"/>
      <w:szCs w:val="20"/>
    </w:rPr>
  </w:style>
  <w:style w:type="character" w:customStyle="1" w:styleId="BodyTextIndent2Char">
    <w:name w:val="Body Text Indent 2 Char"/>
    <w:basedOn w:val="DefaultParagraphFont"/>
    <w:link w:val="BodyTextIndent2"/>
    <w:semiHidden/>
    <w:rsid w:val="00CF144B"/>
    <w:rPr>
      <w:rFonts w:ascii="Times New Roman" w:eastAsia="Times New Roman" w:hAnsi="Times New Roman" w:cs="Times New Roman"/>
      <w:color w:val="000000"/>
      <w:sz w:val="24"/>
      <w:szCs w:val="20"/>
    </w:rPr>
  </w:style>
  <w:style w:type="paragraph" w:styleId="BodyText3">
    <w:name w:val="Body Text 3"/>
    <w:basedOn w:val="Normal"/>
    <w:link w:val="BodyText3Char"/>
    <w:semiHidden/>
    <w:rsid w:val="00CF144B"/>
    <w:rPr>
      <w:szCs w:val="20"/>
    </w:rPr>
  </w:style>
  <w:style w:type="character" w:customStyle="1" w:styleId="BodyText3Char">
    <w:name w:val="Body Text 3 Char"/>
    <w:basedOn w:val="DefaultParagraphFont"/>
    <w:link w:val="BodyText3"/>
    <w:semiHidden/>
    <w:rsid w:val="00CF144B"/>
    <w:rPr>
      <w:rFonts w:ascii="Arial" w:eastAsia="Times New Roman" w:hAnsi="Arial" w:cs="Times New Roman"/>
      <w:sz w:val="24"/>
      <w:szCs w:val="20"/>
    </w:rPr>
  </w:style>
  <w:style w:type="character" w:styleId="Hyperlink">
    <w:name w:val="Hyperlink"/>
    <w:rsid w:val="00CF144B"/>
    <w:rPr>
      <w:color w:val="0000FF"/>
      <w:u w:val="single"/>
    </w:rPr>
  </w:style>
  <w:style w:type="paragraph" w:styleId="BlockText">
    <w:name w:val="Block Text"/>
    <w:basedOn w:val="Normal"/>
    <w:semiHidden/>
    <w:rsid w:val="00CF144B"/>
    <w:pPr>
      <w:ind w:left="360" w:right="-720"/>
    </w:pPr>
    <w:rPr>
      <w:b/>
      <w:i/>
      <w:sz w:val="18"/>
      <w:szCs w:val="20"/>
    </w:rPr>
  </w:style>
  <w:style w:type="character" w:styleId="FollowedHyperlink">
    <w:name w:val="FollowedHyperlink"/>
    <w:semiHidden/>
    <w:rsid w:val="00CF144B"/>
    <w:rPr>
      <w:color w:val="800080"/>
      <w:u w:val="single"/>
    </w:rPr>
  </w:style>
  <w:style w:type="paragraph" w:customStyle="1" w:styleId="Bullet">
    <w:name w:val="Bullet"/>
    <w:rsid w:val="00CF144B"/>
    <w:pPr>
      <w:numPr>
        <w:numId w:val="1"/>
      </w:numPr>
      <w:spacing w:after="180" w:line="240" w:lineRule="auto"/>
      <w:ind w:right="360"/>
      <w:jc w:val="both"/>
    </w:pPr>
    <w:rPr>
      <w:rFonts w:ascii="Times New Roman" w:eastAsia="Times New Roman" w:hAnsi="Times New Roman" w:cs="Times New Roman"/>
      <w:sz w:val="24"/>
      <w:szCs w:val="20"/>
    </w:rPr>
  </w:style>
  <w:style w:type="paragraph" w:customStyle="1" w:styleId="BulletLAST">
    <w:name w:val="Bullet (LAST)"/>
    <w:next w:val="Normal"/>
    <w:rsid w:val="00CF144B"/>
    <w:pPr>
      <w:numPr>
        <w:numId w:val="4"/>
      </w:numPr>
      <w:spacing w:after="480" w:line="240" w:lineRule="auto"/>
      <w:ind w:left="720" w:right="360" w:hanging="288"/>
      <w:jc w:val="both"/>
    </w:pPr>
    <w:rPr>
      <w:rFonts w:ascii="Times New Roman" w:eastAsia="Times New Roman" w:hAnsi="Times New Roman" w:cs="Times New Roman"/>
      <w:sz w:val="24"/>
      <w:szCs w:val="20"/>
    </w:rPr>
  </w:style>
  <w:style w:type="paragraph" w:customStyle="1" w:styleId="Center">
    <w:name w:val="Center"/>
    <w:basedOn w:val="Normal"/>
    <w:rsid w:val="00CF144B"/>
    <w:pPr>
      <w:numPr>
        <w:numId w:val="6"/>
      </w:numPr>
      <w:tabs>
        <w:tab w:val="clear" w:pos="360"/>
        <w:tab w:val="left" w:pos="432"/>
      </w:tabs>
      <w:spacing w:line="480" w:lineRule="auto"/>
      <w:ind w:left="0" w:firstLine="0"/>
      <w:jc w:val="center"/>
    </w:pPr>
    <w:rPr>
      <w:szCs w:val="20"/>
    </w:rPr>
  </w:style>
  <w:style w:type="paragraph" w:customStyle="1" w:styleId="Dash">
    <w:name w:val="Dash"/>
    <w:rsid w:val="00CF144B"/>
    <w:pPr>
      <w:numPr>
        <w:numId w:val="2"/>
      </w:numPr>
      <w:spacing w:after="120" w:line="240" w:lineRule="auto"/>
      <w:ind w:right="720"/>
      <w:jc w:val="both"/>
    </w:pPr>
    <w:rPr>
      <w:rFonts w:ascii="Times New Roman" w:eastAsia="Times New Roman" w:hAnsi="Times New Roman" w:cs="Times New Roman"/>
      <w:sz w:val="24"/>
      <w:szCs w:val="20"/>
    </w:rPr>
  </w:style>
  <w:style w:type="paragraph" w:customStyle="1" w:styleId="DashLAST">
    <w:name w:val="Dash (LAST)"/>
    <w:next w:val="Normal"/>
    <w:rsid w:val="00CF144B"/>
    <w:pPr>
      <w:numPr>
        <w:numId w:val="3"/>
      </w:numPr>
      <w:spacing w:after="480" w:line="240" w:lineRule="auto"/>
      <w:ind w:right="720"/>
      <w:jc w:val="both"/>
    </w:pPr>
    <w:rPr>
      <w:rFonts w:ascii="Times New Roman" w:eastAsia="Times New Roman" w:hAnsi="Times New Roman" w:cs="Times New Roman"/>
      <w:sz w:val="24"/>
      <w:szCs w:val="20"/>
    </w:rPr>
  </w:style>
  <w:style w:type="paragraph" w:customStyle="1" w:styleId="NumberedBullet">
    <w:name w:val="Numbered Bullet"/>
    <w:rsid w:val="00CF144B"/>
    <w:pPr>
      <w:numPr>
        <w:numId w:val="5"/>
      </w:numPr>
      <w:tabs>
        <w:tab w:val="left" w:pos="360"/>
      </w:tabs>
      <w:spacing w:after="180" w:line="240" w:lineRule="auto"/>
      <w:ind w:right="360" w:hanging="288"/>
      <w:jc w:val="both"/>
    </w:pPr>
    <w:rPr>
      <w:rFonts w:ascii="Times New Roman" w:eastAsia="Times New Roman" w:hAnsi="Times New Roman" w:cs="Times New Roman"/>
      <w:sz w:val="24"/>
      <w:szCs w:val="20"/>
    </w:rPr>
  </w:style>
  <w:style w:type="paragraph" w:customStyle="1" w:styleId="Outline">
    <w:name w:val="Outline"/>
    <w:basedOn w:val="Normal"/>
    <w:rsid w:val="00CF144B"/>
    <w:pPr>
      <w:spacing w:after="240"/>
      <w:ind w:left="720" w:hanging="720"/>
      <w:jc w:val="both"/>
    </w:pPr>
    <w:rPr>
      <w:szCs w:val="20"/>
    </w:rPr>
  </w:style>
  <w:style w:type="paragraph" w:customStyle="1" w:styleId="MarkforTable">
    <w:name w:val="Mark for Table"/>
    <w:next w:val="Normal"/>
    <w:rsid w:val="00CF144B"/>
    <w:pPr>
      <w:spacing w:after="0" w:line="480" w:lineRule="auto"/>
      <w:jc w:val="center"/>
    </w:pPr>
    <w:rPr>
      <w:rFonts w:ascii="Times New Roman" w:eastAsia="Times New Roman" w:hAnsi="Times New Roman" w:cs="Times New Roman"/>
      <w:caps/>
      <w:sz w:val="24"/>
      <w:szCs w:val="20"/>
    </w:rPr>
  </w:style>
  <w:style w:type="paragraph" w:customStyle="1" w:styleId="References">
    <w:name w:val="References"/>
    <w:basedOn w:val="Normal"/>
    <w:next w:val="Normal"/>
    <w:rsid w:val="00CF144B"/>
    <w:pPr>
      <w:numPr>
        <w:numId w:val="7"/>
      </w:numPr>
      <w:tabs>
        <w:tab w:val="clear" w:pos="792"/>
        <w:tab w:val="left" w:pos="432"/>
      </w:tabs>
      <w:spacing w:after="240"/>
      <w:ind w:left="432" w:hanging="432"/>
      <w:jc w:val="both"/>
    </w:pPr>
    <w:rPr>
      <w:szCs w:val="20"/>
    </w:rPr>
  </w:style>
  <w:style w:type="paragraph" w:customStyle="1" w:styleId="MarkforFigure">
    <w:name w:val="Mark for Figure"/>
    <w:basedOn w:val="Normal"/>
    <w:next w:val="Normal"/>
    <w:rsid w:val="00CF144B"/>
    <w:pPr>
      <w:tabs>
        <w:tab w:val="left" w:pos="432"/>
      </w:tabs>
      <w:spacing w:line="480" w:lineRule="auto"/>
      <w:jc w:val="center"/>
    </w:pPr>
    <w:rPr>
      <w:caps/>
      <w:szCs w:val="20"/>
    </w:rPr>
  </w:style>
  <w:style w:type="paragraph" w:customStyle="1" w:styleId="MarkforExhibit">
    <w:name w:val="Mark for Exhibit"/>
    <w:basedOn w:val="Normal"/>
    <w:next w:val="Normal"/>
    <w:rsid w:val="00CF144B"/>
    <w:pPr>
      <w:tabs>
        <w:tab w:val="left" w:pos="432"/>
      </w:tabs>
      <w:spacing w:line="480" w:lineRule="auto"/>
      <w:jc w:val="center"/>
    </w:pPr>
    <w:rPr>
      <w:caps/>
      <w:szCs w:val="20"/>
    </w:rPr>
  </w:style>
  <w:style w:type="paragraph" w:customStyle="1" w:styleId="MarkforAttachment">
    <w:name w:val="Mark for Attachment"/>
    <w:basedOn w:val="Normal"/>
    <w:next w:val="Normal"/>
    <w:rsid w:val="00CF144B"/>
    <w:pPr>
      <w:tabs>
        <w:tab w:val="left" w:pos="432"/>
      </w:tabs>
      <w:jc w:val="center"/>
    </w:pPr>
    <w:rPr>
      <w:b/>
      <w:caps/>
      <w:szCs w:val="20"/>
    </w:rPr>
  </w:style>
  <w:style w:type="paragraph" w:customStyle="1" w:styleId="MarkforAppendix">
    <w:name w:val="Mark for Appendix"/>
    <w:basedOn w:val="Normal"/>
    <w:rsid w:val="00CF144B"/>
    <w:pPr>
      <w:tabs>
        <w:tab w:val="left" w:pos="432"/>
      </w:tabs>
      <w:spacing w:line="480" w:lineRule="auto"/>
      <w:jc w:val="center"/>
    </w:pPr>
    <w:rPr>
      <w:b/>
      <w:caps/>
      <w:szCs w:val="20"/>
    </w:rPr>
  </w:style>
  <w:style w:type="paragraph" w:styleId="DocumentMap">
    <w:name w:val="Document Map"/>
    <w:basedOn w:val="Normal"/>
    <w:link w:val="DocumentMapChar"/>
    <w:semiHidden/>
    <w:rsid w:val="00CF144B"/>
    <w:pPr>
      <w:shd w:val="clear" w:color="auto" w:fill="000080"/>
    </w:pPr>
    <w:rPr>
      <w:rFonts w:ascii="Tahoma" w:hAnsi="Tahoma" w:cs="Tahoma"/>
      <w:sz w:val="20"/>
      <w:szCs w:val="24"/>
    </w:rPr>
  </w:style>
  <w:style w:type="character" w:customStyle="1" w:styleId="DocumentMapChar">
    <w:name w:val="Document Map Char"/>
    <w:basedOn w:val="DefaultParagraphFont"/>
    <w:link w:val="DocumentMap"/>
    <w:semiHidden/>
    <w:rsid w:val="00CF144B"/>
    <w:rPr>
      <w:rFonts w:ascii="Tahoma" w:eastAsia="Times New Roman" w:hAnsi="Tahoma" w:cs="Tahoma"/>
      <w:sz w:val="20"/>
      <w:szCs w:val="24"/>
      <w:shd w:val="clear" w:color="auto" w:fill="000080"/>
    </w:rPr>
  </w:style>
  <w:style w:type="paragraph" w:customStyle="1" w:styleId="Body">
    <w:name w:val="Body"/>
    <w:rsid w:val="00F05FEF"/>
    <w:pPr>
      <w:spacing w:after="120" w:line="240" w:lineRule="auto"/>
    </w:pPr>
    <w:rPr>
      <w:rFonts w:ascii="Arial" w:eastAsia="Times New Roman" w:hAnsi="Arial" w:cs="Times New Roman"/>
      <w:sz w:val="24"/>
      <w:szCs w:val="24"/>
    </w:rPr>
  </w:style>
  <w:style w:type="character" w:styleId="Strong">
    <w:name w:val="Strong"/>
    <w:uiPriority w:val="22"/>
    <w:qFormat/>
    <w:rsid w:val="00CF144B"/>
    <w:rPr>
      <w:b/>
      <w:bCs/>
    </w:rPr>
  </w:style>
  <w:style w:type="paragraph" w:styleId="PlainText">
    <w:name w:val="Plain Text"/>
    <w:basedOn w:val="Normal"/>
    <w:link w:val="PlainTextChar"/>
    <w:uiPriority w:val="99"/>
    <w:rsid w:val="00CF144B"/>
    <w:rPr>
      <w:rFonts w:ascii="Consolas" w:hAnsi="Consolas"/>
      <w:sz w:val="21"/>
      <w:szCs w:val="21"/>
      <w:lang w:val="x-none" w:eastAsia="x-none"/>
    </w:rPr>
  </w:style>
  <w:style w:type="character" w:customStyle="1" w:styleId="PlainTextChar">
    <w:name w:val="Plain Text Char"/>
    <w:basedOn w:val="DefaultParagraphFont"/>
    <w:link w:val="PlainText"/>
    <w:uiPriority w:val="99"/>
    <w:rsid w:val="00CF144B"/>
    <w:rPr>
      <w:rFonts w:ascii="Consolas" w:eastAsia="Times New Roman" w:hAnsi="Consolas" w:cs="Times New Roman"/>
      <w:sz w:val="21"/>
      <w:szCs w:val="21"/>
      <w:lang w:val="x-none" w:eastAsia="x-none"/>
    </w:rPr>
  </w:style>
  <w:style w:type="paragraph" w:styleId="FootnoteText">
    <w:name w:val="footnote text"/>
    <w:basedOn w:val="Normal"/>
    <w:link w:val="FootnoteTextChar"/>
    <w:uiPriority w:val="99"/>
    <w:semiHidden/>
    <w:rsid w:val="00FB05B7"/>
    <w:pPr>
      <w:tabs>
        <w:tab w:val="left" w:pos="432"/>
      </w:tabs>
      <w:spacing w:after="120"/>
    </w:pPr>
    <w:rPr>
      <w:sz w:val="18"/>
      <w:lang w:val="x-none" w:eastAsia="x-none"/>
    </w:rPr>
  </w:style>
  <w:style w:type="character" w:customStyle="1" w:styleId="FootnoteTextChar">
    <w:name w:val="Footnote Text Char"/>
    <w:basedOn w:val="DefaultParagraphFont"/>
    <w:link w:val="FootnoteText"/>
    <w:uiPriority w:val="99"/>
    <w:semiHidden/>
    <w:rsid w:val="00FB05B7"/>
    <w:rPr>
      <w:rFonts w:ascii="Arial" w:eastAsia="Times New Roman" w:hAnsi="Arial" w:cs="Times New Roman"/>
      <w:sz w:val="18"/>
      <w:lang w:val="x-none" w:eastAsia="x-none"/>
    </w:rPr>
  </w:style>
  <w:style w:type="character" w:styleId="CommentReference">
    <w:name w:val="annotation reference"/>
    <w:uiPriority w:val="99"/>
    <w:semiHidden/>
    <w:rsid w:val="00CF144B"/>
    <w:rPr>
      <w:rFonts w:cs="Times New Roman"/>
      <w:sz w:val="16"/>
      <w:szCs w:val="16"/>
    </w:rPr>
  </w:style>
  <w:style w:type="paragraph" w:styleId="CommentText">
    <w:name w:val="annotation text"/>
    <w:basedOn w:val="Normal"/>
    <w:link w:val="CommentTextChar"/>
    <w:uiPriority w:val="99"/>
    <w:semiHidden/>
    <w:rsid w:val="00CF144B"/>
    <w:rPr>
      <w:rFonts w:ascii="Calibri" w:hAnsi="Calibri"/>
      <w:lang w:val="x-none" w:eastAsia="x-none"/>
    </w:rPr>
  </w:style>
  <w:style w:type="character" w:customStyle="1" w:styleId="CommentTextChar">
    <w:name w:val="Comment Text Char"/>
    <w:basedOn w:val="DefaultParagraphFont"/>
    <w:link w:val="CommentText"/>
    <w:uiPriority w:val="99"/>
    <w:semiHidden/>
    <w:rsid w:val="00CF144B"/>
    <w:rPr>
      <w:rFonts w:ascii="Calibri" w:eastAsia="Times New Roman" w:hAnsi="Calibri" w:cs="Times New Roman"/>
      <w:lang w:val="x-none" w:eastAsia="x-none"/>
    </w:rPr>
  </w:style>
  <w:style w:type="table" w:styleId="TableGrid">
    <w:name w:val="Table Grid"/>
    <w:basedOn w:val="TableNormal"/>
    <w:uiPriority w:val="59"/>
    <w:rsid w:val="00CF144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unhideWhenUsed/>
    <w:rsid w:val="00CF144B"/>
    <w:pPr>
      <w:tabs>
        <w:tab w:val="center" w:pos="432"/>
        <w:tab w:val="left" w:pos="1008"/>
        <w:tab w:val="right" w:leader="dot" w:pos="9360"/>
      </w:tabs>
      <w:jc w:val="both"/>
    </w:pPr>
    <w:rPr>
      <w:caps/>
      <w:szCs w:val="20"/>
    </w:rPr>
  </w:style>
  <w:style w:type="paragraph" w:styleId="TOC2">
    <w:name w:val="toc 2"/>
    <w:basedOn w:val="Normal"/>
    <w:next w:val="Normal"/>
    <w:autoRedefine/>
    <w:semiHidden/>
    <w:unhideWhenUsed/>
    <w:rsid w:val="00CF144B"/>
    <w:pPr>
      <w:tabs>
        <w:tab w:val="left" w:pos="1008"/>
        <w:tab w:val="left" w:pos="1440"/>
        <w:tab w:val="right" w:leader="dot" w:pos="9360"/>
      </w:tabs>
      <w:ind w:left="1008" w:right="475"/>
      <w:jc w:val="both"/>
    </w:pPr>
    <w:rPr>
      <w:caps/>
      <w:szCs w:val="20"/>
    </w:rPr>
  </w:style>
  <w:style w:type="paragraph" w:styleId="TOC3">
    <w:name w:val="toc 3"/>
    <w:basedOn w:val="Normal"/>
    <w:next w:val="Normal"/>
    <w:autoRedefine/>
    <w:semiHidden/>
    <w:unhideWhenUsed/>
    <w:rsid w:val="00CF144B"/>
    <w:pPr>
      <w:tabs>
        <w:tab w:val="left" w:pos="1915"/>
        <w:tab w:val="right" w:leader="dot" w:pos="9360"/>
      </w:tabs>
      <w:ind w:left="1915" w:right="475" w:hanging="475"/>
      <w:jc w:val="both"/>
    </w:pPr>
    <w:rPr>
      <w:szCs w:val="20"/>
    </w:rPr>
  </w:style>
  <w:style w:type="paragraph" w:styleId="TOC4">
    <w:name w:val="toc 4"/>
    <w:basedOn w:val="Normal"/>
    <w:next w:val="Normal"/>
    <w:autoRedefine/>
    <w:semiHidden/>
    <w:unhideWhenUsed/>
    <w:rsid w:val="00CF144B"/>
    <w:pPr>
      <w:tabs>
        <w:tab w:val="left" w:pos="1440"/>
        <w:tab w:val="right" w:leader="dot" w:pos="9360"/>
      </w:tabs>
      <w:spacing w:before="240"/>
      <w:ind w:left="2390" w:hanging="475"/>
      <w:jc w:val="both"/>
    </w:pPr>
    <w:rPr>
      <w:noProof/>
      <w:szCs w:val="20"/>
    </w:rPr>
  </w:style>
  <w:style w:type="paragraph" w:styleId="TableofFigures">
    <w:name w:val="table of figures"/>
    <w:basedOn w:val="Normal"/>
    <w:next w:val="Normal"/>
    <w:semiHidden/>
    <w:unhideWhenUsed/>
    <w:rsid w:val="00CF144B"/>
    <w:pPr>
      <w:spacing w:line="480" w:lineRule="auto"/>
      <w:ind w:left="480" w:hanging="480"/>
      <w:jc w:val="both"/>
    </w:pPr>
  </w:style>
  <w:style w:type="paragraph" w:styleId="EndnoteText">
    <w:name w:val="endnote text"/>
    <w:basedOn w:val="Normal"/>
    <w:link w:val="EndnoteTextChar"/>
    <w:semiHidden/>
    <w:unhideWhenUsed/>
    <w:rsid w:val="00CF144B"/>
    <w:pPr>
      <w:tabs>
        <w:tab w:val="left" w:pos="432"/>
      </w:tabs>
      <w:spacing w:after="240"/>
      <w:ind w:firstLine="432"/>
      <w:jc w:val="both"/>
    </w:pPr>
  </w:style>
  <w:style w:type="character" w:customStyle="1" w:styleId="EndnoteTextChar">
    <w:name w:val="Endnote Text Char"/>
    <w:basedOn w:val="DefaultParagraphFont"/>
    <w:link w:val="EndnoteText"/>
    <w:semiHidden/>
    <w:rsid w:val="00CF144B"/>
    <w:rPr>
      <w:rFonts w:ascii="Times New Roman" w:eastAsia="Times New Roman" w:hAnsi="Times New Roman" w:cs="Times New Roman"/>
      <w:sz w:val="24"/>
    </w:rPr>
  </w:style>
  <w:style w:type="paragraph" w:styleId="CommentSubject">
    <w:name w:val="annotation subject"/>
    <w:basedOn w:val="CommentText"/>
    <w:next w:val="CommentText"/>
    <w:link w:val="CommentSubjectChar"/>
    <w:semiHidden/>
    <w:unhideWhenUsed/>
    <w:rsid w:val="00CF144B"/>
    <w:rPr>
      <w:rFonts w:ascii="Times New Roman" w:hAnsi="Times New Roman"/>
      <w:b/>
      <w:bCs/>
      <w:lang w:val="en-US" w:eastAsia="en-US"/>
    </w:rPr>
  </w:style>
  <w:style w:type="character" w:customStyle="1" w:styleId="CommentSubjectChar">
    <w:name w:val="Comment Subject Char"/>
    <w:basedOn w:val="CommentTextChar"/>
    <w:link w:val="CommentSubject"/>
    <w:semiHidden/>
    <w:rsid w:val="00CF144B"/>
    <w:rPr>
      <w:rFonts w:ascii="Times New Roman" w:eastAsia="Times New Roman" w:hAnsi="Times New Roman" w:cs="Times New Roman"/>
      <w:b/>
      <w:bCs/>
      <w:lang w:val="x-none" w:eastAsia="x-none"/>
    </w:rPr>
  </w:style>
  <w:style w:type="paragraph" w:styleId="NormalWeb">
    <w:name w:val="Normal (Web)"/>
    <w:basedOn w:val="Normal"/>
    <w:uiPriority w:val="99"/>
    <w:unhideWhenUsed/>
    <w:rsid w:val="00CF144B"/>
    <w:pPr>
      <w:spacing w:before="100" w:beforeAutospacing="1" w:after="100" w:afterAutospacing="1"/>
    </w:pPr>
    <w:rPr>
      <w:szCs w:val="24"/>
    </w:rPr>
  </w:style>
  <w:style w:type="paragraph" w:styleId="ListBullet2">
    <w:name w:val="List Bullet 2"/>
    <w:basedOn w:val="Normal"/>
    <w:uiPriority w:val="99"/>
    <w:unhideWhenUsed/>
    <w:rsid w:val="00D33C81"/>
    <w:pPr>
      <w:numPr>
        <w:numId w:val="9"/>
      </w:numPr>
      <w:spacing w:before="120" w:after="180"/>
    </w:pPr>
    <w:rPr>
      <w:sz w:val="20"/>
    </w:rPr>
  </w:style>
  <w:style w:type="character" w:customStyle="1" w:styleId="RequiresAttention">
    <w:name w:val="Requires Attention"/>
    <w:basedOn w:val="DefaultParagraphFont"/>
    <w:uiPriority w:val="1"/>
    <w:qFormat/>
    <w:rsid w:val="00AD7E0E"/>
    <w:rPr>
      <w:b/>
    </w:rPr>
  </w:style>
  <w:style w:type="character" w:customStyle="1" w:styleId="RequiresMoreAttention">
    <w:name w:val="Requires More Attention"/>
    <w:basedOn w:val="RequiresAttention"/>
    <w:uiPriority w:val="1"/>
    <w:qFormat/>
    <w:rsid w:val="00AD7E0E"/>
    <w:rPr>
      <w:b/>
      <w:u w:val="single"/>
    </w:rPr>
  </w:style>
  <w:style w:type="paragraph" w:styleId="ListContinue2">
    <w:name w:val="List Continue 2"/>
    <w:basedOn w:val="Normal"/>
    <w:uiPriority w:val="99"/>
    <w:unhideWhenUsed/>
    <w:rsid w:val="002C6287"/>
    <w:pPr>
      <w:spacing w:before="360" w:after="120"/>
      <w:ind w:left="720"/>
    </w:pPr>
    <w:rPr>
      <w:sz w:val="20"/>
    </w:rPr>
  </w:style>
  <w:style w:type="character" w:customStyle="1" w:styleId="TestCharacter">
    <w:name w:val="Test Character"/>
    <w:basedOn w:val="DefaultParagraphFont"/>
    <w:uiPriority w:val="1"/>
    <w:qFormat/>
    <w:rsid w:val="0024680B"/>
  </w:style>
  <w:style w:type="paragraph" w:customStyle="1" w:styleId="StyleHeading3Arial14ptLeft05Before12pt">
    <w:name w:val="Style Heading 3 + Arial 14 pt Left:  0.5&quot; Before:  12 pt"/>
    <w:basedOn w:val="Heading3"/>
    <w:rsid w:val="007A5CFA"/>
    <w:pPr>
      <w:spacing w:before="240"/>
      <w:ind w:left="360"/>
    </w:pPr>
    <w:rPr>
      <w:rFonts w:ascii="Arial" w:hAnsi="Arial"/>
      <w:bCs/>
      <w:sz w:val="28"/>
    </w:rPr>
  </w:style>
  <w:style w:type="paragraph" w:customStyle="1" w:styleId="Nromal11Centered">
    <w:name w:val="Nromal 11 Centered"/>
    <w:basedOn w:val="Normal"/>
    <w:qFormat/>
    <w:rsid w:val="004366B9"/>
    <w:pPr>
      <w:spacing w:after="240"/>
      <w:jc w:val="center"/>
    </w:pPr>
    <w:rPr>
      <w:sz w:val="22"/>
    </w:rPr>
  </w:style>
  <w:style w:type="paragraph" w:customStyle="1" w:styleId="Normal11">
    <w:name w:val="Normal 11"/>
    <w:basedOn w:val="Normal"/>
    <w:qFormat/>
    <w:rsid w:val="00752E96"/>
    <w:pPr>
      <w:tabs>
        <w:tab w:val="center" w:leader="underscore" w:pos="5040"/>
      </w:tabs>
      <w:spacing w:line="480" w:lineRule="auto"/>
    </w:pPr>
    <w:rPr>
      <w:sz w:val="22"/>
    </w:rPr>
  </w:style>
  <w:style w:type="character" w:customStyle="1" w:styleId="Certify">
    <w:name w:val="Certify"/>
    <w:basedOn w:val="DefaultParagraphFont"/>
    <w:uiPriority w:val="1"/>
    <w:qFormat/>
    <w:rsid w:val="00925327"/>
    <w:rPr>
      <w:rFonts w:ascii="Courier New" w:hAnsi="Courier New"/>
      <w:b/>
      <w:u w:val="single"/>
    </w:rPr>
  </w:style>
  <w:style w:type="paragraph" w:customStyle="1" w:styleId="Address">
    <w:name w:val="Address"/>
    <w:basedOn w:val="Normal11"/>
    <w:qFormat/>
    <w:rsid w:val="00752E96"/>
    <w:pPr>
      <w:tabs>
        <w:tab w:val="clear" w:pos="5040"/>
        <w:tab w:val="left" w:pos="1008"/>
      </w:tabs>
    </w:pPr>
  </w:style>
  <w:style w:type="paragraph" w:customStyle="1" w:styleId="Normal11singlelinespacing">
    <w:name w:val="Normal 11 single line spacing"/>
    <w:basedOn w:val="Normal11"/>
    <w:qFormat/>
    <w:rsid w:val="008D1708"/>
    <w:pPr>
      <w:spacing w:before="240" w:after="480" w:line="240" w:lineRule="auto"/>
    </w:pPr>
  </w:style>
  <w:style w:type="paragraph" w:customStyle="1" w:styleId="FinalLineNormal11">
    <w:name w:val="Final Line Normal 11"/>
    <w:basedOn w:val="Normal11"/>
    <w:qFormat/>
    <w:rsid w:val="008D1708"/>
    <w:pPr>
      <w:spacing w:before="360"/>
      <w:ind w:left="-288"/>
    </w:pPr>
  </w:style>
  <w:style w:type="paragraph" w:customStyle="1" w:styleId="Normal11Tab">
    <w:name w:val="Normal 11 Tab"/>
    <w:basedOn w:val="Normal11"/>
    <w:qFormat/>
    <w:rsid w:val="008D1708"/>
    <w:pPr>
      <w:spacing w:before="120" w:after="120" w:line="240" w:lineRule="auto"/>
    </w:pPr>
  </w:style>
  <w:style w:type="paragraph" w:customStyle="1" w:styleId="StyleNormal11Left05">
    <w:name w:val="Style Normal 11 + Left:  0.5&quot;"/>
    <w:basedOn w:val="Normal11"/>
    <w:rsid w:val="008D1708"/>
    <w:pPr>
      <w:spacing w:after="120" w:line="240" w:lineRule="auto"/>
      <w:ind w:left="720"/>
    </w:pPr>
    <w:rPr>
      <w:szCs w:val="20"/>
    </w:rPr>
  </w:style>
  <w:style w:type="paragraph" w:customStyle="1" w:styleId="Normal11Middle">
    <w:name w:val="Normal 11 Middle"/>
    <w:basedOn w:val="Normal11singlelinespacing"/>
    <w:qFormat/>
    <w:rsid w:val="00940961"/>
    <w:pPr>
      <w:spacing w:before="480" w:after="360"/>
    </w:pPr>
  </w:style>
  <w:style w:type="paragraph" w:styleId="ListNumber2">
    <w:name w:val="List Number 2"/>
    <w:basedOn w:val="Normal"/>
    <w:uiPriority w:val="99"/>
    <w:unhideWhenUsed/>
    <w:rsid w:val="0053064B"/>
    <w:pPr>
      <w:numPr>
        <w:numId w:val="14"/>
      </w:numPr>
      <w:spacing w:before="360" w:after="120"/>
    </w:pPr>
    <w:rPr>
      <w:sz w:val="20"/>
    </w:rPr>
  </w:style>
  <w:style w:type="paragraph" w:styleId="ListContinue">
    <w:name w:val="List Continue"/>
    <w:basedOn w:val="Normal"/>
    <w:uiPriority w:val="99"/>
    <w:unhideWhenUsed/>
    <w:rsid w:val="002C6287"/>
    <w:pPr>
      <w:spacing w:before="360" w:after="120"/>
      <w:ind w:left="720"/>
      <w:contextualSpacing/>
    </w:pPr>
  </w:style>
  <w:style w:type="paragraph" w:customStyle="1" w:styleId="HeadingNotinTOC">
    <w:name w:val="Heading Not in TOC"/>
    <w:basedOn w:val="Normal"/>
    <w:qFormat/>
    <w:rsid w:val="008207AA"/>
    <w:pPr>
      <w:spacing w:before="240"/>
      <w:jc w:val="center"/>
    </w:pPr>
    <w:rPr>
      <w:rFonts w:ascii="Times New Roman" w:hAnsi="Times New Roman"/>
      <w:b/>
      <w:sz w:val="28"/>
    </w:rPr>
  </w:style>
  <w:style w:type="paragraph" w:customStyle="1" w:styleId="SubHeading">
    <w:name w:val="Sub Heading"/>
    <w:basedOn w:val="Normal"/>
    <w:qFormat/>
    <w:rsid w:val="008207AA"/>
    <w:pPr>
      <w:spacing w:after="240"/>
      <w:jc w:val="center"/>
    </w:pPr>
    <w:rPr>
      <w:rFonts w:ascii="Times New Roman" w:hAnsi="Times New Roman"/>
    </w:rPr>
  </w:style>
  <w:style w:type="paragraph" w:customStyle="1" w:styleId="TNR12Standalone">
    <w:name w:val="TNR 12 Standalone"/>
    <w:basedOn w:val="Normal"/>
    <w:qFormat/>
    <w:rsid w:val="008207AA"/>
    <w:pPr>
      <w:spacing w:before="240" w:after="240"/>
    </w:pPr>
    <w:rPr>
      <w:rFonts w:ascii="Times New Roman" w:hAnsi="Times New Roman"/>
    </w:rPr>
  </w:style>
  <w:style w:type="paragraph" w:customStyle="1" w:styleId="TNR12">
    <w:name w:val="TNR 12"/>
    <w:basedOn w:val="TNR12Standalone"/>
    <w:qFormat/>
    <w:rsid w:val="00CA702A"/>
    <w:pPr>
      <w:contextualSpacing/>
    </w:pPr>
  </w:style>
  <w:style w:type="paragraph" w:customStyle="1" w:styleId="TableHeader14">
    <w:name w:val="Table Header 14"/>
    <w:basedOn w:val="Normal"/>
    <w:qFormat/>
    <w:rsid w:val="00A43A30"/>
    <w:rPr>
      <w:rFonts w:ascii="Times New Roman" w:hAnsi="Times New Roman"/>
      <w:sz w:val="28"/>
    </w:rPr>
  </w:style>
  <w:style w:type="paragraph" w:customStyle="1" w:styleId="TableCell11">
    <w:name w:val="Table Cell 11"/>
    <w:basedOn w:val="Normal"/>
    <w:qFormat/>
    <w:rsid w:val="00A43A30"/>
    <w:rPr>
      <w:rFonts w:ascii="Times New Roman" w:hAnsi="Times New Roman"/>
      <w:sz w:val="22"/>
    </w:rPr>
  </w:style>
  <w:style w:type="paragraph" w:customStyle="1" w:styleId="TableHead11">
    <w:name w:val="Table Head 11"/>
    <w:basedOn w:val="Normal"/>
    <w:qFormat/>
    <w:rsid w:val="00306ED1"/>
    <w:pPr>
      <w:jc w:val="center"/>
    </w:pPr>
    <w:rPr>
      <w:rFonts w:ascii="Times New Roman" w:hAnsi="Times New Roman"/>
      <w:b/>
      <w:sz w:val="22"/>
    </w:rPr>
  </w:style>
  <w:style w:type="paragraph" w:customStyle="1" w:styleId="TableHead8">
    <w:name w:val="Table Head 8"/>
    <w:basedOn w:val="Normal"/>
    <w:qFormat/>
    <w:rsid w:val="00306ED1"/>
    <w:pPr>
      <w:jc w:val="center"/>
    </w:pPr>
    <w:rPr>
      <w:rFonts w:ascii="Times New Roman" w:hAnsi="Times New Roman"/>
      <w:sz w:val="16"/>
    </w:rPr>
  </w:style>
  <w:style w:type="paragraph" w:styleId="ListNumber">
    <w:name w:val="List Number"/>
    <w:basedOn w:val="Normal"/>
    <w:uiPriority w:val="99"/>
    <w:unhideWhenUsed/>
    <w:rsid w:val="00F842BB"/>
    <w:pPr>
      <w:numPr>
        <w:numId w:val="13"/>
      </w:numPr>
      <w:spacing w:before="120" w:after="120"/>
      <w:contextualSpacing/>
    </w:pPr>
    <w:rPr>
      <w:rFonts w:ascii="Times New Roman" w:hAnsi="Times New Roman"/>
      <w:sz w:val="22"/>
    </w:rPr>
  </w:style>
  <w:style w:type="paragraph" w:customStyle="1" w:styleId="TableTitle9">
    <w:name w:val="Table Title 9"/>
    <w:basedOn w:val="Normal"/>
    <w:qFormat/>
    <w:rsid w:val="003209DC"/>
    <w:pPr>
      <w:jc w:val="center"/>
    </w:pPr>
    <w:rPr>
      <w:sz w:val="18"/>
    </w:rPr>
  </w:style>
  <w:style w:type="paragraph" w:customStyle="1" w:styleId="TableHead9">
    <w:name w:val="Table Head 9"/>
    <w:basedOn w:val="Normal"/>
    <w:qFormat/>
    <w:rsid w:val="00BA52CE"/>
    <w:rPr>
      <w:sz w:val="18"/>
    </w:rPr>
  </w:style>
  <w:style w:type="paragraph" w:customStyle="1" w:styleId="TableCell10">
    <w:name w:val="Table Cell 10"/>
    <w:basedOn w:val="Normal"/>
    <w:qFormat/>
    <w:rsid w:val="00AE0D9E"/>
    <w:pPr>
      <w:spacing w:before="120"/>
    </w:pPr>
    <w:rPr>
      <w:sz w:val="20"/>
    </w:rPr>
  </w:style>
  <w:style w:type="paragraph" w:customStyle="1" w:styleId="TNR11">
    <w:name w:val="TNR 11"/>
    <w:basedOn w:val="Normal"/>
    <w:qFormat/>
    <w:rsid w:val="00E32D5B"/>
    <w:pPr>
      <w:spacing w:after="240"/>
    </w:pPr>
    <w:rPr>
      <w:rFonts w:ascii="Times New Roman" w:hAnsi="Times New Roman"/>
      <w:sz w:val="22"/>
    </w:rPr>
  </w:style>
  <w:style w:type="paragraph" w:customStyle="1" w:styleId="Line">
    <w:name w:val="Line"/>
    <w:basedOn w:val="Normal"/>
    <w:qFormat/>
    <w:rsid w:val="00E32D5B"/>
    <w:pPr>
      <w:pBdr>
        <w:bottom w:val="single" w:sz="6" w:space="1" w:color="auto"/>
      </w:pBdr>
      <w:spacing w:before="120" w:after="240"/>
    </w:pPr>
  </w:style>
  <w:style w:type="paragraph" w:customStyle="1" w:styleId="StyleHeading2After12ptTopSinglesolidlineAuto0">
    <w:name w:val="Style Heading 2 + After:  12 pt Top: (Single solid line Auto  0...."/>
    <w:basedOn w:val="Heading2"/>
    <w:rsid w:val="006A3270"/>
    <w:pPr>
      <w:spacing w:after="0"/>
    </w:pPr>
    <w:rPr>
      <w:rFonts w:eastAsia="Times New Roman" w:cs="Times New Roman"/>
      <w:bCs/>
      <w:szCs w:val="20"/>
    </w:rPr>
  </w:style>
  <w:style w:type="paragraph" w:styleId="ListNumber3">
    <w:name w:val="List Number 3"/>
    <w:basedOn w:val="Normal"/>
    <w:uiPriority w:val="99"/>
    <w:unhideWhenUsed/>
    <w:rsid w:val="00D71B71"/>
    <w:pPr>
      <w:numPr>
        <w:numId w:val="15"/>
      </w:numPr>
      <w:tabs>
        <w:tab w:val="left" w:pos="360"/>
      </w:tabs>
      <w:spacing w:after="240"/>
      <w:ind w:left="360"/>
      <w:contextualSpacing/>
      <w:jc w:val="both"/>
    </w:pPr>
    <w:rPr>
      <w:rFonts w:ascii="Times New Roman" w:hAnsi="Times New Roman"/>
      <w:sz w:val="22"/>
    </w:rPr>
  </w:style>
  <w:style w:type="paragraph" w:customStyle="1" w:styleId="TableHead10">
    <w:name w:val="Table Head 10"/>
    <w:basedOn w:val="Normal"/>
    <w:qFormat/>
    <w:rsid w:val="00FB2A86"/>
    <w:rPr>
      <w:rFonts w:ascii="Times New Roman" w:hAnsi="Times New Roman"/>
      <w:b/>
      <w:sz w:val="20"/>
    </w:rPr>
  </w:style>
  <w:style w:type="paragraph" w:customStyle="1" w:styleId="TableCellTNR10">
    <w:name w:val="Table Cell TNR 10"/>
    <w:basedOn w:val="TableCell10"/>
    <w:qFormat/>
    <w:rsid w:val="00FB2A86"/>
    <w:pPr>
      <w:spacing w:before="0"/>
    </w:pPr>
    <w:rPr>
      <w:rFonts w:ascii="Times New Roman" w:hAnsi="Times New Roman"/>
    </w:rPr>
  </w:style>
  <w:style w:type="paragraph" w:styleId="ListNumber4">
    <w:name w:val="List Number 4"/>
    <w:basedOn w:val="Normal"/>
    <w:uiPriority w:val="99"/>
    <w:unhideWhenUsed/>
    <w:rsid w:val="0056667B"/>
    <w:pPr>
      <w:numPr>
        <w:numId w:val="16"/>
      </w:numPr>
      <w:spacing w:before="120"/>
    </w:pPr>
    <w:rPr>
      <w:rFonts w:ascii="Times New Roman" w:hAnsi="Times New Roman"/>
      <w:sz w:val="22"/>
    </w:rPr>
  </w:style>
  <w:style w:type="paragraph" w:styleId="ListContinue4">
    <w:name w:val="List Continue 4"/>
    <w:basedOn w:val="Normal"/>
    <w:uiPriority w:val="99"/>
    <w:unhideWhenUsed/>
    <w:rsid w:val="00EF6F7B"/>
    <w:pPr>
      <w:spacing w:after="600"/>
      <w:ind w:left="1440"/>
      <w:contextualSpacing/>
    </w:pPr>
    <w:rPr>
      <w:rFonts w:ascii="Times New Roman" w:hAnsi="Times New Roman"/>
      <w:sz w:val="22"/>
    </w:rPr>
  </w:style>
  <w:style w:type="paragraph" w:styleId="Caption">
    <w:name w:val="caption"/>
    <w:basedOn w:val="Normal"/>
    <w:next w:val="Normal"/>
    <w:uiPriority w:val="35"/>
    <w:unhideWhenUsed/>
    <w:qFormat/>
    <w:rsid w:val="00CC4625"/>
    <w:pPr>
      <w:keepNext/>
      <w:spacing w:before="240" w:after="240"/>
      <w:ind w:left="360"/>
    </w:pPr>
    <w:rPr>
      <w:rFonts w:ascii="Times New Roman" w:hAnsi="Times New Roman"/>
      <w:iCs/>
      <w:color w:val="000000" w:themeColor="text1"/>
      <w:sz w:val="22"/>
      <w:szCs w:val="18"/>
    </w:rPr>
  </w:style>
  <w:style w:type="paragraph" w:styleId="ListContinue3">
    <w:name w:val="List Continue 3"/>
    <w:basedOn w:val="Normal"/>
    <w:uiPriority w:val="99"/>
    <w:unhideWhenUsed/>
    <w:rsid w:val="00885A6B"/>
    <w:pPr>
      <w:spacing w:after="480"/>
      <w:ind w:left="1080"/>
      <w:contextualSpacing/>
    </w:pPr>
    <w:rPr>
      <w:rFonts w:ascii="Times New Roman" w:hAnsi="Times New Roman"/>
      <w:sz w:val="22"/>
    </w:rPr>
  </w:style>
  <w:style w:type="paragraph" w:styleId="ListContinue5">
    <w:name w:val="List Continue 5"/>
    <w:basedOn w:val="Normal"/>
    <w:uiPriority w:val="99"/>
    <w:unhideWhenUsed/>
    <w:rsid w:val="004A704A"/>
    <w:pPr>
      <w:spacing w:after="120"/>
      <w:ind w:left="1440"/>
      <w:contextualSpacing/>
    </w:pPr>
    <w:rPr>
      <w:rFonts w:ascii="Times New Roman" w:hAnsi="Times New Roman"/>
      <w:sz w:val="22"/>
    </w:rPr>
  </w:style>
  <w:style w:type="paragraph" w:customStyle="1" w:styleId="Normal10">
    <w:name w:val="Normal 10"/>
    <w:basedOn w:val="Normal"/>
    <w:qFormat/>
    <w:rsid w:val="00D068F5"/>
    <w:pPr>
      <w:spacing w:after="240"/>
    </w:pPr>
    <w:rPr>
      <w:sz w:val="20"/>
    </w:rPr>
  </w:style>
  <w:style w:type="paragraph" w:styleId="ListBullet">
    <w:name w:val="List Bullet"/>
    <w:basedOn w:val="Normal"/>
    <w:uiPriority w:val="99"/>
    <w:unhideWhenUsed/>
    <w:rsid w:val="00717576"/>
    <w:pPr>
      <w:numPr>
        <w:numId w:val="8"/>
      </w:numPr>
      <w:contextualSpacing/>
    </w:pPr>
  </w:style>
  <w:style w:type="paragraph" w:styleId="ListBullet3">
    <w:name w:val="List Bullet 3"/>
    <w:basedOn w:val="Normal"/>
    <w:uiPriority w:val="99"/>
    <w:unhideWhenUsed/>
    <w:rsid w:val="00717576"/>
    <w:pPr>
      <w:numPr>
        <w:numId w:val="10"/>
      </w:numPr>
      <w:contextualSpacing/>
    </w:pPr>
  </w:style>
  <w:style w:type="paragraph" w:styleId="ListBullet4">
    <w:name w:val="List Bullet 4"/>
    <w:basedOn w:val="Normal"/>
    <w:uiPriority w:val="99"/>
    <w:unhideWhenUsed/>
    <w:rsid w:val="00717576"/>
    <w:pPr>
      <w:numPr>
        <w:numId w:val="11"/>
      </w:numPr>
      <w:contextualSpacing/>
    </w:pPr>
  </w:style>
  <w:style w:type="paragraph" w:styleId="ListBullet5">
    <w:name w:val="List Bullet 5"/>
    <w:basedOn w:val="Normal"/>
    <w:uiPriority w:val="99"/>
    <w:unhideWhenUsed/>
    <w:rsid w:val="004619D4"/>
    <w:pPr>
      <w:numPr>
        <w:numId w:val="12"/>
      </w:numPr>
      <w:spacing w:after="240"/>
      <w:contextualSpacing/>
    </w:pPr>
    <w:rPr>
      <w:sz w:val="20"/>
    </w:rPr>
  </w:style>
  <w:style w:type="paragraph" w:customStyle="1" w:styleId="TableHead9TNR">
    <w:name w:val="Table Head 9 TNR"/>
    <w:basedOn w:val="TableHead9"/>
    <w:qFormat/>
    <w:rsid w:val="00DE363E"/>
    <w:pPr>
      <w:jc w:val="center"/>
    </w:pPr>
    <w:rPr>
      <w:rFonts w:ascii="Times New Roman" w:hAnsi="Times New Roman"/>
      <w:b/>
    </w:rPr>
  </w:style>
  <w:style w:type="paragraph" w:customStyle="1" w:styleId="TableCell9TNR">
    <w:name w:val="Table Cell 9 TNR"/>
    <w:basedOn w:val="TableHead9TNR"/>
    <w:qFormat/>
    <w:rsid w:val="001E2627"/>
    <w:pPr>
      <w:tabs>
        <w:tab w:val="left" w:pos="504"/>
      </w:tabs>
      <w:jc w:val="left"/>
    </w:pPr>
    <w:rPr>
      <w:b w:val="0"/>
    </w:rPr>
  </w:style>
  <w:style w:type="character" w:customStyle="1" w:styleId="Goal">
    <w:name w:val="Goal"/>
    <w:basedOn w:val="DefaultParagraphFont"/>
    <w:uiPriority w:val="1"/>
    <w:qFormat/>
    <w:rsid w:val="00DE363E"/>
    <w:rPr>
      <w:b/>
      <w:sz w:val="24"/>
    </w:rPr>
  </w:style>
  <w:style w:type="character" w:customStyle="1" w:styleId="ArialItalic">
    <w:name w:val="Arial Italic"/>
    <w:basedOn w:val="DefaultParagraphFont"/>
    <w:uiPriority w:val="1"/>
    <w:qFormat/>
    <w:rsid w:val="005E71DC"/>
    <w:rPr>
      <w:rFonts w:ascii="Arial" w:hAnsi="Arial"/>
      <w:i/>
    </w:rPr>
  </w:style>
  <w:style w:type="character" w:customStyle="1" w:styleId="TNRItalic">
    <w:name w:val="TNR Italic"/>
    <w:basedOn w:val="DefaultParagraphFont"/>
    <w:uiPriority w:val="1"/>
    <w:qFormat/>
    <w:rsid w:val="005E71DC"/>
    <w:rPr>
      <w:rFonts w:ascii="Times New Roman" w:hAnsi="Times New Roman"/>
      <w:i/>
    </w:rPr>
  </w:style>
  <w:style w:type="paragraph" w:customStyle="1" w:styleId="TableCell9TNRExtraSpace">
    <w:name w:val="Table Cell 9 TNR Extra Space"/>
    <w:basedOn w:val="TableCell9TNR"/>
    <w:qFormat/>
    <w:rsid w:val="004512D4"/>
    <w:pPr>
      <w:spacing w:after="160"/>
    </w:pPr>
  </w:style>
  <w:style w:type="paragraph" w:customStyle="1" w:styleId="TableCell9Arial">
    <w:name w:val="Table Cell 9 Arial"/>
    <w:basedOn w:val="TableCell9TNR"/>
    <w:qFormat/>
    <w:rsid w:val="00642463"/>
    <w:rPr>
      <w:rFonts w:ascii="Arial" w:hAnsi="Arial"/>
    </w:rPr>
  </w:style>
  <w:style w:type="paragraph" w:customStyle="1" w:styleId="TableCell9TNRIndented">
    <w:name w:val="Table Cell 9 TNR Indented"/>
    <w:basedOn w:val="TableCell9TNR"/>
    <w:qFormat/>
    <w:rsid w:val="00AF3063"/>
    <w:pPr>
      <w:ind w:left="288"/>
    </w:pPr>
  </w:style>
  <w:style w:type="paragraph" w:customStyle="1" w:styleId="ListBullet2Arial12">
    <w:name w:val="List Bullet 2 Arial 12"/>
    <w:basedOn w:val="ListBullet2"/>
    <w:qFormat/>
    <w:rsid w:val="002F2F7D"/>
    <w:rPr>
      <w:sz w:val="24"/>
    </w:rPr>
  </w:style>
  <w:style w:type="paragraph" w:customStyle="1" w:styleId="TableCell9TNRIndentedExtraSpace">
    <w:name w:val="Table Cell 9 TNR Indented Extra Space"/>
    <w:basedOn w:val="TableCell9TNRIndented"/>
    <w:qFormat/>
    <w:rsid w:val="00AF3063"/>
    <w:pPr>
      <w:spacing w:after="160"/>
    </w:pPr>
  </w:style>
  <w:style w:type="character" w:customStyle="1" w:styleId="Italic">
    <w:name w:val="Italic"/>
    <w:basedOn w:val="DefaultParagraphFont"/>
    <w:uiPriority w:val="1"/>
    <w:qFormat/>
    <w:rsid w:val="000A6792"/>
    <w:rPr>
      <w:i/>
    </w:rPr>
  </w:style>
  <w:style w:type="paragraph" w:customStyle="1" w:styleId="Please">
    <w:name w:val="Please"/>
    <w:basedOn w:val="Normal"/>
    <w:qFormat/>
    <w:rsid w:val="00C9182C"/>
    <w:pPr>
      <w:spacing w:after="480"/>
      <w:ind w:left="720"/>
    </w:pPr>
    <w:rPr>
      <w:b/>
    </w:rPr>
  </w:style>
  <w:style w:type="paragraph" w:customStyle="1" w:styleId="ListNumber2forSectionIII">
    <w:name w:val="List Number 2 for Section III"/>
    <w:qFormat/>
    <w:rsid w:val="00581BC8"/>
    <w:pPr>
      <w:numPr>
        <w:numId w:val="29"/>
      </w:numPr>
      <w:tabs>
        <w:tab w:val="left" w:pos="720"/>
        <w:tab w:val="left" w:pos="1080"/>
        <w:tab w:val="left" w:pos="2160"/>
      </w:tabs>
      <w:spacing w:before="240" w:line="240" w:lineRule="auto"/>
    </w:pPr>
    <w:rPr>
      <w:rFonts w:ascii="Arial" w:eastAsia="Times New Roman" w:hAnsi="Arial" w:cs="Times New Roman"/>
      <w:sz w:val="20"/>
    </w:rPr>
  </w:style>
  <w:style w:type="paragraph" w:customStyle="1" w:styleId="ListContinue3Arial">
    <w:name w:val="List Continue 3 Arial"/>
    <w:basedOn w:val="ListContinue3"/>
    <w:qFormat/>
    <w:rsid w:val="00A76B8A"/>
    <w:pPr>
      <w:spacing w:after="0"/>
    </w:pPr>
    <w:rPr>
      <w:rFonts w:ascii="Arial" w:hAnsi="Arial"/>
      <w:sz w:val="20"/>
    </w:rPr>
  </w:style>
  <w:style w:type="paragraph" w:customStyle="1" w:styleId="Style1">
    <w:name w:val="Style1"/>
    <w:basedOn w:val="ListNumber2forSectionIII"/>
    <w:qFormat/>
    <w:rsid w:val="0095420F"/>
    <w:pPr>
      <w:numPr>
        <w:numId w:val="27"/>
      </w:numPr>
      <w:tabs>
        <w:tab w:val="left" w:pos="1440"/>
      </w:tabs>
      <w:spacing w:after="120"/>
    </w:pPr>
  </w:style>
  <w:style w:type="paragraph" w:customStyle="1" w:styleId="ListContinue3TNR10">
    <w:name w:val="List Continue 3 TNR 10"/>
    <w:basedOn w:val="ListContinue3"/>
    <w:qFormat/>
    <w:rsid w:val="00DC1484"/>
    <w:pPr>
      <w:tabs>
        <w:tab w:val="left" w:pos="1440"/>
      </w:tabs>
      <w:spacing w:after="120"/>
      <w:ind w:left="864"/>
      <w:contextualSpacing w:val="0"/>
    </w:pPr>
    <w:rPr>
      <w:sz w:val="20"/>
    </w:rPr>
  </w:style>
  <w:style w:type="paragraph" w:customStyle="1" w:styleId="ListBullet6">
    <w:name w:val="List Bullet 6"/>
    <w:basedOn w:val="ListBullet5"/>
    <w:qFormat/>
    <w:rsid w:val="00F81104"/>
    <w:pPr>
      <w:spacing w:after="480"/>
      <w:ind w:left="2160"/>
      <w:contextualSpacing w:val="0"/>
    </w:pPr>
    <w:rPr>
      <w:rFonts w:ascii="Times New Roman" w:hAnsi="Times New Roman"/>
    </w:rPr>
  </w:style>
  <w:style w:type="paragraph" w:customStyle="1" w:styleId="ListContinue4TNR10">
    <w:name w:val="List Continue 4 TNR 10"/>
    <w:basedOn w:val="ListContinue4"/>
    <w:qFormat/>
    <w:rsid w:val="00F81104"/>
    <w:pPr>
      <w:spacing w:after="360"/>
      <w:contextualSpacing w:val="0"/>
    </w:pPr>
    <w:rPr>
      <w:sz w:val="20"/>
    </w:rPr>
  </w:style>
  <w:style w:type="paragraph" w:customStyle="1" w:styleId="TableHead10Arial">
    <w:name w:val="Table Head 10 Arial"/>
    <w:basedOn w:val="TableHead10"/>
    <w:qFormat/>
    <w:rsid w:val="00BB63D6"/>
    <w:pPr>
      <w:spacing w:after="120"/>
      <w:jc w:val="center"/>
    </w:pPr>
    <w:rPr>
      <w:rFonts w:ascii="Arial" w:eastAsiaTheme="minorHAnsi" w:hAnsi="Arial"/>
    </w:rPr>
  </w:style>
  <w:style w:type="paragraph" w:customStyle="1" w:styleId="ListNumber2forTable">
    <w:name w:val="List Number 2 for Table"/>
    <w:basedOn w:val="ListNumber2forSectionIII"/>
    <w:qFormat/>
    <w:rsid w:val="0095420F"/>
    <w:pPr>
      <w:numPr>
        <w:numId w:val="32"/>
      </w:numPr>
      <w:tabs>
        <w:tab w:val="left" w:pos="1440"/>
      </w:tabs>
      <w:spacing w:before="0" w:after="120"/>
    </w:pPr>
  </w:style>
  <w:style w:type="paragraph" w:customStyle="1" w:styleId="ListNumberforTable2aand2b">
    <w:name w:val="List Number for Table 2a and 2b"/>
    <w:basedOn w:val="Normal"/>
    <w:qFormat/>
    <w:rsid w:val="00DC0DAC"/>
    <w:pPr>
      <w:numPr>
        <w:numId w:val="31"/>
      </w:numPr>
      <w:tabs>
        <w:tab w:val="left" w:pos="360"/>
        <w:tab w:val="left" w:pos="720"/>
      </w:tabs>
      <w:ind w:left="360"/>
    </w:pPr>
    <w:rPr>
      <w:sz w:val="16"/>
    </w:rPr>
  </w:style>
  <w:style w:type="paragraph" w:customStyle="1" w:styleId="TableCell8">
    <w:name w:val="Table Cell 8"/>
    <w:basedOn w:val="Normal"/>
    <w:qFormat/>
    <w:rsid w:val="006A1E13"/>
    <w:pPr>
      <w:jc w:val="center"/>
    </w:pPr>
    <w:rPr>
      <w:sz w:val="16"/>
    </w:rPr>
  </w:style>
  <w:style w:type="paragraph" w:customStyle="1" w:styleId="TableHead9Arial">
    <w:name w:val="Table Head 9 Arial"/>
    <w:basedOn w:val="TableHead10Arial"/>
    <w:qFormat/>
    <w:rsid w:val="00E036CB"/>
    <w:pPr>
      <w:keepNext/>
      <w:spacing w:after="0"/>
    </w:pPr>
    <w:rPr>
      <w:sz w:val="18"/>
    </w:rPr>
  </w:style>
  <w:style w:type="paragraph" w:customStyle="1" w:styleId="ListNumber2Arial8">
    <w:name w:val="List Number 2 Arial 8"/>
    <w:basedOn w:val="Normal"/>
    <w:qFormat/>
    <w:rsid w:val="00BE2E26"/>
    <w:pPr>
      <w:keepLines/>
      <w:numPr>
        <w:numId w:val="38"/>
      </w:numPr>
      <w:tabs>
        <w:tab w:val="left" w:pos="576"/>
        <w:tab w:val="left" w:pos="864"/>
      </w:tabs>
      <w:spacing w:before="240"/>
      <w:ind w:left="576" w:hanging="288"/>
    </w:pPr>
    <w:rPr>
      <w:sz w:val="16"/>
    </w:rPr>
  </w:style>
  <w:style w:type="paragraph" w:customStyle="1" w:styleId="ListContinue4Arial9">
    <w:name w:val="List Continue 4 Arial 9"/>
    <w:basedOn w:val="ListContinue4"/>
    <w:qFormat/>
    <w:rsid w:val="000601E1"/>
    <w:pPr>
      <w:spacing w:after="0"/>
      <w:contextualSpacing w:val="0"/>
    </w:pPr>
    <w:rPr>
      <w:rFonts w:ascii="Arial" w:hAnsi="Arial"/>
      <w:sz w:val="18"/>
    </w:rPr>
  </w:style>
  <w:style w:type="paragraph" w:customStyle="1" w:styleId="ListContinueArial10">
    <w:name w:val="List Continue Arial 10"/>
    <w:basedOn w:val="ListContinue2"/>
    <w:qFormat/>
    <w:rsid w:val="0046318E"/>
    <w:pPr>
      <w:spacing w:before="120"/>
      <w:ind w:left="360"/>
      <w:contextualSpacing/>
    </w:pPr>
  </w:style>
  <w:style w:type="paragraph" w:customStyle="1" w:styleId="ListContinue2Before0ptAfter0pt">
    <w:name w:val="List Continue 2 + Before:  0 pt After:  0 pt"/>
    <w:basedOn w:val="ListContinue2"/>
    <w:rsid w:val="00DC5E85"/>
    <w:pPr>
      <w:tabs>
        <w:tab w:val="left" w:pos="2160"/>
      </w:tabs>
      <w:spacing w:before="0" w:after="0"/>
    </w:pPr>
    <w:rPr>
      <w:szCs w:val="20"/>
    </w:rPr>
  </w:style>
  <w:style w:type="paragraph" w:customStyle="1" w:styleId="TableHead10ArialExtraSpace">
    <w:name w:val="Table Head 10 Arial Extra Space"/>
    <w:basedOn w:val="TableHead10"/>
    <w:qFormat/>
    <w:rsid w:val="008D0DFA"/>
    <w:pPr>
      <w:spacing w:before="120" w:after="120"/>
    </w:pPr>
    <w:rPr>
      <w:rFonts w:ascii="Arial" w:hAnsi="Arial"/>
    </w:rPr>
  </w:style>
  <w:style w:type="character" w:styleId="FootnoteReference">
    <w:name w:val="footnote reference"/>
    <w:basedOn w:val="DefaultParagraphFont"/>
    <w:uiPriority w:val="99"/>
    <w:semiHidden/>
    <w:unhideWhenUsed/>
    <w:rsid w:val="00B963E7"/>
    <w:rPr>
      <w:vertAlign w:val="superscript"/>
    </w:rPr>
  </w:style>
  <w:style w:type="paragraph" w:styleId="ListNumber5">
    <w:name w:val="List Number 5"/>
    <w:basedOn w:val="Normal"/>
    <w:uiPriority w:val="99"/>
    <w:unhideWhenUsed/>
    <w:rsid w:val="001853BF"/>
    <w:pPr>
      <w:numPr>
        <w:numId w:val="41"/>
      </w:numPr>
      <w:contextualSpacing/>
    </w:pPr>
  </w:style>
  <w:style w:type="paragraph" w:customStyle="1" w:styleId="ListContinueTNR11">
    <w:name w:val="List Continue TNR 11"/>
    <w:basedOn w:val="ListContinue"/>
    <w:rsid w:val="00EA4E34"/>
    <w:pPr>
      <w:spacing w:before="0" w:after="0"/>
      <w:ind w:left="360"/>
      <w:contextualSpacing w:val="0"/>
    </w:pPr>
    <w:rPr>
      <w:rFonts w:ascii="Times New Roman" w:hAnsi="Times New Roman"/>
      <w:b/>
      <w:sz w:val="22"/>
    </w:rPr>
  </w:style>
  <w:style w:type="paragraph" w:customStyle="1" w:styleId="ListContinue4Arial10">
    <w:name w:val="List Continue 4 Arial 10"/>
    <w:basedOn w:val="ListContinue4TNR10"/>
    <w:qFormat/>
    <w:rsid w:val="0046318E"/>
    <w:pPr>
      <w:spacing w:after="120"/>
    </w:pPr>
    <w:rPr>
      <w:rFonts w:ascii="Arial" w:hAnsi="Arial"/>
    </w:rPr>
  </w:style>
  <w:style w:type="paragraph" w:styleId="NormalIndent">
    <w:name w:val="Normal Indent"/>
    <w:basedOn w:val="Normal"/>
    <w:uiPriority w:val="99"/>
    <w:unhideWhenUsed/>
    <w:rsid w:val="002C0AFC"/>
    <w:pPr>
      <w:ind w:left="720"/>
    </w:pPr>
  </w:style>
  <w:style w:type="paragraph" w:customStyle="1" w:styleId="Normal10Arial">
    <w:name w:val="Normal 10 Arial"/>
    <w:basedOn w:val="Normal10"/>
    <w:rsid w:val="002C0AFC"/>
    <w:pPr>
      <w:spacing w:before="240" w:after="0"/>
      <w:jc w:val="both"/>
    </w:pPr>
  </w:style>
  <w:style w:type="paragraph" w:styleId="Bibliography">
    <w:name w:val="Bibliography"/>
    <w:basedOn w:val="Normal"/>
    <w:next w:val="Normal"/>
    <w:uiPriority w:val="37"/>
    <w:semiHidden/>
    <w:unhideWhenUsed/>
    <w:rsid w:val="00DE4358"/>
  </w:style>
  <w:style w:type="paragraph" w:styleId="BodyTextFirstIndent">
    <w:name w:val="Body Text First Indent"/>
    <w:basedOn w:val="BodyText"/>
    <w:link w:val="BodyTextFirstIndentChar"/>
    <w:uiPriority w:val="99"/>
    <w:semiHidden/>
    <w:unhideWhenUsed/>
    <w:rsid w:val="00DE4358"/>
    <w:pPr>
      <w:spacing w:before="0" w:after="0"/>
      <w:ind w:firstLine="360"/>
    </w:pPr>
  </w:style>
  <w:style w:type="character" w:customStyle="1" w:styleId="BodyTextFirstIndentChar">
    <w:name w:val="Body Text First Indent Char"/>
    <w:basedOn w:val="BodyTextChar"/>
    <w:link w:val="BodyTextFirstIndent"/>
    <w:uiPriority w:val="99"/>
    <w:semiHidden/>
    <w:rsid w:val="00DE4358"/>
    <w:rPr>
      <w:rFonts w:ascii="Arial" w:eastAsia="Times New Roman" w:hAnsi="Arial" w:cs="Times New Roman"/>
      <w:sz w:val="24"/>
    </w:rPr>
  </w:style>
  <w:style w:type="paragraph" w:styleId="BodyTextFirstIndent2">
    <w:name w:val="Body Text First Indent 2"/>
    <w:basedOn w:val="BodyTextIndent"/>
    <w:link w:val="BodyTextFirstIndent2Char"/>
    <w:uiPriority w:val="99"/>
    <w:semiHidden/>
    <w:unhideWhenUsed/>
    <w:rsid w:val="00DE4358"/>
    <w:pPr>
      <w:numPr>
        <w:ilvl w:val="0"/>
      </w:numPr>
      <w:ind w:left="360" w:right="0" w:firstLine="360"/>
    </w:pPr>
    <w:rPr>
      <w:b w:val="0"/>
      <w:snapToGrid/>
      <w:color w:val="auto"/>
      <w:szCs w:val="22"/>
      <w:lang w:val="en-US" w:eastAsia="en-US"/>
    </w:rPr>
  </w:style>
  <w:style w:type="character" w:customStyle="1" w:styleId="BodyTextFirstIndent2Char">
    <w:name w:val="Body Text First Indent 2 Char"/>
    <w:basedOn w:val="BodyTextIndentChar"/>
    <w:link w:val="BodyTextFirstIndent2"/>
    <w:uiPriority w:val="99"/>
    <w:semiHidden/>
    <w:rsid w:val="00DE4358"/>
    <w:rPr>
      <w:rFonts w:ascii="Arial" w:eastAsia="Times New Roman" w:hAnsi="Arial" w:cs="Times New Roman"/>
      <w:b w:val="0"/>
      <w:snapToGrid/>
      <w:color w:val="000000"/>
      <w:sz w:val="24"/>
      <w:szCs w:val="20"/>
      <w:lang w:val="x-none" w:eastAsia="x-none"/>
    </w:rPr>
  </w:style>
  <w:style w:type="paragraph" w:styleId="Closing">
    <w:name w:val="Closing"/>
    <w:basedOn w:val="Normal"/>
    <w:link w:val="ClosingChar"/>
    <w:uiPriority w:val="99"/>
    <w:semiHidden/>
    <w:unhideWhenUsed/>
    <w:rsid w:val="00DE4358"/>
    <w:pPr>
      <w:ind w:left="4320"/>
    </w:pPr>
  </w:style>
  <w:style w:type="character" w:customStyle="1" w:styleId="ClosingChar">
    <w:name w:val="Closing Char"/>
    <w:basedOn w:val="DefaultParagraphFont"/>
    <w:link w:val="Closing"/>
    <w:uiPriority w:val="99"/>
    <w:semiHidden/>
    <w:rsid w:val="00DE4358"/>
    <w:rPr>
      <w:rFonts w:ascii="Arial" w:eastAsia="Times New Roman" w:hAnsi="Arial" w:cs="Times New Roman"/>
      <w:sz w:val="24"/>
    </w:rPr>
  </w:style>
  <w:style w:type="paragraph" w:styleId="Date">
    <w:name w:val="Date"/>
    <w:basedOn w:val="Normal"/>
    <w:next w:val="Normal"/>
    <w:link w:val="DateChar"/>
    <w:uiPriority w:val="99"/>
    <w:semiHidden/>
    <w:unhideWhenUsed/>
    <w:rsid w:val="00DE4358"/>
  </w:style>
  <w:style w:type="character" w:customStyle="1" w:styleId="DateChar">
    <w:name w:val="Date Char"/>
    <w:basedOn w:val="DefaultParagraphFont"/>
    <w:link w:val="Date"/>
    <w:uiPriority w:val="99"/>
    <w:semiHidden/>
    <w:rsid w:val="00DE4358"/>
    <w:rPr>
      <w:rFonts w:ascii="Arial" w:eastAsia="Times New Roman" w:hAnsi="Arial" w:cs="Times New Roman"/>
      <w:sz w:val="24"/>
    </w:rPr>
  </w:style>
  <w:style w:type="paragraph" w:styleId="E-mailSignature">
    <w:name w:val="E-mail Signature"/>
    <w:basedOn w:val="Normal"/>
    <w:link w:val="E-mailSignatureChar"/>
    <w:uiPriority w:val="99"/>
    <w:semiHidden/>
    <w:unhideWhenUsed/>
    <w:rsid w:val="00DE4358"/>
  </w:style>
  <w:style w:type="character" w:customStyle="1" w:styleId="E-mailSignatureChar">
    <w:name w:val="E-mail Signature Char"/>
    <w:basedOn w:val="DefaultParagraphFont"/>
    <w:link w:val="E-mailSignature"/>
    <w:uiPriority w:val="99"/>
    <w:semiHidden/>
    <w:rsid w:val="00DE4358"/>
    <w:rPr>
      <w:rFonts w:ascii="Arial" w:eastAsia="Times New Roman" w:hAnsi="Arial" w:cs="Times New Roman"/>
      <w:sz w:val="24"/>
    </w:rPr>
  </w:style>
  <w:style w:type="paragraph" w:styleId="EnvelopeAddress">
    <w:name w:val="envelope address"/>
    <w:basedOn w:val="Normal"/>
    <w:uiPriority w:val="99"/>
    <w:semiHidden/>
    <w:unhideWhenUsed/>
    <w:rsid w:val="00DE4358"/>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DE4358"/>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DE4358"/>
    <w:rPr>
      <w:i/>
      <w:iCs/>
    </w:rPr>
  </w:style>
  <w:style w:type="character" w:customStyle="1" w:styleId="HTMLAddressChar">
    <w:name w:val="HTML Address Char"/>
    <w:basedOn w:val="DefaultParagraphFont"/>
    <w:link w:val="HTMLAddress"/>
    <w:uiPriority w:val="99"/>
    <w:semiHidden/>
    <w:rsid w:val="00DE4358"/>
    <w:rPr>
      <w:rFonts w:ascii="Arial" w:eastAsia="Times New Roman" w:hAnsi="Arial" w:cs="Times New Roman"/>
      <w:i/>
      <w:iCs/>
      <w:sz w:val="24"/>
    </w:rPr>
  </w:style>
  <w:style w:type="paragraph" w:styleId="HTMLPreformatted">
    <w:name w:val="HTML Preformatted"/>
    <w:basedOn w:val="Normal"/>
    <w:link w:val="HTMLPreformattedChar"/>
    <w:uiPriority w:val="99"/>
    <w:semiHidden/>
    <w:unhideWhenUsed/>
    <w:rsid w:val="00DE435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4358"/>
    <w:rPr>
      <w:rFonts w:ascii="Consolas" w:eastAsia="Times New Roman" w:hAnsi="Consolas" w:cs="Times New Roman"/>
      <w:sz w:val="20"/>
      <w:szCs w:val="20"/>
    </w:rPr>
  </w:style>
  <w:style w:type="paragraph" w:styleId="Index1">
    <w:name w:val="index 1"/>
    <w:basedOn w:val="Normal"/>
    <w:next w:val="Normal"/>
    <w:autoRedefine/>
    <w:uiPriority w:val="99"/>
    <w:semiHidden/>
    <w:unhideWhenUsed/>
    <w:rsid w:val="00DE4358"/>
    <w:pPr>
      <w:ind w:left="240" w:hanging="240"/>
    </w:pPr>
  </w:style>
  <w:style w:type="paragraph" w:styleId="Index2">
    <w:name w:val="index 2"/>
    <w:basedOn w:val="Normal"/>
    <w:next w:val="Normal"/>
    <w:autoRedefine/>
    <w:uiPriority w:val="99"/>
    <w:semiHidden/>
    <w:unhideWhenUsed/>
    <w:rsid w:val="00DE4358"/>
    <w:pPr>
      <w:ind w:left="480" w:hanging="240"/>
    </w:pPr>
  </w:style>
  <w:style w:type="paragraph" w:styleId="Index3">
    <w:name w:val="index 3"/>
    <w:basedOn w:val="Normal"/>
    <w:next w:val="Normal"/>
    <w:autoRedefine/>
    <w:uiPriority w:val="99"/>
    <w:semiHidden/>
    <w:unhideWhenUsed/>
    <w:rsid w:val="00DE4358"/>
    <w:pPr>
      <w:ind w:left="720" w:hanging="240"/>
    </w:pPr>
  </w:style>
  <w:style w:type="paragraph" w:styleId="Index4">
    <w:name w:val="index 4"/>
    <w:basedOn w:val="Normal"/>
    <w:next w:val="Normal"/>
    <w:autoRedefine/>
    <w:uiPriority w:val="99"/>
    <w:semiHidden/>
    <w:unhideWhenUsed/>
    <w:rsid w:val="00DE4358"/>
    <w:pPr>
      <w:ind w:left="960" w:hanging="240"/>
    </w:pPr>
  </w:style>
  <w:style w:type="paragraph" w:styleId="Index5">
    <w:name w:val="index 5"/>
    <w:basedOn w:val="Normal"/>
    <w:next w:val="Normal"/>
    <w:autoRedefine/>
    <w:uiPriority w:val="99"/>
    <w:semiHidden/>
    <w:unhideWhenUsed/>
    <w:rsid w:val="00DE4358"/>
    <w:pPr>
      <w:ind w:left="1200" w:hanging="240"/>
    </w:pPr>
  </w:style>
  <w:style w:type="paragraph" w:styleId="Index6">
    <w:name w:val="index 6"/>
    <w:basedOn w:val="Normal"/>
    <w:next w:val="Normal"/>
    <w:autoRedefine/>
    <w:uiPriority w:val="99"/>
    <w:semiHidden/>
    <w:unhideWhenUsed/>
    <w:rsid w:val="00DE4358"/>
    <w:pPr>
      <w:ind w:left="1440" w:hanging="240"/>
    </w:pPr>
  </w:style>
  <w:style w:type="paragraph" w:styleId="Index7">
    <w:name w:val="index 7"/>
    <w:basedOn w:val="Normal"/>
    <w:next w:val="Normal"/>
    <w:autoRedefine/>
    <w:uiPriority w:val="99"/>
    <w:semiHidden/>
    <w:unhideWhenUsed/>
    <w:rsid w:val="00DE4358"/>
    <w:pPr>
      <w:ind w:left="1680" w:hanging="240"/>
    </w:pPr>
  </w:style>
  <w:style w:type="paragraph" w:styleId="Index8">
    <w:name w:val="index 8"/>
    <w:basedOn w:val="Normal"/>
    <w:next w:val="Normal"/>
    <w:autoRedefine/>
    <w:uiPriority w:val="99"/>
    <w:semiHidden/>
    <w:unhideWhenUsed/>
    <w:rsid w:val="00DE4358"/>
    <w:pPr>
      <w:ind w:left="1920" w:hanging="240"/>
    </w:pPr>
  </w:style>
  <w:style w:type="paragraph" w:styleId="Index9">
    <w:name w:val="index 9"/>
    <w:basedOn w:val="Normal"/>
    <w:next w:val="Normal"/>
    <w:autoRedefine/>
    <w:uiPriority w:val="99"/>
    <w:semiHidden/>
    <w:unhideWhenUsed/>
    <w:rsid w:val="00DE4358"/>
    <w:pPr>
      <w:ind w:left="2160" w:hanging="240"/>
    </w:pPr>
  </w:style>
  <w:style w:type="paragraph" w:styleId="IndexHeading">
    <w:name w:val="index heading"/>
    <w:basedOn w:val="Normal"/>
    <w:next w:val="Index1"/>
    <w:uiPriority w:val="99"/>
    <w:semiHidden/>
    <w:unhideWhenUsed/>
    <w:rsid w:val="00DE4358"/>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DE435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4358"/>
    <w:rPr>
      <w:rFonts w:ascii="Arial" w:eastAsia="Times New Roman" w:hAnsi="Arial" w:cs="Times New Roman"/>
      <w:i/>
      <w:iCs/>
      <w:color w:val="4472C4" w:themeColor="accent1"/>
      <w:sz w:val="24"/>
    </w:rPr>
  </w:style>
  <w:style w:type="paragraph" w:styleId="List">
    <w:name w:val="List"/>
    <w:basedOn w:val="Normal"/>
    <w:uiPriority w:val="99"/>
    <w:semiHidden/>
    <w:unhideWhenUsed/>
    <w:rsid w:val="00DE4358"/>
    <w:pPr>
      <w:ind w:left="360" w:hanging="360"/>
      <w:contextualSpacing/>
    </w:pPr>
  </w:style>
  <w:style w:type="paragraph" w:styleId="List2">
    <w:name w:val="List 2"/>
    <w:basedOn w:val="Normal"/>
    <w:uiPriority w:val="99"/>
    <w:semiHidden/>
    <w:unhideWhenUsed/>
    <w:rsid w:val="00DE4358"/>
    <w:pPr>
      <w:ind w:left="720" w:hanging="360"/>
      <w:contextualSpacing/>
    </w:pPr>
  </w:style>
  <w:style w:type="paragraph" w:styleId="List3">
    <w:name w:val="List 3"/>
    <w:basedOn w:val="Normal"/>
    <w:uiPriority w:val="99"/>
    <w:semiHidden/>
    <w:unhideWhenUsed/>
    <w:rsid w:val="00DE4358"/>
    <w:pPr>
      <w:ind w:left="1080" w:hanging="360"/>
      <w:contextualSpacing/>
    </w:pPr>
  </w:style>
  <w:style w:type="paragraph" w:styleId="List4">
    <w:name w:val="List 4"/>
    <w:basedOn w:val="Normal"/>
    <w:uiPriority w:val="99"/>
    <w:semiHidden/>
    <w:unhideWhenUsed/>
    <w:rsid w:val="00DE4358"/>
    <w:pPr>
      <w:ind w:left="1440" w:hanging="360"/>
      <w:contextualSpacing/>
    </w:pPr>
  </w:style>
  <w:style w:type="paragraph" w:styleId="List5">
    <w:name w:val="List 5"/>
    <w:basedOn w:val="Normal"/>
    <w:uiPriority w:val="99"/>
    <w:semiHidden/>
    <w:unhideWhenUsed/>
    <w:rsid w:val="00DE4358"/>
    <w:pPr>
      <w:ind w:left="1800" w:hanging="360"/>
      <w:contextualSpacing/>
    </w:pPr>
  </w:style>
  <w:style w:type="paragraph" w:styleId="MacroText">
    <w:name w:val="macro"/>
    <w:link w:val="MacroTextChar"/>
    <w:uiPriority w:val="99"/>
    <w:semiHidden/>
    <w:unhideWhenUsed/>
    <w:rsid w:val="00DE435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imes New Roman" w:hAnsi="Consolas" w:cs="Times New Roman"/>
      <w:sz w:val="20"/>
      <w:szCs w:val="20"/>
    </w:rPr>
  </w:style>
  <w:style w:type="character" w:customStyle="1" w:styleId="MacroTextChar">
    <w:name w:val="Macro Text Char"/>
    <w:basedOn w:val="DefaultParagraphFont"/>
    <w:link w:val="MacroText"/>
    <w:uiPriority w:val="99"/>
    <w:semiHidden/>
    <w:rsid w:val="00DE4358"/>
    <w:rPr>
      <w:rFonts w:ascii="Consolas" w:eastAsia="Times New Roman" w:hAnsi="Consolas" w:cs="Times New Roman"/>
      <w:sz w:val="20"/>
      <w:szCs w:val="20"/>
    </w:rPr>
  </w:style>
  <w:style w:type="paragraph" w:styleId="MessageHeader">
    <w:name w:val="Message Header"/>
    <w:basedOn w:val="Normal"/>
    <w:link w:val="MessageHeaderChar"/>
    <w:uiPriority w:val="99"/>
    <w:semiHidden/>
    <w:unhideWhenUsed/>
    <w:rsid w:val="00DE43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DE4358"/>
    <w:rPr>
      <w:rFonts w:asciiTheme="majorHAnsi" w:eastAsiaTheme="majorEastAsia" w:hAnsiTheme="majorHAnsi" w:cstheme="majorBidi"/>
      <w:sz w:val="24"/>
      <w:szCs w:val="24"/>
      <w:shd w:val="pct20" w:color="auto" w:fill="auto"/>
    </w:rPr>
  </w:style>
  <w:style w:type="paragraph" w:styleId="NoSpacing">
    <w:name w:val="No Spacing"/>
    <w:uiPriority w:val="1"/>
    <w:qFormat/>
    <w:rsid w:val="00DE4358"/>
    <w:pPr>
      <w:spacing w:after="0" w:line="240" w:lineRule="auto"/>
    </w:pPr>
    <w:rPr>
      <w:rFonts w:ascii="Arial" w:eastAsia="Times New Roman" w:hAnsi="Arial" w:cs="Times New Roman"/>
      <w:sz w:val="24"/>
    </w:rPr>
  </w:style>
  <w:style w:type="paragraph" w:styleId="NoteHeading">
    <w:name w:val="Note Heading"/>
    <w:basedOn w:val="Normal"/>
    <w:next w:val="Normal"/>
    <w:link w:val="NoteHeadingChar"/>
    <w:uiPriority w:val="99"/>
    <w:semiHidden/>
    <w:unhideWhenUsed/>
    <w:rsid w:val="00DE4358"/>
  </w:style>
  <w:style w:type="character" w:customStyle="1" w:styleId="NoteHeadingChar">
    <w:name w:val="Note Heading Char"/>
    <w:basedOn w:val="DefaultParagraphFont"/>
    <w:link w:val="NoteHeading"/>
    <w:uiPriority w:val="99"/>
    <w:semiHidden/>
    <w:rsid w:val="00DE4358"/>
    <w:rPr>
      <w:rFonts w:ascii="Arial" w:eastAsia="Times New Roman" w:hAnsi="Arial" w:cs="Times New Roman"/>
      <w:sz w:val="24"/>
    </w:rPr>
  </w:style>
  <w:style w:type="paragraph" w:styleId="Quote">
    <w:name w:val="Quote"/>
    <w:basedOn w:val="Normal"/>
    <w:next w:val="Normal"/>
    <w:link w:val="QuoteChar"/>
    <w:uiPriority w:val="29"/>
    <w:qFormat/>
    <w:rsid w:val="00DE435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E4358"/>
    <w:rPr>
      <w:rFonts w:ascii="Arial" w:eastAsia="Times New Roman" w:hAnsi="Arial" w:cs="Times New Roman"/>
      <w:i/>
      <w:iCs/>
      <w:color w:val="404040" w:themeColor="text1" w:themeTint="BF"/>
      <w:sz w:val="24"/>
    </w:rPr>
  </w:style>
  <w:style w:type="paragraph" w:styleId="Salutation">
    <w:name w:val="Salutation"/>
    <w:basedOn w:val="Normal"/>
    <w:next w:val="Normal"/>
    <w:link w:val="SalutationChar"/>
    <w:uiPriority w:val="99"/>
    <w:semiHidden/>
    <w:unhideWhenUsed/>
    <w:rsid w:val="00DE4358"/>
  </w:style>
  <w:style w:type="character" w:customStyle="1" w:styleId="SalutationChar">
    <w:name w:val="Salutation Char"/>
    <w:basedOn w:val="DefaultParagraphFont"/>
    <w:link w:val="Salutation"/>
    <w:uiPriority w:val="99"/>
    <w:semiHidden/>
    <w:rsid w:val="00DE4358"/>
    <w:rPr>
      <w:rFonts w:ascii="Arial" w:eastAsia="Times New Roman" w:hAnsi="Arial" w:cs="Times New Roman"/>
      <w:sz w:val="24"/>
    </w:rPr>
  </w:style>
  <w:style w:type="paragraph" w:styleId="Signature">
    <w:name w:val="Signature"/>
    <w:basedOn w:val="Normal"/>
    <w:link w:val="SignatureChar"/>
    <w:uiPriority w:val="99"/>
    <w:semiHidden/>
    <w:unhideWhenUsed/>
    <w:rsid w:val="00DE4358"/>
    <w:pPr>
      <w:ind w:left="4320"/>
    </w:pPr>
  </w:style>
  <w:style w:type="character" w:customStyle="1" w:styleId="SignatureChar">
    <w:name w:val="Signature Char"/>
    <w:basedOn w:val="DefaultParagraphFont"/>
    <w:link w:val="Signature"/>
    <w:uiPriority w:val="99"/>
    <w:semiHidden/>
    <w:rsid w:val="00DE4358"/>
    <w:rPr>
      <w:rFonts w:ascii="Arial" w:eastAsia="Times New Roman" w:hAnsi="Arial" w:cs="Times New Roman"/>
      <w:sz w:val="24"/>
    </w:rPr>
  </w:style>
  <w:style w:type="paragraph" w:styleId="Subtitle">
    <w:name w:val="Subtitle"/>
    <w:basedOn w:val="Normal"/>
    <w:next w:val="Normal"/>
    <w:link w:val="SubtitleChar"/>
    <w:uiPriority w:val="11"/>
    <w:qFormat/>
    <w:rsid w:val="00DE435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DE4358"/>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DE4358"/>
    <w:pPr>
      <w:ind w:left="240" w:hanging="240"/>
    </w:pPr>
  </w:style>
  <w:style w:type="paragraph" w:styleId="TOAHeading">
    <w:name w:val="toa heading"/>
    <w:basedOn w:val="Normal"/>
    <w:next w:val="Normal"/>
    <w:uiPriority w:val="99"/>
    <w:semiHidden/>
    <w:unhideWhenUsed/>
    <w:rsid w:val="00DE4358"/>
    <w:pPr>
      <w:spacing w:before="120"/>
    </w:pPr>
    <w:rPr>
      <w:rFonts w:asciiTheme="majorHAnsi" w:eastAsiaTheme="majorEastAsia" w:hAnsiTheme="majorHAnsi" w:cstheme="majorBidi"/>
      <w:b/>
      <w:bCs/>
      <w:szCs w:val="24"/>
    </w:rPr>
  </w:style>
  <w:style w:type="paragraph" w:styleId="TOC5">
    <w:name w:val="toc 5"/>
    <w:basedOn w:val="Normal"/>
    <w:next w:val="Normal"/>
    <w:autoRedefine/>
    <w:uiPriority w:val="39"/>
    <w:semiHidden/>
    <w:unhideWhenUsed/>
    <w:rsid w:val="00DE4358"/>
    <w:pPr>
      <w:spacing w:after="100"/>
      <w:ind w:left="960"/>
    </w:pPr>
  </w:style>
  <w:style w:type="paragraph" w:styleId="TOC6">
    <w:name w:val="toc 6"/>
    <w:basedOn w:val="Normal"/>
    <w:next w:val="Normal"/>
    <w:autoRedefine/>
    <w:uiPriority w:val="39"/>
    <w:semiHidden/>
    <w:unhideWhenUsed/>
    <w:rsid w:val="00DE4358"/>
    <w:pPr>
      <w:spacing w:after="100"/>
      <w:ind w:left="1200"/>
    </w:pPr>
  </w:style>
  <w:style w:type="paragraph" w:styleId="TOC7">
    <w:name w:val="toc 7"/>
    <w:basedOn w:val="Normal"/>
    <w:next w:val="Normal"/>
    <w:autoRedefine/>
    <w:uiPriority w:val="39"/>
    <w:semiHidden/>
    <w:unhideWhenUsed/>
    <w:rsid w:val="00DE4358"/>
    <w:pPr>
      <w:spacing w:after="100"/>
      <w:ind w:left="1440"/>
    </w:pPr>
  </w:style>
  <w:style w:type="paragraph" w:styleId="TOC8">
    <w:name w:val="toc 8"/>
    <w:basedOn w:val="Normal"/>
    <w:next w:val="Normal"/>
    <w:autoRedefine/>
    <w:uiPriority w:val="39"/>
    <w:semiHidden/>
    <w:unhideWhenUsed/>
    <w:rsid w:val="00DE4358"/>
    <w:pPr>
      <w:spacing w:after="100"/>
      <w:ind w:left="1680"/>
    </w:pPr>
  </w:style>
  <w:style w:type="paragraph" w:styleId="TOC9">
    <w:name w:val="toc 9"/>
    <w:basedOn w:val="Normal"/>
    <w:next w:val="Normal"/>
    <w:autoRedefine/>
    <w:uiPriority w:val="39"/>
    <w:semiHidden/>
    <w:unhideWhenUsed/>
    <w:rsid w:val="00DE4358"/>
    <w:pPr>
      <w:spacing w:after="100"/>
      <w:ind w:left="1920"/>
    </w:pPr>
  </w:style>
  <w:style w:type="paragraph" w:styleId="TOCHeading">
    <w:name w:val="TOC Heading"/>
    <w:basedOn w:val="Heading1"/>
    <w:next w:val="Normal"/>
    <w:uiPriority w:val="39"/>
    <w:semiHidden/>
    <w:unhideWhenUsed/>
    <w:qFormat/>
    <w:rsid w:val="00DE4358"/>
    <w:pPr>
      <w:keepLines/>
      <w:widowControl/>
      <w:tabs>
        <w:tab w:val="clear" w:pos="2160"/>
      </w:tabs>
      <w:spacing w:after="0"/>
      <w:outlineLvl w:val="9"/>
    </w:pPr>
    <w:rPr>
      <w:rFonts w:asciiTheme="majorHAnsi" w:eastAsiaTheme="majorEastAsia" w:hAnsiTheme="majorHAnsi" w:cstheme="majorBidi"/>
      <w:b w:val="0"/>
      <w:color w:val="2F5496" w:themeColor="accent1" w:themeShade="BF"/>
      <w:kern w:val="0"/>
      <w:sz w:val="32"/>
      <w:szCs w:val="32"/>
    </w:rPr>
  </w:style>
  <w:style w:type="paragraph" w:customStyle="1" w:styleId="TableHead11Arial">
    <w:name w:val="Table Head 11 Arial"/>
    <w:basedOn w:val="TableHead10Arial"/>
    <w:qFormat/>
    <w:rsid w:val="00DE4358"/>
    <w:pPr>
      <w:spacing w:before="120"/>
    </w:pPr>
    <w:rPr>
      <w:b w:val="0"/>
      <w:sz w:val="22"/>
    </w:rPr>
  </w:style>
  <w:style w:type="paragraph" w:customStyle="1" w:styleId="TableCell10Centered">
    <w:name w:val="Table Cell 10 Centered"/>
    <w:basedOn w:val="TableCell10"/>
    <w:qFormat/>
    <w:rsid w:val="00DE4358"/>
    <w:pPr>
      <w:spacing w:before="0"/>
      <w:jc w:val="center"/>
    </w:pPr>
  </w:style>
  <w:style w:type="paragraph" w:customStyle="1" w:styleId="Invisible">
    <w:name w:val="Invisible"/>
    <w:basedOn w:val="TableCell11"/>
    <w:qFormat/>
    <w:rsid w:val="00694CD2"/>
    <w:rPr>
      <w:rFonts w:ascii="Arial" w:hAnsi="Arial"/>
      <w:color w:val="FFFFFF" w:themeColor="background1"/>
      <w:sz w:val="4"/>
    </w:rPr>
  </w:style>
  <w:style w:type="paragraph" w:customStyle="1" w:styleId="StyleHeading413ptLeft05Firstline0After12pt">
    <w:name w:val="Style Heading 4 + 13 pt Left:  0.5&quot; First line:  0&quot; After:  12 pt"/>
    <w:basedOn w:val="Heading4"/>
    <w:rsid w:val="00C81DA4"/>
    <w:pPr>
      <w:spacing w:before="360" w:after="240"/>
      <w:ind w:left="720" w:firstLine="0"/>
    </w:pPr>
    <w:rPr>
      <w:bCs/>
      <w:sz w:val="26"/>
    </w:rPr>
  </w:style>
  <w:style w:type="paragraph" w:customStyle="1" w:styleId="StyleLeft-082">
    <w:name w:val="Style Left:  -0.82&quot;"/>
    <w:basedOn w:val="Normal"/>
    <w:rsid w:val="009F103B"/>
    <w:pPr>
      <w:ind w:left="-1152"/>
    </w:pPr>
    <w:rPr>
      <w:szCs w:val="20"/>
    </w:rPr>
  </w:style>
  <w:style w:type="paragraph" w:customStyle="1" w:styleId="TableCell8indented">
    <w:name w:val="Table Cell 8 indented"/>
    <w:basedOn w:val="TableCell8"/>
    <w:qFormat/>
    <w:rsid w:val="009635CC"/>
    <w:pPr>
      <w:ind w:left="864" w:hanging="432"/>
      <w:jc w:val="left"/>
    </w:pPr>
  </w:style>
  <w:style w:type="paragraph" w:customStyle="1" w:styleId="TableCell8twiceindented">
    <w:name w:val="Table Cell 8 twice indented"/>
    <w:basedOn w:val="TableCell8indented"/>
    <w:qFormat/>
    <w:rsid w:val="00652411"/>
    <w:pPr>
      <w:ind w:left="129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edicaid.gov/medicaid/quality-of-care/downloads/cahpsfactsheet.pdf"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 Id="rId22" Type="http://schemas.openxmlformats.org/officeDocument/2006/relationships/footer" Target="footer8.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MBESMTS\Templates\AllSections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35900-83F1-45F0-B548-6233E86FC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AllSections2019.dotx</Template>
  <TotalTime>3</TotalTime>
  <Pages>86</Pages>
  <Words>30201</Words>
  <Characters>172149</Characters>
  <Application>Microsoft Office Word</Application>
  <DocSecurity>12</DocSecurity>
  <Lines>1434</Lines>
  <Paragraphs>403</Paragraphs>
  <ScaleCrop>false</ScaleCrop>
  <HeadingPairs>
    <vt:vector size="2" baseType="variant">
      <vt:variant>
        <vt:lpstr>Title</vt:lpstr>
      </vt:variant>
      <vt:variant>
        <vt:i4>1</vt:i4>
      </vt:variant>
    </vt:vector>
  </HeadingPairs>
  <TitlesOfParts>
    <vt:vector size="1" baseType="lpstr">
      <vt:lpstr>&lt;Name of report to go here; to include year and state&gt;</vt:lpstr>
    </vt:vector>
  </TitlesOfParts>
  <Company/>
  <LinksUpToDate>false</LinksUpToDate>
  <CharactersWithSpaces>201947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&lt;Name of report to go here; to include year and state&gt;</dc:title>
  <dc:subject>Annual CARTS report</dc:subject>
  <dc:creator>CMS</dc:creator>
  <cp:lastModifiedBy>Jenna Gillis</cp:lastModifiedBy>
  <cp:revision>2</cp:revision>
  <cp:lastPrinted>2019-05-22T19:48:00Z</cp:lastPrinted>
  <dcterms:created xsi:type="dcterms:W3CDTF">2020-04-03T17:12:00Z</dcterms:created>
  <dcterms:modified xsi:type="dcterms:W3CDTF">2020-04-03T17:12:00Z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